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7D623565" w14:textId="77777777" w:rsidR="005D6558" w:rsidRPr="00D91263" w:rsidRDefault="00D56248"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3BA75116" w14:textId="77777777" w:rsidR="00F941F2" w:rsidRPr="00D91263" w:rsidRDefault="00D56248"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6354E36F">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10"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1CDE9A54" w14:textId="77777777" w:rsidR="00F941F2" w:rsidRPr="00D91263" w:rsidRDefault="00F941F2" w:rsidP="005E29BD">
      <w:pPr>
        <w:pStyle w:val="NoSpacing"/>
      </w:pPr>
    </w:p>
    <w:p w14:paraId="22D33A1F" w14:textId="77777777" w:rsidR="00F941F2" w:rsidRPr="00D91263" w:rsidRDefault="00F941F2" w:rsidP="005E29BD">
      <w:pPr>
        <w:pStyle w:val="NoSpacing"/>
      </w:pPr>
    </w:p>
    <w:p w14:paraId="1C69742E" w14:textId="77777777" w:rsidR="00F941F2" w:rsidRPr="00D91263" w:rsidRDefault="00F941F2" w:rsidP="005E29BD">
      <w:pPr>
        <w:pStyle w:val="NoSpacing"/>
      </w:pPr>
    </w:p>
    <w:p w14:paraId="149AD60A" w14:textId="77777777" w:rsidR="00F941F2" w:rsidRPr="00D91263" w:rsidRDefault="00F941F2" w:rsidP="005E29BD">
      <w:pPr>
        <w:pStyle w:val="NoSpacing"/>
      </w:pPr>
    </w:p>
    <w:p w14:paraId="1312027F"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4AA605E5">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1"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34F672D7" w14:textId="77777777" w:rsidR="00F941F2" w:rsidRPr="00D91263" w:rsidRDefault="00F941F2" w:rsidP="005E29BD">
      <w:pPr>
        <w:pStyle w:val="NoSpacing"/>
      </w:pPr>
    </w:p>
    <w:p w14:paraId="6DA07E7D" w14:textId="77777777" w:rsidR="00F941F2" w:rsidRPr="00D91263" w:rsidRDefault="00F941F2" w:rsidP="005E29BD">
      <w:pPr>
        <w:pStyle w:val="NoSpacing"/>
      </w:pPr>
    </w:p>
    <w:p w14:paraId="41218030" w14:textId="77777777" w:rsidR="00F941F2" w:rsidRPr="00D91263" w:rsidRDefault="00F941F2" w:rsidP="005E29BD">
      <w:pPr>
        <w:pStyle w:val="NoSpacing"/>
      </w:pPr>
    </w:p>
    <w:p w14:paraId="3D3F982A" w14:textId="77777777" w:rsidR="00F941F2" w:rsidRPr="00D91263" w:rsidRDefault="00F941F2" w:rsidP="005E29BD">
      <w:pPr>
        <w:pStyle w:val="NoSpacing"/>
      </w:pPr>
    </w:p>
    <w:p w14:paraId="4BBD5E38" w14:textId="77777777" w:rsidR="00F941F2" w:rsidRPr="00D91263" w:rsidRDefault="00F941F2" w:rsidP="005E29BD">
      <w:pPr>
        <w:pStyle w:val="NoSpacing"/>
      </w:pPr>
    </w:p>
    <w:p w14:paraId="3AD477D1" w14:textId="77777777" w:rsidR="00F941F2" w:rsidRPr="00D91263" w:rsidRDefault="00F941F2" w:rsidP="005E29BD">
      <w:pPr>
        <w:pStyle w:val="NoSpacing"/>
      </w:pPr>
    </w:p>
    <w:p w14:paraId="04054EDE" w14:textId="77777777" w:rsidR="00F941F2" w:rsidRPr="00D91263" w:rsidRDefault="00F941F2" w:rsidP="005E29BD">
      <w:pPr>
        <w:pStyle w:val="NoSpacing"/>
      </w:pPr>
    </w:p>
    <w:p w14:paraId="5AAF4821" w14:textId="77777777" w:rsidR="00F941F2" w:rsidRPr="00D91263" w:rsidRDefault="00F941F2" w:rsidP="005E29BD">
      <w:pPr>
        <w:pStyle w:val="NoSpacing"/>
      </w:pPr>
    </w:p>
    <w:p w14:paraId="116EFDA5" w14:textId="77777777" w:rsidR="00F941F2" w:rsidRPr="00D91263" w:rsidRDefault="00F941F2" w:rsidP="005E29BD">
      <w:pPr>
        <w:pStyle w:val="NoSpacing"/>
      </w:pPr>
    </w:p>
    <w:p w14:paraId="6A056CBE" w14:textId="77777777" w:rsidR="00F941F2" w:rsidRPr="00D91263" w:rsidRDefault="00F941F2" w:rsidP="005E29BD">
      <w:pPr>
        <w:pStyle w:val="NoSpacing"/>
      </w:pPr>
    </w:p>
    <w:p w14:paraId="6D29B200" w14:textId="77777777" w:rsidR="00F941F2" w:rsidRPr="00D91263" w:rsidRDefault="00D56248"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5CE1A5D4" w14:textId="77777777" w:rsidR="002C6FC3" w:rsidRPr="008E3C46" w:rsidRDefault="002C6FC3" w:rsidP="009215A9">
                  <w:pPr>
                    <w:jc w:val="center"/>
                    <w:rPr>
                      <w:color w:val="404040"/>
                      <w:sz w:val="72"/>
                      <w:szCs w:val="72"/>
                    </w:rPr>
                  </w:pPr>
                </w:p>
              </w:txbxContent>
            </v:textbox>
          </v:shape>
        </w:pict>
      </w:r>
    </w:p>
    <w:p w14:paraId="739EA94D" w14:textId="77777777" w:rsidR="00F941F2" w:rsidRPr="00D91263" w:rsidRDefault="00F941F2" w:rsidP="005E29BD">
      <w:pPr>
        <w:pStyle w:val="NoSpacing"/>
      </w:pPr>
    </w:p>
    <w:p w14:paraId="28D1E031" w14:textId="77777777" w:rsidR="00F941F2" w:rsidRPr="00D91263" w:rsidRDefault="00D56248"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3981EE58" w14:textId="77777777" w:rsidR="002C6FC3" w:rsidRPr="009F235D" w:rsidRDefault="002C6FC3"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48A16A27" w14:textId="77777777" w:rsidR="002C6FC3" w:rsidRPr="009F235D" w:rsidRDefault="002C6FC3"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73723F3E" w14:textId="77777777" w:rsidR="002C6FC3" w:rsidRPr="008E3C46" w:rsidRDefault="002C6FC3"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6927CF6" w14:textId="77777777" w:rsidR="00F941F2" w:rsidRPr="00D91263" w:rsidRDefault="00F941F2" w:rsidP="005E29BD">
      <w:pPr>
        <w:pStyle w:val="NoSpacing"/>
      </w:pPr>
    </w:p>
    <w:p w14:paraId="0CD0B5F3" w14:textId="77777777" w:rsidR="00606929" w:rsidRPr="00D91263" w:rsidRDefault="00F941F2" w:rsidP="005E29BD">
      <w:pPr>
        <w:pStyle w:val="NoSpacing"/>
      </w:pPr>
      <w:r w:rsidRPr="00D91263">
        <w:tab/>
      </w:r>
    </w:p>
    <w:p w14:paraId="3DE0D0D1" w14:textId="77777777" w:rsidR="00E35D37" w:rsidRPr="00D91263" w:rsidRDefault="00E35D37" w:rsidP="005E29BD">
      <w:pPr>
        <w:pStyle w:val="NoSpacing"/>
      </w:pPr>
    </w:p>
    <w:p w14:paraId="74B7BBD6" w14:textId="77777777" w:rsidR="00E35D37" w:rsidRPr="00D91263" w:rsidRDefault="00E35D37" w:rsidP="005E29BD">
      <w:pPr>
        <w:pStyle w:val="NoSpacing"/>
      </w:pPr>
    </w:p>
    <w:p w14:paraId="47ADFFBF" w14:textId="77777777" w:rsidR="00E35D37" w:rsidRPr="00D91263" w:rsidRDefault="00E35D37" w:rsidP="005E29BD">
      <w:pPr>
        <w:pStyle w:val="NoSpacing"/>
      </w:pPr>
    </w:p>
    <w:p w14:paraId="793917BA" w14:textId="77777777" w:rsidR="00E35D37" w:rsidRPr="00D91263" w:rsidRDefault="00E35D37" w:rsidP="005E29BD">
      <w:pPr>
        <w:pStyle w:val="NoSpacing"/>
      </w:pPr>
    </w:p>
    <w:p w14:paraId="1E503681" w14:textId="77777777" w:rsidR="00E35D37" w:rsidRPr="00D91263" w:rsidRDefault="00E35D37" w:rsidP="005E29BD">
      <w:pPr>
        <w:pStyle w:val="NoSpacing"/>
      </w:pPr>
    </w:p>
    <w:p w14:paraId="0647B6FA" w14:textId="77777777" w:rsidR="00E35D37" w:rsidRPr="00D91263" w:rsidRDefault="00E35D37" w:rsidP="005E29BD">
      <w:pPr>
        <w:pStyle w:val="NoSpacing"/>
      </w:pPr>
    </w:p>
    <w:p w14:paraId="08434C92" w14:textId="77777777" w:rsidR="00E35D37" w:rsidRPr="00D91263" w:rsidRDefault="00E35D37" w:rsidP="005E29BD">
      <w:pPr>
        <w:pStyle w:val="NoSpacing"/>
      </w:pPr>
    </w:p>
    <w:p w14:paraId="18DD35EA" w14:textId="77777777" w:rsidR="00D06EDD" w:rsidRPr="00D91263" w:rsidRDefault="00D06EDD" w:rsidP="005E29BD">
      <w:pPr>
        <w:pStyle w:val="NoSpacing"/>
      </w:pPr>
    </w:p>
    <w:p w14:paraId="796A004F" w14:textId="77777777" w:rsidR="00D06EDD" w:rsidRPr="00D91263" w:rsidRDefault="00D56248" w:rsidP="005E29BD">
      <w:pPr>
        <w:pStyle w:val="NoSpacing"/>
      </w:pPr>
      <w:r>
        <w:pict>
          <v:shape id="_x0000_s1028" type="#_x0000_t202" style="position:absolute;left:0;text-align:left;margin-left:70.85pt;margin-top:2.95pt;width:367.5pt;height:209.25pt;z-index:251652096" stroked="f">
            <v:textbox style="mso-next-textbox:#_x0000_s1028">
              <w:txbxContent>
                <w:p w14:paraId="3FA4E80B" w14:textId="77777777" w:rsidR="002C6FC3" w:rsidRPr="000A36CA" w:rsidRDefault="002C6FC3"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3466CE0E" w14:textId="77777777" w:rsidR="002C6FC3" w:rsidRPr="008E3C46" w:rsidRDefault="002C6FC3"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2C6FC3" w:rsidRPr="008E3C46" w14:paraId="5F839CE1" w14:textId="77777777">
                    <w:trPr>
                      <w:jc w:val="right"/>
                    </w:trPr>
                    <w:tc>
                      <w:tcPr>
                        <w:tcW w:w="3538" w:type="dxa"/>
                      </w:tcPr>
                      <w:p w14:paraId="66FBCF24" w14:textId="77777777" w:rsidR="002C6FC3" w:rsidRPr="008E3C46" w:rsidRDefault="002C6FC3"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14:paraId="65469309" w14:textId="77777777" w:rsidR="002C6FC3" w:rsidRPr="008E3C46" w:rsidRDefault="002C6FC3" w:rsidP="008E3C46">
                        <w:pPr>
                          <w:spacing w:before="86" w:after="0" w:line="240" w:lineRule="auto"/>
                          <w:jc w:val="right"/>
                          <w:textAlignment w:val="baseline"/>
                          <w:rPr>
                            <w:color w:val="7F7F7F"/>
                            <w:sz w:val="24"/>
                            <w:szCs w:val="28"/>
                          </w:rPr>
                        </w:pPr>
                        <w:r>
                          <w:rPr>
                            <w:color w:val="7F7F7F"/>
                            <w:sz w:val="24"/>
                            <w:szCs w:val="28"/>
                          </w:rPr>
                          <w:t>20096680</w:t>
                        </w:r>
                      </w:p>
                    </w:tc>
                  </w:tr>
                  <w:tr w:rsidR="002C6FC3" w:rsidRPr="008E3C46" w14:paraId="5340B5A6" w14:textId="77777777">
                    <w:trPr>
                      <w:jc w:val="right"/>
                    </w:trPr>
                    <w:tc>
                      <w:tcPr>
                        <w:tcW w:w="3538" w:type="dxa"/>
                      </w:tcPr>
                      <w:p w14:paraId="5726510F" w14:textId="77777777" w:rsidR="002C6FC3" w:rsidRPr="008E3C46" w:rsidRDefault="002C6FC3"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40086CF" w14:textId="77777777"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2C6FC3" w:rsidRPr="008E3C46" w14:paraId="05B60497" w14:textId="77777777">
                    <w:trPr>
                      <w:jc w:val="right"/>
                    </w:trPr>
                    <w:tc>
                      <w:tcPr>
                        <w:tcW w:w="3538" w:type="dxa"/>
                      </w:tcPr>
                      <w:p w14:paraId="74858448" w14:textId="77777777" w:rsidR="002C6FC3" w:rsidRPr="008E3C46" w:rsidRDefault="002C6FC3"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14:paraId="4130BC56" w14:textId="77777777"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2C6FC3" w:rsidRPr="008E3C46" w14:paraId="5C4004D8" w14:textId="77777777">
                    <w:trPr>
                      <w:jc w:val="right"/>
                    </w:trPr>
                    <w:tc>
                      <w:tcPr>
                        <w:tcW w:w="3538" w:type="dxa"/>
                      </w:tcPr>
                      <w:p w14:paraId="32DAC410" w14:textId="77777777" w:rsidR="002C6FC3" w:rsidRPr="008E3C46" w:rsidRDefault="002C6FC3"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14:paraId="0DA05DED" w14:textId="77777777"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1F06B1B4" w14:textId="77777777" w:rsidR="002C6FC3" w:rsidRPr="00B7661C" w:rsidRDefault="002C6FC3" w:rsidP="000A36CA">
                  <w:pPr>
                    <w:spacing w:before="86" w:after="0" w:line="240" w:lineRule="auto"/>
                    <w:jc w:val="center"/>
                    <w:textAlignment w:val="baseline"/>
                    <w:rPr>
                      <w:b/>
                      <w:sz w:val="36"/>
                      <w:szCs w:val="36"/>
                    </w:rPr>
                  </w:pPr>
                </w:p>
              </w:txbxContent>
            </v:textbox>
          </v:shape>
        </w:pict>
      </w:r>
    </w:p>
    <w:p w14:paraId="729AE0A4" w14:textId="77777777" w:rsidR="00D06EDD" w:rsidRPr="00D91263" w:rsidRDefault="00D06EDD" w:rsidP="005E29BD">
      <w:pPr>
        <w:pStyle w:val="NoSpacing"/>
      </w:pPr>
    </w:p>
    <w:p w14:paraId="3AA8DCDA" w14:textId="77777777" w:rsidR="00D06EDD" w:rsidRPr="00D91263" w:rsidRDefault="00D06EDD" w:rsidP="005E29BD">
      <w:pPr>
        <w:pStyle w:val="NoSpacing"/>
      </w:pPr>
    </w:p>
    <w:p w14:paraId="7B2D78F9" w14:textId="77777777" w:rsidR="00D06EDD" w:rsidRPr="00D91263" w:rsidRDefault="00D06EDD" w:rsidP="005E29BD">
      <w:pPr>
        <w:pStyle w:val="NoSpacing"/>
      </w:pPr>
    </w:p>
    <w:p w14:paraId="1A86EA3C" w14:textId="77777777" w:rsidR="00D2614C" w:rsidRPr="00D91263" w:rsidRDefault="00D2614C" w:rsidP="005E29BD">
      <w:pPr>
        <w:pStyle w:val="NoSpacing"/>
      </w:pPr>
    </w:p>
    <w:p w14:paraId="44D4CA5A" w14:textId="77777777" w:rsidR="008E734F" w:rsidRPr="00D91263" w:rsidRDefault="008E734F" w:rsidP="005E29BD">
      <w:pPr>
        <w:pStyle w:val="NoSpacing"/>
      </w:pPr>
    </w:p>
    <w:p w14:paraId="3263AE45" w14:textId="77777777" w:rsidR="00D2614C" w:rsidRPr="00D91263" w:rsidRDefault="00D56248"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D06F208" w14:textId="77777777" w:rsidR="002C6FC3" w:rsidRPr="008E3C46" w:rsidRDefault="002C6FC3"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1AB756C4" w14:textId="77777777" w:rsidR="002C6FC3" w:rsidRPr="008E3C46" w:rsidRDefault="002C6FC3"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Design for Software &amp; Systems</w:t>
                  </w:r>
                </w:p>
                <w:p w14:paraId="06884F69" w14:textId="77777777" w:rsidR="002C6FC3" w:rsidRPr="000A36CA" w:rsidRDefault="002C6FC3"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35216329" w14:textId="77777777" w:rsidR="00D2614C" w:rsidRPr="00D91263" w:rsidRDefault="00D2614C" w:rsidP="00D2614C">
          <w:pPr>
            <w:pStyle w:val="TOCHeading"/>
          </w:pPr>
        </w:p>
        <w:p w14:paraId="5CE5EA6B" w14:textId="77777777" w:rsidR="004E78E9" w:rsidRDefault="00292721" w:rsidP="00A47F18">
          <w:pPr>
            <w:pStyle w:val="TOC1"/>
            <w:rPr>
              <w:rFonts w:asciiTheme="minorHAnsi" w:eastAsiaTheme="minorEastAsia" w:hAnsiTheme="minorHAnsi" w:cstheme="minorBidi"/>
              <w:lang w:val="fr-FR"/>
            </w:rPr>
          </w:pPr>
          <w:r w:rsidRPr="00D91263">
            <w:fldChar w:fldCharType="begin"/>
          </w:r>
          <w:r w:rsidR="00D2614C" w:rsidRPr="00D91263">
            <w:instrText xml:space="preserve"> TOC \o "1-3" \h \z \u </w:instrText>
          </w:r>
          <w:r w:rsidRPr="00D91263">
            <w:fldChar w:fldCharType="separate"/>
          </w:r>
          <w:hyperlink w:anchor="_Toc243384540" w:history="1">
            <w:r w:rsidR="004E78E9" w:rsidRPr="00211AEB">
              <w:rPr>
                <w:rStyle w:val="Hyperlink"/>
              </w:rPr>
              <w:t>Illustration table</w:t>
            </w:r>
            <w:r w:rsidR="004E78E9">
              <w:rPr>
                <w:webHidden/>
              </w:rPr>
              <w:tab/>
            </w:r>
            <w:r w:rsidR="004E78E9">
              <w:rPr>
                <w:webHidden/>
              </w:rPr>
              <w:fldChar w:fldCharType="begin"/>
            </w:r>
            <w:r w:rsidR="004E78E9">
              <w:rPr>
                <w:webHidden/>
              </w:rPr>
              <w:instrText xml:space="preserve"> PAGEREF _Toc243384540 \h </w:instrText>
            </w:r>
            <w:r w:rsidR="004E78E9">
              <w:rPr>
                <w:webHidden/>
              </w:rPr>
            </w:r>
            <w:r w:rsidR="004E78E9">
              <w:rPr>
                <w:webHidden/>
              </w:rPr>
              <w:fldChar w:fldCharType="separate"/>
            </w:r>
            <w:r w:rsidR="007569D4">
              <w:rPr>
                <w:webHidden/>
              </w:rPr>
              <w:t>4</w:t>
            </w:r>
            <w:r w:rsidR="004E78E9">
              <w:rPr>
                <w:webHidden/>
              </w:rPr>
              <w:fldChar w:fldCharType="end"/>
            </w:r>
          </w:hyperlink>
        </w:p>
        <w:p w14:paraId="7B5EF27E" w14:textId="77777777" w:rsidR="004E78E9" w:rsidRDefault="00D56248" w:rsidP="00A47F18">
          <w:pPr>
            <w:pStyle w:val="TOC1"/>
            <w:rPr>
              <w:rFonts w:asciiTheme="minorHAnsi" w:eastAsiaTheme="minorEastAsia" w:hAnsiTheme="minorHAnsi" w:cstheme="minorBidi"/>
              <w:lang w:val="fr-FR"/>
            </w:rPr>
          </w:pPr>
          <w:hyperlink w:anchor="_Toc243384541" w:history="1">
            <w:r w:rsidR="004E78E9" w:rsidRPr="00211AEB">
              <w:rPr>
                <w:rStyle w:val="Hyperlink"/>
              </w:rPr>
              <w:t>Introduction</w:t>
            </w:r>
            <w:r w:rsidR="004E78E9">
              <w:rPr>
                <w:webHidden/>
              </w:rPr>
              <w:tab/>
            </w:r>
            <w:r w:rsidR="004E78E9">
              <w:rPr>
                <w:webHidden/>
              </w:rPr>
              <w:fldChar w:fldCharType="begin"/>
            </w:r>
            <w:r w:rsidR="004E78E9">
              <w:rPr>
                <w:webHidden/>
              </w:rPr>
              <w:instrText xml:space="preserve"> PAGEREF _Toc243384541 \h </w:instrText>
            </w:r>
            <w:r w:rsidR="004E78E9">
              <w:rPr>
                <w:webHidden/>
              </w:rPr>
            </w:r>
            <w:r w:rsidR="004E78E9">
              <w:rPr>
                <w:webHidden/>
              </w:rPr>
              <w:fldChar w:fldCharType="separate"/>
            </w:r>
            <w:r w:rsidR="007569D4">
              <w:rPr>
                <w:webHidden/>
              </w:rPr>
              <w:t>5</w:t>
            </w:r>
            <w:r w:rsidR="004E78E9">
              <w:rPr>
                <w:webHidden/>
              </w:rPr>
              <w:fldChar w:fldCharType="end"/>
            </w:r>
          </w:hyperlink>
        </w:p>
        <w:p w14:paraId="0489D3FF" w14:textId="77777777" w:rsidR="004E78E9" w:rsidRPr="00A47F18" w:rsidRDefault="00D56248" w:rsidP="00A47F18">
          <w:pPr>
            <w:pStyle w:val="TOC1"/>
            <w:rPr>
              <w:rFonts w:asciiTheme="minorHAnsi" w:eastAsiaTheme="minorEastAsia" w:hAnsiTheme="minorHAnsi" w:cstheme="minorBidi"/>
              <w:lang w:val="fr-FR"/>
            </w:rPr>
          </w:pPr>
          <w:hyperlink w:anchor="_Toc243384542" w:history="1">
            <w:r w:rsidR="004E78E9" w:rsidRPr="00A47F18">
              <w:rPr>
                <w:rStyle w:val="Hyperlink"/>
              </w:rPr>
              <w:t>1.</w:t>
            </w:r>
            <w:r w:rsidR="004E78E9" w:rsidRPr="00A47F18">
              <w:rPr>
                <w:rFonts w:asciiTheme="minorHAnsi" w:eastAsiaTheme="minorEastAsia" w:hAnsiTheme="minorHAnsi" w:cstheme="minorBidi"/>
                <w:lang w:val="fr-FR"/>
              </w:rPr>
              <w:tab/>
            </w:r>
            <w:r w:rsidR="004E78E9" w:rsidRPr="00A47F18">
              <w:rPr>
                <w:rStyle w:val="Hyperlink"/>
              </w:rPr>
              <w:t>Problem understanding</w:t>
            </w:r>
            <w:r w:rsidR="004E78E9" w:rsidRPr="00A47F18">
              <w:rPr>
                <w:webHidden/>
              </w:rPr>
              <w:tab/>
            </w:r>
            <w:r w:rsidR="004E78E9" w:rsidRPr="00A47F18">
              <w:rPr>
                <w:webHidden/>
              </w:rPr>
              <w:fldChar w:fldCharType="begin"/>
            </w:r>
            <w:r w:rsidR="004E78E9" w:rsidRPr="00A47F18">
              <w:rPr>
                <w:webHidden/>
              </w:rPr>
              <w:instrText xml:space="preserve"> PAGEREF _Toc243384542 \h </w:instrText>
            </w:r>
            <w:r w:rsidR="004E78E9" w:rsidRPr="00A47F18">
              <w:rPr>
                <w:webHidden/>
              </w:rPr>
            </w:r>
            <w:r w:rsidR="004E78E9" w:rsidRPr="00A47F18">
              <w:rPr>
                <w:webHidden/>
              </w:rPr>
              <w:fldChar w:fldCharType="separate"/>
            </w:r>
            <w:r w:rsidR="007569D4">
              <w:rPr>
                <w:webHidden/>
              </w:rPr>
              <w:t>6</w:t>
            </w:r>
            <w:r w:rsidR="004E78E9" w:rsidRPr="00A47F18">
              <w:rPr>
                <w:webHidden/>
              </w:rPr>
              <w:fldChar w:fldCharType="end"/>
            </w:r>
          </w:hyperlink>
        </w:p>
        <w:p w14:paraId="369699A8"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43" w:history="1">
            <w:r w:rsidR="004E78E9" w:rsidRPr="00211AEB">
              <w:rPr>
                <w:rStyle w:val="Hyperlink"/>
                <w:noProof/>
              </w:rPr>
              <w:t>1.1.</w:t>
            </w:r>
            <w:r w:rsidR="004E78E9">
              <w:rPr>
                <w:rFonts w:asciiTheme="minorHAnsi" w:eastAsiaTheme="minorEastAsia" w:hAnsiTheme="minorHAnsi" w:cstheme="minorBidi"/>
                <w:noProof/>
                <w:lang w:val="fr-FR"/>
              </w:rPr>
              <w:tab/>
            </w:r>
            <w:r w:rsidR="004E78E9" w:rsidRPr="00211AEB">
              <w:rPr>
                <w:rStyle w:val="Hyperlink"/>
                <w:noProof/>
              </w:rPr>
              <w:t>Business case &amp; system context</w:t>
            </w:r>
            <w:r w:rsidR="004E78E9">
              <w:rPr>
                <w:noProof/>
                <w:webHidden/>
              </w:rPr>
              <w:tab/>
            </w:r>
            <w:r w:rsidR="004E78E9">
              <w:rPr>
                <w:noProof/>
                <w:webHidden/>
              </w:rPr>
              <w:fldChar w:fldCharType="begin"/>
            </w:r>
            <w:r w:rsidR="004E78E9">
              <w:rPr>
                <w:noProof/>
                <w:webHidden/>
              </w:rPr>
              <w:instrText xml:space="preserve"> PAGEREF _Toc243384543 \h </w:instrText>
            </w:r>
            <w:r w:rsidR="004E78E9">
              <w:rPr>
                <w:noProof/>
                <w:webHidden/>
              </w:rPr>
            </w:r>
            <w:r w:rsidR="004E78E9">
              <w:rPr>
                <w:noProof/>
                <w:webHidden/>
              </w:rPr>
              <w:fldChar w:fldCharType="separate"/>
            </w:r>
            <w:r w:rsidR="007569D4">
              <w:rPr>
                <w:noProof/>
                <w:webHidden/>
              </w:rPr>
              <w:t>6</w:t>
            </w:r>
            <w:r w:rsidR="004E78E9">
              <w:rPr>
                <w:noProof/>
                <w:webHidden/>
              </w:rPr>
              <w:fldChar w:fldCharType="end"/>
            </w:r>
          </w:hyperlink>
        </w:p>
        <w:p w14:paraId="4A918877"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44" w:history="1">
            <w:r w:rsidR="004E78E9" w:rsidRPr="00211AEB">
              <w:rPr>
                <w:rStyle w:val="Hyperlink"/>
                <w:noProof/>
              </w:rPr>
              <w:t>1.2.</w:t>
            </w:r>
            <w:r w:rsidR="004E78E9">
              <w:rPr>
                <w:rFonts w:asciiTheme="minorHAnsi" w:eastAsiaTheme="minorEastAsia" w:hAnsiTheme="minorHAnsi" w:cstheme="minorBidi"/>
                <w:noProof/>
                <w:lang w:val="fr-FR"/>
              </w:rPr>
              <w:tab/>
            </w:r>
            <w:r w:rsidR="004E78E9" w:rsidRPr="00211AEB">
              <w:rPr>
                <w:rStyle w:val="Hyperlink"/>
                <w:noProof/>
              </w:rPr>
              <w:t>Problem frames</w:t>
            </w:r>
            <w:r w:rsidR="004E78E9">
              <w:rPr>
                <w:noProof/>
                <w:webHidden/>
              </w:rPr>
              <w:tab/>
            </w:r>
            <w:r w:rsidR="004E78E9">
              <w:rPr>
                <w:noProof/>
                <w:webHidden/>
              </w:rPr>
              <w:fldChar w:fldCharType="begin"/>
            </w:r>
            <w:r w:rsidR="004E78E9">
              <w:rPr>
                <w:noProof/>
                <w:webHidden/>
              </w:rPr>
              <w:instrText xml:space="preserve"> PAGEREF _Toc243384544 \h </w:instrText>
            </w:r>
            <w:r w:rsidR="004E78E9">
              <w:rPr>
                <w:noProof/>
                <w:webHidden/>
              </w:rPr>
            </w:r>
            <w:r w:rsidR="004E78E9">
              <w:rPr>
                <w:noProof/>
                <w:webHidden/>
              </w:rPr>
              <w:fldChar w:fldCharType="separate"/>
            </w:r>
            <w:r w:rsidR="007569D4">
              <w:rPr>
                <w:noProof/>
                <w:webHidden/>
              </w:rPr>
              <w:t>7</w:t>
            </w:r>
            <w:r w:rsidR="004E78E9">
              <w:rPr>
                <w:noProof/>
                <w:webHidden/>
              </w:rPr>
              <w:fldChar w:fldCharType="end"/>
            </w:r>
          </w:hyperlink>
        </w:p>
        <w:p w14:paraId="4C2D0D2E"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45" w:history="1">
            <w:r w:rsidR="004E78E9" w:rsidRPr="00211AEB">
              <w:rPr>
                <w:rStyle w:val="Hyperlink"/>
                <w:b/>
                <w:bCs/>
                <w:smallCaps/>
                <w:noProof/>
                <w:spacing w:val="5"/>
              </w:rPr>
              <w:t>1.2.1.</w:t>
            </w:r>
            <w:r w:rsidR="004E78E9">
              <w:rPr>
                <w:rFonts w:asciiTheme="minorHAnsi" w:eastAsiaTheme="minorEastAsia" w:hAnsiTheme="minorHAnsi" w:cstheme="minorBidi"/>
                <w:noProof/>
                <w:lang w:val="fr-FR"/>
              </w:rPr>
              <w:tab/>
            </w:r>
            <w:r w:rsidR="004E78E9" w:rsidRPr="00211AEB">
              <w:rPr>
                <w:rStyle w:val="Hyperlink"/>
                <w:b/>
                <w:bCs/>
                <w:smallCaps/>
                <w:noProof/>
                <w:spacing w:val="5"/>
              </w:rPr>
              <w:t>Domains identification</w:t>
            </w:r>
            <w:r w:rsidR="004E78E9">
              <w:rPr>
                <w:noProof/>
                <w:webHidden/>
              </w:rPr>
              <w:tab/>
            </w:r>
            <w:r w:rsidR="004E78E9">
              <w:rPr>
                <w:noProof/>
                <w:webHidden/>
              </w:rPr>
              <w:fldChar w:fldCharType="begin"/>
            </w:r>
            <w:r w:rsidR="004E78E9">
              <w:rPr>
                <w:noProof/>
                <w:webHidden/>
              </w:rPr>
              <w:instrText xml:space="preserve"> PAGEREF _Toc243384545 \h </w:instrText>
            </w:r>
            <w:r w:rsidR="004E78E9">
              <w:rPr>
                <w:noProof/>
                <w:webHidden/>
              </w:rPr>
            </w:r>
            <w:r w:rsidR="004E78E9">
              <w:rPr>
                <w:noProof/>
                <w:webHidden/>
              </w:rPr>
              <w:fldChar w:fldCharType="separate"/>
            </w:r>
            <w:r w:rsidR="007569D4">
              <w:rPr>
                <w:noProof/>
                <w:webHidden/>
              </w:rPr>
              <w:t>7</w:t>
            </w:r>
            <w:r w:rsidR="004E78E9">
              <w:rPr>
                <w:noProof/>
                <w:webHidden/>
              </w:rPr>
              <w:fldChar w:fldCharType="end"/>
            </w:r>
          </w:hyperlink>
        </w:p>
        <w:p w14:paraId="775F7047"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46" w:history="1">
            <w:r w:rsidR="004E78E9" w:rsidRPr="00211AEB">
              <w:rPr>
                <w:rStyle w:val="Hyperlink"/>
                <w:b/>
                <w:bCs/>
                <w:smallCaps/>
                <w:noProof/>
                <w:spacing w:val="5"/>
              </w:rPr>
              <w:t>1.2.2.</w:t>
            </w:r>
            <w:r w:rsidR="004E78E9">
              <w:rPr>
                <w:rFonts w:asciiTheme="minorHAnsi" w:eastAsiaTheme="minorEastAsia" w:hAnsiTheme="minorHAnsi" w:cstheme="minorBidi"/>
                <w:noProof/>
                <w:lang w:val="fr-FR"/>
              </w:rPr>
              <w:tab/>
            </w:r>
            <w:r w:rsidR="004E78E9" w:rsidRPr="00211AEB">
              <w:rPr>
                <w:rStyle w:val="Hyperlink"/>
                <w:b/>
                <w:bCs/>
                <w:smallCaps/>
                <w:noProof/>
                <w:spacing w:val="5"/>
              </w:rPr>
              <w:t>Context Diagram</w:t>
            </w:r>
            <w:r w:rsidR="004E78E9">
              <w:rPr>
                <w:noProof/>
                <w:webHidden/>
              </w:rPr>
              <w:tab/>
            </w:r>
            <w:r w:rsidR="004E78E9">
              <w:rPr>
                <w:noProof/>
                <w:webHidden/>
              </w:rPr>
              <w:fldChar w:fldCharType="begin"/>
            </w:r>
            <w:r w:rsidR="004E78E9">
              <w:rPr>
                <w:noProof/>
                <w:webHidden/>
              </w:rPr>
              <w:instrText xml:space="preserve"> PAGEREF _Toc243384546 \h </w:instrText>
            </w:r>
            <w:r w:rsidR="004E78E9">
              <w:rPr>
                <w:noProof/>
                <w:webHidden/>
              </w:rPr>
            </w:r>
            <w:r w:rsidR="004E78E9">
              <w:rPr>
                <w:noProof/>
                <w:webHidden/>
              </w:rPr>
              <w:fldChar w:fldCharType="separate"/>
            </w:r>
            <w:r w:rsidR="007569D4">
              <w:rPr>
                <w:noProof/>
                <w:webHidden/>
              </w:rPr>
              <w:t>7</w:t>
            </w:r>
            <w:r w:rsidR="004E78E9">
              <w:rPr>
                <w:noProof/>
                <w:webHidden/>
              </w:rPr>
              <w:fldChar w:fldCharType="end"/>
            </w:r>
          </w:hyperlink>
        </w:p>
        <w:p w14:paraId="23635A71"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47" w:history="1">
            <w:r w:rsidR="004E78E9" w:rsidRPr="00211AEB">
              <w:rPr>
                <w:rStyle w:val="Hyperlink"/>
                <w:b/>
                <w:bCs/>
                <w:smallCaps/>
                <w:noProof/>
                <w:spacing w:val="5"/>
              </w:rPr>
              <w:t>1.2.3.</w:t>
            </w:r>
            <w:r w:rsidR="004E78E9">
              <w:rPr>
                <w:rFonts w:asciiTheme="minorHAnsi" w:eastAsiaTheme="minorEastAsia" w:hAnsiTheme="minorHAnsi" w:cstheme="minorBidi"/>
                <w:noProof/>
                <w:lang w:val="fr-FR"/>
              </w:rPr>
              <w:tab/>
            </w:r>
            <w:r w:rsidR="004E78E9" w:rsidRPr="00211AEB">
              <w:rPr>
                <w:rStyle w:val="Hyperlink"/>
                <w:b/>
                <w:bCs/>
                <w:smallCaps/>
                <w:noProof/>
                <w:spacing w:val="5"/>
              </w:rPr>
              <w:t>Problem Diagrams</w:t>
            </w:r>
            <w:r w:rsidR="004E78E9">
              <w:rPr>
                <w:noProof/>
                <w:webHidden/>
              </w:rPr>
              <w:tab/>
            </w:r>
            <w:r w:rsidR="004E78E9">
              <w:rPr>
                <w:noProof/>
                <w:webHidden/>
              </w:rPr>
              <w:fldChar w:fldCharType="begin"/>
            </w:r>
            <w:r w:rsidR="004E78E9">
              <w:rPr>
                <w:noProof/>
                <w:webHidden/>
              </w:rPr>
              <w:instrText xml:space="preserve"> PAGEREF _Toc243384547 \h </w:instrText>
            </w:r>
            <w:r w:rsidR="004E78E9">
              <w:rPr>
                <w:noProof/>
                <w:webHidden/>
              </w:rPr>
            </w:r>
            <w:r w:rsidR="004E78E9">
              <w:rPr>
                <w:noProof/>
                <w:webHidden/>
              </w:rPr>
              <w:fldChar w:fldCharType="separate"/>
            </w:r>
            <w:r w:rsidR="007569D4">
              <w:rPr>
                <w:noProof/>
                <w:webHidden/>
              </w:rPr>
              <w:t>8</w:t>
            </w:r>
            <w:r w:rsidR="004E78E9">
              <w:rPr>
                <w:noProof/>
                <w:webHidden/>
              </w:rPr>
              <w:fldChar w:fldCharType="end"/>
            </w:r>
          </w:hyperlink>
        </w:p>
        <w:p w14:paraId="35916443"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48" w:history="1">
            <w:r w:rsidR="004E78E9" w:rsidRPr="00211AEB">
              <w:rPr>
                <w:rStyle w:val="Hyperlink"/>
                <w:b/>
                <w:bCs/>
                <w:smallCaps/>
                <w:noProof/>
                <w:spacing w:val="5"/>
              </w:rPr>
              <w:t>1.2.4.</w:t>
            </w:r>
            <w:r w:rsidR="004E78E9">
              <w:rPr>
                <w:rFonts w:asciiTheme="minorHAnsi" w:eastAsiaTheme="minorEastAsia" w:hAnsiTheme="minorHAnsi" w:cstheme="minorBidi"/>
                <w:noProof/>
                <w:lang w:val="fr-FR"/>
              </w:rPr>
              <w:tab/>
            </w:r>
            <w:r w:rsidR="004E78E9" w:rsidRPr="00211AEB">
              <w:rPr>
                <w:rStyle w:val="Hyperlink"/>
                <w:b/>
                <w:bCs/>
                <w:smallCaps/>
                <w:noProof/>
                <w:spacing w:val="5"/>
              </w:rPr>
              <w:t>Problem Frames conclusion</w:t>
            </w:r>
            <w:r w:rsidR="004E78E9">
              <w:rPr>
                <w:noProof/>
                <w:webHidden/>
              </w:rPr>
              <w:tab/>
            </w:r>
            <w:r w:rsidR="004E78E9">
              <w:rPr>
                <w:noProof/>
                <w:webHidden/>
              </w:rPr>
              <w:fldChar w:fldCharType="begin"/>
            </w:r>
            <w:r w:rsidR="004E78E9">
              <w:rPr>
                <w:noProof/>
                <w:webHidden/>
              </w:rPr>
              <w:instrText xml:space="preserve"> PAGEREF _Toc243384548 \h </w:instrText>
            </w:r>
            <w:r w:rsidR="004E78E9">
              <w:rPr>
                <w:noProof/>
                <w:webHidden/>
              </w:rPr>
            </w:r>
            <w:r w:rsidR="004E78E9">
              <w:rPr>
                <w:noProof/>
                <w:webHidden/>
              </w:rPr>
              <w:fldChar w:fldCharType="separate"/>
            </w:r>
            <w:r w:rsidR="007569D4">
              <w:rPr>
                <w:noProof/>
                <w:webHidden/>
              </w:rPr>
              <w:t>13</w:t>
            </w:r>
            <w:r w:rsidR="004E78E9">
              <w:rPr>
                <w:noProof/>
                <w:webHidden/>
              </w:rPr>
              <w:fldChar w:fldCharType="end"/>
            </w:r>
          </w:hyperlink>
        </w:p>
        <w:p w14:paraId="25C0358F" w14:textId="77777777" w:rsidR="004E78E9" w:rsidRDefault="00D56248" w:rsidP="00A47F18">
          <w:pPr>
            <w:pStyle w:val="TOC1"/>
            <w:rPr>
              <w:rFonts w:asciiTheme="minorHAnsi" w:eastAsiaTheme="minorEastAsia" w:hAnsiTheme="minorHAnsi" w:cstheme="minorBidi"/>
              <w:lang w:val="fr-FR"/>
            </w:rPr>
          </w:pPr>
          <w:hyperlink w:anchor="_Toc243384549" w:history="1">
            <w:r w:rsidR="004E78E9" w:rsidRPr="00211AEB">
              <w:rPr>
                <w:rStyle w:val="Hyperlink"/>
              </w:rPr>
              <w:t>2.</w:t>
            </w:r>
            <w:r w:rsidR="004E78E9">
              <w:rPr>
                <w:rFonts w:asciiTheme="minorHAnsi" w:eastAsiaTheme="minorEastAsia" w:hAnsiTheme="minorHAnsi" w:cstheme="minorBidi"/>
                <w:lang w:val="fr-FR"/>
              </w:rPr>
              <w:tab/>
            </w:r>
            <w:r w:rsidR="004E78E9" w:rsidRPr="00211AEB">
              <w:rPr>
                <w:rStyle w:val="Hyperlink"/>
              </w:rPr>
              <w:t>Functional requirements (use-case model)</w:t>
            </w:r>
            <w:r w:rsidR="004E78E9">
              <w:rPr>
                <w:webHidden/>
              </w:rPr>
              <w:tab/>
            </w:r>
            <w:r w:rsidR="004E78E9">
              <w:rPr>
                <w:webHidden/>
              </w:rPr>
              <w:fldChar w:fldCharType="begin"/>
            </w:r>
            <w:r w:rsidR="004E78E9">
              <w:rPr>
                <w:webHidden/>
              </w:rPr>
              <w:instrText xml:space="preserve"> PAGEREF _Toc243384549 \h </w:instrText>
            </w:r>
            <w:r w:rsidR="004E78E9">
              <w:rPr>
                <w:webHidden/>
              </w:rPr>
            </w:r>
            <w:r w:rsidR="004E78E9">
              <w:rPr>
                <w:webHidden/>
              </w:rPr>
              <w:fldChar w:fldCharType="separate"/>
            </w:r>
            <w:r w:rsidR="007569D4">
              <w:rPr>
                <w:webHidden/>
              </w:rPr>
              <w:t>14</w:t>
            </w:r>
            <w:r w:rsidR="004E78E9">
              <w:rPr>
                <w:webHidden/>
              </w:rPr>
              <w:fldChar w:fldCharType="end"/>
            </w:r>
          </w:hyperlink>
        </w:p>
        <w:p w14:paraId="59D372E8"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50" w:history="1">
            <w:r w:rsidR="004E78E9" w:rsidRPr="00211AEB">
              <w:rPr>
                <w:rStyle w:val="Hyperlink"/>
                <w:noProof/>
              </w:rPr>
              <w:t>2.1.</w:t>
            </w:r>
            <w:r w:rsidR="004E78E9">
              <w:rPr>
                <w:rFonts w:asciiTheme="minorHAnsi" w:eastAsiaTheme="minorEastAsia" w:hAnsiTheme="minorHAnsi" w:cstheme="minorBidi"/>
                <w:noProof/>
                <w:lang w:val="fr-FR"/>
              </w:rPr>
              <w:tab/>
            </w:r>
            <w:r w:rsidR="004E78E9" w:rsidRPr="00211AEB">
              <w:rPr>
                <w:rStyle w:val="Hyperlink"/>
                <w:noProof/>
              </w:rPr>
              <w:t>Use-case diagram</w:t>
            </w:r>
            <w:r w:rsidR="004E78E9">
              <w:rPr>
                <w:noProof/>
                <w:webHidden/>
              </w:rPr>
              <w:tab/>
            </w:r>
            <w:r w:rsidR="004E78E9">
              <w:rPr>
                <w:noProof/>
                <w:webHidden/>
              </w:rPr>
              <w:fldChar w:fldCharType="begin"/>
            </w:r>
            <w:r w:rsidR="004E78E9">
              <w:rPr>
                <w:noProof/>
                <w:webHidden/>
              </w:rPr>
              <w:instrText xml:space="preserve"> PAGEREF _Toc243384550 \h </w:instrText>
            </w:r>
            <w:r w:rsidR="004E78E9">
              <w:rPr>
                <w:noProof/>
                <w:webHidden/>
              </w:rPr>
            </w:r>
            <w:r w:rsidR="004E78E9">
              <w:rPr>
                <w:noProof/>
                <w:webHidden/>
              </w:rPr>
              <w:fldChar w:fldCharType="separate"/>
            </w:r>
            <w:r w:rsidR="007569D4">
              <w:rPr>
                <w:noProof/>
                <w:webHidden/>
              </w:rPr>
              <w:t>14</w:t>
            </w:r>
            <w:r w:rsidR="004E78E9">
              <w:rPr>
                <w:noProof/>
                <w:webHidden/>
              </w:rPr>
              <w:fldChar w:fldCharType="end"/>
            </w:r>
          </w:hyperlink>
        </w:p>
        <w:p w14:paraId="1FEC24D2"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1" w:history="1">
            <w:r w:rsidR="004E78E9" w:rsidRPr="00211AEB">
              <w:rPr>
                <w:rStyle w:val="Hyperlink"/>
                <w:b/>
                <w:bCs/>
                <w:smallCaps/>
                <w:noProof/>
                <w:spacing w:val="5"/>
              </w:rPr>
              <w:t>2.1.1.</w:t>
            </w:r>
            <w:r w:rsidR="004E78E9">
              <w:rPr>
                <w:rFonts w:asciiTheme="minorHAnsi" w:eastAsiaTheme="minorEastAsia" w:hAnsiTheme="minorHAnsi" w:cstheme="minorBidi"/>
                <w:noProof/>
                <w:lang w:val="fr-FR"/>
              </w:rPr>
              <w:tab/>
            </w:r>
            <w:r w:rsidR="004E78E9" w:rsidRPr="00211AEB">
              <w:rPr>
                <w:rStyle w:val="Hyperlink"/>
                <w:b/>
                <w:bCs/>
                <w:smallCaps/>
                <w:noProof/>
                <w:spacing w:val="5"/>
              </w:rPr>
              <w:t>Actors description</w:t>
            </w:r>
            <w:r w:rsidR="004E78E9">
              <w:rPr>
                <w:noProof/>
                <w:webHidden/>
              </w:rPr>
              <w:tab/>
            </w:r>
            <w:r w:rsidR="004E78E9">
              <w:rPr>
                <w:noProof/>
                <w:webHidden/>
              </w:rPr>
              <w:fldChar w:fldCharType="begin"/>
            </w:r>
            <w:r w:rsidR="004E78E9">
              <w:rPr>
                <w:noProof/>
                <w:webHidden/>
              </w:rPr>
              <w:instrText xml:space="preserve"> PAGEREF _Toc243384551 \h </w:instrText>
            </w:r>
            <w:r w:rsidR="004E78E9">
              <w:rPr>
                <w:noProof/>
                <w:webHidden/>
              </w:rPr>
            </w:r>
            <w:r w:rsidR="004E78E9">
              <w:rPr>
                <w:noProof/>
                <w:webHidden/>
              </w:rPr>
              <w:fldChar w:fldCharType="separate"/>
            </w:r>
            <w:r w:rsidR="007569D4">
              <w:rPr>
                <w:noProof/>
                <w:webHidden/>
              </w:rPr>
              <w:t>14</w:t>
            </w:r>
            <w:r w:rsidR="004E78E9">
              <w:rPr>
                <w:noProof/>
                <w:webHidden/>
              </w:rPr>
              <w:fldChar w:fldCharType="end"/>
            </w:r>
          </w:hyperlink>
        </w:p>
        <w:p w14:paraId="414D4D67"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2" w:history="1">
            <w:r w:rsidR="004E78E9" w:rsidRPr="00211AEB">
              <w:rPr>
                <w:rStyle w:val="Hyperlink"/>
                <w:b/>
                <w:bCs/>
                <w:smallCaps/>
                <w:noProof/>
                <w:spacing w:val="5"/>
              </w:rPr>
              <w:t>2.1.2.</w:t>
            </w:r>
            <w:r w:rsidR="004E78E9">
              <w:rPr>
                <w:rFonts w:asciiTheme="minorHAnsi" w:eastAsiaTheme="minorEastAsia" w:hAnsiTheme="minorHAnsi" w:cstheme="minorBidi"/>
                <w:noProof/>
                <w:lang w:val="fr-FR"/>
              </w:rPr>
              <w:tab/>
            </w:r>
            <w:r w:rsidR="004E78E9" w:rsidRPr="00211AEB">
              <w:rPr>
                <w:rStyle w:val="Hyperlink"/>
                <w:b/>
                <w:bCs/>
                <w:smallCaps/>
                <w:noProof/>
                <w:spacing w:val="5"/>
              </w:rPr>
              <w:t>Use-case diagram</w:t>
            </w:r>
            <w:r w:rsidR="004E78E9">
              <w:rPr>
                <w:noProof/>
                <w:webHidden/>
              </w:rPr>
              <w:tab/>
            </w:r>
            <w:r w:rsidR="004E78E9">
              <w:rPr>
                <w:noProof/>
                <w:webHidden/>
              </w:rPr>
              <w:fldChar w:fldCharType="begin"/>
            </w:r>
            <w:r w:rsidR="004E78E9">
              <w:rPr>
                <w:noProof/>
                <w:webHidden/>
              </w:rPr>
              <w:instrText xml:space="preserve"> PAGEREF _Toc243384552 \h </w:instrText>
            </w:r>
            <w:r w:rsidR="004E78E9">
              <w:rPr>
                <w:noProof/>
                <w:webHidden/>
              </w:rPr>
            </w:r>
            <w:r w:rsidR="004E78E9">
              <w:rPr>
                <w:noProof/>
                <w:webHidden/>
              </w:rPr>
              <w:fldChar w:fldCharType="separate"/>
            </w:r>
            <w:r w:rsidR="007569D4">
              <w:rPr>
                <w:noProof/>
                <w:webHidden/>
              </w:rPr>
              <w:t>14</w:t>
            </w:r>
            <w:r w:rsidR="004E78E9">
              <w:rPr>
                <w:noProof/>
                <w:webHidden/>
              </w:rPr>
              <w:fldChar w:fldCharType="end"/>
            </w:r>
          </w:hyperlink>
        </w:p>
        <w:p w14:paraId="4D9F3C56"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3" w:history="1">
            <w:r w:rsidR="004E78E9" w:rsidRPr="00211AEB">
              <w:rPr>
                <w:rStyle w:val="Hyperlink"/>
                <w:b/>
                <w:bCs/>
                <w:smallCaps/>
                <w:noProof/>
                <w:spacing w:val="5"/>
              </w:rPr>
              <w:t>2.1.3.</w:t>
            </w:r>
            <w:r w:rsidR="004E78E9">
              <w:rPr>
                <w:rFonts w:asciiTheme="minorHAnsi" w:eastAsiaTheme="minorEastAsia" w:hAnsiTheme="minorHAnsi" w:cstheme="minorBidi"/>
                <w:noProof/>
                <w:lang w:val="fr-FR"/>
              </w:rPr>
              <w:tab/>
            </w:r>
            <w:r w:rsidR="004E78E9" w:rsidRPr="00211AEB">
              <w:rPr>
                <w:rStyle w:val="Hyperlink"/>
                <w:b/>
                <w:bCs/>
                <w:smallCaps/>
                <w:noProof/>
                <w:spacing w:val="5"/>
              </w:rPr>
              <w:t>Use-case specifications</w:t>
            </w:r>
            <w:r w:rsidR="004E78E9">
              <w:rPr>
                <w:noProof/>
                <w:webHidden/>
              </w:rPr>
              <w:tab/>
            </w:r>
            <w:r w:rsidR="004E78E9">
              <w:rPr>
                <w:noProof/>
                <w:webHidden/>
              </w:rPr>
              <w:fldChar w:fldCharType="begin"/>
            </w:r>
            <w:r w:rsidR="004E78E9">
              <w:rPr>
                <w:noProof/>
                <w:webHidden/>
              </w:rPr>
              <w:instrText xml:space="preserve"> PAGEREF _Toc243384553 \h </w:instrText>
            </w:r>
            <w:r w:rsidR="004E78E9">
              <w:rPr>
                <w:noProof/>
                <w:webHidden/>
              </w:rPr>
            </w:r>
            <w:r w:rsidR="004E78E9">
              <w:rPr>
                <w:noProof/>
                <w:webHidden/>
              </w:rPr>
              <w:fldChar w:fldCharType="separate"/>
            </w:r>
            <w:r w:rsidR="007569D4">
              <w:rPr>
                <w:noProof/>
                <w:webHidden/>
              </w:rPr>
              <w:t>15</w:t>
            </w:r>
            <w:r w:rsidR="004E78E9">
              <w:rPr>
                <w:noProof/>
                <w:webHidden/>
              </w:rPr>
              <w:fldChar w:fldCharType="end"/>
            </w:r>
          </w:hyperlink>
        </w:p>
        <w:p w14:paraId="70DA99DD"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54" w:history="1">
            <w:r w:rsidR="004E78E9" w:rsidRPr="00211AEB">
              <w:rPr>
                <w:rStyle w:val="Hyperlink"/>
                <w:noProof/>
              </w:rPr>
              <w:t>2.2.</w:t>
            </w:r>
            <w:r w:rsidR="004E78E9">
              <w:rPr>
                <w:rFonts w:asciiTheme="minorHAnsi" w:eastAsiaTheme="minorEastAsia" w:hAnsiTheme="minorHAnsi" w:cstheme="minorBidi"/>
                <w:noProof/>
                <w:lang w:val="fr-FR"/>
              </w:rPr>
              <w:tab/>
            </w:r>
            <w:r w:rsidR="004E78E9" w:rsidRPr="00211AEB">
              <w:rPr>
                <w:rStyle w:val="Hyperlink"/>
                <w:noProof/>
              </w:rPr>
              <w:t>Sequence diagrams</w:t>
            </w:r>
            <w:r w:rsidR="004E78E9">
              <w:rPr>
                <w:noProof/>
                <w:webHidden/>
              </w:rPr>
              <w:tab/>
            </w:r>
            <w:r w:rsidR="004E78E9">
              <w:rPr>
                <w:noProof/>
                <w:webHidden/>
              </w:rPr>
              <w:fldChar w:fldCharType="begin"/>
            </w:r>
            <w:r w:rsidR="004E78E9">
              <w:rPr>
                <w:noProof/>
                <w:webHidden/>
              </w:rPr>
              <w:instrText xml:space="preserve"> PAGEREF _Toc243384554 \h </w:instrText>
            </w:r>
            <w:r w:rsidR="004E78E9">
              <w:rPr>
                <w:noProof/>
                <w:webHidden/>
              </w:rPr>
            </w:r>
            <w:r w:rsidR="004E78E9">
              <w:rPr>
                <w:noProof/>
                <w:webHidden/>
              </w:rPr>
              <w:fldChar w:fldCharType="separate"/>
            </w:r>
            <w:r w:rsidR="007569D4">
              <w:rPr>
                <w:noProof/>
                <w:webHidden/>
              </w:rPr>
              <w:t>17</w:t>
            </w:r>
            <w:r w:rsidR="004E78E9">
              <w:rPr>
                <w:noProof/>
                <w:webHidden/>
              </w:rPr>
              <w:fldChar w:fldCharType="end"/>
            </w:r>
          </w:hyperlink>
        </w:p>
        <w:p w14:paraId="0D4D9F56"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5" w:history="1">
            <w:r w:rsidR="004E78E9" w:rsidRPr="00211AEB">
              <w:rPr>
                <w:rStyle w:val="Hyperlink"/>
                <w:b/>
                <w:bCs/>
                <w:smallCaps/>
                <w:noProof/>
                <w:spacing w:val="5"/>
              </w:rPr>
              <w:t>2.2.1.</w:t>
            </w:r>
            <w:r w:rsidR="004E78E9">
              <w:rPr>
                <w:rFonts w:asciiTheme="minorHAnsi" w:eastAsiaTheme="minorEastAsia" w:hAnsiTheme="minorHAnsi" w:cstheme="minorBidi"/>
                <w:noProof/>
                <w:lang w:val="fr-FR"/>
              </w:rPr>
              <w:tab/>
            </w:r>
            <w:r w:rsidR="004E78E9" w:rsidRPr="00211AEB">
              <w:rPr>
                <w:rStyle w:val="Hyperlink"/>
                <w:b/>
                <w:bCs/>
                <w:smallCaps/>
                <w:noProof/>
                <w:spacing w:val="5"/>
              </w:rPr>
              <w:t>Fault recovery</w:t>
            </w:r>
            <w:r w:rsidR="004E78E9">
              <w:rPr>
                <w:noProof/>
                <w:webHidden/>
              </w:rPr>
              <w:tab/>
            </w:r>
            <w:r w:rsidR="004E78E9">
              <w:rPr>
                <w:noProof/>
                <w:webHidden/>
              </w:rPr>
              <w:fldChar w:fldCharType="begin"/>
            </w:r>
            <w:r w:rsidR="004E78E9">
              <w:rPr>
                <w:noProof/>
                <w:webHidden/>
              </w:rPr>
              <w:instrText xml:space="preserve"> PAGEREF _Toc243384555 \h </w:instrText>
            </w:r>
            <w:r w:rsidR="004E78E9">
              <w:rPr>
                <w:noProof/>
                <w:webHidden/>
              </w:rPr>
            </w:r>
            <w:r w:rsidR="004E78E9">
              <w:rPr>
                <w:noProof/>
                <w:webHidden/>
              </w:rPr>
              <w:fldChar w:fldCharType="separate"/>
            </w:r>
            <w:r w:rsidR="007569D4">
              <w:rPr>
                <w:noProof/>
                <w:webHidden/>
              </w:rPr>
              <w:t>17</w:t>
            </w:r>
            <w:r w:rsidR="004E78E9">
              <w:rPr>
                <w:noProof/>
                <w:webHidden/>
              </w:rPr>
              <w:fldChar w:fldCharType="end"/>
            </w:r>
          </w:hyperlink>
        </w:p>
        <w:p w14:paraId="75E656DE"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6" w:history="1">
            <w:r w:rsidR="004E78E9" w:rsidRPr="00211AEB">
              <w:rPr>
                <w:rStyle w:val="Hyperlink"/>
                <w:b/>
                <w:bCs/>
                <w:smallCaps/>
                <w:noProof/>
                <w:spacing w:val="5"/>
              </w:rPr>
              <w:t>2.2.2.</w:t>
            </w:r>
            <w:r w:rsidR="004E78E9">
              <w:rPr>
                <w:rFonts w:asciiTheme="minorHAnsi" w:eastAsiaTheme="minorEastAsia" w:hAnsiTheme="minorHAnsi" w:cstheme="minorBidi"/>
                <w:noProof/>
                <w:lang w:val="fr-FR"/>
              </w:rPr>
              <w:tab/>
            </w:r>
            <w:r w:rsidR="004E78E9" w:rsidRPr="00211AEB">
              <w:rPr>
                <w:rStyle w:val="Hyperlink"/>
                <w:b/>
                <w:bCs/>
                <w:smallCaps/>
                <w:noProof/>
                <w:spacing w:val="5"/>
              </w:rPr>
              <w:t>Safe response in case of hazardous conditions</w:t>
            </w:r>
            <w:r w:rsidR="004E78E9">
              <w:rPr>
                <w:noProof/>
                <w:webHidden/>
              </w:rPr>
              <w:tab/>
            </w:r>
            <w:r w:rsidR="004E78E9">
              <w:rPr>
                <w:noProof/>
                <w:webHidden/>
              </w:rPr>
              <w:fldChar w:fldCharType="begin"/>
            </w:r>
            <w:r w:rsidR="004E78E9">
              <w:rPr>
                <w:noProof/>
                <w:webHidden/>
              </w:rPr>
              <w:instrText xml:space="preserve"> PAGEREF _Toc243384556 \h </w:instrText>
            </w:r>
            <w:r w:rsidR="004E78E9">
              <w:rPr>
                <w:noProof/>
                <w:webHidden/>
              </w:rPr>
            </w:r>
            <w:r w:rsidR="004E78E9">
              <w:rPr>
                <w:noProof/>
                <w:webHidden/>
              </w:rPr>
              <w:fldChar w:fldCharType="separate"/>
            </w:r>
            <w:r w:rsidR="007569D4">
              <w:rPr>
                <w:noProof/>
                <w:webHidden/>
              </w:rPr>
              <w:t>18</w:t>
            </w:r>
            <w:r w:rsidR="004E78E9">
              <w:rPr>
                <w:noProof/>
                <w:webHidden/>
              </w:rPr>
              <w:fldChar w:fldCharType="end"/>
            </w:r>
          </w:hyperlink>
        </w:p>
        <w:p w14:paraId="209F7E6F"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7" w:history="1">
            <w:r w:rsidR="004E78E9" w:rsidRPr="00211AEB">
              <w:rPr>
                <w:rStyle w:val="Hyperlink"/>
                <w:b/>
                <w:bCs/>
                <w:smallCaps/>
                <w:noProof/>
                <w:spacing w:val="5"/>
              </w:rPr>
              <w:t>2.2.3.</w:t>
            </w:r>
            <w:r w:rsidR="004E78E9">
              <w:rPr>
                <w:rFonts w:asciiTheme="minorHAnsi" w:eastAsiaTheme="minorEastAsia" w:hAnsiTheme="minorHAnsi" w:cstheme="minorBidi"/>
                <w:noProof/>
                <w:lang w:val="fr-FR"/>
              </w:rPr>
              <w:tab/>
            </w:r>
            <w:r w:rsidR="004E78E9" w:rsidRPr="00211AEB">
              <w:rPr>
                <w:rStyle w:val="Hyperlink"/>
                <w:b/>
                <w:bCs/>
                <w:smallCaps/>
                <w:noProof/>
                <w:spacing w:val="5"/>
              </w:rPr>
              <w:t>Critical failure</w:t>
            </w:r>
            <w:r w:rsidR="004E78E9">
              <w:rPr>
                <w:noProof/>
                <w:webHidden/>
              </w:rPr>
              <w:tab/>
            </w:r>
            <w:r w:rsidR="004E78E9">
              <w:rPr>
                <w:noProof/>
                <w:webHidden/>
              </w:rPr>
              <w:fldChar w:fldCharType="begin"/>
            </w:r>
            <w:r w:rsidR="004E78E9">
              <w:rPr>
                <w:noProof/>
                <w:webHidden/>
              </w:rPr>
              <w:instrText xml:space="preserve"> PAGEREF _Toc243384557 \h </w:instrText>
            </w:r>
            <w:r w:rsidR="004E78E9">
              <w:rPr>
                <w:noProof/>
                <w:webHidden/>
              </w:rPr>
            </w:r>
            <w:r w:rsidR="004E78E9">
              <w:rPr>
                <w:noProof/>
                <w:webHidden/>
              </w:rPr>
              <w:fldChar w:fldCharType="separate"/>
            </w:r>
            <w:r w:rsidR="007569D4">
              <w:rPr>
                <w:noProof/>
                <w:webHidden/>
              </w:rPr>
              <w:t>19</w:t>
            </w:r>
            <w:r w:rsidR="004E78E9">
              <w:rPr>
                <w:noProof/>
                <w:webHidden/>
              </w:rPr>
              <w:fldChar w:fldCharType="end"/>
            </w:r>
          </w:hyperlink>
        </w:p>
        <w:p w14:paraId="21C21E80"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8" w:history="1">
            <w:r w:rsidR="004E78E9" w:rsidRPr="00211AEB">
              <w:rPr>
                <w:rStyle w:val="Hyperlink"/>
                <w:b/>
                <w:bCs/>
                <w:smallCaps/>
                <w:noProof/>
                <w:spacing w:val="5"/>
              </w:rPr>
              <w:t>2.2.4.</w:t>
            </w:r>
            <w:r w:rsidR="004E78E9">
              <w:rPr>
                <w:rFonts w:asciiTheme="minorHAnsi" w:eastAsiaTheme="minorEastAsia" w:hAnsiTheme="minorHAnsi" w:cstheme="minorBidi"/>
                <w:noProof/>
                <w:lang w:val="fr-FR"/>
              </w:rPr>
              <w:tab/>
            </w:r>
            <w:r w:rsidR="004E78E9" w:rsidRPr="00211AEB">
              <w:rPr>
                <w:rStyle w:val="Hyperlink"/>
                <w:b/>
                <w:bCs/>
                <w:smallCaps/>
                <w:noProof/>
                <w:spacing w:val="5"/>
              </w:rPr>
              <w:t>Select system &amp; get information</w:t>
            </w:r>
            <w:r w:rsidR="004E78E9">
              <w:rPr>
                <w:noProof/>
                <w:webHidden/>
              </w:rPr>
              <w:tab/>
            </w:r>
            <w:r w:rsidR="004E78E9">
              <w:rPr>
                <w:noProof/>
                <w:webHidden/>
              </w:rPr>
              <w:fldChar w:fldCharType="begin"/>
            </w:r>
            <w:r w:rsidR="004E78E9">
              <w:rPr>
                <w:noProof/>
                <w:webHidden/>
              </w:rPr>
              <w:instrText xml:space="preserve"> PAGEREF _Toc243384558 \h </w:instrText>
            </w:r>
            <w:r w:rsidR="004E78E9">
              <w:rPr>
                <w:noProof/>
                <w:webHidden/>
              </w:rPr>
            </w:r>
            <w:r w:rsidR="004E78E9">
              <w:rPr>
                <w:noProof/>
                <w:webHidden/>
              </w:rPr>
              <w:fldChar w:fldCharType="separate"/>
            </w:r>
            <w:r w:rsidR="007569D4">
              <w:rPr>
                <w:noProof/>
                <w:webHidden/>
              </w:rPr>
              <w:t>20</w:t>
            </w:r>
            <w:r w:rsidR="004E78E9">
              <w:rPr>
                <w:noProof/>
                <w:webHidden/>
              </w:rPr>
              <w:fldChar w:fldCharType="end"/>
            </w:r>
          </w:hyperlink>
        </w:p>
        <w:p w14:paraId="2F18D47D"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59" w:history="1">
            <w:r w:rsidR="004E78E9" w:rsidRPr="00211AEB">
              <w:rPr>
                <w:rStyle w:val="Hyperlink"/>
                <w:b/>
                <w:bCs/>
                <w:smallCaps/>
                <w:noProof/>
                <w:spacing w:val="5"/>
              </w:rPr>
              <w:t>2.2.5.</w:t>
            </w:r>
            <w:r w:rsidR="004E78E9">
              <w:rPr>
                <w:rFonts w:asciiTheme="minorHAnsi" w:eastAsiaTheme="minorEastAsia" w:hAnsiTheme="minorHAnsi" w:cstheme="minorBidi"/>
                <w:noProof/>
                <w:lang w:val="fr-FR"/>
              </w:rPr>
              <w:tab/>
            </w:r>
            <w:r w:rsidR="004E78E9" w:rsidRPr="00211AEB">
              <w:rPr>
                <w:rStyle w:val="Hyperlink"/>
                <w:b/>
                <w:bCs/>
                <w:smallCaps/>
                <w:noProof/>
                <w:spacing w:val="5"/>
              </w:rPr>
              <w:t>Start system, restart system &amp; refresh system state</w:t>
            </w:r>
            <w:r w:rsidR="004E78E9">
              <w:rPr>
                <w:noProof/>
                <w:webHidden/>
              </w:rPr>
              <w:tab/>
            </w:r>
            <w:r w:rsidR="004E78E9">
              <w:rPr>
                <w:noProof/>
                <w:webHidden/>
              </w:rPr>
              <w:fldChar w:fldCharType="begin"/>
            </w:r>
            <w:r w:rsidR="004E78E9">
              <w:rPr>
                <w:noProof/>
                <w:webHidden/>
              </w:rPr>
              <w:instrText xml:space="preserve"> PAGEREF _Toc243384559 \h </w:instrText>
            </w:r>
            <w:r w:rsidR="004E78E9">
              <w:rPr>
                <w:noProof/>
                <w:webHidden/>
              </w:rPr>
            </w:r>
            <w:r w:rsidR="004E78E9">
              <w:rPr>
                <w:noProof/>
                <w:webHidden/>
              </w:rPr>
              <w:fldChar w:fldCharType="separate"/>
            </w:r>
            <w:r w:rsidR="007569D4">
              <w:rPr>
                <w:noProof/>
                <w:webHidden/>
              </w:rPr>
              <w:t>21</w:t>
            </w:r>
            <w:r w:rsidR="004E78E9">
              <w:rPr>
                <w:noProof/>
                <w:webHidden/>
              </w:rPr>
              <w:fldChar w:fldCharType="end"/>
            </w:r>
          </w:hyperlink>
        </w:p>
        <w:p w14:paraId="669C9DE5"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60" w:history="1">
            <w:r w:rsidR="004E78E9" w:rsidRPr="00211AEB">
              <w:rPr>
                <w:rStyle w:val="Hyperlink"/>
                <w:b/>
                <w:bCs/>
                <w:smallCaps/>
                <w:noProof/>
                <w:spacing w:val="5"/>
              </w:rPr>
              <w:t>2.2.6.</w:t>
            </w:r>
            <w:r w:rsidR="004E78E9">
              <w:rPr>
                <w:rFonts w:asciiTheme="minorHAnsi" w:eastAsiaTheme="minorEastAsia" w:hAnsiTheme="minorHAnsi" w:cstheme="minorBidi"/>
                <w:noProof/>
                <w:lang w:val="fr-FR"/>
              </w:rPr>
              <w:tab/>
            </w:r>
            <w:r w:rsidR="004E78E9" w:rsidRPr="00211AEB">
              <w:rPr>
                <w:rStyle w:val="Hyperlink"/>
                <w:b/>
                <w:bCs/>
                <w:smallCaps/>
                <w:noProof/>
                <w:spacing w:val="5"/>
              </w:rPr>
              <w:t>Switch to alternate system device</w:t>
            </w:r>
            <w:r w:rsidR="004E78E9">
              <w:rPr>
                <w:noProof/>
                <w:webHidden/>
              </w:rPr>
              <w:tab/>
            </w:r>
            <w:r w:rsidR="004E78E9">
              <w:rPr>
                <w:noProof/>
                <w:webHidden/>
              </w:rPr>
              <w:fldChar w:fldCharType="begin"/>
            </w:r>
            <w:r w:rsidR="004E78E9">
              <w:rPr>
                <w:noProof/>
                <w:webHidden/>
              </w:rPr>
              <w:instrText xml:space="preserve"> PAGEREF _Toc243384560 \h </w:instrText>
            </w:r>
            <w:r w:rsidR="004E78E9">
              <w:rPr>
                <w:noProof/>
                <w:webHidden/>
              </w:rPr>
            </w:r>
            <w:r w:rsidR="004E78E9">
              <w:rPr>
                <w:noProof/>
                <w:webHidden/>
              </w:rPr>
              <w:fldChar w:fldCharType="separate"/>
            </w:r>
            <w:r w:rsidR="007569D4">
              <w:rPr>
                <w:noProof/>
                <w:webHidden/>
              </w:rPr>
              <w:t>22</w:t>
            </w:r>
            <w:r w:rsidR="004E78E9">
              <w:rPr>
                <w:noProof/>
                <w:webHidden/>
              </w:rPr>
              <w:fldChar w:fldCharType="end"/>
            </w:r>
          </w:hyperlink>
        </w:p>
        <w:p w14:paraId="216235E8" w14:textId="77777777" w:rsidR="004E78E9" w:rsidRDefault="00D56248" w:rsidP="00A47F18">
          <w:pPr>
            <w:pStyle w:val="TOC1"/>
            <w:rPr>
              <w:rFonts w:asciiTheme="minorHAnsi" w:eastAsiaTheme="minorEastAsia" w:hAnsiTheme="minorHAnsi" w:cstheme="minorBidi"/>
              <w:lang w:val="fr-FR"/>
            </w:rPr>
          </w:pPr>
          <w:hyperlink w:anchor="_Toc243384561" w:history="1">
            <w:r w:rsidR="004E78E9" w:rsidRPr="00211AEB">
              <w:rPr>
                <w:rStyle w:val="Hyperlink"/>
              </w:rPr>
              <w:t>3.</w:t>
            </w:r>
            <w:r w:rsidR="004E78E9">
              <w:rPr>
                <w:rFonts w:asciiTheme="minorHAnsi" w:eastAsiaTheme="minorEastAsia" w:hAnsiTheme="minorHAnsi" w:cstheme="minorBidi"/>
                <w:lang w:val="fr-FR"/>
              </w:rPr>
              <w:tab/>
            </w:r>
            <w:r w:rsidR="004E78E9" w:rsidRPr="00211AEB">
              <w:rPr>
                <w:rStyle w:val="Hyperlink"/>
              </w:rPr>
              <w:t>Non-functional requirements</w:t>
            </w:r>
            <w:r w:rsidR="004E78E9">
              <w:rPr>
                <w:webHidden/>
              </w:rPr>
              <w:tab/>
            </w:r>
            <w:r w:rsidR="004E78E9">
              <w:rPr>
                <w:webHidden/>
              </w:rPr>
              <w:fldChar w:fldCharType="begin"/>
            </w:r>
            <w:r w:rsidR="004E78E9">
              <w:rPr>
                <w:webHidden/>
              </w:rPr>
              <w:instrText xml:space="preserve"> PAGEREF _Toc243384561 \h </w:instrText>
            </w:r>
            <w:r w:rsidR="004E78E9">
              <w:rPr>
                <w:webHidden/>
              </w:rPr>
            </w:r>
            <w:r w:rsidR="004E78E9">
              <w:rPr>
                <w:webHidden/>
              </w:rPr>
              <w:fldChar w:fldCharType="separate"/>
            </w:r>
            <w:r w:rsidR="007569D4">
              <w:rPr>
                <w:webHidden/>
              </w:rPr>
              <w:t>23</w:t>
            </w:r>
            <w:r w:rsidR="004E78E9">
              <w:rPr>
                <w:webHidden/>
              </w:rPr>
              <w:fldChar w:fldCharType="end"/>
            </w:r>
          </w:hyperlink>
        </w:p>
        <w:p w14:paraId="4FBAC558"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62" w:history="1">
            <w:r w:rsidR="004E78E9" w:rsidRPr="00211AEB">
              <w:rPr>
                <w:rStyle w:val="Hyperlink"/>
                <w:noProof/>
              </w:rPr>
              <w:t>3.1.</w:t>
            </w:r>
            <w:r w:rsidR="004E78E9">
              <w:rPr>
                <w:rFonts w:asciiTheme="minorHAnsi" w:eastAsiaTheme="minorEastAsia" w:hAnsiTheme="minorHAnsi" w:cstheme="minorBidi"/>
                <w:noProof/>
                <w:lang w:val="fr-FR"/>
              </w:rPr>
              <w:tab/>
            </w:r>
            <w:r w:rsidR="004E78E9" w:rsidRPr="00211AEB">
              <w:rPr>
                <w:rStyle w:val="Hyperlink"/>
                <w:noProof/>
              </w:rPr>
              <w:t>Identified quality attributes</w:t>
            </w:r>
            <w:r w:rsidR="004E78E9">
              <w:rPr>
                <w:noProof/>
                <w:webHidden/>
              </w:rPr>
              <w:tab/>
            </w:r>
            <w:r w:rsidR="004E78E9">
              <w:rPr>
                <w:noProof/>
                <w:webHidden/>
              </w:rPr>
              <w:fldChar w:fldCharType="begin"/>
            </w:r>
            <w:r w:rsidR="004E78E9">
              <w:rPr>
                <w:noProof/>
                <w:webHidden/>
              </w:rPr>
              <w:instrText xml:space="preserve"> PAGEREF _Toc243384562 \h </w:instrText>
            </w:r>
            <w:r w:rsidR="004E78E9">
              <w:rPr>
                <w:noProof/>
                <w:webHidden/>
              </w:rPr>
            </w:r>
            <w:r w:rsidR="004E78E9">
              <w:rPr>
                <w:noProof/>
                <w:webHidden/>
              </w:rPr>
              <w:fldChar w:fldCharType="separate"/>
            </w:r>
            <w:r w:rsidR="007569D4">
              <w:rPr>
                <w:noProof/>
                <w:webHidden/>
              </w:rPr>
              <w:t>23</w:t>
            </w:r>
            <w:r w:rsidR="004E78E9">
              <w:rPr>
                <w:noProof/>
                <w:webHidden/>
              </w:rPr>
              <w:fldChar w:fldCharType="end"/>
            </w:r>
          </w:hyperlink>
        </w:p>
        <w:p w14:paraId="4B31A66C"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63" w:history="1">
            <w:r w:rsidR="004E78E9" w:rsidRPr="00211AEB">
              <w:rPr>
                <w:rStyle w:val="Hyperlink"/>
                <w:noProof/>
              </w:rPr>
              <w:t>3.2.</w:t>
            </w:r>
            <w:r w:rsidR="004E78E9">
              <w:rPr>
                <w:rFonts w:asciiTheme="minorHAnsi" w:eastAsiaTheme="minorEastAsia" w:hAnsiTheme="minorHAnsi" w:cstheme="minorBidi"/>
                <w:noProof/>
                <w:lang w:val="fr-FR"/>
              </w:rPr>
              <w:tab/>
            </w:r>
            <w:r w:rsidR="004E78E9" w:rsidRPr="00211AEB">
              <w:rPr>
                <w:rStyle w:val="Hyperlink"/>
                <w:noProof/>
              </w:rPr>
              <w:t>Improvised quality attributes</w:t>
            </w:r>
            <w:r w:rsidR="004E78E9">
              <w:rPr>
                <w:noProof/>
                <w:webHidden/>
              </w:rPr>
              <w:tab/>
            </w:r>
            <w:r w:rsidR="004E78E9">
              <w:rPr>
                <w:noProof/>
                <w:webHidden/>
              </w:rPr>
              <w:fldChar w:fldCharType="begin"/>
            </w:r>
            <w:r w:rsidR="004E78E9">
              <w:rPr>
                <w:noProof/>
                <w:webHidden/>
              </w:rPr>
              <w:instrText xml:space="preserve"> PAGEREF _Toc243384563 \h </w:instrText>
            </w:r>
            <w:r w:rsidR="004E78E9">
              <w:rPr>
                <w:noProof/>
                <w:webHidden/>
              </w:rPr>
            </w:r>
            <w:r w:rsidR="004E78E9">
              <w:rPr>
                <w:noProof/>
                <w:webHidden/>
              </w:rPr>
              <w:fldChar w:fldCharType="separate"/>
            </w:r>
            <w:r w:rsidR="007569D4">
              <w:rPr>
                <w:noProof/>
                <w:webHidden/>
              </w:rPr>
              <w:t>24</w:t>
            </w:r>
            <w:r w:rsidR="004E78E9">
              <w:rPr>
                <w:noProof/>
                <w:webHidden/>
              </w:rPr>
              <w:fldChar w:fldCharType="end"/>
            </w:r>
          </w:hyperlink>
        </w:p>
        <w:p w14:paraId="4ACA54D3" w14:textId="77777777" w:rsidR="004E78E9" w:rsidRDefault="00D56248" w:rsidP="00A47F18">
          <w:pPr>
            <w:pStyle w:val="TOC1"/>
            <w:rPr>
              <w:rFonts w:asciiTheme="minorHAnsi" w:eastAsiaTheme="minorEastAsia" w:hAnsiTheme="minorHAnsi" w:cstheme="minorBidi"/>
              <w:lang w:val="fr-FR"/>
            </w:rPr>
          </w:pPr>
          <w:hyperlink w:anchor="_Toc243384564" w:history="1">
            <w:r w:rsidR="004E78E9" w:rsidRPr="00211AEB">
              <w:rPr>
                <w:rStyle w:val="Hyperlink"/>
              </w:rPr>
              <w:t>4.</w:t>
            </w:r>
            <w:r w:rsidR="004E78E9">
              <w:rPr>
                <w:rFonts w:asciiTheme="minorHAnsi" w:eastAsiaTheme="minorEastAsia" w:hAnsiTheme="minorHAnsi" w:cstheme="minorBidi"/>
                <w:lang w:val="fr-FR"/>
              </w:rPr>
              <w:tab/>
            </w:r>
            <w:r w:rsidR="004E78E9" w:rsidRPr="00211AEB">
              <w:rPr>
                <w:rStyle w:val="Hyperlink"/>
              </w:rPr>
              <w:t>Usability analysis &amp; design</w:t>
            </w:r>
            <w:r w:rsidR="004E78E9">
              <w:rPr>
                <w:webHidden/>
              </w:rPr>
              <w:tab/>
            </w:r>
            <w:r w:rsidR="004E78E9">
              <w:rPr>
                <w:webHidden/>
              </w:rPr>
              <w:fldChar w:fldCharType="begin"/>
            </w:r>
            <w:r w:rsidR="004E78E9">
              <w:rPr>
                <w:webHidden/>
              </w:rPr>
              <w:instrText xml:space="preserve"> PAGEREF _Toc243384564 \h </w:instrText>
            </w:r>
            <w:r w:rsidR="004E78E9">
              <w:rPr>
                <w:webHidden/>
              </w:rPr>
            </w:r>
            <w:r w:rsidR="004E78E9">
              <w:rPr>
                <w:webHidden/>
              </w:rPr>
              <w:fldChar w:fldCharType="separate"/>
            </w:r>
            <w:r w:rsidR="007569D4">
              <w:rPr>
                <w:webHidden/>
              </w:rPr>
              <w:t>25</w:t>
            </w:r>
            <w:r w:rsidR="004E78E9">
              <w:rPr>
                <w:webHidden/>
              </w:rPr>
              <w:fldChar w:fldCharType="end"/>
            </w:r>
          </w:hyperlink>
        </w:p>
        <w:p w14:paraId="4F250974"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65" w:history="1">
            <w:r w:rsidR="004E78E9" w:rsidRPr="00211AEB">
              <w:rPr>
                <w:rStyle w:val="Hyperlink"/>
                <w:noProof/>
              </w:rPr>
              <w:t>4.1.</w:t>
            </w:r>
            <w:r w:rsidR="004E78E9">
              <w:rPr>
                <w:rFonts w:asciiTheme="minorHAnsi" w:eastAsiaTheme="minorEastAsia" w:hAnsiTheme="minorHAnsi" w:cstheme="minorBidi"/>
                <w:noProof/>
                <w:lang w:val="fr-FR"/>
              </w:rPr>
              <w:tab/>
            </w:r>
            <w:r w:rsidR="004E78E9" w:rsidRPr="00211AEB">
              <w:rPr>
                <w:rStyle w:val="Hyperlink"/>
                <w:noProof/>
              </w:rPr>
              <w:t>Preliminary user interface design</w:t>
            </w:r>
            <w:r w:rsidR="004E78E9">
              <w:rPr>
                <w:noProof/>
                <w:webHidden/>
              </w:rPr>
              <w:tab/>
            </w:r>
            <w:r w:rsidR="004E78E9">
              <w:rPr>
                <w:noProof/>
                <w:webHidden/>
              </w:rPr>
              <w:fldChar w:fldCharType="begin"/>
            </w:r>
            <w:r w:rsidR="004E78E9">
              <w:rPr>
                <w:noProof/>
                <w:webHidden/>
              </w:rPr>
              <w:instrText xml:space="preserve"> PAGEREF _Toc243384565 \h </w:instrText>
            </w:r>
            <w:r w:rsidR="004E78E9">
              <w:rPr>
                <w:noProof/>
                <w:webHidden/>
              </w:rPr>
            </w:r>
            <w:r w:rsidR="004E78E9">
              <w:rPr>
                <w:noProof/>
                <w:webHidden/>
              </w:rPr>
              <w:fldChar w:fldCharType="separate"/>
            </w:r>
            <w:r w:rsidR="007569D4">
              <w:rPr>
                <w:noProof/>
                <w:webHidden/>
              </w:rPr>
              <w:t>25</w:t>
            </w:r>
            <w:r w:rsidR="004E78E9">
              <w:rPr>
                <w:noProof/>
                <w:webHidden/>
              </w:rPr>
              <w:fldChar w:fldCharType="end"/>
            </w:r>
          </w:hyperlink>
        </w:p>
        <w:p w14:paraId="5AE88912"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66" w:history="1">
            <w:r w:rsidR="004E78E9" w:rsidRPr="00211AEB">
              <w:rPr>
                <w:rStyle w:val="Hyperlink"/>
                <w:b/>
                <w:bCs/>
                <w:smallCaps/>
                <w:noProof/>
                <w:spacing w:val="5"/>
              </w:rPr>
              <w:t>4.1.1.</w:t>
            </w:r>
            <w:r w:rsidR="004E78E9">
              <w:rPr>
                <w:rFonts w:asciiTheme="minorHAnsi" w:eastAsiaTheme="minorEastAsia" w:hAnsiTheme="minorHAnsi" w:cstheme="minorBidi"/>
                <w:noProof/>
                <w:lang w:val="fr-FR"/>
              </w:rPr>
              <w:tab/>
            </w:r>
            <w:r w:rsidR="004E78E9" w:rsidRPr="00211AEB">
              <w:rPr>
                <w:rStyle w:val="Hyperlink"/>
                <w:b/>
                <w:bCs/>
                <w:smallCaps/>
                <w:noProof/>
                <w:spacing w:val="5"/>
              </w:rPr>
              <w:t>Screen 1: System list</w:t>
            </w:r>
            <w:r w:rsidR="004E78E9">
              <w:rPr>
                <w:noProof/>
                <w:webHidden/>
              </w:rPr>
              <w:tab/>
            </w:r>
            <w:r w:rsidR="004E78E9">
              <w:rPr>
                <w:noProof/>
                <w:webHidden/>
              </w:rPr>
              <w:fldChar w:fldCharType="begin"/>
            </w:r>
            <w:r w:rsidR="004E78E9">
              <w:rPr>
                <w:noProof/>
                <w:webHidden/>
              </w:rPr>
              <w:instrText xml:space="preserve"> PAGEREF _Toc243384566 \h </w:instrText>
            </w:r>
            <w:r w:rsidR="004E78E9">
              <w:rPr>
                <w:noProof/>
                <w:webHidden/>
              </w:rPr>
            </w:r>
            <w:r w:rsidR="004E78E9">
              <w:rPr>
                <w:noProof/>
                <w:webHidden/>
              </w:rPr>
              <w:fldChar w:fldCharType="separate"/>
            </w:r>
            <w:r w:rsidR="007569D4">
              <w:rPr>
                <w:noProof/>
                <w:webHidden/>
              </w:rPr>
              <w:t>26</w:t>
            </w:r>
            <w:r w:rsidR="004E78E9">
              <w:rPr>
                <w:noProof/>
                <w:webHidden/>
              </w:rPr>
              <w:fldChar w:fldCharType="end"/>
            </w:r>
          </w:hyperlink>
        </w:p>
        <w:p w14:paraId="25DF60E4"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67" w:history="1">
            <w:r w:rsidR="004E78E9" w:rsidRPr="00211AEB">
              <w:rPr>
                <w:rStyle w:val="Hyperlink"/>
                <w:b/>
                <w:bCs/>
                <w:smallCaps/>
                <w:noProof/>
                <w:spacing w:val="5"/>
              </w:rPr>
              <w:t>4.1.2.</w:t>
            </w:r>
            <w:r w:rsidR="004E78E9">
              <w:rPr>
                <w:rFonts w:asciiTheme="minorHAnsi" w:eastAsiaTheme="minorEastAsia" w:hAnsiTheme="minorHAnsi" w:cstheme="minorBidi"/>
                <w:noProof/>
                <w:lang w:val="fr-FR"/>
              </w:rPr>
              <w:tab/>
            </w:r>
            <w:r w:rsidR="004E78E9" w:rsidRPr="00211AEB">
              <w:rPr>
                <w:rStyle w:val="Hyperlink"/>
                <w:b/>
                <w:bCs/>
                <w:smallCaps/>
                <w:noProof/>
                <w:spacing w:val="5"/>
              </w:rPr>
              <w:t>Screen 2: System Information</w:t>
            </w:r>
            <w:r w:rsidR="004E78E9">
              <w:rPr>
                <w:noProof/>
                <w:webHidden/>
              </w:rPr>
              <w:tab/>
            </w:r>
            <w:r w:rsidR="004E78E9">
              <w:rPr>
                <w:noProof/>
                <w:webHidden/>
              </w:rPr>
              <w:fldChar w:fldCharType="begin"/>
            </w:r>
            <w:r w:rsidR="004E78E9">
              <w:rPr>
                <w:noProof/>
                <w:webHidden/>
              </w:rPr>
              <w:instrText xml:space="preserve"> PAGEREF _Toc243384567 \h </w:instrText>
            </w:r>
            <w:r w:rsidR="004E78E9">
              <w:rPr>
                <w:noProof/>
                <w:webHidden/>
              </w:rPr>
            </w:r>
            <w:r w:rsidR="004E78E9">
              <w:rPr>
                <w:noProof/>
                <w:webHidden/>
              </w:rPr>
              <w:fldChar w:fldCharType="separate"/>
            </w:r>
            <w:r w:rsidR="007569D4">
              <w:rPr>
                <w:noProof/>
                <w:webHidden/>
              </w:rPr>
              <w:t>27</w:t>
            </w:r>
            <w:r w:rsidR="004E78E9">
              <w:rPr>
                <w:noProof/>
                <w:webHidden/>
              </w:rPr>
              <w:fldChar w:fldCharType="end"/>
            </w:r>
          </w:hyperlink>
        </w:p>
        <w:p w14:paraId="0594CD25"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68" w:history="1">
            <w:r w:rsidR="004E78E9" w:rsidRPr="00211AEB">
              <w:rPr>
                <w:rStyle w:val="Hyperlink"/>
                <w:b/>
                <w:bCs/>
                <w:smallCaps/>
                <w:noProof/>
                <w:spacing w:val="5"/>
              </w:rPr>
              <w:t>4.1.3.</w:t>
            </w:r>
            <w:r w:rsidR="004E78E9">
              <w:rPr>
                <w:rFonts w:asciiTheme="minorHAnsi" w:eastAsiaTheme="minorEastAsia" w:hAnsiTheme="minorHAnsi" w:cstheme="minorBidi"/>
                <w:noProof/>
                <w:lang w:val="fr-FR"/>
              </w:rPr>
              <w:tab/>
            </w:r>
            <w:r w:rsidR="004E78E9" w:rsidRPr="00211AEB">
              <w:rPr>
                <w:rStyle w:val="Hyperlink"/>
                <w:b/>
                <w:bCs/>
                <w:smallCaps/>
                <w:noProof/>
                <w:spacing w:val="5"/>
              </w:rPr>
              <w:t>Screen 3: Logs</w:t>
            </w:r>
            <w:r w:rsidR="004E78E9">
              <w:rPr>
                <w:noProof/>
                <w:webHidden/>
              </w:rPr>
              <w:tab/>
            </w:r>
            <w:r w:rsidR="004E78E9">
              <w:rPr>
                <w:noProof/>
                <w:webHidden/>
              </w:rPr>
              <w:fldChar w:fldCharType="begin"/>
            </w:r>
            <w:r w:rsidR="004E78E9">
              <w:rPr>
                <w:noProof/>
                <w:webHidden/>
              </w:rPr>
              <w:instrText xml:space="preserve"> PAGEREF _Toc243384568 \h </w:instrText>
            </w:r>
            <w:r w:rsidR="004E78E9">
              <w:rPr>
                <w:noProof/>
                <w:webHidden/>
              </w:rPr>
            </w:r>
            <w:r w:rsidR="004E78E9">
              <w:rPr>
                <w:noProof/>
                <w:webHidden/>
              </w:rPr>
              <w:fldChar w:fldCharType="separate"/>
            </w:r>
            <w:r w:rsidR="007569D4">
              <w:rPr>
                <w:noProof/>
                <w:webHidden/>
              </w:rPr>
              <w:t>28</w:t>
            </w:r>
            <w:r w:rsidR="004E78E9">
              <w:rPr>
                <w:noProof/>
                <w:webHidden/>
              </w:rPr>
              <w:fldChar w:fldCharType="end"/>
            </w:r>
          </w:hyperlink>
        </w:p>
        <w:p w14:paraId="388EAE67"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69" w:history="1">
            <w:r w:rsidR="004E78E9" w:rsidRPr="00211AEB">
              <w:rPr>
                <w:rStyle w:val="Hyperlink"/>
                <w:b/>
                <w:bCs/>
                <w:smallCaps/>
                <w:noProof/>
                <w:spacing w:val="5"/>
              </w:rPr>
              <w:t>4.1.4.</w:t>
            </w:r>
            <w:r w:rsidR="004E78E9">
              <w:rPr>
                <w:rFonts w:asciiTheme="minorHAnsi" w:eastAsiaTheme="minorEastAsia" w:hAnsiTheme="minorHAnsi" w:cstheme="minorBidi"/>
                <w:noProof/>
                <w:lang w:val="fr-FR"/>
              </w:rPr>
              <w:tab/>
            </w:r>
            <w:r w:rsidR="004E78E9" w:rsidRPr="00211AEB">
              <w:rPr>
                <w:rStyle w:val="Hyperlink"/>
                <w:b/>
                <w:bCs/>
                <w:smallCaps/>
                <w:noProof/>
                <w:spacing w:val="5"/>
              </w:rPr>
              <w:t>Screen 3: Backups management pop-up</w:t>
            </w:r>
            <w:r w:rsidR="004E78E9">
              <w:rPr>
                <w:noProof/>
                <w:webHidden/>
              </w:rPr>
              <w:tab/>
            </w:r>
            <w:r w:rsidR="004E78E9">
              <w:rPr>
                <w:noProof/>
                <w:webHidden/>
              </w:rPr>
              <w:fldChar w:fldCharType="begin"/>
            </w:r>
            <w:r w:rsidR="004E78E9">
              <w:rPr>
                <w:noProof/>
                <w:webHidden/>
              </w:rPr>
              <w:instrText xml:space="preserve"> PAGEREF _Toc243384569 \h </w:instrText>
            </w:r>
            <w:r w:rsidR="004E78E9">
              <w:rPr>
                <w:noProof/>
                <w:webHidden/>
              </w:rPr>
            </w:r>
            <w:r w:rsidR="004E78E9">
              <w:rPr>
                <w:noProof/>
                <w:webHidden/>
              </w:rPr>
              <w:fldChar w:fldCharType="separate"/>
            </w:r>
            <w:r w:rsidR="007569D4">
              <w:rPr>
                <w:noProof/>
                <w:webHidden/>
              </w:rPr>
              <w:t>29</w:t>
            </w:r>
            <w:r w:rsidR="004E78E9">
              <w:rPr>
                <w:noProof/>
                <w:webHidden/>
              </w:rPr>
              <w:fldChar w:fldCharType="end"/>
            </w:r>
          </w:hyperlink>
        </w:p>
        <w:p w14:paraId="54C57477" w14:textId="77777777" w:rsidR="004E78E9" w:rsidRDefault="00D56248">
          <w:pPr>
            <w:pStyle w:val="TOC2"/>
            <w:tabs>
              <w:tab w:val="left" w:pos="880"/>
              <w:tab w:val="right" w:leader="dot" w:pos="10054"/>
            </w:tabs>
            <w:rPr>
              <w:rFonts w:asciiTheme="minorHAnsi" w:eastAsiaTheme="minorEastAsia" w:hAnsiTheme="minorHAnsi" w:cstheme="minorBidi"/>
              <w:noProof/>
              <w:lang w:val="fr-FR"/>
            </w:rPr>
          </w:pPr>
          <w:hyperlink w:anchor="_Toc243384570" w:history="1">
            <w:r w:rsidR="004E78E9" w:rsidRPr="00211AEB">
              <w:rPr>
                <w:rStyle w:val="Hyperlink"/>
                <w:noProof/>
              </w:rPr>
              <w:t>4.2.</w:t>
            </w:r>
            <w:r w:rsidR="004E78E9">
              <w:rPr>
                <w:rFonts w:asciiTheme="minorHAnsi" w:eastAsiaTheme="minorEastAsia" w:hAnsiTheme="minorHAnsi" w:cstheme="minorBidi"/>
                <w:noProof/>
                <w:lang w:val="fr-FR"/>
              </w:rPr>
              <w:tab/>
            </w:r>
            <w:r w:rsidR="004E78E9" w:rsidRPr="00211AEB">
              <w:rPr>
                <w:rStyle w:val="Hyperlink"/>
                <w:noProof/>
              </w:rPr>
              <w:t>Discussion on usability scenarios</w:t>
            </w:r>
            <w:r w:rsidR="004E78E9">
              <w:rPr>
                <w:noProof/>
                <w:webHidden/>
              </w:rPr>
              <w:tab/>
            </w:r>
            <w:r w:rsidR="004E78E9">
              <w:rPr>
                <w:noProof/>
                <w:webHidden/>
              </w:rPr>
              <w:fldChar w:fldCharType="begin"/>
            </w:r>
            <w:r w:rsidR="004E78E9">
              <w:rPr>
                <w:noProof/>
                <w:webHidden/>
              </w:rPr>
              <w:instrText xml:space="preserve"> PAGEREF _Toc243384570 \h </w:instrText>
            </w:r>
            <w:r w:rsidR="004E78E9">
              <w:rPr>
                <w:noProof/>
                <w:webHidden/>
              </w:rPr>
            </w:r>
            <w:r w:rsidR="004E78E9">
              <w:rPr>
                <w:noProof/>
                <w:webHidden/>
              </w:rPr>
              <w:fldChar w:fldCharType="separate"/>
            </w:r>
            <w:r w:rsidR="007569D4">
              <w:rPr>
                <w:noProof/>
                <w:webHidden/>
              </w:rPr>
              <w:t>30</w:t>
            </w:r>
            <w:r w:rsidR="004E78E9">
              <w:rPr>
                <w:noProof/>
                <w:webHidden/>
              </w:rPr>
              <w:fldChar w:fldCharType="end"/>
            </w:r>
          </w:hyperlink>
        </w:p>
        <w:p w14:paraId="3611EB46"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1" w:history="1">
            <w:r w:rsidR="004E78E9" w:rsidRPr="00211AEB">
              <w:rPr>
                <w:rStyle w:val="Hyperlink"/>
                <w:b/>
                <w:bCs/>
                <w:smallCaps/>
                <w:noProof/>
                <w:spacing w:val="5"/>
              </w:rPr>
              <w:t>4.2.1.</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24</w:t>
            </w:r>
            <w:r w:rsidR="004E78E9">
              <w:rPr>
                <w:noProof/>
                <w:webHidden/>
              </w:rPr>
              <w:tab/>
            </w:r>
            <w:r w:rsidR="004E78E9">
              <w:rPr>
                <w:noProof/>
                <w:webHidden/>
              </w:rPr>
              <w:fldChar w:fldCharType="begin"/>
            </w:r>
            <w:r w:rsidR="004E78E9">
              <w:rPr>
                <w:noProof/>
                <w:webHidden/>
              </w:rPr>
              <w:instrText xml:space="preserve"> PAGEREF _Toc243384571 \h </w:instrText>
            </w:r>
            <w:r w:rsidR="004E78E9">
              <w:rPr>
                <w:noProof/>
                <w:webHidden/>
              </w:rPr>
            </w:r>
            <w:r w:rsidR="004E78E9">
              <w:rPr>
                <w:noProof/>
                <w:webHidden/>
              </w:rPr>
              <w:fldChar w:fldCharType="separate"/>
            </w:r>
            <w:r w:rsidR="007569D4">
              <w:rPr>
                <w:noProof/>
                <w:webHidden/>
              </w:rPr>
              <w:t>30</w:t>
            </w:r>
            <w:r w:rsidR="004E78E9">
              <w:rPr>
                <w:noProof/>
                <w:webHidden/>
              </w:rPr>
              <w:fldChar w:fldCharType="end"/>
            </w:r>
          </w:hyperlink>
        </w:p>
        <w:p w14:paraId="687BA170"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2" w:history="1">
            <w:r w:rsidR="004E78E9" w:rsidRPr="00211AEB">
              <w:rPr>
                <w:rStyle w:val="Hyperlink"/>
                <w:b/>
                <w:bCs/>
                <w:smallCaps/>
                <w:noProof/>
                <w:spacing w:val="5"/>
              </w:rPr>
              <w:t>4.2.2.</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25</w:t>
            </w:r>
            <w:r w:rsidR="004E78E9">
              <w:rPr>
                <w:noProof/>
                <w:webHidden/>
              </w:rPr>
              <w:tab/>
            </w:r>
            <w:r w:rsidR="004E78E9">
              <w:rPr>
                <w:noProof/>
                <w:webHidden/>
              </w:rPr>
              <w:fldChar w:fldCharType="begin"/>
            </w:r>
            <w:r w:rsidR="004E78E9">
              <w:rPr>
                <w:noProof/>
                <w:webHidden/>
              </w:rPr>
              <w:instrText xml:space="preserve"> PAGEREF _Toc243384572 \h </w:instrText>
            </w:r>
            <w:r w:rsidR="004E78E9">
              <w:rPr>
                <w:noProof/>
                <w:webHidden/>
              </w:rPr>
            </w:r>
            <w:r w:rsidR="004E78E9">
              <w:rPr>
                <w:noProof/>
                <w:webHidden/>
              </w:rPr>
              <w:fldChar w:fldCharType="separate"/>
            </w:r>
            <w:r w:rsidR="007569D4">
              <w:rPr>
                <w:noProof/>
                <w:webHidden/>
              </w:rPr>
              <w:t>30</w:t>
            </w:r>
            <w:r w:rsidR="004E78E9">
              <w:rPr>
                <w:noProof/>
                <w:webHidden/>
              </w:rPr>
              <w:fldChar w:fldCharType="end"/>
            </w:r>
          </w:hyperlink>
        </w:p>
        <w:p w14:paraId="69ED2AB0"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3" w:history="1">
            <w:r w:rsidR="004E78E9" w:rsidRPr="00211AEB">
              <w:rPr>
                <w:rStyle w:val="Hyperlink"/>
                <w:b/>
                <w:bCs/>
                <w:smallCaps/>
                <w:noProof/>
                <w:spacing w:val="5"/>
              </w:rPr>
              <w:t>4.2.3.</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15</w:t>
            </w:r>
            <w:r w:rsidR="004E78E9">
              <w:rPr>
                <w:noProof/>
                <w:webHidden/>
              </w:rPr>
              <w:tab/>
            </w:r>
            <w:r w:rsidR="004E78E9">
              <w:rPr>
                <w:noProof/>
                <w:webHidden/>
              </w:rPr>
              <w:fldChar w:fldCharType="begin"/>
            </w:r>
            <w:r w:rsidR="004E78E9">
              <w:rPr>
                <w:noProof/>
                <w:webHidden/>
              </w:rPr>
              <w:instrText xml:space="preserve"> PAGEREF _Toc243384573 \h </w:instrText>
            </w:r>
            <w:r w:rsidR="004E78E9">
              <w:rPr>
                <w:noProof/>
                <w:webHidden/>
              </w:rPr>
            </w:r>
            <w:r w:rsidR="004E78E9">
              <w:rPr>
                <w:noProof/>
                <w:webHidden/>
              </w:rPr>
              <w:fldChar w:fldCharType="separate"/>
            </w:r>
            <w:r w:rsidR="007569D4">
              <w:rPr>
                <w:noProof/>
                <w:webHidden/>
              </w:rPr>
              <w:t>30</w:t>
            </w:r>
            <w:r w:rsidR="004E78E9">
              <w:rPr>
                <w:noProof/>
                <w:webHidden/>
              </w:rPr>
              <w:fldChar w:fldCharType="end"/>
            </w:r>
          </w:hyperlink>
        </w:p>
        <w:p w14:paraId="4A8B9C72"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4" w:history="1">
            <w:r w:rsidR="004E78E9" w:rsidRPr="00211AEB">
              <w:rPr>
                <w:rStyle w:val="Hyperlink"/>
                <w:b/>
                <w:bCs/>
                <w:smallCaps/>
                <w:noProof/>
                <w:spacing w:val="5"/>
              </w:rPr>
              <w:t>4.2.4.</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16</w:t>
            </w:r>
            <w:r w:rsidR="004E78E9">
              <w:rPr>
                <w:noProof/>
                <w:webHidden/>
              </w:rPr>
              <w:tab/>
            </w:r>
            <w:r w:rsidR="004E78E9">
              <w:rPr>
                <w:noProof/>
                <w:webHidden/>
              </w:rPr>
              <w:fldChar w:fldCharType="begin"/>
            </w:r>
            <w:r w:rsidR="004E78E9">
              <w:rPr>
                <w:noProof/>
                <w:webHidden/>
              </w:rPr>
              <w:instrText xml:space="preserve"> PAGEREF _Toc243384574 \h </w:instrText>
            </w:r>
            <w:r w:rsidR="004E78E9">
              <w:rPr>
                <w:noProof/>
                <w:webHidden/>
              </w:rPr>
            </w:r>
            <w:r w:rsidR="004E78E9">
              <w:rPr>
                <w:noProof/>
                <w:webHidden/>
              </w:rPr>
              <w:fldChar w:fldCharType="separate"/>
            </w:r>
            <w:r w:rsidR="007569D4">
              <w:rPr>
                <w:noProof/>
                <w:webHidden/>
              </w:rPr>
              <w:t>31</w:t>
            </w:r>
            <w:r w:rsidR="004E78E9">
              <w:rPr>
                <w:noProof/>
                <w:webHidden/>
              </w:rPr>
              <w:fldChar w:fldCharType="end"/>
            </w:r>
          </w:hyperlink>
        </w:p>
        <w:p w14:paraId="68FD9A94"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5" w:history="1">
            <w:r w:rsidR="004E78E9" w:rsidRPr="00211AEB">
              <w:rPr>
                <w:rStyle w:val="Hyperlink"/>
                <w:b/>
                <w:bCs/>
                <w:smallCaps/>
                <w:noProof/>
                <w:spacing w:val="5"/>
              </w:rPr>
              <w:t>4.2.5.</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26</w:t>
            </w:r>
            <w:r w:rsidR="004E78E9">
              <w:rPr>
                <w:noProof/>
                <w:webHidden/>
              </w:rPr>
              <w:tab/>
            </w:r>
            <w:r w:rsidR="004E78E9">
              <w:rPr>
                <w:noProof/>
                <w:webHidden/>
              </w:rPr>
              <w:fldChar w:fldCharType="begin"/>
            </w:r>
            <w:r w:rsidR="004E78E9">
              <w:rPr>
                <w:noProof/>
                <w:webHidden/>
              </w:rPr>
              <w:instrText xml:space="preserve"> PAGEREF _Toc243384575 \h </w:instrText>
            </w:r>
            <w:r w:rsidR="004E78E9">
              <w:rPr>
                <w:noProof/>
                <w:webHidden/>
              </w:rPr>
            </w:r>
            <w:r w:rsidR="004E78E9">
              <w:rPr>
                <w:noProof/>
                <w:webHidden/>
              </w:rPr>
              <w:fldChar w:fldCharType="separate"/>
            </w:r>
            <w:r w:rsidR="007569D4">
              <w:rPr>
                <w:noProof/>
                <w:webHidden/>
              </w:rPr>
              <w:t>31</w:t>
            </w:r>
            <w:r w:rsidR="004E78E9">
              <w:rPr>
                <w:noProof/>
                <w:webHidden/>
              </w:rPr>
              <w:fldChar w:fldCharType="end"/>
            </w:r>
          </w:hyperlink>
        </w:p>
        <w:p w14:paraId="641FFF72"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6" w:history="1">
            <w:r w:rsidR="004E78E9" w:rsidRPr="00211AEB">
              <w:rPr>
                <w:rStyle w:val="Hyperlink"/>
                <w:b/>
                <w:bCs/>
                <w:smallCaps/>
                <w:noProof/>
                <w:spacing w:val="5"/>
              </w:rPr>
              <w:t>4.2.6.</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3</w:t>
            </w:r>
            <w:r w:rsidR="004E78E9">
              <w:rPr>
                <w:noProof/>
                <w:webHidden/>
              </w:rPr>
              <w:tab/>
            </w:r>
            <w:r w:rsidR="004E78E9">
              <w:rPr>
                <w:noProof/>
                <w:webHidden/>
              </w:rPr>
              <w:fldChar w:fldCharType="begin"/>
            </w:r>
            <w:r w:rsidR="004E78E9">
              <w:rPr>
                <w:noProof/>
                <w:webHidden/>
              </w:rPr>
              <w:instrText xml:space="preserve"> PAGEREF _Toc243384576 \h </w:instrText>
            </w:r>
            <w:r w:rsidR="004E78E9">
              <w:rPr>
                <w:noProof/>
                <w:webHidden/>
              </w:rPr>
            </w:r>
            <w:r w:rsidR="004E78E9">
              <w:rPr>
                <w:noProof/>
                <w:webHidden/>
              </w:rPr>
              <w:fldChar w:fldCharType="separate"/>
            </w:r>
            <w:r w:rsidR="007569D4">
              <w:rPr>
                <w:noProof/>
                <w:webHidden/>
              </w:rPr>
              <w:t>31</w:t>
            </w:r>
            <w:r w:rsidR="004E78E9">
              <w:rPr>
                <w:noProof/>
                <w:webHidden/>
              </w:rPr>
              <w:fldChar w:fldCharType="end"/>
            </w:r>
          </w:hyperlink>
        </w:p>
        <w:p w14:paraId="3A97B6E5" w14:textId="77777777" w:rsidR="004E78E9" w:rsidRDefault="00D56248">
          <w:pPr>
            <w:pStyle w:val="TOC2"/>
            <w:tabs>
              <w:tab w:val="left" w:pos="1100"/>
              <w:tab w:val="right" w:leader="dot" w:pos="10054"/>
            </w:tabs>
            <w:rPr>
              <w:rFonts w:asciiTheme="minorHAnsi" w:eastAsiaTheme="minorEastAsia" w:hAnsiTheme="minorHAnsi" w:cstheme="minorBidi"/>
              <w:noProof/>
              <w:lang w:val="fr-FR"/>
            </w:rPr>
          </w:pPr>
          <w:hyperlink w:anchor="_Toc243384577" w:history="1">
            <w:r w:rsidR="004E78E9" w:rsidRPr="00211AEB">
              <w:rPr>
                <w:rStyle w:val="Hyperlink"/>
                <w:b/>
                <w:bCs/>
                <w:smallCaps/>
                <w:noProof/>
                <w:spacing w:val="5"/>
              </w:rPr>
              <w:t>4.2.7.</w:t>
            </w:r>
            <w:r w:rsidR="004E78E9">
              <w:rPr>
                <w:rFonts w:asciiTheme="minorHAnsi" w:eastAsiaTheme="minorEastAsia" w:hAnsiTheme="minorHAnsi" w:cstheme="minorBidi"/>
                <w:noProof/>
                <w:lang w:val="fr-FR"/>
              </w:rPr>
              <w:tab/>
            </w:r>
            <w:r w:rsidR="004E78E9" w:rsidRPr="00211AEB">
              <w:rPr>
                <w:rStyle w:val="Hyperlink"/>
                <w:b/>
                <w:bCs/>
                <w:smallCaps/>
                <w:noProof/>
                <w:spacing w:val="5"/>
              </w:rPr>
              <w:t>Scenario 19</w:t>
            </w:r>
            <w:r w:rsidR="004E78E9">
              <w:rPr>
                <w:noProof/>
                <w:webHidden/>
              </w:rPr>
              <w:tab/>
            </w:r>
            <w:r w:rsidR="004E78E9">
              <w:rPr>
                <w:noProof/>
                <w:webHidden/>
              </w:rPr>
              <w:fldChar w:fldCharType="begin"/>
            </w:r>
            <w:r w:rsidR="004E78E9">
              <w:rPr>
                <w:noProof/>
                <w:webHidden/>
              </w:rPr>
              <w:instrText xml:space="preserve"> PAGEREF _Toc243384577 \h </w:instrText>
            </w:r>
            <w:r w:rsidR="004E78E9">
              <w:rPr>
                <w:noProof/>
                <w:webHidden/>
              </w:rPr>
            </w:r>
            <w:r w:rsidR="004E78E9">
              <w:rPr>
                <w:noProof/>
                <w:webHidden/>
              </w:rPr>
              <w:fldChar w:fldCharType="separate"/>
            </w:r>
            <w:r w:rsidR="007569D4">
              <w:rPr>
                <w:noProof/>
                <w:webHidden/>
              </w:rPr>
              <w:t>31</w:t>
            </w:r>
            <w:r w:rsidR="004E78E9">
              <w:rPr>
                <w:noProof/>
                <w:webHidden/>
              </w:rPr>
              <w:fldChar w:fldCharType="end"/>
            </w:r>
          </w:hyperlink>
        </w:p>
        <w:p w14:paraId="69503A0B" w14:textId="77777777" w:rsidR="004E78E9" w:rsidRDefault="00D56248" w:rsidP="00A47F18">
          <w:pPr>
            <w:pStyle w:val="TOC1"/>
            <w:rPr>
              <w:rFonts w:asciiTheme="minorHAnsi" w:eastAsiaTheme="minorEastAsia" w:hAnsiTheme="minorHAnsi" w:cstheme="minorBidi"/>
              <w:lang w:val="fr-FR"/>
            </w:rPr>
          </w:pPr>
          <w:hyperlink w:anchor="_Toc243384578" w:history="1">
            <w:r w:rsidR="004E78E9" w:rsidRPr="00211AEB">
              <w:rPr>
                <w:rStyle w:val="Hyperlink"/>
              </w:rPr>
              <w:t>Conclusion</w:t>
            </w:r>
            <w:r w:rsidR="004E78E9">
              <w:rPr>
                <w:webHidden/>
              </w:rPr>
              <w:tab/>
            </w:r>
            <w:r w:rsidR="004E78E9">
              <w:rPr>
                <w:webHidden/>
              </w:rPr>
              <w:fldChar w:fldCharType="begin"/>
            </w:r>
            <w:r w:rsidR="004E78E9">
              <w:rPr>
                <w:webHidden/>
              </w:rPr>
              <w:instrText xml:space="preserve"> PAGEREF _Toc243384578 \h </w:instrText>
            </w:r>
            <w:r w:rsidR="004E78E9">
              <w:rPr>
                <w:webHidden/>
              </w:rPr>
            </w:r>
            <w:r w:rsidR="004E78E9">
              <w:rPr>
                <w:webHidden/>
              </w:rPr>
              <w:fldChar w:fldCharType="separate"/>
            </w:r>
            <w:r w:rsidR="007569D4">
              <w:rPr>
                <w:webHidden/>
              </w:rPr>
              <w:t>32</w:t>
            </w:r>
            <w:r w:rsidR="004E78E9">
              <w:rPr>
                <w:webHidden/>
              </w:rPr>
              <w:fldChar w:fldCharType="end"/>
            </w:r>
          </w:hyperlink>
        </w:p>
        <w:p w14:paraId="45CFA371" w14:textId="77777777" w:rsidR="004E78E9" w:rsidRDefault="00D56248" w:rsidP="00A47F18">
          <w:pPr>
            <w:pStyle w:val="TOC1"/>
            <w:rPr>
              <w:rFonts w:asciiTheme="minorHAnsi" w:eastAsiaTheme="minorEastAsia" w:hAnsiTheme="minorHAnsi" w:cstheme="minorBidi"/>
              <w:lang w:val="fr-FR"/>
            </w:rPr>
          </w:pPr>
          <w:hyperlink w:anchor="_Toc243384579" w:history="1">
            <w:r w:rsidR="004E78E9" w:rsidRPr="00211AEB">
              <w:rPr>
                <w:rStyle w:val="Hyperlink"/>
              </w:rPr>
              <w:t>References</w:t>
            </w:r>
            <w:r w:rsidR="004E78E9">
              <w:rPr>
                <w:webHidden/>
              </w:rPr>
              <w:tab/>
            </w:r>
            <w:r w:rsidR="004E78E9">
              <w:rPr>
                <w:webHidden/>
              </w:rPr>
              <w:fldChar w:fldCharType="begin"/>
            </w:r>
            <w:r w:rsidR="004E78E9">
              <w:rPr>
                <w:webHidden/>
              </w:rPr>
              <w:instrText xml:space="preserve"> PAGEREF _Toc243384579 \h </w:instrText>
            </w:r>
            <w:r w:rsidR="004E78E9">
              <w:rPr>
                <w:webHidden/>
              </w:rPr>
            </w:r>
            <w:r w:rsidR="004E78E9">
              <w:rPr>
                <w:webHidden/>
              </w:rPr>
              <w:fldChar w:fldCharType="separate"/>
            </w:r>
            <w:r w:rsidR="007569D4">
              <w:rPr>
                <w:webHidden/>
              </w:rPr>
              <w:t>33</w:t>
            </w:r>
            <w:r w:rsidR="004E78E9">
              <w:rPr>
                <w:webHidden/>
              </w:rPr>
              <w:fldChar w:fldCharType="end"/>
            </w:r>
          </w:hyperlink>
        </w:p>
        <w:p w14:paraId="49BE1206" w14:textId="77777777" w:rsidR="004E78E9" w:rsidRDefault="00D56248" w:rsidP="00A47F18">
          <w:pPr>
            <w:pStyle w:val="TOC1"/>
            <w:rPr>
              <w:rFonts w:asciiTheme="minorHAnsi" w:eastAsiaTheme="minorEastAsia" w:hAnsiTheme="minorHAnsi" w:cstheme="minorBidi"/>
              <w:lang w:val="fr-FR"/>
            </w:rPr>
          </w:pPr>
          <w:hyperlink w:anchor="_Toc243384580" w:history="1">
            <w:r w:rsidR="004E78E9" w:rsidRPr="00211AEB">
              <w:rPr>
                <w:rStyle w:val="Hyperlink"/>
              </w:rPr>
              <w:t>Annexes</w:t>
            </w:r>
            <w:r w:rsidR="004E78E9">
              <w:rPr>
                <w:webHidden/>
              </w:rPr>
              <w:tab/>
            </w:r>
            <w:r w:rsidR="004E78E9">
              <w:rPr>
                <w:webHidden/>
              </w:rPr>
              <w:fldChar w:fldCharType="begin"/>
            </w:r>
            <w:r w:rsidR="004E78E9">
              <w:rPr>
                <w:webHidden/>
              </w:rPr>
              <w:instrText xml:space="preserve"> PAGEREF _Toc243384580 \h </w:instrText>
            </w:r>
            <w:r w:rsidR="004E78E9">
              <w:rPr>
                <w:webHidden/>
              </w:rPr>
            </w:r>
            <w:r w:rsidR="004E78E9">
              <w:rPr>
                <w:webHidden/>
              </w:rPr>
              <w:fldChar w:fldCharType="separate"/>
            </w:r>
            <w:r w:rsidR="007569D4">
              <w:rPr>
                <w:webHidden/>
              </w:rPr>
              <w:t>34</w:t>
            </w:r>
            <w:r w:rsidR="004E78E9">
              <w:rPr>
                <w:webHidden/>
              </w:rPr>
              <w:fldChar w:fldCharType="end"/>
            </w:r>
          </w:hyperlink>
        </w:p>
        <w:p w14:paraId="1BC64035" w14:textId="77777777" w:rsidR="004E78E9" w:rsidRDefault="00D56248">
          <w:pPr>
            <w:pStyle w:val="TOC2"/>
            <w:tabs>
              <w:tab w:val="left" w:pos="660"/>
              <w:tab w:val="right" w:leader="dot" w:pos="10054"/>
            </w:tabs>
            <w:rPr>
              <w:rFonts w:asciiTheme="minorHAnsi" w:eastAsiaTheme="minorEastAsia" w:hAnsiTheme="minorHAnsi" w:cstheme="minorBidi"/>
              <w:noProof/>
              <w:lang w:val="fr-FR"/>
            </w:rPr>
          </w:pPr>
          <w:hyperlink w:anchor="_Toc243384581" w:history="1">
            <w:r w:rsidR="004E78E9" w:rsidRPr="00211AEB">
              <w:rPr>
                <w:rStyle w:val="Hyperlink"/>
                <w:noProof/>
              </w:rPr>
              <w:t>1.</w:t>
            </w:r>
            <w:r w:rsidR="004E78E9">
              <w:rPr>
                <w:rFonts w:asciiTheme="minorHAnsi" w:eastAsiaTheme="minorEastAsia" w:hAnsiTheme="minorHAnsi" w:cstheme="minorBidi"/>
                <w:noProof/>
                <w:lang w:val="fr-FR"/>
              </w:rPr>
              <w:tab/>
            </w:r>
            <w:r w:rsidR="004E78E9" w:rsidRPr="00211AEB">
              <w:rPr>
                <w:rStyle w:val="Hyperlink"/>
                <w:b/>
                <w:noProof/>
              </w:rPr>
              <w:t>Annexe 1</w:t>
            </w:r>
            <w:r w:rsidR="004E78E9" w:rsidRPr="00211AEB">
              <w:rPr>
                <w:rStyle w:val="Hyperlink"/>
                <w:noProof/>
              </w:rPr>
              <w:t>: Screen 1 - System List</w:t>
            </w:r>
            <w:r w:rsidR="004E78E9">
              <w:rPr>
                <w:noProof/>
                <w:webHidden/>
              </w:rPr>
              <w:tab/>
            </w:r>
            <w:r w:rsidR="004E78E9">
              <w:rPr>
                <w:noProof/>
                <w:webHidden/>
              </w:rPr>
              <w:fldChar w:fldCharType="begin"/>
            </w:r>
            <w:r w:rsidR="004E78E9">
              <w:rPr>
                <w:noProof/>
                <w:webHidden/>
              </w:rPr>
              <w:instrText xml:space="preserve"> PAGEREF _Toc243384581 \h </w:instrText>
            </w:r>
            <w:r w:rsidR="004E78E9">
              <w:rPr>
                <w:noProof/>
                <w:webHidden/>
              </w:rPr>
            </w:r>
            <w:r w:rsidR="004E78E9">
              <w:rPr>
                <w:noProof/>
                <w:webHidden/>
              </w:rPr>
              <w:fldChar w:fldCharType="separate"/>
            </w:r>
            <w:r w:rsidR="007569D4">
              <w:rPr>
                <w:noProof/>
                <w:webHidden/>
              </w:rPr>
              <w:t>34</w:t>
            </w:r>
            <w:r w:rsidR="004E78E9">
              <w:rPr>
                <w:noProof/>
                <w:webHidden/>
              </w:rPr>
              <w:fldChar w:fldCharType="end"/>
            </w:r>
          </w:hyperlink>
        </w:p>
        <w:p w14:paraId="1F99E46F" w14:textId="77777777" w:rsidR="004E78E9" w:rsidRDefault="00D56248">
          <w:pPr>
            <w:pStyle w:val="TOC2"/>
            <w:tabs>
              <w:tab w:val="left" w:pos="660"/>
              <w:tab w:val="right" w:leader="dot" w:pos="10054"/>
            </w:tabs>
            <w:rPr>
              <w:rFonts w:asciiTheme="minorHAnsi" w:eastAsiaTheme="minorEastAsia" w:hAnsiTheme="minorHAnsi" w:cstheme="minorBidi"/>
              <w:noProof/>
              <w:lang w:val="fr-FR"/>
            </w:rPr>
          </w:pPr>
          <w:hyperlink w:anchor="_Toc243384582" w:history="1">
            <w:r w:rsidR="004E78E9" w:rsidRPr="00211AEB">
              <w:rPr>
                <w:rStyle w:val="Hyperlink"/>
                <w:noProof/>
              </w:rPr>
              <w:t>2.</w:t>
            </w:r>
            <w:r w:rsidR="004E78E9">
              <w:rPr>
                <w:rFonts w:asciiTheme="minorHAnsi" w:eastAsiaTheme="minorEastAsia" w:hAnsiTheme="minorHAnsi" w:cstheme="minorBidi"/>
                <w:noProof/>
                <w:lang w:val="fr-FR"/>
              </w:rPr>
              <w:tab/>
            </w:r>
            <w:r w:rsidR="004E78E9" w:rsidRPr="00211AEB">
              <w:rPr>
                <w:rStyle w:val="Hyperlink"/>
                <w:b/>
                <w:noProof/>
              </w:rPr>
              <w:t>Annexe 2</w:t>
            </w:r>
            <w:r w:rsidR="004E78E9" w:rsidRPr="00211AEB">
              <w:rPr>
                <w:rStyle w:val="Hyperlink"/>
                <w:noProof/>
              </w:rPr>
              <w:t>: Screen 2 - System Information</w:t>
            </w:r>
            <w:r w:rsidR="004E78E9">
              <w:rPr>
                <w:noProof/>
                <w:webHidden/>
              </w:rPr>
              <w:tab/>
            </w:r>
            <w:r w:rsidR="004E78E9">
              <w:rPr>
                <w:noProof/>
                <w:webHidden/>
              </w:rPr>
              <w:fldChar w:fldCharType="begin"/>
            </w:r>
            <w:r w:rsidR="004E78E9">
              <w:rPr>
                <w:noProof/>
                <w:webHidden/>
              </w:rPr>
              <w:instrText xml:space="preserve"> PAGEREF _Toc243384582 \h </w:instrText>
            </w:r>
            <w:r w:rsidR="004E78E9">
              <w:rPr>
                <w:noProof/>
                <w:webHidden/>
              </w:rPr>
            </w:r>
            <w:r w:rsidR="004E78E9">
              <w:rPr>
                <w:noProof/>
                <w:webHidden/>
              </w:rPr>
              <w:fldChar w:fldCharType="separate"/>
            </w:r>
            <w:r w:rsidR="007569D4">
              <w:rPr>
                <w:noProof/>
                <w:webHidden/>
              </w:rPr>
              <w:t>35</w:t>
            </w:r>
            <w:r w:rsidR="004E78E9">
              <w:rPr>
                <w:noProof/>
                <w:webHidden/>
              </w:rPr>
              <w:fldChar w:fldCharType="end"/>
            </w:r>
          </w:hyperlink>
        </w:p>
        <w:p w14:paraId="6DDD2C1F" w14:textId="77777777" w:rsidR="004E78E9" w:rsidRDefault="00D56248">
          <w:pPr>
            <w:pStyle w:val="TOC2"/>
            <w:tabs>
              <w:tab w:val="left" w:pos="660"/>
              <w:tab w:val="right" w:leader="dot" w:pos="10054"/>
            </w:tabs>
            <w:rPr>
              <w:rFonts w:asciiTheme="minorHAnsi" w:eastAsiaTheme="minorEastAsia" w:hAnsiTheme="minorHAnsi" w:cstheme="minorBidi"/>
              <w:noProof/>
              <w:lang w:val="fr-FR"/>
            </w:rPr>
          </w:pPr>
          <w:hyperlink w:anchor="_Toc243384583" w:history="1">
            <w:r w:rsidR="004E78E9" w:rsidRPr="00211AEB">
              <w:rPr>
                <w:rStyle w:val="Hyperlink"/>
                <w:noProof/>
              </w:rPr>
              <w:t>3.</w:t>
            </w:r>
            <w:r w:rsidR="004E78E9">
              <w:rPr>
                <w:rFonts w:asciiTheme="minorHAnsi" w:eastAsiaTheme="minorEastAsia" w:hAnsiTheme="minorHAnsi" w:cstheme="minorBidi"/>
                <w:noProof/>
                <w:lang w:val="fr-FR"/>
              </w:rPr>
              <w:tab/>
            </w:r>
            <w:r w:rsidR="004E78E9" w:rsidRPr="00211AEB">
              <w:rPr>
                <w:rStyle w:val="Hyperlink"/>
                <w:b/>
                <w:noProof/>
              </w:rPr>
              <w:t>Annexe 3</w:t>
            </w:r>
            <w:r w:rsidR="004E78E9" w:rsidRPr="00211AEB">
              <w:rPr>
                <w:rStyle w:val="Hyperlink"/>
                <w:noProof/>
              </w:rPr>
              <w:t>: Screen 3 - Logs</w:t>
            </w:r>
            <w:r w:rsidR="004E78E9">
              <w:rPr>
                <w:noProof/>
                <w:webHidden/>
              </w:rPr>
              <w:tab/>
            </w:r>
            <w:r w:rsidR="004E78E9">
              <w:rPr>
                <w:noProof/>
                <w:webHidden/>
              </w:rPr>
              <w:fldChar w:fldCharType="begin"/>
            </w:r>
            <w:r w:rsidR="004E78E9">
              <w:rPr>
                <w:noProof/>
                <w:webHidden/>
              </w:rPr>
              <w:instrText xml:space="preserve"> PAGEREF _Toc243384583 \h </w:instrText>
            </w:r>
            <w:r w:rsidR="004E78E9">
              <w:rPr>
                <w:noProof/>
                <w:webHidden/>
              </w:rPr>
            </w:r>
            <w:r w:rsidR="004E78E9">
              <w:rPr>
                <w:noProof/>
                <w:webHidden/>
              </w:rPr>
              <w:fldChar w:fldCharType="separate"/>
            </w:r>
            <w:r w:rsidR="007569D4">
              <w:rPr>
                <w:noProof/>
                <w:webHidden/>
              </w:rPr>
              <w:t>35</w:t>
            </w:r>
            <w:r w:rsidR="004E78E9">
              <w:rPr>
                <w:noProof/>
                <w:webHidden/>
              </w:rPr>
              <w:fldChar w:fldCharType="end"/>
            </w:r>
          </w:hyperlink>
        </w:p>
        <w:p w14:paraId="58F28B22" w14:textId="77777777" w:rsidR="00D2614C" w:rsidRPr="00D91263" w:rsidRDefault="00292721" w:rsidP="00D2614C">
          <w:r w:rsidRPr="00D91263">
            <w:fldChar w:fldCharType="end"/>
          </w:r>
        </w:p>
      </w:sdtContent>
    </w:sdt>
    <w:p w14:paraId="6BD08A84"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3A5ECAC3" w14:textId="77777777" w:rsidR="008E734F" w:rsidRPr="00D91263" w:rsidRDefault="008E734F" w:rsidP="005E29BD">
      <w:pPr>
        <w:pStyle w:val="NoSpacing"/>
        <w:jc w:val="center"/>
        <w:outlineLvl w:val="0"/>
        <w:rPr>
          <w:b/>
          <w:color w:val="1F497D" w:themeColor="text2"/>
          <w:sz w:val="48"/>
        </w:rPr>
      </w:pPr>
      <w:bookmarkStart w:id="1" w:name="_Toc243384540"/>
      <w:r w:rsidRPr="00D91263">
        <w:rPr>
          <w:b/>
          <w:color w:val="1F497D" w:themeColor="text2"/>
          <w:sz w:val="48"/>
        </w:rPr>
        <w:lastRenderedPageBreak/>
        <w:t>Illustration table</w:t>
      </w:r>
      <w:bookmarkEnd w:id="0"/>
      <w:bookmarkEnd w:id="1"/>
    </w:p>
    <w:p w14:paraId="61956864" w14:textId="77777777" w:rsidR="008E734F" w:rsidRPr="00D91263" w:rsidRDefault="008E734F" w:rsidP="005E29BD">
      <w:pPr>
        <w:pStyle w:val="NoSpacing"/>
      </w:pPr>
    </w:p>
    <w:p w14:paraId="3BD29E18" w14:textId="77777777" w:rsidR="004E78E9" w:rsidRDefault="00292721">
      <w:pPr>
        <w:pStyle w:val="TableofFigures"/>
        <w:tabs>
          <w:tab w:val="right" w:leader="dot" w:pos="10054"/>
        </w:tabs>
        <w:rPr>
          <w:rFonts w:asciiTheme="minorHAnsi" w:eastAsiaTheme="minorEastAsia" w:hAnsiTheme="minorHAnsi" w:cstheme="minorBidi"/>
          <w:noProof/>
          <w:lang w:val="fr-F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w:anchor="_Toc243384584" w:history="1">
        <w:r w:rsidR="004E78E9" w:rsidRPr="002D6138">
          <w:rPr>
            <w:rStyle w:val="Hyperlink"/>
            <w:noProof/>
          </w:rPr>
          <w:t>Figure 1: Problem Frames - Context diagram</w:t>
        </w:r>
        <w:r w:rsidR="004E78E9">
          <w:rPr>
            <w:noProof/>
            <w:webHidden/>
          </w:rPr>
          <w:tab/>
        </w:r>
        <w:r w:rsidR="004E78E9">
          <w:rPr>
            <w:noProof/>
            <w:webHidden/>
          </w:rPr>
          <w:fldChar w:fldCharType="begin"/>
        </w:r>
        <w:r w:rsidR="004E78E9">
          <w:rPr>
            <w:noProof/>
            <w:webHidden/>
          </w:rPr>
          <w:instrText xml:space="preserve"> PAGEREF _Toc243384584 \h </w:instrText>
        </w:r>
        <w:r w:rsidR="004E78E9">
          <w:rPr>
            <w:noProof/>
            <w:webHidden/>
          </w:rPr>
        </w:r>
        <w:r w:rsidR="004E78E9">
          <w:rPr>
            <w:noProof/>
            <w:webHidden/>
          </w:rPr>
          <w:fldChar w:fldCharType="separate"/>
        </w:r>
        <w:r w:rsidR="007569D4">
          <w:rPr>
            <w:noProof/>
            <w:webHidden/>
          </w:rPr>
          <w:t>7</w:t>
        </w:r>
        <w:r w:rsidR="004E78E9">
          <w:rPr>
            <w:noProof/>
            <w:webHidden/>
          </w:rPr>
          <w:fldChar w:fldCharType="end"/>
        </w:r>
      </w:hyperlink>
    </w:p>
    <w:p w14:paraId="1A07C96D"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585" w:history="1">
        <w:r w:rsidR="004E78E9" w:rsidRPr="002D6138">
          <w:rPr>
            <w:rStyle w:val="Hyperlink"/>
            <w:noProof/>
          </w:rPr>
          <w:t>Figure 2: Problem Diagram - Automatic recovery from failure</w:t>
        </w:r>
        <w:r w:rsidR="004E78E9">
          <w:rPr>
            <w:noProof/>
            <w:webHidden/>
          </w:rPr>
          <w:tab/>
        </w:r>
        <w:r w:rsidR="004E78E9">
          <w:rPr>
            <w:noProof/>
            <w:webHidden/>
          </w:rPr>
          <w:fldChar w:fldCharType="begin"/>
        </w:r>
        <w:r w:rsidR="004E78E9">
          <w:rPr>
            <w:noProof/>
            <w:webHidden/>
          </w:rPr>
          <w:instrText xml:space="preserve"> PAGEREF _Toc243384585 \h </w:instrText>
        </w:r>
        <w:r w:rsidR="004E78E9">
          <w:rPr>
            <w:noProof/>
            <w:webHidden/>
          </w:rPr>
        </w:r>
        <w:r w:rsidR="004E78E9">
          <w:rPr>
            <w:noProof/>
            <w:webHidden/>
          </w:rPr>
          <w:fldChar w:fldCharType="separate"/>
        </w:r>
        <w:r w:rsidR="007569D4">
          <w:rPr>
            <w:noProof/>
            <w:webHidden/>
          </w:rPr>
          <w:t>8</w:t>
        </w:r>
        <w:r w:rsidR="004E78E9">
          <w:rPr>
            <w:noProof/>
            <w:webHidden/>
          </w:rPr>
          <w:fldChar w:fldCharType="end"/>
        </w:r>
      </w:hyperlink>
    </w:p>
    <w:p w14:paraId="37C711BF"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2" w:anchor="_Toc243384586" w:history="1">
        <w:r w:rsidR="004E78E9" w:rsidRPr="002D6138">
          <w:rPr>
            <w:rStyle w:val="Hyperlink"/>
            <w:noProof/>
          </w:rPr>
          <w:t>Figure 3: Problem Diagram - Manual control of FDIR</w:t>
        </w:r>
        <w:r w:rsidR="004E78E9">
          <w:rPr>
            <w:noProof/>
            <w:webHidden/>
          </w:rPr>
          <w:tab/>
        </w:r>
        <w:r w:rsidR="004E78E9">
          <w:rPr>
            <w:noProof/>
            <w:webHidden/>
          </w:rPr>
          <w:fldChar w:fldCharType="begin"/>
        </w:r>
        <w:r w:rsidR="004E78E9">
          <w:rPr>
            <w:noProof/>
            <w:webHidden/>
          </w:rPr>
          <w:instrText xml:space="preserve"> PAGEREF _Toc243384586 \h </w:instrText>
        </w:r>
        <w:r w:rsidR="004E78E9">
          <w:rPr>
            <w:noProof/>
            <w:webHidden/>
          </w:rPr>
        </w:r>
        <w:r w:rsidR="004E78E9">
          <w:rPr>
            <w:noProof/>
            <w:webHidden/>
          </w:rPr>
          <w:fldChar w:fldCharType="separate"/>
        </w:r>
        <w:r w:rsidR="007569D4">
          <w:rPr>
            <w:noProof/>
            <w:webHidden/>
          </w:rPr>
          <w:t>8</w:t>
        </w:r>
        <w:r w:rsidR="004E78E9">
          <w:rPr>
            <w:noProof/>
            <w:webHidden/>
          </w:rPr>
          <w:fldChar w:fldCharType="end"/>
        </w:r>
      </w:hyperlink>
    </w:p>
    <w:p w14:paraId="6B009A3C"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587" w:history="1">
        <w:r w:rsidR="004E78E9" w:rsidRPr="002D6138">
          <w:rPr>
            <w:rStyle w:val="Hyperlink"/>
            <w:noProof/>
          </w:rPr>
          <w:t>Figure 4: Problem Diagram - Displaying information continuously</w:t>
        </w:r>
        <w:r w:rsidR="004E78E9">
          <w:rPr>
            <w:noProof/>
            <w:webHidden/>
          </w:rPr>
          <w:tab/>
        </w:r>
        <w:r w:rsidR="004E78E9">
          <w:rPr>
            <w:noProof/>
            <w:webHidden/>
          </w:rPr>
          <w:fldChar w:fldCharType="begin"/>
        </w:r>
        <w:r w:rsidR="004E78E9">
          <w:rPr>
            <w:noProof/>
            <w:webHidden/>
          </w:rPr>
          <w:instrText xml:space="preserve"> PAGEREF _Toc243384587 \h </w:instrText>
        </w:r>
        <w:r w:rsidR="004E78E9">
          <w:rPr>
            <w:noProof/>
            <w:webHidden/>
          </w:rPr>
        </w:r>
        <w:r w:rsidR="004E78E9">
          <w:rPr>
            <w:noProof/>
            <w:webHidden/>
          </w:rPr>
          <w:fldChar w:fldCharType="separate"/>
        </w:r>
        <w:r w:rsidR="007569D4">
          <w:rPr>
            <w:noProof/>
            <w:webHidden/>
          </w:rPr>
          <w:t>9</w:t>
        </w:r>
        <w:r w:rsidR="004E78E9">
          <w:rPr>
            <w:noProof/>
            <w:webHidden/>
          </w:rPr>
          <w:fldChar w:fldCharType="end"/>
        </w:r>
      </w:hyperlink>
    </w:p>
    <w:p w14:paraId="1129E570"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588" w:history="1">
        <w:r w:rsidR="004E78E9" w:rsidRPr="002D6138">
          <w:rPr>
            <w:rStyle w:val="Hyperlink"/>
            <w:noProof/>
          </w:rPr>
          <w:t>Figure 5: Problem Diagram - Collect systems data to data storage</w:t>
        </w:r>
        <w:r w:rsidR="004E78E9">
          <w:rPr>
            <w:noProof/>
            <w:webHidden/>
          </w:rPr>
          <w:tab/>
        </w:r>
        <w:r w:rsidR="004E78E9">
          <w:rPr>
            <w:noProof/>
            <w:webHidden/>
          </w:rPr>
          <w:fldChar w:fldCharType="begin"/>
        </w:r>
        <w:r w:rsidR="004E78E9">
          <w:rPr>
            <w:noProof/>
            <w:webHidden/>
          </w:rPr>
          <w:instrText xml:space="preserve"> PAGEREF _Toc243384588 \h </w:instrText>
        </w:r>
        <w:r w:rsidR="004E78E9">
          <w:rPr>
            <w:noProof/>
            <w:webHidden/>
          </w:rPr>
        </w:r>
        <w:r w:rsidR="004E78E9">
          <w:rPr>
            <w:noProof/>
            <w:webHidden/>
          </w:rPr>
          <w:fldChar w:fldCharType="separate"/>
        </w:r>
        <w:r w:rsidR="007569D4">
          <w:rPr>
            <w:noProof/>
            <w:webHidden/>
          </w:rPr>
          <w:t>10</w:t>
        </w:r>
        <w:r w:rsidR="004E78E9">
          <w:rPr>
            <w:noProof/>
            <w:webHidden/>
          </w:rPr>
          <w:fldChar w:fldCharType="end"/>
        </w:r>
      </w:hyperlink>
    </w:p>
    <w:p w14:paraId="0F53B3E9"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589" w:history="1">
        <w:r w:rsidR="004E78E9" w:rsidRPr="002D6138">
          <w:rPr>
            <w:rStyle w:val="Hyperlink"/>
            <w:noProof/>
          </w:rPr>
          <w:t>Figure 6: Problem Diagram - Providing failure localization</w:t>
        </w:r>
        <w:r w:rsidR="004E78E9">
          <w:rPr>
            <w:noProof/>
            <w:webHidden/>
          </w:rPr>
          <w:tab/>
        </w:r>
        <w:r w:rsidR="004E78E9">
          <w:rPr>
            <w:noProof/>
            <w:webHidden/>
          </w:rPr>
          <w:fldChar w:fldCharType="begin"/>
        </w:r>
        <w:r w:rsidR="004E78E9">
          <w:rPr>
            <w:noProof/>
            <w:webHidden/>
          </w:rPr>
          <w:instrText xml:space="preserve"> PAGEREF _Toc243384589 \h </w:instrText>
        </w:r>
        <w:r w:rsidR="004E78E9">
          <w:rPr>
            <w:noProof/>
            <w:webHidden/>
          </w:rPr>
        </w:r>
        <w:r w:rsidR="004E78E9">
          <w:rPr>
            <w:noProof/>
            <w:webHidden/>
          </w:rPr>
          <w:fldChar w:fldCharType="separate"/>
        </w:r>
        <w:r w:rsidR="007569D4">
          <w:rPr>
            <w:noProof/>
            <w:webHidden/>
          </w:rPr>
          <w:t>10</w:t>
        </w:r>
        <w:r w:rsidR="004E78E9">
          <w:rPr>
            <w:noProof/>
            <w:webHidden/>
          </w:rPr>
          <w:fldChar w:fldCharType="end"/>
        </w:r>
      </w:hyperlink>
    </w:p>
    <w:p w14:paraId="1929AA4B"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590" w:history="1">
        <w:r w:rsidR="004E78E9" w:rsidRPr="002D6138">
          <w:rPr>
            <w:rStyle w:val="Hyperlink"/>
            <w:noProof/>
          </w:rPr>
          <w:t>Figure 7: Problem Diagram - Response in case of unresolvable conditions</w:t>
        </w:r>
        <w:r w:rsidR="004E78E9">
          <w:rPr>
            <w:noProof/>
            <w:webHidden/>
          </w:rPr>
          <w:tab/>
        </w:r>
        <w:r w:rsidR="004E78E9">
          <w:rPr>
            <w:noProof/>
            <w:webHidden/>
          </w:rPr>
          <w:fldChar w:fldCharType="begin"/>
        </w:r>
        <w:r w:rsidR="004E78E9">
          <w:rPr>
            <w:noProof/>
            <w:webHidden/>
          </w:rPr>
          <w:instrText xml:space="preserve"> PAGEREF _Toc243384590 \h </w:instrText>
        </w:r>
        <w:r w:rsidR="004E78E9">
          <w:rPr>
            <w:noProof/>
            <w:webHidden/>
          </w:rPr>
        </w:r>
        <w:r w:rsidR="004E78E9">
          <w:rPr>
            <w:noProof/>
            <w:webHidden/>
          </w:rPr>
          <w:fldChar w:fldCharType="separate"/>
        </w:r>
        <w:r w:rsidR="007569D4">
          <w:rPr>
            <w:noProof/>
            <w:webHidden/>
          </w:rPr>
          <w:t>11</w:t>
        </w:r>
        <w:r w:rsidR="004E78E9">
          <w:rPr>
            <w:noProof/>
            <w:webHidden/>
          </w:rPr>
          <w:fldChar w:fldCharType="end"/>
        </w:r>
      </w:hyperlink>
    </w:p>
    <w:p w14:paraId="6E76BF02"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3" w:anchor="_Toc243384591" w:history="1">
        <w:r w:rsidR="004E78E9" w:rsidRPr="002D6138">
          <w:rPr>
            <w:rStyle w:val="Hyperlink"/>
            <w:noProof/>
          </w:rPr>
          <w:t>Figure 8: Problem Diagram - Information retrieval</w:t>
        </w:r>
        <w:r w:rsidR="004E78E9">
          <w:rPr>
            <w:noProof/>
            <w:webHidden/>
          </w:rPr>
          <w:tab/>
        </w:r>
        <w:r w:rsidR="004E78E9">
          <w:rPr>
            <w:noProof/>
            <w:webHidden/>
          </w:rPr>
          <w:fldChar w:fldCharType="begin"/>
        </w:r>
        <w:r w:rsidR="004E78E9">
          <w:rPr>
            <w:noProof/>
            <w:webHidden/>
          </w:rPr>
          <w:instrText xml:space="preserve"> PAGEREF _Toc243384591 \h </w:instrText>
        </w:r>
        <w:r w:rsidR="004E78E9">
          <w:rPr>
            <w:noProof/>
            <w:webHidden/>
          </w:rPr>
        </w:r>
        <w:r w:rsidR="004E78E9">
          <w:rPr>
            <w:noProof/>
            <w:webHidden/>
          </w:rPr>
          <w:fldChar w:fldCharType="separate"/>
        </w:r>
        <w:r w:rsidR="007569D4">
          <w:rPr>
            <w:noProof/>
            <w:webHidden/>
          </w:rPr>
          <w:t>12</w:t>
        </w:r>
        <w:r w:rsidR="004E78E9">
          <w:rPr>
            <w:noProof/>
            <w:webHidden/>
          </w:rPr>
          <w:fldChar w:fldCharType="end"/>
        </w:r>
      </w:hyperlink>
    </w:p>
    <w:p w14:paraId="5C8A9FAB"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4" w:anchor="_Toc243384592" w:history="1">
        <w:r w:rsidR="004E78E9" w:rsidRPr="002D6138">
          <w:rPr>
            <w:rStyle w:val="Hyperlink"/>
            <w:noProof/>
          </w:rPr>
          <w:t>Figure 9: Problem frames method conclusion</w:t>
        </w:r>
        <w:r w:rsidR="004E78E9">
          <w:rPr>
            <w:noProof/>
            <w:webHidden/>
          </w:rPr>
          <w:tab/>
        </w:r>
        <w:r w:rsidR="004E78E9">
          <w:rPr>
            <w:noProof/>
            <w:webHidden/>
          </w:rPr>
          <w:fldChar w:fldCharType="begin"/>
        </w:r>
        <w:r w:rsidR="004E78E9">
          <w:rPr>
            <w:noProof/>
            <w:webHidden/>
          </w:rPr>
          <w:instrText xml:space="preserve"> PAGEREF _Toc243384592 \h </w:instrText>
        </w:r>
        <w:r w:rsidR="004E78E9">
          <w:rPr>
            <w:noProof/>
            <w:webHidden/>
          </w:rPr>
        </w:r>
        <w:r w:rsidR="004E78E9">
          <w:rPr>
            <w:noProof/>
            <w:webHidden/>
          </w:rPr>
          <w:fldChar w:fldCharType="separate"/>
        </w:r>
        <w:r w:rsidR="007569D4">
          <w:rPr>
            <w:noProof/>
            <w:webHidden/>
          </w:rPr>
          <w:t>13</w:t>
        </w:r>
        <w:r w:rsidR="004E78E9">
          <w:rPr>
            <w:noProof/>
            <w:webHidden/>
          </w:rPr>
          <w:fldChar w:fldCharType="end"/>
        </w:r>
      </w:hyperlink>
    </w:p>
    <w:p w14:paraId="4D1C4B32"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5" w:anchor="_Toc243384593" w:history="1">
        <w:r w:rsidR="004E78E9" w:rsidRPr="002D6138">
          <w:rPr>
            <w:rStyle w:val="Hyperlink"/>
            <w:noProof/>
          </w:rPr>
          <w:t>Figure 10: Use case diagram</w:t>
        </w:r>
        <w:r w:rsidR="004E78E9">
          <w:rPr>
            <w:noProof/>
            <w:webHidden/>
          </w:rPr>
          <w:tab/>
        </w:r>
        <w:r w:rsidR="004E78E9">
          <w:rPr>
            <w:noProof/>
            <w:webHidden/>
          </w:rPr>
          <w:fldChar w:fldCharType="begin"/>
        </w:r>
        <w:r w:rsidR="004E78E9">
          <w:rPr>
            <w:noProof/>
            <w:webHidden/>
          </w:rPr>
          <w:instrText xml:space="preserve"> PAGEREF _Toc243384593 \h </w:instrText>
        </w:r>
        <w:r w:rsidR="004E78E9">
          <w:rPr>
            <w:noProof/>
            <w:webHidden/>
          </w:rPr>
        </w:r>
        <w:r w:rsidR="004E78E9">
          <w:rPr>
            <w:noProof/>
            <w:webHidden/>
          </w:rPr>
          <w:fldChar w:fldCharType="separate"/>
        </w:r>
        <w:r w:rsidR="007569D4">
          <w:rPr>
            <w:noProof/>
            <w:webHidden/>
          </w:rPr>
          <w:t>14</w:t>
        </w:r>
        <w:r w:rsidR="004E78E9">
          <w:rPr>
            <w:noProof/>
            <w:webHidden/>
          </w:rPr>
          <w:fldChar w:fldCharType="end"/>
        </w:r>
      </w:hyperlink>
    </w:p>
    <w:p w14:paraId="517DA277"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6" w:anchor="_Toc243384594" w:history="1">
        <w:r w:rsidR="004E78E9" w:rsidRPr="002D6138">
          <w:rPr>
            <w:rStyle w:val="Hyperlink"/>
            <w:noProof/>
          </w:rPr>
          <w:t>Figure 11: Sequence diagram - Fault recovery</w:t>
        </w:r>
        <w:r w:rsidR="004E78E9">
          <w:rPr>
            <w:noProof/>
            <w:webHidden/>
          </w:rPr>
          <w:tab/>
        </w:r>
        <w:r w:rsidR="004E78E9">
          <w:rPr>
            <w:noProof/>
            <w:webHidden/>
          </w:rPr>
          <w:fldChar w:fldCharType="begin"/>
        </w:r>
        <w:r w:rsidR="004E78E9">
          <w:rPr>
            <w:noProof/>
            <w:webHidden/>
          </w:rPr>
          <w:instrText xml:space="preserve"> PAGEREF _Toc243384594 \h </w:instrText>
        </w:r>
        <w:r w:rsidR="004E78E9">
          <w:rPr>
            <w:noProof/>
            <w:webHidden/>
          </w:rPr>
        </w:r>
        <w:r w:rsidR="004E78E9">
          <w:rPr>
            <w:noProof/>
            <w:webHidden/>
          </w:rPr>
          <w:fldChar w:fldCharType="separate"/>
        </w:r>
        <w:r w:rsidR="007569D4">
          <w:rPr>
            <w:noProof/>
            <w:webHidden/>
          </w:rPr>
          <w:t>17</w:t>
        </w:r>
        <w:r w:rsidR="004E78E9">
          <w:rPr>
            <w:noProof/>
            <w:webHidden/>
          </w:rPr>
          <w:fldChar w:fldCharType="end"/>
        </w:r>
      </w:hyperlink>
    </w:p>
    <w:p w14:paraId="5BCE9F3F"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7" w:anchor="_Toc243384595" w:history="1">
        <w:r w:rsidR="004E78E9" w:rsidRPr="002D6138">
          <w:rPr>
            <w:rStyle w:val="Hyperlink"/>
            <w:noProof/>
          </w:rPr>
          <w:t>Figure 12: Sequence diagram - Safe response in case of hazardous conditions</w:t>
        </w:r>
        <w:r w:rsidR="004E78E9">
          <w:rPr>
            <w:noProof/>
            <w:webHidden/>
          </w:rPr>
          <w:tab/>
        </w:r>
        <w:r w:rsidR="004E78E9">
          <w:rPr>
            <w:noProof/>
            <w:webHidden/>
          </w:rPr>
          <w:fldChar w:fldCharType="begin"/>
        </w:r>
        <w:r w:rsidR="004E78E9">
          <w:rPr>
            <w:noProof/>
            <w:webHidden/>
          </w:rPr>
          <w:instrText xml:space="preserve"> PAGEREF _Toc243384595 \h </w:instrText>
        </w:r>
        <w:r w:rsidR="004E78E9">
          <w:rPr>
            <w:noProof/>
            <w:webHidden/>
          </w:rPr>
        </w:r>
        <w:r w:rsidR="004E78E9">
          <w:rPr>
            <w:noProof/>
            <w:webHidden/>
          </w:rPr>
          <w:fldChar w:fldCharType="separate"/>
        </w:r>
        <w:r w:rsidR="007569D4">
          <w:rPr>
            <w:noProof/>
            <w:webHidden/>
          </w:rPr>
          <w:t>18</w:t>
        </w:r>
        <w:r w:rsidR="004E78E9">
          <w:rPr>
            <w:noProof/>
            <w:webHidden/>
          </w:rPr>
          <w:fldChar w:fldCharType="end"/>
        </w:r>
      </w:hyperlink>
    </w:p>
    <w:p w14:paraId="20C022EF"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8" w:anchor="_Toc243384596" w:history="1">
        <w:r w:rsidR="004E78E9" w:rsidRPr="002D6138">
          <w:rPr>
            <w:rStyle w:val="Hyperlink"/>
            <w:noProof/>
          </w:rPr>
          <w:t>Figure 13: Sequence diagram - Critical failure</w:t>
        </w:r>
        <w:r w:rsidR="004E78E9">
          <w:rPr>
            <w:noProof/>
            <w:webHidden/>
          </w:rPr>
          <w:tab/>
        </w:r>
        <w:r w:rsidR="004E78E9">
          <w:rPr>
            <w:noProof/>
            <w:webHidden/>
          </w:rPr>
          <w:fldChar w:fldCharType="begin"/>
        </w:r>
        <w:r w:rsidR="004E78E9">
          <w:rPr>
            <w:noProof/>
            <w:webHidden/>
          </w:rPr>
          <w:instrText xml:space="preserve"> PAGEREF _Toc243384596 \h </w:instrText>
        </w:r>
        <w:r w:rsidR="004E78E9">
          <w:rPr>
            <w:noProof/>
            <w:webHidden/>
          </w:rPr>
        </w:r>
        <w:r w:rsidR="004E78E9">
          <w:rPr>
            <w:noProof/>
            <w:webHidden/>
          </w:rPr>
          <w:fldChar w:fldCharType="separate"/>
        </w:r>
        <w:r w:rsidR="007569D4">
          <w:rPr>
            <w:noProof/>
            <w:webHidden/>
          </w:rPr>
          <w:t>19</w:t>
        </w:r>
        <w:r w:rsidR="004E78E9">
          <w:rPr>
            <w:noProof/>
            <w:webHidden/>
          </w:rPr>
          <w:fldChar w:fldCharType="end"/>
        </w:r>
      </w:hyperlink>
    </w:p>
    <w:p w14:paraId="0608E5A6"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19" w:anchor="_Toc243384597" w:history="1">
        <w:r w:rsidR="004E78E9" w:rsidRPr="002D6138">
          <w:rPr>
            <w:rStyle w:val="Hyperlink"/>
            <w:noProof/>
          </w:rPr>
          <w:t>Figure 14: Sequence diagram - select system &amp; get information</w:t>
        </w:r>
        <w:r w:rsidR="004E78E9">
          <w:rPr>
            <w:noProof/>
            <w:webHidden/>
          </w:rPr>
          <w:tab/>
        </w:r>
        <w:r w:rsidR="004E78E9">
          <w:rPr>
            <w:noProof/>
            <w:webHidden/>
          </w:rPr>
          <w:fldChar w:fldCharType="begin"/>
        </w:r>
        <w:r w:rsidR="004E78E9">
          <w:rPr>
            <w:noProof/>
            <w:webHidden/>
          </w:rPr>
          <w:instrText xml:space="preserve"> PAGEREF _Toc243384597 \h </w:instrText>
        </w:r>
        <w:r w:rsidR="004E78E9">
          <w:rPr>
            <w:noProof/>
            <w:webHidden/>
          </w:rPr>
        </w:r>
        <w:r w:rsidR="004E78E9">
          <w:rPr>
            <w:noProof/>
            <w:webHidden/>
          </w:rPr>
          <w:fldChar w:fldCharType="separate"/>
        </w:r>
        <w:r w:rsidR="007569D4">
          <w:rPr>
            <w:noProof/>
            <w:webHidden/>
          </w:rPr>
          <w:t>20</w:t>
        </w:r>
        <w:r w:rsidR="004E78E9">
          <w:rPr>
            <w:noProof/>
            <w:webHidden/>
          </w:rPr>
          <w:fldChar w:fldCharType="end"/>
        </w:r>
      </w:hyperlink>
    </w:p>
    <w:p w14:paraId="1E5EB4F9"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0" w:anchor="_Toc243384598" w:history="1">
        <w:r w:rsidR="004E78E9" w:rsidRPr="002D6138">
          <w:rPr>
            <w:rStyle w:val="Hyperlink"/>
            <w:noProof/>
          </w:rPr>
          <w:t>Figure 15: Sequence diagram - Start system, restart system &amp; refresh system state</w:t>
        </w:r>
        <w:r w:rsidR="004E78E9">
          <w:rPr>
            <w:noProof/>
            <w:webHidden/>
          </w:rPr>
          <w:tab/>
        </w:r>
        <w:r w:rsidR="004E78E9">
          <w:rPr>
            <w:noProof/>
            <w:webHidden/>
          </w:rPr>
          <w:fldChar w:fldCharType="begin"/>
        </w:r>
        <w:r w:rsidR="004E78E9">
          <w:rPr>
            <w:noProof/>
            <w:webHidden/>
          </w:rPr>
          <w:instrText xml:space="preserve"> PAGEREF _Toc243384598 \h </w:instrText>
        </w:r>
        <w:r w:rsidR="004E78E9">
          <w:rPr>
            <w:noProof/>
            <w:webHidden/>
          </w:rPr>
        </w:r>
        <w:r w:rsidR="004E78E9">
          <w:rPr>
            <w:noProof/>
            <w:webHidden/>
          </w:rPr>
          <w:fldChar w:fldCharType="separate"/>
        </w:r>
        <w:r w:rsidR="007569D4">
          <w:rPr>
            <w:noProof/>
            <w:webHidden/>
          </w:rPr>
          <w:t>21</w:t>
        </w:r>
        <w:r w:rsidR="004E78E9">
          <w:rPr>
            <w:noProof/>
            <w:webHidden/>
          </w:rPr>
          <w:fldChar w:fldCharType="end"/>
        </w:r>
      </w:hyperlink>
    </w:p>
    <w:p w14:paraId="3251799E"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1" w:anchor="_Toc243384599" w:history="1">
        <w:r w:rsidR="004E78E9" w:rsidRPr="002D6138">
          <w:rPr>
            <w:rStyle w:val="Hyperlink"/>
            <w:noProof/>
          </w:rPr>
          <w:t>Figure 16: Sequence diagram - Switch to alternate system device</w:t>
        </w:r>
        <w:r w:rsidR="004E78E9">
          <w:rPr>
            <w:noProof/>
            <w:webHidden/>
          </w:rPr>
          <w:tab/>
        </w:r>
        <w:r w:rsidR="004E78E9">
          <w:rPr>
            <w:noProof/>
            <w:webHidden/>
          </w:rPr>
          <w:fldChar w:fldCharType="begin"/>
        </w:r>
        <w:r w:rsidR="004E78E9">
          <w:rPr>
            <w:noProof/>
            <w:webHidden/>
          </w:rPr>
          <w:instrText xml:space="preserve"> PAGEREF _Toc243384599 \h </w:instrText>
        </w:r>
        <w:r w:rsidR="004E78E9">
          <w:rPr>
            <w:noProof/>
            <w:webHidden/>
          </w:rPr>
        </w:r>
        <w:r w:rsidR="004E78E9">
          <w:rPr>
            <w:noProof/>
            <w:webHidden/>
          </w:rPr>
          <w:fldChar w:fldCharType="separate"/>
        </w:r>
        <w:r w:rsidR="007569D4">
          <w:rPr>
            <w:noProof/>
            <w:webHidden/>
          </w:rPr>
          <w:t>22</w:t>
        </w:r>
        <w:r w:rsidR="004E78E9">
          <w:rPr>
            <w:noProof/>
            <w:webHidden/>
          </w:rPr>
          <w:fldChar w:fldCharType="end"/>
        </w:r>
      </w:hyperlink>
    </w:p>
    <w:p w14:paraId="7AB36EF9"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2" w:anchor="_Toc243384600" w:history="1">
        <w:r w:rsidR="004E78E9" w:rsidRPr="002D6138">
          <w:rPr>
            <w:rStyle w:val="Hyperlink"/>
            <w:noProof/>
          </w:rPr>
          <w:t>Figure 17: User Interface architecture</w:t>
        </w:r>
        <w:r w:rsidR="004E78E9">
          <w:rPr>
            <w:noProof/>
            <w:webHidden/>
          </w:rPr>
          <w:tab/>
        </w:r>
        <w:r w:rsidR="004E78E9">
          <w:rPr>
            <w:noProof/>
            <w:webHidden/>
          </w:rPr>
          <w:fldChar w:fldCharType="begin"/>
        </w:r>
        <w:r w:rsidR="004E78E9">
          <w:rPr>
            <w:noProof/>
            <w:webHidden/>
          </w:rPr>
          <w:instrText xml:space="preserve"> PAGEREF _Toc243384600 \h </w:instrText>
        </w:r>
        <w:r w:rsidR="004E78E9">
          <w:rPr>
            <w:noProof/>
            <w:webHidden/>
          </w:rPr>
        </w:r>
        <w:r w:rsidR="004E78E9">
          <w:rPr>
            <w:noProof/>
            <w:webHidden/>
          </w:rPr>
          <w:fldChar w:fldCharType="separate"/>
        </w:r>
        <w:r w:rsidR="007569D4">
          <w:rPr>
            <w:noProof/>
            <w:webHidden/>
          </w:rPr>
          <w:t>25</w:t>
        </w:r>
        <w:r w:rsidR="004E78E9">
          <w:rPr>
            <w:noProof/>
            <w:webHidden/>
          </w:rPr>
          <w:fldChar w:fldCharType="end"/>
        </w:r>
      </w:hyperlink>
    </w:p>
    <w:p w14:paraId="50B538B9"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3" w:anchor="_Toc243384601" w:history="1">
        <w:r w:rsidR="004E78E9" w:rsidRPr="002D6138">
          <w:rPr>
            <w:rStyle w:val="Hyperlink"/>
            <w:noProof/>
          </w:rPr>
          <w:t>Figure 18: Systems list window prototype</w:t>
        </w:r>
        <w:r w:rsidR="004E78E9">
          <w:rPr>
            <w:noProof/>
            <w:webHidden/>
          </w:rPr>
          <w:tab/>
        </w:r>
        <w:r w:rsidR="004E78E9">
          <w:rPr>
            <w:noProof/>
            <w:webHidden/>
          </w:rPr>
          <w:fldChar w:fldCharType="begin"/>
        </w:r>
        <w:r w:rsidR="004E78E9">
          <w:rPr>
            <w:noProof/>
            <w:webHidden/>
          </w:rPr>
          <w:instrText xml:space="preserve"> PAGEREF _Toc243384601 \h </w:instrText>
        </w:r>
        <w:r w:rsidR="004E78E9">
          <w:rPr>
            <w:noProof/>
            <w:webHidden/>
          </w:rPr>
        </w:r>
        <w:r w:rsidR="004E78E9">
          <w:rPr>
            <w:noProof/>
            <w:webHidden/>
          </w:rPr>
          <w:fldChar w:fldCharType="separate"/>
        </w:r>
        <w:r w:rsidR="007569D4">
          <w:rPr>
            <w:noProof/>
            <w:webHidden/>
          </w:rPr>
          <w:t>26</w:t>
        </w:r>
        <w:r w:rsidR="004E78E9">
          <w:rPr>
            <w:noProof/>
            <w:webHidden/>
          </w:rPr>
          <w:fldChar w:fldCharType="end"/>
        </w:r>
      </w:hyperlink>
    </w:p>
    <w:p w14:paraId="534DEB32"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4" w:anchor="_Toc243384602" w:history="1">
        <w:r w:rsidR="004E78E9" w:rsidRPr="002D6138">
          <w:rPr>
            <w:rStyle w:val="Hyperlink"/>
            <w:noProof/>
          </w:rPr>
          <w:t>Figure 19: System Information window prototype</w:t>
        </w:r>
        <w:r w:rsidR="004E78E9">
          <w:rPr>
            <w:noProof/>
            <w:webHidden/>
          </w:rPr>
          <w:tab/>
        </w:r>
        <w:r w:rsidR="004E78E9">
          <w:rPr>
            <w:noProof/>
            <w:webHidden/>
          </w:rPr>
          <w:fldChar w:fldCharType="begin"/>
        </w:r>
        <w:r w:rsidR="004E78E9">
          <w:rPr>
            <w:noProof/>
            <w:webHidden/>
          </w:rPr>
          <w:instrText xml:space="preserve"> PAGEREF _Toc243384602 \h </w:instrText>
        </w:r>
        <w:r w:rsidR="004E78E9">
          <w:rPr>
            <w:noProof/>
            <w:webHidden/>
          </w:rPr>
        </w:r>
        <w:r w:rsidR="004E78E9">
          <w:rPr>
            <w:noProof/>
            <w:webHidden/>
          </w:rPr>
          <w:fldChar w:fldCharType="separate"/>
        </w:r>
        <w:r w:rsidR="007569D4">
          <w:rPr>
            <w:noProof/>
            <w:webHidden/>
          </w:rPr>
          <w:t>27</w:t>
        </w:r>
        <w:r w:rsidR="004E78E9">
          <w:rPr>
            <w:noProof/>
            <w:webHidden/>
          </w:rPr>
          <w:fldChar w:fldCharType="end"/>
        </w:r>
      </w:hyperlink>
    </w:p>
    <w:p w14:paraId="6F44BCC5"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5" w:anchor="_Toc243384603" w:history="1">
        <w:r w:rsidR="004E78E9" w:rsidRPr="002D6138">
          <w:rPr>
            <w:rStyle w:val="Hyperlink"/>
            <w:noProof/>
          </w:rPr>
          <w:t>Figure 20: Logs window prototype</w:t>
        </w:r>
        <w:r w:rsidR="004E78E9">
          <w:rPr>
            <w:noProof/>
            <w:webHidden/>
          </w:rPr>
          <w:tab/>
        </w:r>
        <w:r w:rsidR="004E78E9">
          <w:rPr>
            <w:noProof/>
            <w:webHidden/>
          </w:rPr>
          <w:fldChar w:fldCharType="begin"/>
        </w:r>
        <w:r w:rsidR="004E78E9">
          <w:rPr>
            <w:noProof/>
            <w:webHidden/>
          </w:rPr>
          <w:instrText xml:space="preserve"> PAGEREF _Toc243384603 \h </w:instrText>
        </w:r>
        <w:r w:rsidR="004E78E9">
          <w:rPr>
            <w:noProof/>
            <w:webHidden/>
          </w:rPr>
        </w:r>
        <w:r w:rsidR="004E78E9">
          <w:rPr>
            <w:noProof/>
            <w:webHidden/>
          </w:rPr>
          <w:fldChar w:fldCharType="separate"/>
        </w:r>
        <w:r w:rsidR="007569D4">
          <w:rPr>
            <w:noProof/>
            <w:webHidden/>
          </w:rPr>
          <w:t>28</w:t>
        </w:r>
        <w:r w:rsidR="004E78E9">
          <w:rPr>
            <w:noProof/>
            <w:webHidden/>
          </w:rPr>
          <w:fldChar w:fldCharType="end"/>
        </w:r>
      </w:hyperlink>
    </w:p>
    <w:p w14:paraId="3B0AC914"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6" w:anchor="_Toc243384604" w:history="1">
        <w:r w:rsidR="004E78E9" w:rsidRPr="002D6138">
          <w:rPr>
            <w:rStyle w:val="Hyperlink"/>
            <w:noProof/>
          </w:rPr>
          <w:t>Figure 21: Backup management pop-up before backup</w:t>
        </w:r>
        <w:r w:rsidR="004E78E9">
          <w:rPr>
            <w:noProof/>
            <w:webHidden/>
          </w:rPr>
          <w:tab/>
        </w:r>
        <w:r w:rsidR="004E78E9">
          <w:rPr>
            <w:noProof/>
            <w:webHidden/>
          </w:rPr>
          <w:fldChar w:fldCharType="begin"/>
        </w:r>
        <w:r w:rsidR="004E78E9">
          <w:rPr>
            <w:noProof/>
            <w:webHidden/>
          </w:rPr>
          <w:instrText xml:space="preserve"> PAGEREF _Toc243384604 \h </w:instrText>
        </w:r>
        <w:r w:rsidR="004E78E9">
          <w:rPr>
            <w:noProof/>
            <w:webHidden/>
          </w:rPr>
        </w:r>
        <w:r w:rsidR="004E78E9">
          <w:rPr>
            <w:noProof/>
            <w:webHidden/>
          </w:rPr>
          <w:fldChar w:fldCharType="separate"/>
        </w:r>
        <w:r w:rsidR="007569D4">
          <w:rPr>
            <w:noProof/>
            <w:webHidden/>
          </w:rPr>
          <w:t>29</w:t>
        </w:r>
        <w:r w:rsidR="004E78E9">
          <w:rPr>
            <w:noProof/>
            <w:webHidden/>
          </w:rPr>
          <w:fldChar w:fldCharType="end"/>
        </w:r>
      </w:hyperlink>
    </w:p>
    <w:p w14:paraId="27D0D351"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r:id="rId27" w:anchor="_Toc243384605" w:history="1">
        <w:r w:rsidR="004E78E9" w:rsidRPr="002D6138">
          <w:rPr>
            <w:rStyle w:val="Hyperlink"/>
            <w:noProof/>
          </w:rPr>
          <w:t>Figure 22: Backup management pop-up during backup</w:t>
        </w:r>
        <w:r w:rsidR="004E78E9">
          <w:rPr>
            <w:noProof/>
            <w:webHidden/>
          </w:rPr>
          <w:tab/>
        </w:r>
        <w:r w:rsidR="004E78E9">
          <w:rPr>
            <w:noProof/>
            <w:webHidden/>
          </w:rPr>
          <w:fldChar w:fldCharType="begin"/>
        </w:r>
        <w:r w:rsidR="004E78E9">
          <w:rPr>
            <w:noProof/>
            <w:webHidden/>
          </w:rPr>
          <w:instrText xml:space="preserve"> PAGEREF _Toc243384605 \h </w:instrText>
        </w:r>
        <w:r w:rsidR="004E78E9">
          <w:rPr>
            <w:noProof/>
            <w:webHidden/>
          </w:rPr>
        </w:r>
        <w:r w:rsidR="004E78E9">
          <w:rPr>
            <w:noProof/>
            <w:webHidden/>
          </w:rPr>
          <w:fldChar w:fldCharType="separate"/>
        </w:r>
        <w:r w:rsidR="007569D4">
          <w:rPr>
            <w:noProof/>
            <w:webHidden/>
          </w:rPr>
          <w:t>29</w:t>
        </w:r>
        <w:r w:rsidR="004E78E9">
          <w:rPr>
            <w:noProof/>
            <w:webHidden/>
          </w:rPr>
          <w:fldChar w:fldCharType="end"/>
        </w:r>
      </w:hyperlink>
    </w:p>
    <w:p w14:paraId="1147961B" w14:textId="77777777" w:rsidR="004E78E9" w:rsidRDefault="00D56248">
      <w:pPr>
        <w:pStyle w:val="TableofFigures"/>
        <w:tabs>
          <w:tab w:val="right" w:leader="dot" w:pos="10054"/>
        </w:tabs>
        <w:rPr>
          <w:rFonts w:asciiTheme="minorHAnsi" w:eastAsiaTheme="minorEastAsia" w:hAnsiTheme="minorHAnsi" w:cstheme="minorBidi"/>
          <w:noProof/>
          <w:lang w:val="fr-FR"/>
        </w:rPr>
      </w:pPr>
      <w:hyperlink w:anchor="_Toc243384606" w:history="1">
        <w:r w:rsidR="004E78E9" w:rsidRPr="002D6138">
          <w:rPr>
            <w:rStyle w:val="Hyperlink"/>
            <w:noProof/>
          </w:rPr>
          <w:t>Figure 23: Comparison about UML and problem frames methods</w:t>
        </w:r>
        <w:r w:rsidR="004E78E9">
          <w:rPr>
            <w:noProof/>
            <w:webHidden/>
          </w:rPr>
          <w:tab/>
        </w:r>
        <w:r w:rsidR="004E78E9">
          <w:rPr>
            <w:noProof/>
            <w:webHidden/>
          </w:rPr>
          <w:fldChar w:fldCharType="begin"/>
        </w:r>
        <w:r w:rsidR="004E78E9">
          <w:rPr>
            <w:noProof/>
            <w:webHidden/>
          </w:rPr>
          <w:instrText xml:space="preserve"> PAGEREF _Toc243384606 \h </w:instrText>
        </w:r>
        <w:r w:rsidR="004E78E9">
          <w:rPr>
            <w:noProof/>
            <w:webHidden/>
          </w:rPr>
        </w:r>
        <w:r w:rsidR="004E78E9">
          <w:rPr>
            <w:noProof/>
            <w:webHidden/>
          </w:rPr>
          <w:fldChar w:fldCharType="separate"/>
        </w:r>
        <w:r w:rsidR="007569D4">
          <w:rPr>
            <w:noProof/>
            <w:webHidden/>
          </w:rPr>
          <w:t>32</w:t>
        </w:r>
        <w:r w:rsidR="004E78E9">
          <w:rPr>
            <w:noProof/>
            <w:webHidden/>
          </w:rPr>
          <w:fldChar w:fldCharType="end"/>
        </w:r>
      </w:hyperlink>
    </w:p>
    <w:p w14:paraId="02564ED2" w14:textId="77777777" w:rsidR="008E734F" w:rsidRPr="00D91263" w:rsidRDefault="00292721" w:rsidP="005E29BD">
      <w:pPr>
        <w:pStyle w:val="NoSpacing"/>
      </w:pPr>
      <w:r w:rsidRPr="00D91263">
        <w:fldChar w:fldCharType="end"/>
      </w:r>
    </w:p>
    <w:p w14:paraId="441A8CEE" w14:textId="77777777" w:rsidR="008E734F" w:rsidRPr="00D91263" w:rsidRDefault="008E734F" w:rsidP="005E29BD">
      <w:pPr>
        <w:pStyle w:val="NoSpacing"/>
      </w:pPr>
    </w:p>
    <w:p w14:paraId="499D5A9C" w14:textId="77777777" w:rsidR="00D06EDD" w:rsidRPr="00D91263" w:rsidRDefault="00D06EDD" w:rsidP="005E29BD">
      <w:pPr>
        <w:pStyle w:val="NoSpacing"/>
      </w:pPr>
    </w:p>
    <w:p w14:paraId="34A9DC7A" w14:textId="77777777" w:rsidR="008E734F" w:rsidRPr="00D91263" w:rsidRDefault="008E734F" w:rsidP="005E29BD">
      <w:pPr>
        <w:pStyle w:val="NoSpacing"/>
      </w:pPr>
    </w:p>
    <w:p w14:paraId="737C0AEF" w14:textId="77777777" w:rsidR="008E734F" w:rsidRPr="00D91263" w:rsidRDefault="008E734F" w:rsidP="005E29BD">
      <w:pPr>
        <w:pStyle w:val="NoSpacing"/>
      </w:pPr>
    </w:p>
    <w:p w14:paraId="78BC7220" w14:textId="77777777" w:rsidR="008E734F" w:rsidRPr="00D91263" w:rsidRDefault="008E734F" w:rsidP="005E29BD">
      <w:pPr>
        <w:pStyle w:val="NoSpacing"/>
      </w:pPr>
    </w:p>
    <w:p w14:paraId="707326D7" w14:textId="77777777" w:rsidR="008E734F" w:rsidRPr="00D91263" w:rsidRDefault="008E734F" w:rsidP="005E29BD">
      <w:pPr>
        <w:pStyle w:val="NoSpacing"/>
      </w:pPr>
    </w:p>
    <w:p w14:paraId="0CA5F1A2" w14:textId="77777777" w:rsidR="008E734F" w:rsidRPr="00D91263" w:rsidRDefault="008E734F" w:rsidP="005E29BD">
      <w:pPr>
        <w:pStyle w:val="NoSpacing"/>
      </w:pPr>
    </w:p>
    <w:p w14:paraId="55337A24" w14:textId="77777777" w:rsidR="008E734F" w:rsidRPr="00D91263" w:rsidRDefault="008E734F" w:rsidP="005E29BD">
      <w:pPr>
        <w:pStyle w:val="NoSpacing"/>
      </w:pPr>
    </w:p>
    <w:p w14:paraId="32E189F3" w14:textId="77777777" w:rsidR="008E734F" w:rsidRPr="00D91263" w:rsidRDefault="008E734F" w:rsidP="005E29BD">
      <w:pPr>
        <w:pStyle w:val="NoSpacing"/>
      </w:pPr>
    </w:p>
    <w:p w14:paraId="11760513" w14:textId="77777777" w:rsidR="008E734F" w:rsidRPr="00D91263" w:rsidRDefault="008E734F" w:rsidP="005E29BD">
      <w:pPr>
        <w:pStyle w:val="NoSpacing"/>
      </w:pPr>
    </w:p>
    <w:p w14:paraId="77AD5C8D" w14:textId="77777777" w:rsidR="008E734F" w:rsidRPr="00D91263" w:rsidRDefault="008E734F" w:rsidP="005E29BD">
      <w:pPr>
        <w:pStyle w:val="NoSpacing"/>
      </w:pPr>
    </w:p>
    <w:p w14:paraId="50C48555" w14:textId="77777777" w:rsidR="008E734F" w:rsidRPr="00D91263" w:rsidRDefault="008E734F" w:rsidP="005E29BD">
      <w:pPr>
        <w:pStyle w:val="NoSpacing"/>
      </w:pPr>
    </w:p>
    <w:p w14:paraId="1E3BEE50" w14:textId="77777777" w:rsidR="008E734F" w:rsidRPr="00D91263" w:rsidRDefault="008E734F" w:rsidP="005E29BD">
      <w:pPr>
        <w:pStyle w:val="NoSpacing"/>
      </w:pPr>
    </w:p>
    <w:p w14:paraId="7C324422" w14:textId="77777777" w:rsidR="008E734F" w:rsidRPr="00D91263" w:rsidRDefault="008E734F" w:rsidP="005E29BD">
      <w:pPr>
        <w:pStyle w:val="NoSpacing"/>
      </w:pPr>
    </w:p>
    <w:p w14:paraId="2F6CBAB9" w14:textId="77777777" w:rsidR="008E734F" w:rsidRPr="00D91263" w:rsidRDefault="008E734F" w:rsidP="005E29BD">
      <w:pPr>
        <w:pStyle w:val="NoSpacing"/>
      </w:pPr>
    </w:p>
    <w:p w14:paraId="7944141C" w14:textId="77777777" w:rsidR="008E734F" w:rsidRPr="00D91263" w:rsidRDefault="008E734F" w:rsidP="005E29BD">
      <w:pPr>
        <w:pStyle w:val="NoSpacing"/>
      </w:pPr>
    </w:p>
    <w:p w14:paraId="43C46C42" w14:textId="77777777" w:rsidR="008E734F" w:rsidRPr="00D91263" w:rsidRDefault="008E734F" w:rsidP="005E29BD">
      <w:pPr>
        <w:pStyle w:val="NoSpacing"/>
      </w:pPr>
    </w:p>
    <w:p w14:paraId="617A0401"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384541"/>
      <w:bookmarkStart w:id="5" w:name="_Toc242705880"/>
      <w:r w:rsidR="001A347D" w:rsidRPr="00D91263">
        <w:rPr>
          <w:b/>
          <w:color w:val="1F497D" w:themeColor="text2"/>
          <w:sz w:val="48"/>
        </w:rPr>
        <w:lastRenderedPageBreak/>
        <w:t>Introduction</w:t>
      </w:r>
      <w:bookmarkEnd w:id="4"/>
    </w:p>
    <w:p w14:paraId="20F88703" w14:textId="77777777" w:rsidR="001A347D" w:rsidRPr="00D91263" w:rsidRDefault="001A347D" w:rsidP="005E29BD">
      <w:pPr>
        <w:pStyle w:val="NoSpacing"/>
      </w:pPr>
    </w:p>
    <w:p w14:paraId="79604019" w14:textId="77777777" w:rsidR="00D528CB" w:rsidRPr="00D91263" w:rsidRDefault="00D528CB" w:rsidP="00D528CB">
      <w:pPr>
        <w:pStyle w:val="NoSpacing"/>
      </w:pPr>
    </w:p>
    <w:p w14:paraId="7C880041"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087EC384" w14:textId="77777777" w:rsidR="00D528CB" w:rsidRPr="00D91263" w:rsidRDefault="00D528CB" w:rsidP="00D528CB">
      <w:pPr>
        <w:pStyle w:val="NoSpacing"/>
      </w:pPr>
    </w:p>
    <w:p w14:paraId="021F42D9"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04543289" w14:textId="77777777" w:rsidR="00D528CB" w:rsidRPr="00D91263" w:rsidRDefault="00D528CB" w:rsidP="00D528CB">
      <w:pPr>
        <w:pStyle w:val="NoSpacing"/>
      </w:pPr>
    </w:p>
    <w:p w14:paraId="2D2371FD"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43D8B492" w14:textId="77777777" w:rsidR="00CC0D27" w:rsidRPr="00D91263" w:rsidRDefault="00CC0D27" w:rsidP="003C7AD7">
      <w:pPr>
        <w:pStyle w:val="NoSpacing"/>
      </w:pPr>
    </w:p>
    <w:p w14:paraId="6B942A0A"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D528CB" w:rsidRPr="00D91263">
        <w:t>of the system, as we learn a couple of weeks ago</w:t>
      </w:r>
      <w:r w:rsidR="00CC0D27" w:rsidRPr="00D91263">
        <w:t xml:space="preserve"> and provide some screen shots of our interface. </w:t>
      </w:r>
    </w:p>
    <w:p w14:paraId="2E1DBC24" w14:textId="77777777" w:rsidR="00BD6B67" w:rsidRDefault="00BD6B67" w:rsidP="00CC0D27">
      <w:pPr>
        <w:pStyle w:val="NoSpacing"/>
      </w:pPr>
    </w:p>
    <w:p w14:paraId="45C78A51" w14:textId="77777777" w:rsidR="006A4DB1" w:rsidRDefault="006A4DB1" w:rsidP="00BD6B67">
      <w:pPr>
        <w:pStyle w:val="NoSpacing"/>
      </w:pPr>
    </w:p>
    <w:p w14:paraId="13122C15" w14:textId="77777777"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p>
    <w:p w14:paraId="3B31CF43" w14:textId="77777777" w:rsidR="001A347D" w:rsidRPr="00D91263" w:rsidRDefault="001A347D" w:rsidP="002C20AF">
      <w:pPr>
        <w:pStyle w:val="NoSpacing"/>
        <w:ind w:firstLine="0"/>
      </w:pPr>
      <w:r w:rsidRPr="00D91263">
        <w:br w:type="page"/>
      </w:r>
    </w:p>
    <w:p w14:paraId="00E90892" w14:textId="77777777" w:rsidR="00D2614C" w:rsidRPr="00D91263" w:rsidRDefault="00D2614C" w:rsidP="004E78E9">
      <w:pPr>
        <w:pStyle w:val="ListParagraph"/>
        <w:numPr>
          <w:ilvl w:val="0"/>
          <w:numId w:val="1"/>
        </w:numPr>
        <w:pBdr>
          <w:bottom w:val="single" w:sz="4" w:space="1" w:color="A6A6A6"/>
        </w:pBdr>
        <w:ind w:left="426"/>
        <w:outlineLvl w:val="0"/>
        <w:rPr>
          <w:b/>
          <w:color w:val="244061"/>
          <w:sz w:val="36"/>
          <w:szCs w:val="36"/>
        </w:rPr>
      </w:pPr>
      <w:bookmarkStart w:id="6" w:name="_Toc241330843"/>
      <w:bookmarkStart w:id="7" w:name="_Toc243384542"/>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06FA8A9B" w14:textId="77777777" w:rsidR="00D2614C" w:rsidRPr="00B71831" w:rsidRDefault="00D2614C" w:rsidP="00D2614C">
      <w:pPr>
        <w:pStyle w:val="ListParagraph"/>
        <w:ind w:left="1440"/>
        <w:rPr>
          <w:color w:val="365F91"/>
          <w:sz w:val="18"/>
          <w:szCs w:val="28"/>
        </w:rPr>
      </w:pPr>
    </w:p>
    <w:p w14:paraId="54A40D50"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384543"/>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349F9376" w14:textId="77777777" w:rsidR="00763DED" w:rsidRDefault="005977C8" w:rsidP="00D91263">
      <w:pPr>
        <w:pStyle w:val="NoSpacing"/>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r w:rsidR="006C0C79">
        <w:t>proj</w:t>
      </w:r>
      <w:r w:rsidR="00763DED">
        <w:t>ect.</w:t>
      </w:r>
    </w:p>
    <w:p w14:paraId="68E8EC7B" w14:textId="77777777" w:rsidR="00D91263" w:rsidRPr="00B71831" w:rsidRDefault="00D91263" w:rsidP="00D91263">
      <w:pPr>
        <w:pStyle w:val="NoSpacing"/>
        <w:rPr>
          <w:sz w:val="16"/>
        </w:rPr>
      </w:pPr>
    </w:p>
    <w:p w14:paraId="4AC529FD" w14:textId="77777777"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observab</w:t>
      </w:r>
      <w:r w:rsidR="00E12E09">
        <w:t>ility</w:t>
      </w:r>
      <w:r w:rsidR="00604674">
        <w:t xml:space="preserve"> and comm</w:t>
      </w:r>
      <w:r w:rsidR="00D62A26">
        <w:t>anda</w:t>
      </w:r>
      <w:r w:rsidR="00E12E09">
        <w:t>bility</w:t>
      </w:r>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08E899B1" w14:textId="77777777" w:rsidR="00D91263" w:rsidRPr="00B71831" w:rsidRDefault="00D91263" w:rsidP="00D91263">
      <w:pPr>
        <w:pStyle w:val="NoSpacing"/>
        <w:rPr>
          <w:sz w:val="16"/>
        </w:rPr>
      </w:pPr>
    </w:p>
    <w:p w14:paraId="5E5CD96A" w14:textId="77777777"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00A47F18">
        <w:t xml:space="preserve"> </w:t>
      </w:r>
      <w:r w:rsidR="00EE36CB">
        <w:t>means that</w:t>
      </w:r>
      <w:r w:rsidRPr="00D91263">
        <w:t xml:space="preserve"> it will be able</w:t>
      </w:r>
      <w:r w:rsidR="00EE36CB">
        <w:t xml:space="preserve"> to</w:t>
      </w:r>
      <w:r w:rsidRPr="00D91263">
        <w:t xml:space="preserve"> recover the data, locate the </w:t>
      </w:r>
      <w:r w:rsidR="00A47F18" w:rsidRPr="00D91263">
        <w:t>fault with</w:t>
      </w:r>
      <w:r w:rsidR="00EE36CB" w:rsidRPr="00D91263">
        <w:t xml:space="preserve">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2B0DA79A" w14:textId="77777777" w:rsidR="00D91263" w:rsidRPr="00B71831" w:rsidRDefault="00D91263" w:rsidP="00D91263">
      <w:pPr>
        <w:pStyle w:val="NoSpacing"/>
        <w:rPr>
          <w:sz w:val="16"/>
        </w:rPr>
      </w:pPr>
    </w:p>
    <w:p w14:paraId="45E38E98" w14:textId="77777777" w:rsidR="001D3A47" w:rsidRDefault="001D3A47" w:rsidP="00D91263">
      <w:pPr>
        <w:pStyle w:val="NoSpacing"/>
      </w:pPr>
      <w:r w:rsidRPr="00D91263">
        <w:t xml:space="preserve">In this purpose, the requirements of the system are the followings: </w:t>
      </w:r>
    </w:p>
    <w:p w14:paraId="45E23A48" w14:textId="77777777" w:rsidR="00D91263" w:rsidRPr="00B71831" w:rsidRDefault="00D91263" w:rsidP="00D91263">
      <w:pPr>
        <w:pStyle w:val="NoSpacing"/>
        <w:rPr>
          <w:sz w:val="10"/>
        </w:rPr>
      </w:pPr>
    </w:p>
    <w:p w14:paraId="12E2A690" w14:textId="77777777" w:rsidR="001D3A47" w:rsidRPr="00D91263" w:rsidRDefault="001D3A47" w:rsidP="00B71831">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1C1CA3F4" w14:textId="77777777" w:rsidR="001D3A47" w:rsidRPr="00D91263" w:rsidRDefault="001D3A47" w:rsidP="00B71831">
      <w:pPr>
        <w:numPr>
          <w:ilvl w:val="0"/>
          <w:numId w:val="24"/>
        </w:numPr>
        <w:spacing w:line="240" w:lineRule="auto"/>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11CA7F9D" w14:textId="77777777" w:rsidR="001D3A47" w:rsidRPr="00D91263" w:rsidRDefault="001D3A47" w:rsidP="00B71831">
      <w:pPr>
        <w:numPr>
          <w:ilvl w:val="0"/>
          <w:numId w:val="24"/>
        </w:numPr>
        <w:spacing w:line="240" w:lineRule="auto"/>
        <w:jc w:val="both"/>
      </w:pPr>
      <w:r w:rsidRPr="00275A65">
        <w:t xml:space="preserve">To control the spacecraft and the FDIR system, the crew </w:t>
      </w:r>
      <w:r w:rsidR="00275A65">
        <w:t>should know</w:t>
      </w:r>
      <w:r w:rsidRPr="00275A65">
        <w:t xml:space="preserve"> infor</w:t>
      </w:r>
      <w:r w:rsidR="00FD2985" w:rsidRPr="00275A65">
        <w:t>mation about each device</w:t>
      </w:r>
      <w:r w:rsidR="00FD2985">
        <w:t>. That is</w:t>
      </w:r>
      <w:r w:rsidRPr="00D91263">
        <w:t xml:space="preserve"> why </w:t>
      </w:r>
      <w:r w:rsidRPr="00275A65">
        <w:rPr>
          <w:b/>
        </w:rPr>
        <w:t>the system will display information continuously to the both actors</w:t>
      </w:r>
      <w:r w:rsidRPr="00D91263">
        <w:t>.</w:t>
      </w:r>
    </w:p>
    <w:p w14:paraId="208E77D0" w14:textId="77777777" w:rsidR="001D3A47" w:rsidRPr="00D91263" w:rsidRDefault="001D3A47" w:rsidP="00B71831">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14972EDF" w14:textId="77777777" w:rsidR="001D3A47" w:rsidRPr="00D91263" w:rsidRDefault="00BE3AE3" w:rsidP="00B71831">
      <w:pPr>
        <w:numPr>
          <w:ilvl w:val="0"/>
          <w:numId w:val="24"/>
        </w:numPr>
        <w:spacing w:line="240" w:lineRule="auto"/>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06EDDF5B" w14:textId="77777777" w:rsidR="00A369B5" w:rsidRPr="00FE728A" w:rsidRDefault="001D3A47" w:rsidP="00B71831">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w:t>
      </w:r>
      <w:r w:rsidR="00A47F18" w:rsidRPr="00D91263">
        <w:t>reached.</w:t>
      </w:r>
      <w:r w:rsidR="00A47F18" w:rsidRPr="00FE728A">
        <w:rPr>
          <w:b/>
        </w:rPr>
        <w:t xml:space="preserve"> Information</w:t>
      </w:r>
      <w:r w:rsidR="00FE728A" w:rsidRPr="00FE728A">
        <w:rPr>
          <w:b/>
        </w:rPr>
        <w:t xml:space="preserve"> about irresolvable conditions is written into a report sent as a notification to the crew</w:t>
      </w:r>
      <w:r w:rsidR="00FE728A">
        <w:rPr>
          <w:b/>
          <w:color w:val="365F91"/>
          <w:sz w:val="28"/>
          <w:szCs w:val="28"/>
        </w:rPr>
        <w:t>.</w:t>
      </w:r>
    </w:p>
    <w:p w14:paraId="6E9E5E54" w14:textId="77777777" w:rsidR="00813D21" w:rsidRDefault="00D461FD" w:rsidP="00B71831">
      <w:pPr>
        <w:numPr>
          <w:ilvl w:val="0"/>
          <w:numId w:val="24"/>
        </w:numPr>
        <w:jc w:val="both"/>
      </w:pPr>
      <w:r>
        <w:rPr>
          <w:b/>
        </w:rPr>
        <w:t>System presents an a</w:t>
      </w:r>
      <w:r w:rsidR="00FE728A">
        <w:rPr>
          <w:b/>
        </w:rPr>
        <w:t>utomatic recovery</w:t>
      </w:r>
      <w:r>
        <w:rPr>
          <w:b/>
        </w:rPr>
        <w:t xml:space="preserve"> to </w:t>
      </w:r>
      <w:r w:rsidR="00A47F18">
        <w:rPr>
          <w:b/>
        </w:rPr>
        <w:t>failure.</w:t>
      </w:r>
      <w:r w:rsidR="00A47F18">
        <w:t xml:space="preserve"> If</w:t>
      </w:r>
      <w:r w:rsidR="008E5F5E">
        <w:t xml:space="preserve"> a system is failing, FDIR is required to act </w:t>
      </w:r>
      <w:r w:rsidR="00A47F18">
        <w:t>on its</w:t>
      </w:r>
      <w:r w:rsidR="00763DED">
        <w:t xml:space="preserve"> own to recover the crash. FDIR provides responses automatically for a lot of casual issues, by shutting down or restarting the faulty part. FDIR is also able to provide responses under specific or more critical context (hazardous conditions or unresolved problems).</w:t>
      </w:r>
    </w:p>
    <w:p w14:paraId="4C95A62A" w14:textId="77777777" w:rsidR="00FE728A" w:rsidRPr="00813D21" w:rsidRDefault="00813D21" w:rsidP="00B71831">
      <w:pPr>
        <w:numPr>
          <w:ilvl w:val="0"/>
          <w:numId w:val="24"/>
        </w:numPr>
        <w:spacing w:line="240" w:lineRule="auto"/>
        <w:jc w:val="both"/>
        <w:rPr>
          <w:b/>
        </w:rPr>
      </w:pPr>
      <w:r w:rsidRPr="00813D21">
        <w:rPr>
          <w:b/>
        </w:rPr>
        <w:t>Keep the control of the spacecraft with safety, observability</w:t>
      </w:r>
      <w:r w:rsidR="001233DF">
        <w:rPr>
          <w:b/>
        </w:rPr>
        <w:t xml:space="preserve"> </w:t>
      </w:r>
      <w:r w:rsidRPr="00813D21">
        <w:rPr>
          <w:b/>
        </w:rPr>
        <w:t>&amp;</w:t>
      </w:r>
      <w:r w:rsidR="001233DF">
        <w:rPr>
          <w:b/>
        </w:rPr>
        <w:t xml:space="preserve"> </w:t>
      </w:r>
      <w:r w:rsidRPr="00813D21">
        <w:rPr>
          <w:b/>
        </w:rPr>
        <w:t>commandability.</w:t>
      </w:r>
      <w:r w:rsidR="00FE728A" w:rsidRPr="00813D21">
        <w:rPr>
          <w:b/>
          <w:color w:val="365F91"/>
          <w:sz w:val="28"/>
          <w:szCs w:val="28"/>
        </w:rPr>
        <w:br w:type="page"/>
      </w:r>
    </w:p>
    <w:p w14:paraId="24147772" w14:textId="77777777" w:rsidR="00A01AC7" w:rsidRDefault="00A01AC7" w:rsidP="007B2638">
      <w:pPr>
        <w:pStyle w:val="ListParagraph"/>
        <w:numPr>
          <w:ilvl w:val="1"/>
          <w:numId w:val="12"/>
        </w:numPr>
        <w:outlineLvl w:val="1"/>
        <w:rPr>
          <w:color w:val="365F91"/>
          <w:sz w:val="28"/>
          <w:szCs w:val="28"/>
        </w:rPr>
      </w:pPr>
      <w:bookmarkStart w:id="12" w:name="_Toc243384544"/>
      <w:r w:rsidRPr="00D91263">
        <w:rPr>
          <w:color w:val="365F91"/>
          <w:sz w:val="28"/>
          <w:szCs w:val="28"/>
        </w:rPr>
        <w:lastRenderedPageBreak/>
        <w:t>Problem frames</w:t>
      </w:r>
      <w:bookmarkEnd w:id="12"/>
    </w:p>
    <w:p w14:paraId="40371041" w14:textId="77777777" w:rsidR="000D26CE" w:rsidRPr="00D91263" w:rsidRDefault="000D26CE" w:rsidP="000D26CE">
      <w:pPr>
        <w:pStyle w:val="ListParagraph"/>
        <w:ind w:left="1800"/>
        <w:outlineLvl w:val="1"/>
        <w:rPr>
          <w:color w:val="365F91"/>
          <w:sz w:val="28"/>
          <w:szCs w:val="28"/>
        </w:rPr>
      </w:pPr>
    </w:p>
    <w:p w14:paraId="1B775E2A" w14:textId="77777777" w:rsidR="00A01AC7" w:rsidRPr="00A2556C" w:rsidRDefault="00A01093" w:rsidP="00A2556C">
      <w:pPr>
        <w:pStyle w:val="ListParagraph"/>
        <w:numPr>
          <w:ilvl w:val="2"/>
          <w:numId w:val="12"/>
        </w:numPr>
        <w:outlineLvl w:val="1"/>
        <w:rPr>
          <w:rStyle w:val="BookTitle"/>
          <w:color w:val="4F81BD" w:themeColor="accent1"/>
        </w:rPr>
      </w:pPr>
      <w:bookmarkStart w:id="13" w:name="_Toc243384545"/>
      <w:r w:rsidRPr="00A2556C">
        <w:rPr>
          <w:rStyle w:val="BookTitle"/>
          <w:color w:val="4F81BD" w:themeColor="accent1"/>
        </w:rPr>
        <w:t>Domains identification</w:t>
      </w:r>
      <w:bookmarkEnd w:id="13"/>
    </w:p>
    <w:p w14:paraId="4D642ED9" w14:textId="77777777" w:rsidR="008B5107" w:rsidRDefault="008B5107" w:rsidP="008B5107">
      <w:pPr>
        <w:pStyle w:val="NoSpacing"/>
      </w:pPr>
      <w:r>
        <w:t>We identified the FDIR system domains as depicted on the context diagram (</w:t>
      </w:r>
      <w:r w:rsidR="00A47F18">
        <w:t>Figure 1</w:t>
      </w:r>
      <w:r>
        <w:t xml:space="preserve">). Crew is identified as a biddable domain. The crew consists of the people on board of the spacecraft if any. In case of a satellite there might not be any crew. Ground Control is a biddable domain as well. It consists of the people on earth monitoring the progress of space missions. They have to possibility to issue commands to the system in addition of the crew. </w:t>
      </w:r>
    </w:p>
    <w:p w14:paraId="17662083" w14:textId="77777777" w:rsidR="008D618A" w:rsidRDefault="008D618A" w:rsidP="008B5107">
      <w:pPr>
        <w:pStyle w:val="NoSpacing"/>
      </w:pPr>
    </w:p>
    <w:p w14:paraId="43FA07B9" w14:textId="77777777" w:rsidR="008B5107" w:rsidRDefault="008B5107" w:rsidP="008B5107">
      <w:pPr>
        <w:pStyle w:val="NoSpacing"/>
      </w:pPr>
      <w:r>
        <w:t xml:space="preserve">Information display is a causal domain and </w:t>
      </w:r>
      <w:r w:rsidR="00A47F18">
        <w:t>it’s</w:t>
      </w:r>
      <w:r>
        <w:t xml:space="preserve"> essentially displays installed in the spacecraft, but it can also be a display in the ground control premises on earth. Other kinds of displays could be envisioned as well, for example PDA’s. The FDIR storage system is a lexical domain and contains the historical data from different systems plugged in to the FDIR as well as the data from FDIR operation.</w:t>
      </w:r>
    </w:p>
    <w:p w14:paraId="6A071EA5" w14:textId="77777777" w:rsidR="008D618A" w:rsidRDefault="008D618A" w:rsidP="008B5107">
      <w:pPr>
        <w:pStyle w:val="NoSpacing"/>
      </w:pPr>
    </w:p>
    <w:p w14:paraId="2E2F82FF" w14:textId="77777777" w:rsidR="008B5107" w:rsidRDefault="008B5107" w:rsidP="008B5107">
      <w:pPr>
        <w:pStyle w:val="NoSpacing"/>
      </w:pPr>
      <w:r>
        <w:t xml:space="preserve">Report is a causal domain. It contains information as specified by a search usually performed on the FDIR Storage System. </w:t>
      </w:r>
      <w:r w:rsidR="000D26CE">
        <w:t>Systems are</w:t>
      </w:r>
      <w:r>
        <w:t xml:space="preserve"> a causal domain. It </w:t>
      </w:r>
      <w:r w:rsidR="000D26CE">
        <w:t>consists</w:t>
      </w:r>
      <w:r>
        <w:t xml:space="preserve"> of the different devices and systems plugged in to the control of the FDIR system.</w:t>
      </w:r>
    </w:p>
    <w:p w14:paraId="6FC14F6B" w14:textId="77777777" w:rsidR="008D618A" w:rsidRDefault="008D618A" w:rsidP="008B5107">
      <w:pPr>
        <w:pStyle w:val="NoSpacing"/>
      </w:pPr>
    </w:p>
    <w:p w14:paraId="6610B374" w14:textId="77777777" w:rsidR="008B5107" w:rsidRPr="00D91263" w:rsidRDefault="008B5107" w:rsidP="008B5107">
      <w:pPr>
        <w:pStyle w:val="NoSpacing"/>
        <w:rPr>
          <w:rStyle w:val="BookTitle"/>
        </w:rPr>
      </w:pPr>
    </w:p>
    <w:p w14:paraId="29C16573" w14:textId="77777777" w:rsidR="00A01093" w:rsidRPr="00A2556C" w:rsidRDefault="00DB6D62" w:rsidP="007B2638">
      <w:pPr>
        <w:pStyle w:val="ListParagraph"/>
        <w:numPr>
          <w:ilvl w:val="2"/>
          <w:numId w:val="12"/>
        </w:numPr>
        <w:outlineLvl w:val="1"/>
        <w:rPr>
          <w:rStyle w:val="BookTitle"/>
          <w:color w:val="4F81BD" w:themeColor="accent1"/>
        </w:rPr>
      </w:pPr>
      <w:bookmarkStart w:id="14" w:name="_Toc243384546"/>
      <w:r w:rsidRPr="00D91263">
        <w:rPr>
          <w:rStyle w:val="BookTitle"/>
          <w:color w:val="4F81BD" w:themeColor="accent1"/>
        </w:rPr>
        <w:t>Context Diagram</w:t>
      </w:r>
      <w:bookmarkEnd w:id="14"/>
    </w:p>
    <w:p w14:paraId="7B5DAD5D" w14:textId="77777777" w:rsidR="000D26CE" w:rsidRDefault="006D4879" w:rsidP="000D26CE">
      <w:pPr>
        <w:pStyle w:val="NoSpacing"/>
        <w:keepNext/>
      </w:pPr>
      <w:r>
        <w:rPr>
          <w:noProof/>
          <w:lang w:val="fr-FR" w:eastAsia="ko-KR"/>
        </w:rPr>
        <w:drawing>
          <wp:inline distT="0" distB="0" distL="0" distR="0" wp14:editId="5E3D0399">
            <wp:extent cx="5972810" cy="3630930"/>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28"/>
                    <a:srcRect/>
                    <a:stretch>
                      <a:fillRect/>
                    </a:stretch>
                  </pic:blipFill>
                  <pic:spPr bwMode="auto">
                    <a:xfrm>
                      <a:off x="0" y="0"/>
                      <a:ext cx="5972810" cy="3630930"/>
                    </a:xfrm>
                    <a:prstGeom prst="rect">
                      <a:avLst/>
                    </a:prstGeom>
                    <a:noFill/>
                    <a:ln w="9525">
                      <a:noFill/>
                      <a:miter lim="800000"/>
                      <a:headEnd/>
                      <a:tailEnd/>
                    </a:ln>
                  </pic:spPr>
                </pic:pic>
              </a:graphicData>
            </a:graphic>
          </wp:inline>
        </w:drawing>
      </w:r>
    </w:p>
    <w:p w14:paraId="53D0B8A7" w14:textId="77777777" w:rsidR="008D618A" w:rsidRDefault="008D618A" w:rsidP="008D618A">
      <w:pPr>
        <w:pStyle w:val="Caption"/>
        <w:jc w:val="center"/>
        <w:rPr>
          <w:color w:val="808080" w:themeColor="text1" w:themeTint="80"/>
        </w:rPr>
      </w:pPr>
    </w:p>
    <w:p w14:paraId="0948BFDB" w14:textId="77777777" w:rsidR="006D4879" w:rsidRPr="008D618A" w:rsidRDefault="000D26CE" w:rsidP="008D618A">
      <w:pPr>
        <w:pStyle w:val="Caption"/>
        <w:jc w:val="center"/>
        <w:rPr>
          <w:rStyle w:val="BookTitle"/>
          <w:color w:val="808080" w:themeColor="text1" w:themeTint="80"/>
        </w:rPr>
      </w:pPr>
      <w:bookmarkStart w:id="15" w:name="_Toc243384584"/>
      <w:r w:rsidRPr="008D618A">
        <w:rPr>
          <w:color w:val="808080" w:themeColor="text1" w:themeTint="80"/>
        </w:rPr>
        <w:t xml:space="preserve">Figure </w:t>
      </w:r>
      <w:r w:rsidR="00292721" w:rsidRPr="008D618A">
        <w:rPr>
          <w:color w:val="808080" w:themeColor="text1" w:themeTint="80"/>
        </w:rPr>
        <w:fldChar w:fldCharType="begin"/>
      </w:r>
      <w:r w:rsidRPr="008D618A">
        <w:rPr>
          <w:color w:val="808080" w:themeColor="text1" w:themeTint="80"/>
        </w:rPr>
        <w:instrText xml:space="preserve"> SEQ Figure \* ARABIC </w:instrText>
      </w:r>
      <w:r w:rsidR="00292721" w:rsidRPr="008D618A">
        <w:rPr>
          <w:color w:val="808080" w:themeColor="text1" w:themeTint="80"/>
        </w:rPr>
        <w:fldChar w:fldCharType="separate"/>
      </w:r>
      <w:r w:rsidR="007569D4">
        <w:rPr>
          <w:noProof/>
          <w:color w:val="808080" w:themeColor="text1" w:themeTint="80"/>
        </w:rPr>
        <w:t>1</w:t>
      </w:r>
      <w:r w:rsidR="00292721" w:rsidRPr="008D618A">
        <w:rPr>
          <w:color w:val="808080" w:themeColor="text1" w:themeTint="80"/>
        </w:rPr>
        <w:fldChar w:fldCharType="end"/>
      </w:r>
      <w:r w:rsidRPr="008D618A">
        <w:rPr>
          <w:color w:val="808080" w:themeColor="text1" w:themeTint="80"/>
        </w:rPr>
        <w:t xml:space="preserve">: </w:t>
      </w:r>
      <w:r w:rsidR="008D618A">
        <w:rPr>
          <w:color w:val="808080" w:themeColor="text1" w:themeTint="80"/>
        </w:rPr>
        <w:t xml:space="preserve">Problem Frames - </w:t>
      </w:r>
      <w:r w:rsidRPr="008D618A">
        <w:rPr>
          <w:color w:val="808080" w:themeColor="text1" w:themeTint="80"/>
        </w:rPr>
        <w:t>Context diagram</w:t>
      </w:r>
      <w:bookmarkEnd w:id="15"/>
    </w:p>
    <w:p w14:paraId="46F4D839" w14:textId="77777777" w:rsidR="006D4879" w:rsidRDefault="006D4879" w:rsidP="006D4879">
      <w:pPr>
        <w:pStyle w:val="NoSpacing"/>
        <w:rPr>
          <w:rStyle w:val="BookTitle"/>
        </w:rPr>
      </w:pPr>
    </w:p>
    <w:p w14:paraId="3A17EE3B" w14:textId="77777777" w:rsidR="006D4879" w:rsidRDefault="006D4879" w:rsidP="006D4879">
      <w:pPr>
        <w:pStyle w:val="NoSpacing"/>
        <w:rPr>
          <w:rStyle w:val="BookTitle"/>
        </w:rPr>
      </w:pPr>
    </w:p>
    <w:p w14:paraId="431B1A03" w14:textId="77777777" w:rsidR="006D4879" w:rsidRPr="00D91263" w:rsidRDefault="006D4879" w:rsidP="006D4879">
      <w:pPr>
        <w:pStyle w:val="NoSpacing"/>
        <w:rPr>
          <w:rStyle w:val="BookTitle"/>
        </w:rPr>
      </w:pPr>
    </w:p>
    <w:p w14:paraId="01C1B0FF" w14:textId="77777777" w:rsidR="008D618A" w:rsidRDefault="008D618A">
      <w:pPr>
        <w:spacing w:after="0" w:line="240" w:lineRule="auto"/>
        <w:rPr>
          <w:rStyle w:val="BookTitle"/>
          <w:color w:val="4F81BD" w:themeColor="accent1"/>
        </w:rPr>
      </w:pPr>
      <w:r>
        <w:rPr>
          <w:rStyle w:val="BookTitle"/>
          <w:color w:val="4F81BD" w:themeColor="accent1"/>
        </w:rPr>
        <w:br w:type="page"/>
      </w:r>
    </w:p>
    <w:p w14:paraId="7EAFDA2F" w14:textId="77777777" w:rsidR="002D65D8" w:rsidRPr="00A2556C" w:rsidRDefault="002D65D8" w:rsidP="007B2638">
      <w:pPr>
        <w:pStyle w:val="ListParagraph"/>
        <w:numPr>
          <w:ilvl w:val="2"/>
          <w:numId w:val="12"/>
        </w:numPr>
        <w:outlineLvl w:val="1"/>
        <w:rPr>
          <w:rStyle w:val="BookTitle"/>
          <w:color w:val="4F81BD" w:themeColor="accent1"/>
        </w:rPr>
      </w:pPr>
      <w:bookmarkStart w:id="16" w:name="_Toc243384547"/>
      <w:r w:rsidRPr="00D91263">
        <w:rPr>
          <w:rStyle w:val="BookTitle"/>
          <w:color w:val="4F81BD" w:themeColor="accent1"/>
        </w:rPr>
        <w:lastRenderedPageBreak/>
        <w:t xml:space="preserve">Problem </w:t>
      </w:r>
      <w:r w:rsidR="008D618A">
        <w:rPr>
          <w:rStyle w:val="BookTitle"/>
          <w:color w:val="4F81BD" w:themeColor="accent1"/>
        </w:rPr>
        <w:t>Diagrams</w:t>
      </w:r>
      <w:bookmarkEnd w:id="16"/>
    </w:p>
    <w:p w14:paraId="3B523C15" w14:textId="77777777" w:rsidR="000D26CE" w:rsidRDefault="000D26CE" w:rsidP="008D618A">
      <w:pPr>
        <w:pStyle w:val="NoSpacing"/>
      </w:pPr>
      <w:r>
        <w:t>We identified distinct problem frames depicting certain scenarios in the FDIR systems. These frames are in order of appearance: Automatic recovery from failure, Manual control of FDIR, Displaying information continuously, Collecting system data to data storage, Information retrieval, Providing failure localization, and Response in case of irresolvable failure.</w:t>
      </w:r>
    </w:p>
    <w:p w14:paraId="5CD7B789" w14:textId="77777777" w:rsidR="008131ED" w:rsidRDefault="008131ED" w:rsidP="008D618A">
      <w:pPr>
        <w:pStyle w:val="NoSpacing"/>
      </w:pPr>
    </w:p>
    <w:p w14:paraId="5AA8EEAA" w14:textId="77777777" w:rsidR="008131ED" w:rsidRDefault="008131ED" w:rsidP="008D618A">
      <w:pPr>
        <w:pStyle w:val="NoSpacing"/>
        <w:rPr>
          <w:b/>
          <w:i/>
          <w:sz w:val="24"/>
        </w:rPr>
      </w:pPr>
    </w:p>
    <w:p w14:paraId="1DD8DF2E" w14:textId="77777777" w:rsidR="008131ED" w:rsidRPr="008131ED" w:rsidRDefault="008131ED" w:rsidP="008D618A">
      <w:pPr>
        <w:pStyle w:val="NoSpacing"/>
        <w:rPr>
          <w:b/>
          <w:i/>
          <w:color w:val="365F91"/>
          <w:sz w:val="32"/>
          <w:szCs w:val="28"/>
        </w:rPr>
      </w:pPr>
      <w:r w:rsidRPr="008131ED">
        <w:rPr>
          <w:b/>
          <w:i/>
          <w:sz w:val="24"/>
        </w:rPr>
        <w:t>Automatic Recovery From Failure</w:t>
      </w:r>
    </w:p>
    <w:p w14:paraId="23F69F03" w14:textId="77777777" w:rsidR="000D26CE" w:rsidRDefault="000D26CE" w:rsidP="008131ED">
      <w:pPr>
        <w:keepNext/>
        <w:jc w:val="center"/>
        <w:outlineLvl w:val="1"/>
      </w:pPr>
      <w:r>
        <w:rPr>
          <w:noProof/>
          <w:lang w:val="fr-FR" w:eastAsia="ko-KR"/>
        </w:rPr>
        <w:drawing>
          <wp:inline distT="0" distB="0" distL="0" distR="0" wp14:editId="65BFE384">
            <wp:extent cx="5841557" cy="1992852"/>
            <wp:effectExtent l="19050" t="0" r="679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5845342" cy="1994143"/>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473EEB83" w14:textId="77777777" w:rsidR="000D26CE" w:rsidRPr="008D618A" w:rsidRDefault="000D26CE" w:rsidP="008D618A">
      <w:pPr>
        <w:pStyle w:val="Caption"/>
        <w:jc w:val="center"/>
        <w:rPr>
          <w:color w:val="808080" w:themeColor="text1" w:themeTint="80"/>
          <w:sz w:val="28"/>
          <w:szCs w:val="28"/>
        </w:rPr>
      </w:pPr>
      <w:bookmarkStart w:id="17" w:name="_Ref117173056"/>
      <w:bookmarkStart w:id="18" w:name="_Toc243384585"/>
      <w:r w:rsidRPr="008D618A">
        <w:rPr>
          <w:color w:val="808080" w:themeColor="text1" w:themeTint="80"/>
        </w:rPr>
        <w:t xml:space="preserve">Figure </w:t>
      </w:r>
      <w:r w:rsidR="00292721" w:rsidRPr="008D618A">
        <w:rPr>
          <w:color w:val="808080" w:themeColor="text1" w:themeTint="80"/>
        </w:rPr>
        <w:fldChar w:fldCharType="begin"/>
      </w:r>
      <w:r w:rsidRPr="008D618A">
        <w:rPr>
          <w:color w:val="808080" w:themeColor="text1" w:themeTint="80"/>
        </w:rPr>
        <w:instrText xml:space="preserve"> SEQ Figure \* ARABIC </w:instrText>
      </w:r>
      <w:r w:rsidR="00292721" w:rsidRPr="008D618A">
        <w:rPr>
          <w:color w:val="808080" w:themeColor="text1" w:themeTint="80"/>
        </w:rPr>
        <w:fldChar w:fldCharType="separate"/>
      </w:r>
      <w:r w:rsidR="007569D4">
        <w:rPr>
          <w:noProof/>
          <w:color w:val="808080" w:themeColor="text1" w:themeTint="80"/>
        </w:rPr>
        <w:t>2</w:t>
      </w:r>
      <w:r w:rsidR="00292721" w:rsidRPr="008D618A">
        <w:rPr>
          <w:color w:val="808080" w:themeColor="text1" w:themeTint="80"/>
        </w:rPr>
        <w:fldChar w:fldCharType="end"/>
      </w:r>
      <w:bookmarkEnd w:id="17"/>
      <w:r w:rsidRPr="008D618A">
        <w:rPr>
          <w:color w:val="808080" w:themeColor="text1" w:themeTint="80"/>
        </w:rPr>
        <w:t xml:space="preserve">: </w:t>
      </w:r>
      <w:r w:rsidR="008D618A">
        <w:rPr>
          <w:color w:val="808080" w:themeColor="text1" w:themeTint="80"/>
        </w:rPr>
        <w:t xml:space="preserve">Problem Diagram - </w:t>
      </w:r>
      <w:r w:rsidRPr="008D618A">
        <w:rPr>
          <w:color w:val="808080" w:themeColor="text1" w:themeTint="80"/>
        </w:rPr>
        <w:t>Automatic recovery from failure</w:t>
      </w:r>
      <w:bookmarkEnd w:id="18"/>
    </w:p>
    <w:p w14:paraId="53DDEDFC" w14:textId="77777777" w:rsidR="008131ED" w:rsidRDefault="008131ED" w:rsidP="008D618A">
      <w:pPr>
        <w:pStyle w:val="NoSpacing"/>
      </w:pPr>
    </w:p>
    <w:p w14:paraId="03FFBDE2" w14:textId="77777777" w:rsidR="000D26CE" w:rsidRDefault="000D26CE" w:rsidP="008D618A">
      <w:pPr>
        <w:pStyle w:val="NoSpacing"/>
      </w:pPr>
      <w:r w:rsidRPr="008D618A">
        <w:t>Automatic recovery from failure (</w:t>
      </w:r>
      <w:r w:rsidR="00172D00">
        <w:fldChar w:fldCharType="begin"/>
      </w:r>
      <w:r w:rsidR="00172D00">
        <w:instrText xml:space="preserve"> REF _Ref117173056 \h  \* MERGEFORMAT </w:instrText>
      </w:r>
      <w:r w:rsidR="00172D00">
        <w:fldChar w:fldCharType="separate"/>
      </w:r>
      <w:r w:rsidR="007569D4" w:rsidRPr="007569D4">
        <w:t>Figure 2</w:t>
      </w:r>
      <w:r w:rsidR="00172D00">
        <w:fldChar w:fldCharType="end"/>
      </w:r>
      <w:r w:rsidRPr="008D618A">
        <w:t>) uses the required behavior problem frame.  If FDIR deems that a failure has occurred it will try to remedy the situation by a series of actions. It can try to start, shutdown, restart the system, or try to switch to an alternate system. The systems can be, at any point in time, be functional, non-functional or broken. After issuing commands it will receive the command status from the systems.</w:t>
      </w:r>
    </w:p>
    <w:p w14:paraId="052438B5" w14:textId="77777777" w:rsidR="008131ED" w:rsidRDefault="008131ED" w:rsidP="008D618A">
      <w:pPr>
        <w:pStyle w:val="NoSpacing"/>
      </w:pPr>
    </w:p>
    <w:p w14:paraId="59A034AB" w14:textId="77777777" w:rsidR="008131ED" w:rsidRDefault="008131ED" w:rsidP="008D618A">
      <w:pPr>
        <w:pStyle w:val="NoSpacing"/>
      </w:pPr>
    </w:p>
    <w:p w14:paraId="721177CF" w14:textId="77777777" w:rsidR="008131ED" w:rsidRPr="008131ED" w:rsidRDefault="008131ED" w:rsidP="008131ED">
      <w:pPr>
        <w:pStyle w:val="NoSpacing"/>
        <w:rPr>
          <w:b/>
          <w:i/>
          <w:color w:val="365F91"/>
          <w:sz w:val="32"/>
          <w:szCs w:val="28"/>
        </w:rPr>
      </w:pPr>
      <w:r>
        <w:rPr>
          <w:b/>
          <w:i/>
          <w:noProof/>
          <w:sz w:val="24"/>
          <w:lang w:val="fr-FR" w:eastAsia="ko-KR"/>
        </w:rPr>
        <w:drawing>
          <wp:anchor distT="0" distB="0" distL="114300" distR="114300" simplePos="0" relativeHeight="251720704" behindDoc="0" locked="0" layoutInCell="1" allowOverlap="1" wp14:editId="0D881E1E">
            <wp:simplePos x="0" y="0"/>
            <wp:positionH relativeFrom="column">
              <wp:posOffset>122555</wp:posOffset>
            </wp:positionH>
            <wp:positionV relativeFrom="paragraph">
              <wp:posOffset>149225</wp:posOffset>
            </wp:positionV>
            <wp:extent cx="5966460" cy="3487420"/>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5966460" cy="3487420"/>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anchor>
        </w:drawing>
      </w:r>
      <w:r>
        <w:rPr>
          <w:b/>
          <w:i/>
          <w:sz w:val="24"/>
        </w:rPr>
        <w:t>Manual Control of FDIR</w:t>
      </w:r>
    </w:p>
    <w:p w14:paraId="232E2B6C" w14:textId="77777777" w:rsidR="008D618A" w:rsidRDefault="00D56248" w:rsidP="008D618A">
      <w:pPr>
        <w:pStyle w:val="NoSpacing"/>
        <w:ind w:firstLine="0"/>
      </w:pPr>
      <w:r>
        <w:pict>
          <v:shape id="_x0000_s1046" type="#_x0000_t202" style="position:absolute;left:0;text-align:left;margin-left:-9.9pt;margin-top:277.8pt;width:503pt;height:21pt;z-index:251719680;mso-wrap-edited:f" wrapcoords="0 0 21600 0 21600 21600 0 21600 0 0" filled="f" stroked="f">
            <v:fill o:detectmouseclick="t"/>
            <v:textbox style="mso-next-textbox:#_x0000_s1046;mso-fit-shape-to-text:t" inset="0,0,0,0">
              <w:txbxContent>
                <w:p w14:paraId="5F915359" w14:textId="77777777" w:rsidR="002C6FC3" w:rsidRPr="008D618A" w:rsidRDefault="002C6FC3" w:rsidP="008D618A">
                  <w:pPr>
                    <w:pStyle w:val="Caption"/>
                    <w:jc w:val="center"/>
                    <w:rPr>
                      <w:color w:val="808080" w:themeColor="text1" w:themeTint="80"/>
                    </w:rPr>
                  </w:pPr>
                  <w:bookmarkStart w:id="19" w:name="_Toc243384586"/>
                  <w:r w:rsidRPr="008D618A">
                    <w:rPr>
                      <w:color w:val="808080" w:themeColor="text1" w:themeTint="80"/>
                    </w:rPr>
                    <w:t xml:space="preserve">Figure </w:t>
                  </w:r>
                  <w:r w:rsidRPr="008D618A">
                    <w:rPr>
                      <w:color w:val="808080" w:themeColor="text1" w:themeTint="80"/>
                    </w:rPr>
                    <w:fldChar w:fldCharType="begin"/>
                  </w:r>
                  <w:r w:rsidRPr="008D618A">
                    <w:rPr>
                      <w:color w:val="808080" w:themeColor="text1" w:themeTint="80"/>
                    </w:rPr>
                    <w:instrText xml:space="preserve"> SEQ Figure \* ARABIC </w:instrText>
                  </w:r>
                  <w:r w:rsidRPr="008D618A">
                    <w:rPr>
                      <w:color w:val="808080" w:themeColor="text1" w:themeTint="80"/>
                    </w:rPr>
                    <w:fldChar w:fldCharType="separate"/>
                  </w:r>
                  <w:r w:rsidR="007569D4">
                    <w:rPr>
                      <w:noProof/>
                      <w:color w:val="808080" w:themeColor="text1" w:themeTint="80"/>
                    </w:rPr>
                    <w:t>3</w:t>
                  </w:r>
                  <w:r w:rsidRPr="008D618A">
                    <w:rPr>
                      <w:noProof/>
                      <w:color w:val="808080" w:themeColor="text1" w:themeTint="80"/>
                    </w:rPr>
                    <w:fldChar w:fldCharType="end"/>
                  </w:r>
                  <w:r w:rsidRPr="008D618A">
                    <w:rPr>
                      <w:color w:val="808080" w:themeColor="text1" w:themeTint="80"/>
                    </w:rPr>
                    <w:t xml:space="preserve">: </w:t>
                  </w:r>
                  <w:r>
                    <w:rPr>
                      <w:color w:val="808080" w:themeColor="text1" w:themeTint="80"/>
                    </w:rPr>
                    <w:t xml:space="preserve">Problem Diagram - </w:t>
                  </w:r>
                  <w:r w:rsidRPr="008D618A">
                    <w:rPr>
                      <w:color w:val="808080" w:themeColor="text1" w:themeTint="80"/>
                    </w:rPr>
                    <w:t>Manual control of FDIR</w:t>
                  </w:r>
                  <w:bookmarkEnd w:id="19"/>
                </w:p>
              </w:txbxContent>
            </v:textbox>
            <w10:wrap type="tight"/>
          </v:shape>
        </w:pict>
      </w:r>
      <w:r w:rsidR="000D26CE">
        <w:br w:type="page"/>
      </w:r>
    </w:p>
    <w:p w14:paraId="3D44A560" w14:textId="576506A9" w:rsidR="000D26CE" w:rsidRPr="008D618A" w:rsidRDefault="000D26CE" w:rsidP="008D618A">
      <w:pPr>
        <w:pStyle w:val="NoSpacing"/>
      </w:pPr>
      <w:r w:rsidRPr="008D618A">
        <w:lastRenderedPageBreak/>
        <w:t xml:space="preserve">Manual control of FDIR uses the commanded behavior problem frame. The FDIR provides an interface for issuing manual commands for the crew and ground control. They might want to e.g. restart a system that is not operating in tolerance, or switch that function to use an </w:t>
      </w:r>
      <w:r w:rsidR="006F70DC" w:rsidRPr="008D618A">
        <w:t>alternate</w:t>
      </w:r>
      <w:r w:rsidRPr="008D618A">
        <w:t xml:space="preserve"> or backup system. </w:t>
      </w:r>
    </w:p>
    <w:p w14:paraId="0D89373C" w14:textId="77777777" w:rsidR="000D26CE" w:rsidRPr="008D618A" w:rsidRDefault="000D26CE" w:rsidP="008D618A">
      <w:pPr>
        <w:pStyle w:val="NoSpacing"/>
      </w:pPr>
    </w:p>
    <w:p w14:paraId="6418A6BA" w14:textId="77777777" w:rsidR="008D618A" w:rsidRDefault="000D26CE" w:rsidP="008D618A">
      <w:pPr>
        <w:pStyle w:val="NoSpacing"/>
      </w:pPr>
      <w:r w:rsidRPr="008D618A">
        <w:t>Commands issued by the crew or ground control are relayed to the systems by FDIR and the command status is returned to FDIR. In case the system is broken the system might not respond. The system can be Functional, malfunctioning or broken.</w:t>
      </w:r>
      <w:bookmarkStart w:id="20" w:name="_Ref117174900"/>
      <w:bookmarkStart w:id="21" w:name="_Ref117174841"/>
    </w:p>
    <w:p w14:paraId="20C114AD" w14:textId="77777777" w:rsidR="008D618A" w:rsidRDefault="008D618A" w:rsidP="008D618A">
      <w:pPr>
        <w:pStyle w:val="NoSpacing"/>
      </w:pPr>
    </w:p>
    <w:bookmarkEnd w:id="20"/>
    <w:bookmarkEnd w:id="21"/>
    <w:p w14:paraId="2A42E1ED" w14:textId="77777777" w:rsidR="008D618A" w:rsidRDefault="008D618A" w:rsidP="008D618A">
      <w:pPr>
        <w:pStyle w:val="NoSpacing"/>
        <w:jc w:val="center"/>
        <w:rPr>
          <w:b/>
          <w:color w:val="808080" w:themeColor="text1" w:themeTint="80"/>
          <w:sz w:val="18"/>
        </w:rPr>
      </w:pPr>
    </w:p>
    <w:p w14:paraId="62E219F6" w14:textId="77777777" w:rsidR="008131ED" w:rsidRDefault="008131ED" w:rsidP="008D618A">
      <w:pPr>
        <w:pStyle w:val="NoSpacing"/>
        <w:jc w:val="center"/>
        <w:rPr>
          <w:b/>
          <w:color w:val="808080" w:themeColor="text1" w:themeTint="80"/>
          <w:sz w:val="18"/>
        </w:rPr>
      </w:pPr>
    </w:p>
    <w:p w14:paraId="170ADC8B" w14:textId="77777777" w:rsidR="008D618A" w:rsidRDefault="008131ED" w:rsidP="008D618A">
      <w:pPr>
        <w:pStyle w:val="NoSpacing"/>
      </w:pPr>
      <w:r>
        <w:rPr>
          <w:b/>
          <w:i/>
          <w:noProof/>
          <w:sz w:val="24"/>
          <w:lang w:val="fr-FR" w:eastAsia="ko-KR"/>
        </w:rPr>
        <w:drawing>
          <wp:anchor distT="0" distB="0" distL="114300" distR="114300" simplePos="0" relativeHeight="251721728" behindDoc="0" locked="0" layoutInCell="1" allowOverlap="1" wp14:editId="39F80C3D">
            <wp:simplePos x="0" y="0"/>
            <wp:positionH relativeFrom="column">
              <wp:posOffset>26035</wp:posOffset>
            </wp:positionH>
            <wp:positionV relativeFrom="paragraph">
              <wp:posOffset>284480</wp:posOffset>
            </wp:positionV>
            <wp:extent cx="6402705" cy="3104515"/>
            <wp:effectExtent l="1905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6402705" cy="3104515"/>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Pr>
          <w:b/>
          <w:i/>
          <w:sz w:val="24"/>
        </w:rPr>
        <w:t>Displaying Information Continuously</w:t>
      </w:r>
    </w:p>
    <w:p w14:paraId="16BB82BC" w14:textId="77777777" w:rsidR="008131ED" w:rsidRDefault="008131ED" w:rsidP="008D618A">
      <w:pPr>
        <w:pStyle w:val="NoSpacing"/>
      </w:pPr>
    </w:p>
    <w:p w14:paraId="32932FA7" w14:textId="77777777" w:rsidR="008131ED" w:rsidRPr="003B6D0F" w:rsidRDefault="008131ED" w:rsidP="008131ED">
      <w:pPr>
        <w:pStyle w:val="NoSpacing"/>
        <w:jc w:val="center"/>
        <w:rPr>
          <w:color w:val="808080" w:themeColor="text1" w:themeTint="80"/>
          <w:sz w:val="18"/>
        </w:rPr>
      </w:pPr>
      <w:bookmarkStart w:id="22" w:name="_Toc243384587"/>
      <w:r w:rsidRPr="003B6D0F">
        <w:rPr>
          <w:color w:val="808080" w:themeColor="text1" w:themeTint="80"/>
          <w:sz w:val="18"/>
        </w:rPr>
        <w:t xml:space="preserve">Figure </w:t>
      </w:r>
      <w:r w:rsidRPr="003B6D0F">
        <w:rPr>
          <w:color w:val="808080" w:themeColor="text1" w:themeTint="80"/>
          <w:sz w:val="18"/>
        </w:rPr>
        <w:fldChar w:fldCharType="begin"/>
      </w:r>
      <w:r w:rsidRPr="003B6D0F">
        <w:rPr>
          <w:color w:val="808080" w:themeColor="text1" w:themeTint="80"/>
          <w:sz w:val="18"/>
        </w:rPr>
        <w:instrText xml:space="preserve"> SEQ Figure \* ARABIC </w:instrText>
      </w:r>
      <w:r w:rsidRPr="003B6D0F">
        <w:rPr>
          <w:color w:val="808080" w:themeColor="text1" w:themeTint="80"/>
          <w:sz w:val="18"/>
        </w:rPr>
        <w:fldChar w:fldCharType="separate"/>
      </w:r>
      <w:r w:rsidR="007569D4">
        <w:rPr>
          <w:noProof/>
          <w:color w:val="808080" w:themeColor="text1" w:themeTint="80"/>
          <w:sz w:val="18"/>
        </w:rPr>
        <w:t>4</w:t>
      </w:r>
      <w:r w:rsidRPr="003B6D0F">
        <w:rPr>
          <w:color w:val="808080" w:themeColor="text1" w:themeTint="80"/>
          <w:sz w:val="18"/>
        </w:rPr>
        <w:fldChar w:fldCharType="end"/>
      </w:r>
      <w:r w:rsidRPr="003B6D0F">
        <w:rPr>
          <w:color w:val="808080" w:themeColor="text1" w:themeTint="80"/>
          <w:sz w:val="18"/>
        </w:rPr>
        <w:t>: Problem Diagram - Displaying information continuously</w:t>
      </w:r>
      <w:bookmarkEnd w:id="22"/>
    </w:p>
    <w:p w14:paraId="5397ECD6" w14:textId="77777777" w:rsidR="008131ED" w:rsidRDefault="008131ED" w:rsidP="008D618A">
      <w:pPr>
        <w:pStyle w:val="NoSpacing"/>
      </w:pPr>
    </w:p>
    <w:p w14:paraId="5500AB18" w14:textId="1F311076" w:rsidR="008D618A" w:rsidRDefault="000D26CE" w:rsidP="007569D4">
      <w:pPr>
        <w:pStyle w:val="NoSpacing"/>
      </w:pPr>
      <w:r>
        <w:t>Display information continuously (</w:t>
      </w:r>
      <w:r w:rsidR="007569D4">
        <w:t>Figure 4</w:t>
      </w:r>
      <w:r>
        <w:t xml:space="preserve">) uses the display problem frame. The FDIR constantly relays information from the systems to be displayed on screen. The crew and flight control can make deductions about the systems based on this data. </w:t>
      </w:r>
    </w:p>
    <w:p w14:paraId="15B089FE" w14:textId="77777777" w:rsidR="008D618A" w:rsidRDefault="008D618A" w:rsidP="008D618A">
      <w:pPr>
        <w:pStyle w:val="NoSpacing"/>
      </w:pPr>
    </w:p>
    <w:p w14:paraId="30AA99AF" w14:textId="77777777" w:rsidR="000D26CE" w:rsidRDefault="000D26CE" w:rsidP="008D618A">
      <w:pPr>
        <w:pStyle w:val="NoSpacing"/>
      </w:pPr>
      <w:r>
        <w:t>Systems send the values to FDIR and no value if they are broken. FDIR on the other hand displays the value and interprets whether it’s in tolerance. The information is displayed on the console depending on what kind of view is selected in the user interface.</w:t>
      </w:r>
    </w:p>
    <w:p w14:paraId="1BD6A232" w14:textId="77777777" w:rsidR="008131ED" w:rsidRDefault="008131ED">
      <w:pPr>
        <w:spacing w:after="0" w:line="240" w:lineRule="auto"/>
        <w:rPr>
          <w:b/>
          <w:i/>
          <w:sz w:val="24"/>
        </w:rPr>
      </w:pPr>
      <w:r>
        <w:rPr>
          <w:b/>
          <w:i/>
          <w:sz w:val="24"/>
        </w:rPr>
        <w:br w:type="page"/>
      </w:r>
    </w:p>
    <w:p w14:paraId="141926EB" w14:textId="77777777" w:rsidR="008131ED" w:rsidRDefault="008131ED" w:rsidP="008131ED">
      <w:pPr>
        <w:pStyle w:val="NoSpacing"/>
      </w:pPr>
      <w:r>
        <w:rPr>
          <w:b/>
          <w:i/>
          <w:noProof/>
          <w:sz w:val="24"/>
          <w:lang w:val="fr-FR" w:eastAsia="ko-KR"/>
        </w:rPr>
        <w:lastRenderedPageBreak/>
        <w:drawing>
          <wp:anchor distT="0" distB="0" distL="114300" distR="114300" simplePos="0" relativeHeight="251728896" behindDoc="0" locked="0" layoutInCell="1" allowOverlap="1" wp14:editId="7BFA417F">
            <wp:simplePos x="0" y="0"/>
            <wp:positionH relativeFrom="column">
              <wp:posOffset>217805</wp:posOffset>
            </wp:positionH>
            <wp:positionV relativeFrom="paragraph">
              <wp:posOffset>264160</wp:posOffset>
            </wp:positionV>
            <wp:extent cx="5934710" cy="3030220"/>
            <wp:effectExtent l="1905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5934710" cy="303022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Pr>
          <w:b/>
          <w:i/>
          <w:sz w:val="24"/>
        </w:rPr>
        <w:t>Collect systems data to data storage</w:t>
      </w:r>
    </w:p>
    <w:p w14:paraId="23F6B52D" w14:textId="77777777" w:rsidR="000D26CE" w:rsidRDefault="000D26CE" w:rsidP="000D26CE">
      <w:pPr>
        <w:keepNext/>
        <w:spacing w:after="0" w:line="240" w:lineRule="auto"/>
      </w:pPr>
    </w:p>
    <w:p w14:paraId="4A9154D7" w14:textId="77777777" w:rsidR="000D26CE" w:rsidRPr="008131ED" w:rsidRDefault="000D26CE" w:rsidP="008131ED">
      <w:pPr>
        <w:pStyle w:val="Caption"/>
        <w:jc w:val="center"/>
        <w:rPr>
          <w:color w:val="808080" w:themeColor="text1" w:themeTint="80"/>
        </w:rPr>
      </w:pPr>
      <w:bookmarkStart w:id="23" w:name="_Ref117175759"/>
      <w:bookmarkStart w:id="24" w:name="_Toc243384588"/>
      <w:r w:rsidRPr="008131ED">
        <w:rPr>
          <w:color w:val="808080" w:themeColor="text1" w:themeTint="80"/>
        </w:rPr>
        <w:t xml:space="preserve">Figure </w:t>
      </w:r>
      <w:r w:rsidR="00292721" w:rsidRPr="008131ED">
        <w:rPr>
          <w:color w:val="808080" w:themeColor="text1" w:themeTint="80"/>
        </w:rPr>
        <w:fldChar w:fldCharType="begin"/>
      </w:r>
      <w:r w:rsidRPr="008131ED">
        <w:rPr>
          <w:color w:val="808080" w:themeColor="text1" w:themeTint="80"/>
        </w:rPr>
        <w:instrText xml:space="preserve"> SEQ Figure \* ARABIC </w:instrText>
      </w:r>
      <w:r w:rsidR="00292721" w:rsidRPr="008131ED">
        <w:rPr>
          <w:color w:val="808080" w:themeColor="text1" w:themeTint="80"/>
        </w:rPr>
        <w:fldChar w:fldCharType="separate"/>
      </w:r>
      <w:r w:rsidR="007569D4">
        <w:rPr>
          <w:noProof/>
          <w:color w:val="808080" w:themeColor="text1" w:themeTint="80"/>
        </w:rPr>
        <w:t>5</w:t>
      </w:r>
      <w:r w:rsidR="00292721" w:rsidRPr="008131ED">
        <w:rPr>
          <w:color w:val="808080" w:themeColor="text1" w:themeTint="80"/>
        </w:rPr>
        <w:fldChar w:fldCharType="end"/>
      </w:r>
      <w:bookmarkEnd w:id="23"/>
      <w:r w:rsidRPr="008131ED">
        <w:rPr>
          <w:color w:val="808080" w:themeColor="text1" w:themeTint="80"/>
        </w:rPr>
        <w:t xml:space="preserve">: </w:t>
      </w:r>
      <w:r w:rsidR="003B6D0F">
        <w:rPr>
          <w:color w:val="808080" w:themeColor="text1" w:themeTint="80"/>
        </w:rPr>
        <w:t xml:space="preserve">Problem Diagram - </w:t>
      </w:r>
      <w:r w:rsidRPr="008131ED">
        <w:rPr>
          <w:color w:val="808080" w:themeColor="text1" w:themeTint="80"/>
        </w:rPr>
        <w:t>Collect systems data to data storage</w:t>
      </w:r>
      <w:bookmarkEnd w:id="24"/>
    </w:p>
    <w:p w14:paraId="44709F9C" w14:textId="77777777" w:rsidR="008131ED" w:rsidRDefault="008131ED" w:rsidP="008131ED">
      <w:pPr>
        <w:pStyle w:val="NoSpacing"/>
      </w:pPr>
    </w:p>
    <w:p w14:paraId="2FA805E7" w14:textId="200439CF" w:rsidR="000D26CE" w:rsidRDefault="000D26CE" w:rsidP="008131ED">
      <w:pPr>
        <w:pStyle w:val="NoSpacing"/>
      </w:pPr>
      <w:r>
        <w:t>Collecting systems data to data storage (</w:t>
      </w:r>
      <w:r w:rsidR="006F70DC">
        <w:t>Figure 5</w:t>
      </w:r>
      <w:r>
        <w:t>) uses the transformation problem frame. The systems send measurement values to FDIR at regular intervals. This data is stored with a timestamp to the FDIR Storage System. This approach has a link to non-functional requirements as well. If the data is stored in a centralized place with proper backup in place it doesn’t matter if some parts of the system go down and the data can still be accessed. This contributes to better availability of data used for critical decision making.</w:t>
      </w:r>
    </w:p>
    <w:p w14:paraId="5BF74DC7" w14:textId="77777777" w:rsidR="000D26CE" w:rsidRDefault="000D26CE" w:rsidP="008131ED">
      <w:pPr>
        <w:pStyle w:val="NoSpacing"/>
      </w:pPr>
    </w:p>
    <w:p w14:paraId="396FA37C" w14:textId="77777777" w:rsidR="000D26CE" w:rsidRDefault="000D26CE" w:rsidP="008131ED">
      <w:pPr>
        <w:pStyle w:val="NoSpacing"/>
      </w:pPr>
      <w:r>
        <w:t xml:space="preserve">All systems send some kind of data. The FDIR knows the system ID based on where the system is located. The state value is then stored with </w:t>
      </w:r>
      <w:r w:rsidR="006F35A8">
        <w:t>a timestamp</w:t>
      </w:r>
      <w:r>
        <w:t>.</w:t>
      </w:r>
    </w:p>
    <w:p w14:paraId="0ADF9DDF" w14:textId="77777777" w:rsidR="000D26CE" w:rsidRDefault="000D26CE" w:rsidP="000D26CE">
      <w:pPr>
        <w:keepNext/>
        <w:spacing w:after="0" w:line="240" w:lineRule="auto"/>
      </w:pPr>
    </w:p>
    <w:p w14:paraId="3FB834FA" w14:textId="77777777" w:rsidR="008131ED" w:rsidRDefault="008131ED" w:rsidP="000D26CE">
      <w:pPr>
        <w:pStyle w:val="Caption"/>
      </w:pPr>
      <w:bookmarkStart w:id="25" w:name="_Ref117176234"/>
    </w:p>
    <w:p w14:paraId="18D520CE" w14:textId="77777777" w:rsidR="008131ED" w:rsidRPr="008131ED" w:rsidRDefault="006F35A8" w:rsidP="008131ED">
      <w:pPr>
        <w:pStyle w:val="Caption"/>
        <w:ind w:firstLine="426"/>
        <w:rPr>
          <w:color w:val="auto"/>
          <w:sz w:val="24"/>
        </w:rPr>
      </w:pPr>
      <w:r>
        <w:rPr>
          <w:i/>
          <w:noProof/>
          <w:color w:val="auto"/>
          <w:sz w:val="24"/>
          <w:lang w:val="fr-FR" w:eastAsia="ko-KR"/>
        </w:rPr>
        <w:drawing>
          <wp:anchor distT="0" distB="0" distL="114300" distR="114300" simplePos="0" relativeHeight="251729920" behindDoc="0" locked="0" layoutInCell="1" allowOverlap="1" wp14:editId="4AAF8DF6">
            <wp:simplePos x="0" y="0"/>
            <wp:positionH relativeFrom="column">
              <wp:posOffset>398588</wp:posOffset>
            </wp:positionH>
            <wp:positionV relativeFrom="paragraph">
              <wp:posOffset>253099</wp:posOffset>
            </wp:positionV>
            <wp:extent cx="5892652" cy="2892056"/>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5892652" cy="2892056"/>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anchor>
        </w:drawing>
      </w:r>
      <w:r w:rsidR="008131ED">
        <w:rPr>
          <w:i/>
          <w:color w:val="auto"/>
          <w:sz w:val="24"/>
        </w:rPr>
        <w:t>Providing failure localization</w:t>
      </w:r>
    </w:p>
    <w:p w14:paraId="43584B56" w14:textId="77777777" w:rsidR="006F35A8" w:rsidRDefault="006F35A8" w:rsidP="008131ED">
      <w:pPr>
        <w:pStyle w:val="Caption"/>
        <w:spacing w:line="276" w:lineRule="auto"/>
        <w:jc w:val="center"/>
        <w:rPr>
          <w:color w:val="808080" w:themeColor="text1" w:themeTint="80"/>
        </w:rPr>
      </w:pPr>
    </w:p>
    <w:p w14:paraId="2D4F0D8A" w14:textId="77777777" w:rsidR="006F35A8" w:rsidRDefault="006F35A8" w:rsidP="008131ED">
      <w:pPr>
        <w:pStyle w:val="Caption"/>
        <w:spacing w:line="276" w:lineRule="auto"/>
        <w:jc w:val="center"/>
        <w:rPr>
          <w:color w:val="808080" w:themeColor="text1" w:themeTint="80"/>
        </w:rPr>
      </w:pPr>
    </w:p>
    <w:p w14:paraId="4CC7452B" w14:textId="77777777" w:rsidR="006F35A8" w:rsidRDefault="006F35A8" w:rsidP="008131ED">
      <w:pPr>
        <w:pStyle w:val="Caption"/>
        <w:spacing w:line="276" w:lineRule="auto"/>
        <w:jc w:val="center"/>
        <w:rPr>
          <w:color w:val="808080" w:themeColor="text1" w:themeTint="80"/>
        </w:rPr>
      </w:pPr>
    </w:p>
    <w:p w14:paraId="13B55AE4" w14:textId="77777777" w:rsidR="006F35A8" w:rsidRDefault="006F35A8" w:rsidP="008131ED">
      <w:pPr>
        <w:pStyle w:val="Caption"/>
        <w:spacing w:line="276" w:lineRule="auto"/>
        <w:jc w:val="center"/>
        <w:rPr>
          <w:color w:val="808080" w:themeColor="text1" w:themeTint="80"/>
        </w:rPr>
      </w:pPr>
    </w:p>
    <w:p w14:paraId="2F6C8F42" w14:textId="77777777" w:rsidR="006F35A8" w:rsidRDefault="006F35A8" w:rsidP="008131ED">
      <w:pPr>
        <w:pStyle w:val="Caption"/>
        <w:spacing w:line="276" w:lineRule="auto"/>
        <w:jc w:val="center"/>
        <w:rPr>
          <w:color w:val="808080" w:themeColor="text1" w:themeTint="80"/>
        </w:rPr>
      </w:pPr>
    </w:p>
    <w:p w14:paraId="72C093D1" w14:textId="77777777" w:rsidR="006F35A8" w:rsidRDefault="006F35A8" w:rsidP="008131ED">
      <w:pPr>
        <w:pStyle w:val="Caption"/>
        <w:spacing w:line="276" w:lineRule="auto"/>
        <w:jc w:val="center"/>
        <w:rPr>
          <w:color w:val="808080" w:themeColor="text1" w:themeTint="80"/>
        </w:rPr>
      </w:pPr>
    </w:p>
    <w:p w14:paraId="60F3A5A5" w14:textId="77777777" w:rsidR="006F35A8" w:rsidRDefault="006F35A8" w:rsidP="008131ED">
      <w:pPr>
        <w:pStyle w:val="Caption"/>
        <w:spacing w:line="276" w:lineRule="auto"/>
        <w:jc w:val="center"/>
        <w:rPr>
          <w:color w:val="808080" w:themeColor="text1" w:themeTint="80"/>
        </w:rPr>
      </w:pPr>
    </w:p>
    <w:p w14:paraId="7E269A5B" w14:textId="77777777" w:rsidR="006F35A8" w:rsidRDefault="006F35A8" w:rsidP="008131ED">
      <w:pPr>
        <w:pStyle w:val="Caption"/>
        <w:spacing w:line="276" w:lineRule="auto"/>
        <w:jc w:val="center"/>
        <w:rPr>
          <w:color w:val="808080" w:themeColor="text1" w:themeTint="80"/>
        </w:rPr>
      </w:pPr>
    </w:p>
    <w:p w14:paraId="29FC9915" w14:textId="77777777" w:rsidR="006F35A8" w:rsidRDefault="006F35A8" w:rsidP="008131ED">
      <w:pPr>
        <w:pStyle w:val="Caption"/>
        <w:spacing w:line="276" w:lineRule="auto"/>
        <w:jc w:val="center"/>
        <w:rPr>
          <w:color w:val="808080" w:themeColor="text1" w:themeTint="80"/>
        </w:rPr>
      </w:pPr>
    </w:p>
    <w:p w14:paraId="5A89966A" w14:textId="77777777" w:rsidR="006F35A8" w:rsidRDefault="006F35A8" w:rsidP="008131ED">
      <w:pPr>
        <w:pStyle w:val="Caption"/>
        <w:spacing w:line="276" w:lineRule="auto"/>
        <w:jc w:val="center"/>
        <w:rPr>
          <w:color w:val="808080" w:themeColor="text1" w:themeTint="80"/>
        </w:rPr>
      </w:pPr>
    </w:p>
    <w:p w14:paraId="6B5C4DE7" w14:textId="77777777" w:rsidR="000D26CE" w:rsidRPr="008131ED" w:rsidRDefault="006F35A8" w:rsidP="008131ED">
      <w:pPr>
        <w:pStyle w:val="Caption"/>
        <w:spacing w:line="276" w:lineRule="auto"/>
        <w:jc w:val="center"/>
        <w:rPr>
          <w:color w:val="808080" w:themeColor="text1" w:themeTint="80"/>
        </w:rPr>
      </w:pPr>
      <w:r>
        <w:rPr>
          <w:color w:val="808080" w:themeColor="text1" w:themeTint="80"/>
        </w:rPr>
        <w:br/>
      </w:r>
      <w:bookmarkStart w:id="26" w:name="_Toc243384589"/>
      <w:r w:rsidR="000D26CE" w:rsidRPr="008131ED">
        <w:rPr>
          <w:color w:val="808080" w:themeColor="text1" w:themeTint="80"/>
        </w:rPr>
        <w:t xml:space="preserve">Figure </w:t>
      </w:r>
      <w:r w:rsidR="00292721" w:rsidRPr="008131ED">
        <w:rPr>
          <w:color w:val="808080" w:themeColor="text1" w:themeTint="80"/>
        </w:rPr>
        <w:fldChar w:fldCharType="begin"/>
      </w:r>
      <w:r w:rsidR="000D26CE" w:rsidRPr="008131ED">
        <w:rPr>
          <w:color w:val="808080" w:themeColor="text1" w:themeTint="80"/>
        </w:rPr>
        <w:instrText xml:space="preserve"> SEQ Figure \* ARABIC </w:instrText>
      </w:r>
      <w:r w:rsidR="00292721" w:rsidRPr="008131ED">
        <w:rPr>
          <w:color w:val="808080" w:themeColor="text1" w:themeTint="80"/>
        </w:rPr>
        <w:fldChar w:fldCharType="separate"/>
      </w:r>
      <w:r w:rsidR="007569D4">
        <w:rPr>
          <w:noProof/>
          <w:color w:val="808080" w:themeColor="text1" w:themeTint="80"/>
        </w:rPr>
        <w:t>6</w:t>
      </w:r>
      <w:r w:rsidR="00292721" w:rsidRPr="008131ED">
        <w:rPr>
          <w:color w:val="808080" w:themeColor="text1" w:themeTint="80"/>
        </w:rPr>
        <w:fldChar w:fldCharType="end"/>
      </w:r>
      <w:bookmarkEnd w:id="25"/>
      <w:r w:rsidR="000D26CE" w:rsidRPr="008131ED">
        <w:rPr>
          <w:color w:val="808080" w:themeColor="text1" w:themeTint="80"/>
        </w:rPr>
        <w:t xml:space="preserve">: </w:t>
      </w:r>
      <w:r w:rsidR="003B6D0F">
        <w:rPr>
          <w:color w:val="808080" w:themeColor="text1" w:themeTint="80"/>
        </w:rPr>
        <w:t xml:space="preserve">Problem Diagram - </w:t>
      </w:r>
      <w:r w:rsidR="000D26CE" w:rsidRPr="008131ED">
        <w:rPr>
          <w:color w:val="808080" w:themeColor="text1" w:themeTint="80"/>
        </w:rPr>
        <w:t>Providing failure localization</w:t>
      </w:r>
      <w:bookmarkEnd w:id="26"/>
    </w:p>
    <w:p w14:paraId="59BEC922" w14:textId="59D45820" w:rsidR="000D26CE" w:rsidRPr="007569D4" w:rsidRDefault="000D26CE" w:rsidP="007569D4">
      <w:pPr>
        <w:pStyle w:val="NoSpacing"/>
        <w:rPr>
          <w:sz w:val="24"/>
        </w:rPr>
      </w:pPr>
      <w:r>
        <w:lastRenderedPageBreak/>
        <w:t>Providing failure localization (</w:t>
      </w:r>
      <w:r w:rsidR="006F70DC">
        <w:t>Figure 6</w:t>
      </w:r>
      <w:r>
        <w:t>) uses the transformation problem frame. Data is retrieved from the FDIR Storage System and then FDIR determines based on this data where the failure originates. This information is then written on a report that is later displayed based on which user interface view is open. The type of the failure is recorded in the report in addition to the localization data.</w:t>
      </w:r>
    </w:p>
    <w:p w14:paraId="07371072" w14:textId="77777777" w:rsidR="006F35A8" w:rsidRDefault="006F35A8" w:rsidP="006F35A8">
      <w:pPr>
        <w:pStyle w:val="NoSpacing"/>
      </w:pPr>
    </w:p>
    <w:p w14:paraId="667EA45A" w14:textId="77777777" w:rsidR="006F35A8" w:rsidRDefault="006F35A8" w:rsidP="006F35A8">
      <w:pPr>
        <w:pStyle w:val="NoSpacing"/>
        <w:rPr>
          <w:b/>
          <w:i/>
          <w:sz w:val="24"/>
        </w:rPr>
      </w:pPr>
    </w:p>
    <w:p w14:paraId="237400B7" w14:textId="77777777" w:rsidR="006F35A8" w:rsidRPr="006F35A8" w:rsidRDefault="006F35A8" w:rsidP="006F35A8">
      <w:pPr>
        <w:pStyle w:val="NoSpacing"/>
        <w:rPr>
          <w:b/>
        </w:rPr>
      </w:pPr>
      <w:r>
        <w:rPr>
          <w:b/>
          <w:i/>
          <w:noProof/>
          <w:sz w:val="24"/>
          <w:lang w:val="fr-FR" w:eastAsia="ko-KR"/>
        </w:rPr>
        <w:drawing>
          <wp:anchor distT="0" distB="0" distL="114300" distR="114300" simplePos="0" relativeHeight="251730944" behindDoc="0" locked="0" layoutInCell="1" allowOverlap="1" wp14:editId="4BE5F4B4">
            <wp:simplePos x="0" y="0"/>
            <wp:positionH relativeFrom="column">
              <wp:posOffset>281305</wp:posOffset>
            </wp:positionH>
            <wp:positionV relativeFrom="paragraph">
              <wp:posOffset>356235</wp:posOffset>
            </wp:positionV>
            <wp:extent cx="5817870" cy="2860040"/>
            <wp:effectExtent l="1905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5817870" cy="286004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Pr>
          <w:b/>
          <w:i/>
          <w:sz w:val="24"/>
        </w:rPr>
        <w:t>Response in case of hazardous conditions</w:t>
      </w:r>
    </w:p>
    <w:p w14:paraId="344C3529" w14:textId="77777777" w:rsidR="000D26CE" w:rsidRPr="006F35A8" w:rsidRDefault="006F35A8" w:rsidP="006F35A8">
      <w:pPr>
        <w:pStyle w:val="Caption"/>
        <w:jc w:val="center"/>
        <w:rPr>
          <w:color w:val="808080" w:themeColor="text1" w:themeTint="80"/>
        </w:rPr>
      </w:pPr>
      <w:bookmarkStart w:id="27" w:name="_Ref117176884"/>
      <w:r>
        <w:rPr>
          <w:color w:val="808080" w:themeColor="text1" w:themeTint="80"/>
        </w:rPr>
        <w:br/>
      </w:r>
      <w:r>
        <w:rPr>
          <w:color w:val="808080" w:themeColor="text1" w:themeTint="80"/>
        </w:rPr>
        <w:br/>
      </w:r>
      <w:bookmarkStart w:id="28" w:name="_Toc243384590"/>
      <w:r w:rsidR="000D26CE" w:rsidRPr="006F35A8">
        <w:rPr>
          <w:color w:val="808080" w:themeColor="text1" w:themeTint="80"/>
        </w:rPr>
        <w:t xml:space="preserve">Figure </w:t>
      </w:r>
      <w:r w:rsidR="00292721" w:rsidRPr="006F35A8">
        <w:rPr>
          <w:color w:val="808080" w:themeColor="text1" w:themeTint="80"/>
        </w:rPr>
        <w:fldChar w:fldCharType="begin"/>
      </w:r>
      <w:r w:rsidR="000D26CE" w:rsidRPr="006F35A8">
        <w:rPr>
          <w:color w:val="808080" w:themeColor="text1" w:themeTint="80"/>
        </w:rPr>
        <w:instrText xml:space="preserve"> SEQ Figure \* ARABIC </w:instrText>
      </w:r>
      <w:r w:rsidR="00292721" w:rsidRPr="006F35A8">
        <w:rPr>
          <w:color w:val="808080" w:themeColor="text1" w:themeTint="80"/>
        </w:rPr>
        <w:fldChar w:fldCharType="separate"/>
      </w:r>
      <w:r w:rsidR="007569D4">
        <w:rPr>
          <w:noProof/>
          <w:color w:val="808080" w:themeColor="text1" w:themeTint="80"/>
        </w:rPr>
        <w:t>7</w:t>
      </w:r>
      <w:r w:rsidR="00292721" w:rsidRPr="006F35A8">
        <w:rPr>
          <w:color w:val="808080" w:themeColor="text1" w:themeTint="80"/>
        </w:rPr>
        <w:fldChar w:fldCharType="end"/>
      </w:r>
      <w:bookmarkEnd w:id="27"/>
      <w:r w:rsidR="000D26CE" w:rsidRPr="006F35A8">
        <w:rPr>
          <w:color w:val="808080" w:themeColor="text1" w:themeTint="80"/>
        </w:rPr>
        <w:t xml:space="preserve">: </w:t>
      </w:r>
      <w:r w:rsidR="003B6D0F">
        <w:rPr>
          <w:color w:val="808080" w:themeColor="text1" w:themeTint="80"/>
        </w:rPr>
        <w:t xml:space="preserve">Problem Diagram - </w:t>
      </w:r>
      <w:r w:rsidR="000D26CE" w:rsidRPr="006F35A8">
        <w:rPr>
          <w:color w:val="808080" w:themeColor="text1" w:themeTint="80"/>
        </w:rPr>
        <w:t>Response in case of unresolvable conditions</w:t>
      </w:r>
      <w:bookmarkEnd w:id="28"/>
    </w:p>
    <w:p w14:paraId="6AA04713" w14:textId="77777777" w:rsidR="006F35A8" w:rsidRPr="006F35A8" w:rsidRDefault="006F35A8" w:rsidP="000D26CE">
      <w:pPr>
        <w:spacing w:after="0" w:line="240" w:lineRule="auto"/>
        <w:rPr>
          <w:sz w:val="12"/>
        </w:rPr>
      </w:pPr>
    </w:p>
    <w:p w14:paraId="21D3944C" w14:textId="4FC98553" w:rsidR="006F35A8" w:rsidRDefault="000D26CE" w:rsidP="006F35A8">
      <w:pPr>
        <w:pStyle w:val="NoSpacing"/>
      </w:pPr>
      <w:r>
        <w:t>Response in case of irresolvable conditions (</w:t>
      </w:r>
      <w:r w:rsidR="006F70DC">
        <w:t>Figure 7</w:t>
      </w:r>
      <w:r>
        <w:t xml:space="preserve">) uses the transformation problem frame. When automatic recovery fails and the issue cannot be resolved by the FDIR by itself a report is written that is then actionable by the crew or ground control. This report is based on the data collected to the FDIR Storage System. </w:t>
      </w:r>
    </w:p>
    <w:p w14:paraId="4CECECC5" w14:textId="77777777" w:rsidR="006F35A8" w:rsidRDefault="006F35A8" w:rsidP="006F35A8">
      <w:pPr>
        <w:pStyle w:val="NoSpacing"/>
      </w:pPr>
    </w:p>
    <w:p w14:paraId="38440E25" w14:textId="77777777" w:rsidR="006F35A8" w:rsidRDefault="006F35A8" w:rsidP="006F35A8">
      <w:pPr>
        <w:pStyle w:val="NoSpacing"/>
      </w:pPr>
    </w:p>
    <w:p w14:paraId="25DF6D58" w14:textId="77777777" w:rsidR="006F35A8" w:rsidRDefault="006F35A8" w:rsidP="006F35A8">
      <w:pPr>
        <w:pStyle w:val="NoSpacing"/>
        <w:jc w:val="left"/>
        <w:rPr>
          <w:b/>
          <w:i/>
          <w:sz w:val="24"/>
        </w:rPr>
      </w:pPr>
      <w:r>
        <w:rPr>
          <w:b/>
          <w:i/>
          <w:noProof/>
          <w:sz w:val="24"/>
          <w:lang w:val="fr-FR" w:eastAsia="ko-KR"/>
        </w:rPr>
        <w:drawing>
          <wp:anchor distT="0" distB="0" distL="114300" distR="114300" simplePos="0" relativeHeight="251732992" behindDoc="0" locked="0" layoutInCell="1" allowOverlap="1" wp14:editId="4FE96B2A">
            <wp:simplePos x="0" y="0"/>
            <wp:positionH relativeFrom="column">
              <wp:posOffset>281305</wp:posOffset>
            </wp:positionH>
            <wp:positionV relativeFrom="paragraph">
              <wp:posOffset>144145</wp:posOffset>
            </wp:positionV>
            <wp:extent cx="5551805" cy="3189605"/>
            <wp:effectExtent l="19050" t="0" r="0" b="0"/>
            <wp:wrapNone/>
            <wp:docPr id="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5551805" cy="3189605"/>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anchor>
        </w:drawing>
      </w:r>
      <w:r>
        <w:rPr>
          <w:b/>
          <w:i/>
          <w:sz w:val="24"/>
        </w:rPr>
        <w:t xml:space="preserve">Information retrieval </w:t>
      </w:r>
    </w:p>
    <w:p w14:paraId="0772A2E3" w14:textId="3D76A9AD" w:rsidR="000D26CE" w:rsidRDefault="00D56248" w:rsidP="006F35A8">
      <w:pPr>
        <w:pStyle w:val="NoSpacing"/>
      </w:pPr>
      <w:r>
        <w:rPr>
          <w:noProof/>
          <w:lang w:val="fr-FR"/>
        </w:rPr>
        <w:pict>
          <v:shape id="_x0000_s1047" type="#_x0000_t202" style="position:absolute;left:0;text-align:left;margin-left:-2.05pt;margin-top:247.55pt;width:503pt;height:21pt;z-index:251734016;mso-wrap-edited:f" wrapcoords="0 0 21600 0 21600 21600 0 21600 0 0" filled="f" stroked="f">
            <v:fill o:detectmouseclick="t"/>
            <v:textbox style="mso-next-textbox:#_x0000_s1047;mso-fit-shape-to-text:t" inset="0,0,0,0">
              <w:txbxContent>
                <w:p w14:paraId="1A25E17B" w14:textId="77777777" w:rsidR="002C6FC3" w:rsidRPr="006F35A8" w:rsidRDefault="002C6FC3" w:rsidP="006F35A8">
                  <w:pPr>
                    <w:pStyle w:val="Caption"/>
                    <w:jc w:val="center"/>
                    <w:rPr>
                      <w:color w:val="808080" w:themeColor="text1" w:themeTint="80"/>
                    </w:rPr>
                  </w:pPr>
                  <w:bookmarkStart w:id="29" w:name="_Ref117177182"/>
                  <w:bookmarkStart w:id="30" w:name="_Toc243384591"/>
                  <w:r w:rsidRPr="006F35A8">
                    <w:rPr>
                      <w:color w:val="808080" w:themeColor="text1" w:themeTint="80"/>
                    </w:rPr>
                    <w:t xml:space="preserve">Figure </w:t>
                  </w:r>
                  <w:r w:rsidRPr="006F35A8">
                    <w:rPr>
                      <w:color w:val="808080" w:themeColor="text1" w:themeTint="80"/>
                    </w:rPr>
                    <w:fldChar w:fldCharType="begin"/>
                  </w:r>
                  <w:r w:rsidRPr="006F35A8">
                    <w:rPr>
                      <w:color w:val="808080" w:themeColor="text1" w:themeTint="80"/>
                    </w:rPr>
                    <w:instrText xml:space="preserve"> SEQ Figure \* ARABIC </w:instrText>
                  </w:r>
                  <w:r w:rsidRPr="006F35A8">
                    <w:rPr>
                      <w:color w:val="808080" w:themeColor="text1" w:themeTint="80"/>
                    </w:rPr>
                    <w:fldChar w:fldCharType="separate"/>
                  </w:r>
                  <w:r w:rsidR="007569D4">
                    <w:rPr>
                      <w:noProof/>
                      <w:color w:val="808080" w:themeColor="text1" w:themeTint="80"/>
                    </w:rPr>
                    <w:t>8</w:t>
                  </w:r>
                  <w:r w:rsidRPr="006F35A8">
                    <w:rPr>
                      <w:color w:val="808080" w:themeColor="text1" w:themeTint="80"/>
                    </w:rPr>
                    <w:fldChar w:fldCharType="end"/>
                  </w:r>
                  <w:bookmarkEnd w:id="29"/>
                  <w:r w:rsidRPr="006F35A8">
                    <w:rPr>
                      <w:color w:val="808080" w:themeColor="text1" w:themeTint="80"/>
                    </w:rPr>
                    <w:t xml:space="preserve">: </w:t>
                  </w:r>
                  <w:r>
                    <w:rPr>
                      <w:color w:val="808080" w:themeColor="text1" w:themeTint="80"/>
                    </w:rPr>
                    <w:t xml:space="preserve">Problem Diagram - </w:t>
                  </w:r>
                  <w:r w:rsidRPr="006F35A8">
                    <w:rPr>
                      <w:color w:val="808080" w:themeColor="text1" w:themeTint="80"/>
                    </w:rPr>
                    <w:t>Information retrieval</w:t>
                  </w:r>
                  <w:bookmarkEnd w:id="30"/>
                </w:p>
              </w:txbxContent>
            </v:textbox>
            <w10:wrap type="tight"/>
          </v:shape>
        </w:pict>
      </w:r>
      <w:r w:rsidR="000D26CE">
        <w:br w:type="page"/>
      </w:r>
      <w:r w:rsidR="000D26CE">
        <w:lastRenderedPageBreak/>
        <w:t>Information retrieval (</w:t>
      </w:r>
      <w:r w:rsidR="006F70DC">
        <w:t>Figure 8</w:t>
      </w:r>
      <w:r w:rsidR="004E78E9">
        <w:t>) uses</w:t>
      </w:r>
      <w:r w:rsidR="000D26CE">
        <w:t xml:space="preserve"> the commanded behavior problem frame.  The crew can search information from the system logs. Each log item is stored separately in the FDIR Storage System. By specifying search criteria specific information can be retrieved. This data can then be used as basis for important decision regarding the use or repair of the systems. This data is can be more specific then general information displayed on the screen via the user interface.</w:t>
      </w:r>
    </w:p>
    <w:p w14:paraId="53DF90BE" w14:textId="77777777" w:rsidR="000D26CE" w:rsidRDefault="000D26CE" w:rsidP="006F35A8">
      <w:pPr>
        <w:pStyle w:val="NoSpacing"/>
      </w:pPr>
    </w:p>
    <w:p w14:paraId="42C09E4B" w14:textId="77777777" w:rsidR="000D26CE" w:rsidRDefault="000D26CE" w:rsidP="006F35A8">
      <w:pPr>
        <w:pStyle w:val="NoSpacing"/>
      </w:pPr>
      <w:r>
        <w:t xml:space="preserve">The query goes through the FDIR to the storage system. Data is then sent back to FDIR for processing. Data is then sent to the crew and ground control for viewing. </w:t>
      </w:r>
    </w:p>
    <w:p w14:paraId="728571D8" w14:textId="77777777" w:rsidR="000D26CE" w:rsidRDefault="000D26CE" w:rsidP="006F35A8">
      <w:pPr>
        <w:pStyle w:val="NoSpacing"/>
        <w:ind w:firstLine="0"/>
      </w:pPr>
    </w:p>
    <w:p w14:paraId="046D5A11" w14:textId="77777777" w:rsidR="006F35A8" w:rsidRDefault="006F35A8" w:rsidP="006F35A8">
      <w:pPr>
        <w:pStyle w:val="NoSpacing"/>
        <w:ind w:firstLine="0"/>
      </w:pPr>
    </w:p>
    <w:p w14:paraId="7224F58C" w14:textId="77777777" w:rsidR="006F35A8" w:rsidRDefault="006F35A8" w:rsidP="006F35A8">
      <w:pPr>
        <w:pStyle w:val="NoSpacing"/>
        <w:ind w:firstLine="0"/>
      </w:pPr>
    </w:p>
    <w:p w14:paraId="0EECDE9E" w14:textId="77777777" w:rsidR="006F35A8" w:rsidRPr="00A2556C" w:rsidRDefault="006F35A8" w:rsidP="006F35A8">
      <w:pPr>
        <w:pStyle w:val="ListParagraph"/>
        <w:numPr>
          <w:ilvl w:val="2"/>
          <w:numId w:val="12"/>
        </w:numPr>
        <w:outlineLvl w:val="1"/>
        <w:rPr>
          <w:rStyle w:val="BookTitle"/>
          <w:color w:val="4F81BD" w:themeColor="accent1"/>
        </w:rPr>
      </w:pPr>
      <w:bookmarkStart w:id="31" w:name="_Toc243384548"/>
      <w:r w:rsidRPr="00D91263">
        <w:rPr>
          <w:rStyle w:val="BookTitle"/>
          <w:color w:val="4F81BD" w:themeColor="accent1"/>
        </w:rPr>
        <w:t xml:space="preserve">Problem </w:t>
      </w:r>
      <w:r>
        <w:rPr>
          <w:rStyle w:val="BookTitle"/>
          <w:color w:val="4F81BD" w:themeColor="accent1"/>
        </w:rPr>
        <w:t>Frames conclusion</w:t>
      </w:r>
      <w:bookmarkEnd w:id="31"/>
    </w:p>
    <w:p w14:paraId="30251650" w14:textId="77777777" w:rsidR="006F35A8" w:rsidRDefault="006F35A8" w:rsidP="006F35A8">
      <w:pPr>
        <w:pStyle w:val="NoSpacing"/>
        <w:ind w:firstLine="0"/>
      </w:pPr>
    </w:p>
    <w:p w14:paraId="19D5B669" w14:textId="77777777" w:rsidR="002C6FC3" w:rsidRDefault="006F35A8" w:rsidP="006F35A8">
      <w:pPr>
        <w:pStyle w:val="NoSpacing"/>
      </w:pPr>
      <w:r>
        <w:rPr>
          <w:noProof/>
          <w:lang w:val="fr-FR" w:eastAsia="ko-KR"/>
        </w:rPr>
        <w:drawing>
          <wp:anchor distT="0" distB="0" distL="114300" distR="114300" simplePos="0" relativeHeight="251735040" behindDoc="0" locked="0" layoutInCell="1" allowOverlap="1" wp14:editId="48C118ED">
            <wp:simplePos x="0" y="0"/>
            <wp:positionH relativeFrom="column">
              <wp:posOffset>1127760</wp:posOffset>
            </wp:positionH>
            <wp:positionV relativeFrom="paragraph">
              <wp:posOffset>936625</wp:posOffset>
            </wp:positionV>
            <wp:extent cx="4043045" cy="2688590"/>
            <wp:effectExtent l="57150" t="38100" r="33655" b="92710"/>
            <wp:wrapTopAndBottom/>
            <wp:docPr id="43"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r w:rsidRPr="006F35A8">
        <w:t>Problem frames technique provides patterns that allow us to identify each decomposed problem as a singular problem belonging to a standardized type</w:t>
      </w:r>
      <w:r>
        <w:t>. It is bringing</w:t>
      </w:r>
      <w:r w:rsidR="002C6FC3" w:rsidRPr="006F35A8">
        <w:t xml:space="preserve"> us a </w:t>
      </w:r>
      <w:r>
        <w:t>new perspective around analysis.</w:t>
      </w:r>
    </w:p>
    <w:p w14:paraId="36C3883A" w14:textId="77777777" w:rsidR="006F35A8" w:rsidRPr="006F35A8" w:rsidRDefault="006F35A8" w:rsidP="006F35A8">
      <w:pPr>
        <w:pStyle w:val="NoSpacing"/>
      </w:pPr>
    </w:p>
    <w:p w14:paraId="064DE7C0" w14:textId="77777777" w:rsidR="006F35A8" w:rsidRPr="006F35A8" w:rsidRDefault="006F35A8" w:rsidP="006F35A8">
      <w:pPr>
        <w:pStyle w:val="NoSpacing"/>
      </w:pPr>
    </w:p>
    <w:p w14:paraId="75C05995" w14:textId="77777777" w:rsidR="002D65D8" w:rsidRPr="00D91263" w:rsidRDefault="00D56248" w:rsidP="000D26CE">
      <w:pPr>
        <w:pStyle w:val="NoSpacing"/>
      </w:pPr>
      <w:r>
        <w:rPr>
          <w:noProof/>
        </w:rPr>
        <w:pict>
          <v:shape id="_x0000_s1048" type="#_x0000_t202" style="position:absolute;left:0;text-align:left;margin-left:88.8pt;margin-top:234.15pt;width:318.35pt;height:21pt;z-index:251737088" stroked="f">
            <v:textbox style="mso-next-textbox:#_x0000_s1048;mso-fit-shape-to-text:t" inset="0,0,0,0">
              <w:txbxContent>
                <w:p w14:paraId="76B5869C" w14:textId="77777777" w:rsidR="002C6FC3" w:rsidRPr="006F35A8" w:rsidRDefault="002C6FC3" w:rsidP="006F35A8">
                  <w:pPr>
                    <w:pStyle w:val="Caption"/>
                    <w:jc w:val="center"/>
                    <w:rPr>
                      <w:noProof/>
                      <w:color w:val="808080" w:themeColor="text1" w:themeTint="80"/>
                    </w:rPr>
                  </w:pPr>
                  <w:bookmarkStart w:id="32" w:name="_Toc243384592"/>
                  <w:r w:rsidRPr="006F35A8">
                    <w:rPr>
                      <w:color w:val="808080" w:themeColor="text1" w:themeTint="80"/>
                    </w:rPr>
                    <w:t xml:space="preserve">Figure </w:t>
                  </w:r>
                  <w:r w:rsidRPr="006F35A8">
                    <w:rPr>
                      <w:color w:val="808080" w:themeColor="text1" w:themeTint="80"/>
                    </w:rPr>
                    <w:fldChar w:fldCharType="begin"/>
                  </w:r>
                  <w:r w:rsidRPr="006F35A8">
                    <w:rPr>
                      <w:color w:val="808080" w:themeColor="text1" w:themeTint="80"/>
                    </w:rPr>
                    <w:instrText xml:space="preserve"> SEQ Figure \* ARABIC </w:instrText>
                  </w:r>
                  <w:r w:rsidRPr="006F35A8">
                    <w:rPr>
                      <w:color w:val="808080" w:themeColor="text1" w:themeTint="80"/>
                    </w:rPr>
                    <w:fldChar w:fldCharType="separate"/>
                  </w:r>
                  <w:r w:rsidR="007569D4">
                    <w:rPr>
                      <w:noProof/>
                      <w:color w:val="808080" w:themeColor="text1" w:themeTint="80"/>
                    </w:rPr>
                    <w:t>9</w:t>
                  </w:r>
                  <w:r w:rsidRPr="006F35A8">
                    <w:rPr>
                      <w:color w:val="808080" w:themeColor="text1" w:themeTint="80"/>
                    </w:rPr>
                    <w:fldChar w:fldCharType="end"/>
                  </w:r>
                  <w:r w:rsidRPr="006F35A8">
                    <w:rPr>
                      <w:color w:val="808080" w:themeColor="text1" w:themeTint="80"/>
                    </w:rPr>
                    <w:t>: Problem frame</w:t>
                  </w:r>
                  <w:r>
                    <w:rPr>
                      <w:color w:val="808080" w:themeColor="text1" w:themeTint="80"/>
                    </w:rPr>
                    <w:t>s</w:t>
                  </w:r>
                  <w:r w:rsidRPr="006F35A8">
                    <w:rPr>
                      <w:color w:val="808080" w:themeColor="text1" w:themeTint="80"/>
                    </w:rPr>
                    <w:t xml:space="preserve"> method</w:t>
                  </w:r>
                  <w:r w:rsidRPr="006F35A8">
                    <w:rPr>
                      <w:noProof/>
                      <w:color w:val="808080" w:themeColor="text1" w:themeTint="80"/>
                    </w:rPr>
                    <w:t xml:space="preserve"> conclusion</w:t>
                  </w:r>
                  <w:bookmarkEnd w:id="32"/>
                </w:p>
              </w:txbxContent>
            </v:textbox>
            <w10:wrap type="topAndBottom"/>
          </v:shape>
        </w:pict>
      </w:r>
    </w:p>
    <w:p w14:paraId="6F39A91B" w14:textId="77777777" w:rsidR="007C3567" w:rsidRPr="00D91263" w:rsidRDefault="007C3567" w:rsidP="005E29BD">
      <w:pPr>
        <w:pStyle w:val="NoSpacing"/>
      </w:pPr>
    </w:p>
    <w:p w14:paraId="121953F1"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70B60403" w14:textId="77777777" w:rsidR="00DC377C" w:rsidRPr="00D91263" w:rsidRDefault="00DC377C" w:rsidP="006F35A8">
      <w:pPr>
        <w:pStyle w:val="ListParagraph"/>
        <w:numPr>
          <w:ilvl w:val="0"/>
          <w:numId w:val="12"/>
        </w:numPr>
        <w:pBdr>
          <w:bottom w:val="single" w:sz="4" w:space="1" w:color="A6A6A6"/>
        </w:pBdr>
        <w:outlineLvl w:val="0"/>
        <w:rPr>
          <w:b/>
          <w:color w:val="244061"/>
          <w:sz w:val="36"/>
          <w:szCs w:val="36"/>
        </w:rPr>
      </w:pPr>
      <w:bookmarkStart w:id="33" w:name="_Toc243384549"/>
      <w:r w:rsidRPr="00D91263">
        <w:rPr>
          <w:b/>
          <w:color w:val="244061"/>
          <w:sz w:val="36"/>
          <w:szCs w:val="36"/>
        </w:rPr>
        <w:lastRenderedPageBreak/>
        <w:t>Functional requirements (use-case model)</w:t>
      </w:r>
      <w:bookmarkEnd w:id="33"/>
    </w:p>
    <w:p w14:paraId="11C4E187" w14:textId="77777777" w:rsidR="00DC377C" w:rsidRPr="00D91263" w:rsidRDefault="00DC377C" w:rsidP="00DC377C">
      <w:pPr>
        <w:pStyle w:val="ListParagraph"/>
        <w:ind w:left="1440"/>
        <w:rPr>
          <w:color w:val="365F91"/>
          <w:sz w:val="24"/>
          <w:szCs w:val="28"/>
        </w:rPr>
      </w:pPr>
    </w:p>
    <w:p w14:paraId="490CA3E0" w14:textId="77777777" w:rsidR="00DC377C" w:rsidRPr="00D91263" w:rsidRDefault="00DC377C" w:rsidP="006F35A8">
      <w:pPr>
        <w:pStyle w:val="ListParagraph"/>
        <w:numPr>
          <w:ilvl w:val="1"/>
          <w:numId w:val="12"/>
        </w:numPr>
        <w:outlineLvl w:val="1"/>
        <w:rPr>
          <w:color w:val="365F91"/>
          <w:sz w:val="28"/>
          <w:szCs w:val="28"/>
        </w:rPr>
      </w:pPr>
      <w:bookmarkStart w:id="34" w:name="_Toc243384550"/>
      <w:r w:rsidRPr="00D91263">
        <w:rPr>
          <w:color w:val="365F91"/>
          <w:sz w:val="28"/>
          <w:szCs w:val="28"/>
        </w:rPr>
        <w:t>Use-case</w:t>
      </w:r>
      <w:r w:rsidR="00880FF6" w:rsidRPr="00D91263">
        <w:rPr>
          <w:color w:val="365F91"/>
          <w:sz w:val="28"/>
          <w:szCs w:val="28"/>
        </w:rPr>
        <w:t xml:space="preserve"> diagram</w:t>
      </w:r>
      <w:bookmarkEnd w:id="34"/>
    </w:p>
    <w:p w14:paraId="04F7AC2F" w14:textId="77777777" w:rsidR="002D49DC" w:rsidRPr="00D91263" w:rsidRDefault="002D49DC" w:rsidP="002D49DC">
      <w:pPr>
        <w:pStyle w:val="ListParagraph"/>
        <w:ind w:left="1800"/>
        <w:outlineLvl w:val="1"/>
        <w:rPr>
          <w:color w:val="365F91"/>
          <w:sz w:val="28"/>
          <w:szCs w:val="28"/>
        </w:rPr>
      </w:pPr>
    </w:p>
    <w:p w14:paraId="2C953874" w14:textId="77777777" w:rsidR="008003CA" w:rsidRPr="00A2556C" w:rsidRDefault="00880FF6" w:rsidP="006F35A8">
      <w:pPr>
        <w:pStyle w:val="ListParagraph"/>
        <w:numPr>
          <w:ilvl w:val="2"/>
          <w:numId w:val="12"/>
        </w:numPr>
        <w:outlineLvl w:val="1"/>
        <w:rPr>
          <w:rStyle w:val="BookTitle"/>
          <w:color w:val="4F81BD" w:themeColor="accent1"/>
        </w:rPr>
      </w:pPr>
      <w:bookmarkStart w:id="35" w:name="_Toc243384551"/>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35"/>
    </w:p>
    <w:p w14:paraId="73A38883" w14:textId="77777777" w:rsidR="002D49DC" w:rsidRDefault="002D49DC" w:rsidP="007F1109">
      <w:pPr>
        <w:pStyle w:val="NoSpacing"/>
        <w:rPr>
          <w:rStyle w:val="BookTitle"/>
          <w:b w:val="0"/>
          <w:bCs w:val="0"/>
          <w:smallCaps w:val="0"/>
          <w:spacing w:val="0"/>
        </w:rPr>
      </w:pPr>
      <w:r w:rsidRPr="00D91263">
        <w:rPr>
          <w:rStyle w:val="BookTitle"/>
          <w:b w:val="0"/>
          <w:bCs w:val="0"/>
          <w:smallCaps w:val="0"/>
          <w:spacing w:val="0"/>
        </w:rPr>
        <w:t xml:space="preserve">The FDIR system is designed to </w:t>
      </w:r>
      <w:r w:rsidR="001233DF">
        <w:rPr>
          <w:rStyle w:val="BookTitle"/>
          <w:b w:val="0"/>
          <w:bCs w:val="0"/>
          <w:smallCaps w:val="0"/>
          <w:spacing w:val="0"/>
        </w:rPr>
        <w:t xml:space="preserve">automatically </w:t>
      </w:r>
      <w:r w:rsidRPr="00D91263">
        <w:rPr>
          <w:rStyle w:val="BookTitle"/>
          <w:b w:val="0"/>
          <w:bCs w:val="0"/>
          <w:smallCaps w:val="0"/>
          <w:spacing w:val="0"/>
        </w:rPr>
        <w:t xml:space="preserve">control systems of the spacecraft. </w:t>
      </w:r>
      <w:r w:rsidR="001233DF">
        <w:rPr>
          <w:rStyle w:val="BookTitle"/>
          <w:b w:val="0"/>
          <w:bCs w:val="0"/>
          <w:smallCaps w:val="0"/>
          <w:spacing w:val="0"/>
        </w:rPr>
        <w:t xml:space="preserve">Moreover, a manual mode can be launch in order to let the </w:t>
      </w:r>
      <w:r w:rsidR="001233DF" w:rsidRPr="001233DF">
        <w:rPr>
          <w:rStyle w:val="BookTitle"/>
          <w:bCs w:val="0"/>
          <w:smallCaps w:val="0"/>
          <w:spacing w:val="0"/>
        </w:rPr>
        <w:t>crew</w:t>
      </w:r>
      <w:r w:rsidR="001233DF">
        <w:rPr>
          <w:rStyle w:val="BookTitle"/>
          <w:b w:val="0"/>
          <w:bCs w:val="0"/>
          <w:smallCaps w:val="0"/>
          <w:spacing w:val="0"/>
        </w:rPr>
        <w:t xml:space="preserve"> acting on the system </w:t>
      </w:r>
      <w:r w:rsidRPr="00D91263">
        <w:rPr>
          <w:rStyle w:val="BookTitle"/>
          <w:b w:val="0"/>
          <w:bCs w:val="0"/>
          <w:smallCaps w:val="0"/>
          <w:spacing w:val="0"/>
        </w:rPr>
        <w:t>during their mission</w:t>
      </w:r>
      <w:r w:rsidR="001233DF">
        <w:rPr>
          <w:rStyle w:val="BookTitle"/>
          <w:b w:val="0"/>
          <w:bCs w:val="0"/>
          <w:smallCaps w:val="0"/>
          <w:spacing w:val="0"/>
        </w:rPr>
        <w:t>s</w:t>
      </w:r>
      <w:r w:rsidRPr="00D91263">
        <w:rPr>
          <w:rStyle w:val="BookTitle"/>
          <w:b w:val="0"/>
          <w:bCs w:val="0"/>
          <w:smallCaps w:val="0"/>
          <w:spacing w:val="0"/>
        </w:rPr>
        <w:t xml:space="preserve">. Moreover the spacecraft and the crew are helped by the </w:t>
      </w:r>
      <w:r w:rsidRPr="001233DF">
        <w:rPr>
          <w:rStyle w:val="BookTitle"/>
          <w:bCs w:val="0"/>
          <w:smallCaps w:val="0"/>
          <w:spacing w:val="0"/>
        </w:rPr>
        <w:t>flight controller</w:t>
      </w:r>
      <w:r w:rsidRPr="00D91263">
        <w:rPr>
          <w:rStyle w:val="BookTitle"/>
          <w:b w:val="0"/>
          <w:bCs w:val="0"/>
          <w:smallCaps w:val="0"/>
          <w:spacing w:val="0"/>
        </w:rPr>
        <w:t xml:space="preserve"> on Earth. </w:t>
      </w:r>
      <w:r w:rsidR="001233DF">
        <w:rPr>
          <w:rStyle w:val="BookTitle"/>
          <w:b w:val="0"/>
          <w:bCs w:val="0"/>
          <w:smallCaps w:val="0"/>
          <w:spacing w:val="0"/>
        </w:rPr>
        <w:t>Both actors can do the same action on the system and interact with it.</w:t>
      </w:r>
    </w:p>
    <w:p w14:paraId="63B909A4" w14:textId="77777777" w:rsidR="001233DF" w:rsidRDefault="001233DF" w:rsidP="007F1109">
      <w:pPr>
        <w:pStyle w:val="NoSpacing"/>
        <w:rPr>
          <w:rStyle w:val="BookTitle"/>
          <w:b w:val="0"/>
          <w:bCs w:val="0"/>
          <w:smallCaps w:val="0"/>
          <w:spacing w:val="0"/>
        </w:rPr>
      </w:pPr>
    </w:p>
    <w:p w14:paraId="4CB3C2C0" w14:textId="77777777" w:rsidR="002D49DC" w:rsidRPr="00D91263" w:rsidRDefault="002D49DC" w:rsidP="002D49DC">
      <w:pPr>
        <w:pStyle w:val="NoSpacing"/>
        <w:rPr>
          <w:rStyle w:val="BookTitle"/>
        </w:rPr>
      </w:pPr>
    </w:p>
    <w:p w14:paraId="2743285A" w14:textId="77777777" w:rsidR="00DC377C" w:rsidRPr="00A2556C" w:rsidRDefault="00107057" w:rsidP="006F35A8">
      <w:pPr>
        <w:pStyle w:val="ListParagraph"/>
        <w:numPr>
          <w:ilvl w:val="2"/>
          <w:numId w:val="12"/>
        </w:numPr>
        <w:outlineLvl w:val="1"/>
        <w:rPr>
          <w:rStyle w:val="BookTitle"/>
          <w:color w:val="4F81BD" w:themeColor="accent1"/>
        </w:rPr>
      </w:pPr>
      <w:r w:rsidRPr="00A2556C">
        <w:rPr>
          <w:rStyle w:val="BookTitle"/>
          <w:noProof/>
          <w:color w:val="4F81BD" w:themeColor="accent1"/>
          <w:lang w:val="fr-FR" w:eastAsia="ko-KR"/>
        </w:rPr>
        <w:drawing>
          <wp:anchor distT="0" distB="0" distL="114300" distR="114300" simplePos="0" relativeHeight="251693056" behindDoc="0" locked="0" layoutInCell="1" allowOverlap="1" wp14:editId="32E620CD">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41">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bookmarkStart w:id="36" w:name="_Toc243384552"/>
      <w:r w:rsidR="00DC377C" w:rsidRPr="00D91263">
        <w:rPr>
          <w:rStyle w:val="BookTitle"/>
          <w:color w:val="4F81BD" w:themeColor="accent1"/>
        </w:rPr>
        <w:t>Use-case diagram</w:t>
      </w:r>
      <w:bookmarkEnd w:id="36"/>
    </w:p>
    <w:p w14:paraId="566FCE0D" w14:textId="77777777" w:rsidR="008003CA" w:rsidRPr="00D91263" w:rsidRDefault="00D56248"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0E2B0F5F" w14:textId="77777777" w:rsidR="002C6FC3" w:rsidRPr="00037BC7" w:rsidRDefault="002C6FC3" w:rsidP="00753F0F">
                  <w:pPr>
                    <w:pStyle w:val="Caption"/>
                    <w:jc w:val="center"/>
                    <w:rPr>
                      <w:noProof/>
                      <w:color w:val="808080" w:themeColor="text1" w:themeTint="80"/>
                    </w:rPr>
                  </w:pPr>
                  <w:bookmarkStart w:id="37" w:name="_Toc243384593"/>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7569D4">
                    <w:rPr>
                      <w:noProof/>
                      <w:color w:val="808080" w:themeColor="text1" w:themeTint="80"/>
                    </w:rPr>
                    <w:t>10</w:t>
                  </w:r>
                  <w:r w:rsidRPr="00037BC7">
                    <w:rPr>
                      <w:color w:val="808080" w:themeColor="text1" w:themeTint="80"/>
                    </w:rPr>
                    <w:fldChar w:fldCharType="end"/>
                  </w:r>
                  <w:r w:rsidRPr="00037BC7">
                    <w:rPr>
                      <w:color w:val="808080" w:themeColor="text1" w:themeTint="80"/>
                    </w:rPr>
                    <w:t>: Use case diagram</w:t>
                  </w:r>
                  <w:bookmarkEnd w:id="37"/>
                </w:p>
              </w:txbxContent>
            </v:textbox>
            <w10:wrap type="through"/>
          </v:shape>
        </w:pict>
      </w:r>
    </w:p>
    <w:p w14:paraId="1A409BE5" w14:textId="77777777" w:rsidR="008003CA" w:rsidRPr="00D91263" w:rsidRDefault="008003CA" w:rsidP="005E29BD">
      <w:pPr>
        <w:pStyle w:val="NoSpacing"/>
      </w:pPr>
    </w:p>
    <w:p w14:paraId="3BA96B7F" w14:textId="77777777" w:rsidR="008003CA" w:rsidRPr="00D91263" w:rsidRDefault="008003CA" w:rsidP="005E29BD">
      <w:pPr>
        <w:pStyle w:val="NoSpacing"/>
      </w:pPr>
    </w:p>
    <w:p w14:paraId="6D8DAFAA" w14:textId="77777777" w:rsidR="008003CA" w:rsidRPr="00D91263" w:rsidRDefault="008003CA" w:rsidP="005E29BD">
      <w:pPr>
        <w:pStyle w:val="NoSpacing"/>
      </w:pPr>
    </w:p>
    <w:p w14:paraId="6F99065D" w14:textId="77777777" w:rsidR="008003CA" w:rsidRPr="00D91263" w:rsidRDefault="008003CA" w:rsidP="005E29BD">
      <w:pPr>
        <w:pStyle w:val="NoSpacing"/>
        <w:rPr>
          <w:rStyle w:val="BookTitle"/>
        </w:rPr>
      </w:pPr>
    </w:p>
    <w:p w14:paraId="5C96167E" w14:textId="77777777" w:rsidR="008003CA" w:rsidRPr="00D91263" w:rsidRDefault="008003CA" w:rsidP="005E29BD">
      <w:pPr>
        <w:pStyle w:val="NoSpacing"/>
        <w:rPr>
          <w:rStyle w:val="BookTitle"/>
        </w:rPr>
      </w:pPr>
    </w:p>
    <w:p w14:paraId="04E9D198" w14:textId="77777777" w:rsidR="000D27D7" w:rsidRPr="00D91263" w:rsidRDefault="000D27D7">
      <w:pPr>
        <w:spacing w:after="0" w:line="240" w:lineRule="auto"/>
        <w:rPr>
          <w:rStyle w:val="BookTitle"/>
        </w:rPr>
      </w:pPr>
      <w:r w:rsidRPr="00D91263">
        <w:rPr>
          <w:rStyle w:val="BookTitle"/>
          <w:color w:val="4F81BD" w:themeColor="accent1"/>
        </w:rPr>
        <w:br w:type="page"/>
      </w:r>
    </w:p>
    <w:p w14:paraId="191A6453" w14:textId="77777777" w:rsidR="00753F0F" w:rsidRPr="00D91263" w:rsidRDefault="00880FF6" w:rsidP="006F35A8">
      <w:pPr>
        <w:pStyle w:val="ListParagraph"/>
        <w:numPr>
          <w:ilvl w:val="2"/>
          <w:numId w:val="12"/>
        </w:numPr>
        <w:outlineLvl w:val="1"/>
        <w:rPr>
          <w:b/>
          <w:bCs/>
          <w:smallCaps/>
          <w:color w:val="4F81BD" w:themeColor="accent1"/>
          <w:spacing w:val="5"/>
        </w:rPr>
      </w:pPr>
      <w:bookmarkStart w:id="38" w:name="_Toc243384553"/>
      <w:r w:rsidRPr="00D91263">
        <w:rPr>
          <w:rStyle w:val="BookTitle"/>
          <w:color w:val="4F81BD" w:themeColor="accent1"/>
        </w:rPr>
        <w:lastRenderedPageBreak/>
        <w:t>Use-case specifications</w:t>
      </w:r>
      <w:bookmarkEnd w:id="38"/>
    </w:p>
    <w:tbl>
      <w:tblPr>
        <w:tblStyle w:val="MediumShading1-Accent11"/>
        <w:tblpPr w:leftFromText="141" w:rightFromText="141" w:vertAnchor="text" w:horzAnchor="margin" w:tblpY="2"/>
        <w:tblW w:w="10314" w:type="dxa"/>
        <w:tblLook w:val="04A0" w:firstRow="1" w:lastRow="0" w:firstColumn="1" w:lastColumn="0" w:noHBand="0" w:noVBand="1"/>
      </w:tblPr>
      <w:tblGrid>
        <w:gridCol w:w="2235"/>
        <w:gridCol w:w="8079"/>
      </w:tblGrid>
      <w:tr w:rsidR="006F5DC5" w:rsidRPr="00D91263" w14:paraId="300038F4"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878F28" w14:textId="77777777" w:rsidR="006F5DC5" w:rsidRPr="00D91263" w:rsidRDefault="006F5DC5" w:rsidP="006F5DC5">
            <w:pPr>
              <w:pStyle w:val="NoSpacing"/>
              <w:ind w:firstLine="0"/>
            </w:pPr>
            <w:r w:rsidRPr="00D91263">
              <w:t>Name</w:t>
            </w:r>
          </w:p>
        </w:tc>
        <w:tc>
          <w:tcPr>
            <w:tcW w:w="8079" w:type="dxa"/>
          </w:tcPr>
          <w:p w14:paraId="7F8BC48C" w14:textId="77777777" w:rsidR="006F5DC5" w:rsidRPr="00D91263" w:rsidRDefault="006F5DC5" w:rsidP="006F5DC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6F5DC5" w:rsidRPr="00D91263" w14:paraId="16C26B92"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1395B97E" w14:textId="77777777" w:rsidR="006F5DC5" w:rsidRPr="00D91263" w:rsidRDefault="006F5DC5" w:rsidP="006F5DC5">
            <w:pPr>
              <w:pStyle w:val="NoSpacing"/>
              <w:ind w:firstLine="0"/>
            </w:pPr>
            <w:r w:rsidRPr="00D91263">
              <w:t>Actors</w:t>
            </w:r>
          </w:p>
        </w:tc>
        <w:tc>
          <w:tcPr>
            <w:tcW w:w="8079" w:type="dxa"/>
          </w:tcPr>
          <w:p w14:paraId="71F9C9DF" w14:textId="77777777" w:rsidR="006F5DC5" w:rsidRPr="00D91263" w:rsidRDefault="006F5DC5" w:rsidP="006F5DC5">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6F5DC5" w:rsidRPr="00D91263" w14:paraId="62C461FE"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3BA587BF" w14:textId="77777777" w:rsidR="006F5DC5" w:rsidRPr="00D91263" w:rsidRDefault="006F5DC5" w:rsidP="006F5DC5">
            <w:pPr>
              <w:pStyle w:val="NoSpacing"/>
              <w:ind w:firstLine="0"/>
            </w:pPr>
            <w:r w:rsidRPr="00D91263">
              <w:t>Description</w:t>
            </w:r>
          </w:p>
        </w:tc>
        <w:tc>
          <w:tcPr>
            <w:tcW w:w="8079" w:type="dxa"/>
          </w:tcPr>
          <w:p w14:paraId="58557DB5" w14:textId="77777777" w:rsidR="006F5DC5" w:rsidRPr="00D91263" w:rsidRDefault="006F5DC5" w:rsidP="006F5DC5">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6F5DC5" w:rsidRPr="00D91263" w14:paraId="704D39D6"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22F033ED" w14:textId="77777777" w:rsidR="006F5DC5" w:rsidRPr="00D91263" w:rsidRDefault="006F5DC5" w:rsidP="006F5DC5">
            <w:pPr>
              <w:pStyle w:val="NoSpacing"/>
              <w:ind w:firstLine="0"/>
            </w:pPr>
            <w:r w:rsidRPr="00D91263">
              <w:t>Precondition</w:t>
            </w:r>
          </w:p>
        </w:tc>
        <w:tc>
          <w:tcPr>
            <w:tcW w:w="8079" w:type="dxa"/>
          </w:tcPr>
          <w:p w14:paraId="7404DF17" w14:textId="77777777" w:rsidR="006F5DC5" w:rsidRPr="00D91263" w:rsidRDefault="006F5DC5" w:rsidP="006F5DC5">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79EF66F2" w14:textId="77777777" w:rsidR="006F5DC5" w:rsidRPr="00D91263" w:rsidRDefault="006F5DC5" w:rsidP="006F5DC5">
            <w:pPr>
              <w:pStyle w:val="NoSpacing"/>
              <w:ind w:firstLine="0"/>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tc>
      </w:tr>
      <w:tr w:rsidR="006F5DC5" w:rsidRPr="00D91263" w14:paraId="1C4091BB"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5DB0C48C" w14:textId="77777777" w:rsidR="006F5DC5" w:rsidRPr="00D91263" w:rsidRDefault="006F5DC5" w:rsidP="006F5DC5">
            <w:pPr>
              <w:pStyle w:val="NoSpacing"/>
              <w:ind w:firstLine="0"/>
            </w:pPr>
            <w:r w:rsidRPr="00D91263">
              <w:t>Events flow</w:t>
            </w:r>
          </w:p>
        </w:tc>
        <w:tc>
          <w:tcPr>
            <w:tcW w:w="8079" w:type="dxa"/>
          </w:tcPr>
          <w:p w14:paraId="617107CC" w14:textId="77777777" w:rsidR="006F5DC5" w:rsidRPr="00D91263" w:rsidRDefault="006F5DC5" w:rsidP="006F5DC5">
            <w:pPr>
              <w:pStyle w:val="NoSpacing"/>
              <w:ind w:firstLine="0"/>
              <w:cnfStyle w:val="000000010000" w:firstRow="0" w:lastRow="0" w:firstColumn="0" w:lastColumn="0" w:oddVBand="0" w:evenVBand="0" w:oddHBand="0" w:evenHBand="1" w:firstRowFirstColumn="0" w:firstRowLastColumn="0" w:lastRowFirstColumn="0" w:lastRowLastColumn="0"/>
            </w:pPr>
            <w:r>
              <w:t xml:space="preserve">1. Click on the </w:t>
            </w:r>
            <w:r>
              <w:rPr>
                <w:i/>
              </w:rPr>
              <w:t>S</w:t>
            </w:r>
            <w:r w:rsidRPr="000E7047">
              <w:rPr>
                <w:i/>
              </w:rPr>
              <w:t>tar</w:t>
            </w:r>
            <w:r>
              <w:rPr>
                <w:i/>
              </w:rPr>
              <w:t>t</w:t>
            </w:r>
            <w:r w:rsidRPr="00D91263">
              <w:t xml:space="preserve"> button</w:t>
            </w:r>
          </w:p>
          <w:p w14:paraId="48450E40" w14:textId="77777777" w:rsidR="006F5DC5" w:rsidRPr="00D91263" w:rsidRDefault="006F5DC5" w:rsidP="006F5DC5">
            <w:pPr>
              <w:pStyle w:val="NoSpacing"/>
              <w:ind w:firstLine="0"/>
              <w:cnfStyle w:val="000000010000" w:firstRow="0" w:lastRow="0" w:firstColumn="0" w:lastColumn="0" w:oddVBand="0" w:evenVBand="0" w:oddHBand="0" w:evenHBand="1" w:firstRowFirstColumn="0" w:firstRowLastColumn="0" w:lastRowFirstColumn="0" w:lastRowLastColumn="0"/>
            </w:pPr>
            <w:r w:rsidRPr="00D91263">
              <w:t xml:space="preserve">2. </w:t>
            </w:r>
            <w:r>
              <w:t>Confirm the start</w:t>
            </w:r>
          </w:p>
        </w:tc>
      </w:tr>
      <w:tr w:rsidR="006F5DC5" w:rsidRPr="00D91263" w14:paraId="0D4353EC"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74237CA9" w14:textId="77777777" w:rsidR="006F5DC5" w:rsidRPr="00D91263" w:rsidRDefault="006F5DC5" w:rsidP="006F5DC5">
            <w:pPr>
              <w:pStyle w:val="NoSpacing"/>
              <w:ind w:firstLine="0"/>
            </w:pPr>
            <w:r w:rsidRPr="00D91263">
              <w:t>Post-condition</w:t>
            </w:r>
          </w:p>
        </w:tc>
        <w:tc>
          <w:tcPr>
            <w:tcW w:w="8079" w:type="dxa"/>
          </w:tcPr>
          <w:p w14:paraId="10725569" w14:textId="77777777" w:rsidR="006F5DC5" w:rsidRPr="00D91263" w:rsidRDefault="006F5DC5" w:rsidP="006F5DC5">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6F5DC5" w:rsidRPr="00D91263" w14:paraId="27A4CFB4"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6AF72FBE" w14:textId="77777777" w:rsidR="006F5DC5" w:rsidRPr="00D91263" w:rsidRDefault="006F5DC5" w:rsidP="006F5DC5">
            <w:pPr>
              <w:pStyle w:val="NoSpacing"/>
              <w:ind w:firstLine="0"/>
            </w:pPr>
            <w:r w:rsidRPr="00D91263">
              <w:t>Exception</w:t>
            </w:r>
          </w:p>
        </w:tc>
        <w:tc>
          <w:tcPr>
            <w:tcW w:w="8079" w:type="dxa"/>
          </w:tcPr>
          <w:p w14:paraId="27EF6FE8" w14:textId="77777777" w:rsidR="006F5DC5" w:rsidRPr="00D91263" w:rsidRDefault="006F5DC5" w:rsidP="006F5DC5">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78C0FD9C" w14:textId="77777777" w:rsidR="00D74FAB" w:rsidRDefault="00D74FAB" w:rsidP="006F5DC5">
      <w:pPr>
        <w:pStyle w:val="NoSpacing"/>
        <w:ind w:firstLine="0"/>
      </w:pPr>
    </w:p>
    <w:tbl>
      <w:tblPr>
        <w:tblStyle w:val="MediumShading1-Accent11"/>
        <w:tblpPr w:leftFromText="141" w:rightFromText="141" w:vertAnchor="text" w:tblpY="160"/>
        <w:tblW w:w="10314" w:type="dxa"/>
        <w:tblLook w:val="04A0" w:firstRow="1" w:lastRow="0" w:firstColumn="1" w:lastColumn="0" w:noHBand="0" w:noVBand="1"/>
      </w:tblPr>
      <w:tblGrid>
        <w:gridCol w:w="2376"/>
        <w:gridCol w:w="7938"/>
      </w:tblGrid>
      <w:tr w:rsidR="006F5DC5" w:rsidRPr="00D91263" w14:paraId="6A2C4B4E"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ECE45FB" w14:textId="77777777" w:rsidR="006F5DC5" w:rsidRPr="00D91263" w:rsidRDefault="006F5DC5" w:rsidP="004D6F10">
            <w:pPr>
              <w:pStyle w:val="NoSpacing"/>
              <w:ind w:firstLine="0"/>
              <w:jc w:val="left"/>
            </w:pPr>
            <w:r w:rsidRPr="00D91263">
              <w:t>Name</w:t>
            </w:r>
          </w:p>
        </w:tc>
        <w:tc>
          <w:tcPr>
            <w:tcW w:w="7938" w:type="dxa"/>
          </w:tcPr>
          <w:p w14:paraId="6A5F6ED8" w14:textId="77777777" w:rsidR="006F5DC5" w:rsidRPr="00D91263" w:rsidRDefault="006F5DC5" w:rsidP="004D6F10">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6F5DC5" w:rsidRPr="00D91263" w14:paraId="48B2199D"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051CC52" w14:textId="77777777" w:rsidR="006F5DC5" w:rsidRPr="00D91263" w:rsidRDefault="006F5DC5" w:rsidP="004D6F10">
            <w:pPr>
              <w:pStyle w:val="NoSpacing"/>
              <w:ind w:firstLine="0"/>
              <w:jc w:val="left"/>
            </w:pPr>
            <w:r w:rsidRPr="00D91263">
              <w:t>Actors</w:t>
            </w:r>
          </w:p>
        </w:tc>
        <w:tc>
          <w:tcPr>
            <w:tcW w:w="7938" w:type="dxa"/>
          </w:tcPr>
          <w:p w14:paraId="1D184F97"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6F5DC5" w:rsidRPr="00D91263" w14:paraId="032D39D0"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38D79FE" w14:textId="77777777" w:rsidR="006F5DC5" w:rsidRPr="00D91263" w:rsidRDefault="006F5DC5" w:rsidP="004D6F10">
            <w:pPr>
              <w:pStyle w:val="NoSpacing"/>
              <w:ind w:firstLine="0"/>
              <w:jc w:val="left"/>
            </w:pPr>
            <w:r w:rsidRPr="00D91263">
              <w:t>Description</w:t>
            </w:r>
          </w:p>
        </w:tc>
        <w:tc>
          <w:tcPr>
            <w:tcW w:w="7938" w:type="dxa"/>
          </w:tcPr>
          <w:p w14:paraId="158DFCF0" w14:textId="77777777" w:rsidR="006F5DC5" w:rsidRPr="00D91263"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shutdown device(s) or a part(s) of the spacecraft system whenever he wants or in case of failure</w:t>
            </w:r>
          </w:p>
        </w:tc>
      </w:tr>
      <w:tr w:rsidR="006F5DC5" w:rsidRPr="00D91263" w14:paraId="73205EE4"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76" w:type="dxa"/>
          </w:tcPr>
          <w:p w14:paraId="790FA3FF" w14:textId="77777777" w:rsidR="006F5DC5" w:rsidRPr="00D91263" w:rsidRDefault="006F5DC5" w:rsidP="004D6F10">
            <w:pPr>
              <w:pStyle w:val="NoSpacing"/>
              <w:ind w:firstLine="0"/>
              <w:jc w:val="left"/>
            </w:pPr>
            <w:r w:rsidRPr="00D91263">
              <w:t>Precondition</w:t>
            </w:r>
          </w:p>
        </w:tc>
        <w:tc>
          <w:tcPr>
            <w:tcW w:w="7938" w:type="dxa"/>
          </w:tcPr>
          <w:p w14:paraId="681359C2"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49675C70"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1D522349"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6F5DC5" w:rsidRPr="00D91263" w14:paraId="4266F112"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BE53396" w14:textId="77777777" w:rsidR="006F5DC5" w:rsidRPr="00D91263" w:rsidRDefault="006F5DC5" w:rsidP="004D6F10">
            <w:pPr>
              <w:pStyle w:val="NoSpacing"/>
              <w:ind w:firstLine="0"/>
              <w:jc w:val="left"/>
            </w:pPr>
            <w:r w:rsidRPr="00D91263">
              <w:t>Events flow</w:t>
            </w:r>
          </w:p>
        </w:tc>
        <w:tc>
          <w:tcPr>
            <w:tcW w:w="7938" w:type="dxa"/>
          </w:tcPr>
          <w:p w14:paraId="62F8C467" w14:textId="77777777" w:rsidR="006F5DC5"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Pr>
                <w:i/>
              </w:rPr>
              <w:t>S</w:t>
            </w:r>
            <w:r w:rsidRPr="000E7047">
              <w:rPr>
                <w:i/>
              </w:rPr>
              <w:t>hutdown</w:t>
            </w:r>
            <w:r w:rsidRPr="00D91263">
              <w:t xml:space="preserve"> button</w:t>
            </w:r>
          </w:p>
          <w:p w14:paraId="7C93851F" w14:textId="77777777" w:rsidR="006F5DC5" w:rsidRPr="00D91263"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t>2. Confirm the shutdown</w:t>
            </w:r>
          </w:p>
        </w:tc>
      </w:tr>
      <w:tr w:rsidR="006F5DC5" w:rsidRPr="00D91263" w14:paraId="4BA1DF38"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23B0E4B" w14:textId="77777777" w:rsidR="006F5DC5" w:rsidRPr="00D91263" w:rsidRDefault="006F5DC5" w:rsidP="004D6F10">
            <w:pPr>
              <w:pStyle w:val="NoSpacing"/>
              <w:ind w:firstLine="0"/>
              <w:jc w:val="left"/>
            </w:pPr>
            <w:r w:rsidRPr="00D91263">
              <w:t>Post-condition</w:t>
            </w:r>
          </w:p>
        </w:tc>
        <w:tc>
          <w:tcPr>
            <w:tcW w:w="7938" w:type="dxa"/>
          </w:tcPr>
          <w:p w14:paraId="2EA0030D"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6F5DC5" w:rsidRPr="00D91263" w14:paraId="30216A1C"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376" w:type="dxa"/>
          </w:tcPr>
          <w:p w14:paraId="1BFD3B7E" w14:textId="77777777" w:rsidR="006F5DC5" w:rsidRPr="00D91263" w:rsidRDefault="006F5DC5" w:rsidP="004D6F10">
            <w:pPr>
              <w:pStyle w:val="NoSpacing"/>
              <w:ind w:firstLine="0"/>
              <w:jc w:val="left"/>
            </w:pPr>
            <w:r w:rsidRPr="00D91263">
              <w:t>Exception</w:t>
            </w:r>
          </w:p>
        </w:tc>
        <w:tc>
          <w:tcPr>
            <w:tcW w:w="7938" w:type="dxa"/>
          </w:tcPr>
          <w:p w14:paraId="5CE00393" w14:textId="77777777" w:rsidR="006F5DC5" w:rsidRPr="00D91263" w:rsidRDefault="006F5DC5" w:rsidP="004D6F10">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18F5FE17" w14:textId="77777777" w:rsidR="006F5DC5" w:rsidRPr="00D91263" w:rsidRDefault="006F5DC5" w:rsidP="004D6F10">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0CF07F07" w14:textId="77777777" w:rsidR="006F5DC5" w:rsidRPr="00D91263" w:rsidRDefault="006F5DC5" w:rsidP="006F5DC5">
      <w:pPr>
        <w:pStyle w:val="NoSpacing"/>
        <w:ind w:firstLine="0"/>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2518"/>
        <w:gridCol w:w="7796"/>
      </w:tblGrid>
      <w:tr w:rsidR="006F5DC5" w:rsidRPr="00D91263" w14:paraId="22ACB11C"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145F4A2" w14:textId="77777777" w:rsidR="006F5DC5" w:rsidRPr="00D91263" w:rsidRDefault="006F5DC5" w:rsidP="004D6F10">
            <w:pPr>
              <w:pStyle w:val="NoSpacing"/>
              <w:ind w:firstLine="0"/>
              <w:jc w:val="left"/>
            </w:pPr>
            <w:r w:rsidRPr="00D91263">
              <w:t>Name</w:t>
            </w:r>
          </w:p>
        </w:tc>
        <w:tc>
          <w:tcPr>
            <w:tcW w:w="7796" w:type="dxa"/>
          </w:tcPr>
          <w:p w14:paraId="73C68A18" w14:textId="77777777" w:rsidR="006F5DC5" w:rsidRPr="00D91263" w:rsidRDefault="006F5DC5" w:rsidP="004D6F10">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6F5DC5" w:rsidRPr="00D91263" w14:paraId="3C67EACF"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6133DE3" w14:textId="77777777" w:rsidR="006F5DC5" w:rsidRPr="00D91263" w:rsidRDefault="006F5DC5" w:rsidP="004D6F10">
            <w:pPr>
              <w:pStyle w:val="NoSpacing"/>
              <w:ind w:firstLine="0"/>
              <w:jc w:val="left"/>
            </w:pPr>
            <w:r w:rsidRPr="00D91263">
              <w:t>Actors</w:t>
            </w:r>
          </w:p>
        </w:tc>
        <w:tc>
          <w:tcPr>
            <w:tcW w:w="7796" w:type="dxa"/>
          </w:tcPr>
          <w:p w14:paraId="3B3A0894"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6F5DC5" w:rsidRPr="00D91263" w14:paraId="2512F4BA"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9A7E741" w14:textId="77777777" w:rsidR="006F5DC5" w:rsidRPr="00D91263" w:rsidRDefault="006F5DC5" w:rsidP="004D6F10">
            <w:pPr>
              <w:pStyle w:val="NoSpacing"/>
              <w:ind w:firstLine="0"/>
              <w:jc w:val="left"/>
            </w:pPr>
            <w:r w:rsidRPr="00D91263">
              <w:t>Description</w:t>
            </w:r>
          </w:p>
        </w:tc>
        <w:tc>
          <w:tcPr>
            <w:tcW w:w="7796" w:type="dxa"/>
          </w:tcPr>
          <w:p w14:paraId="395FA392" w14:textId="77777777" w:rsidR="006F5DC5" w:rsidRPr="00D91263"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6F5DC5" w:rsidRPr="00D91263" w14:paraId="449D4669"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343517E" w14:textId="77777777" w:rsidR="006F5DC5" w:rsidRPr="00D91263" w:rsidRDefault="006F5DC5" w:rsidP="004D6F10">
            <w:pPr>
              <w:pStyle w:val="NoSpacing"/>
              <w:ind w:firstLine="0"/>
              <w:jc w:val="left"/>
            </w:pPr>
            <w:r w:rsidRPr="00D91263">
              <w:t>Precondition</w:t>
            </w:r>
          </w:p>
        </w:tc>
        <w:tc>
          <w:tcPr>
            <w:tcW w:w="7796" w:type="dxa"/>
          </w:tcPr>
          <w:p w14:paraId="289A4B62"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424AA4B3"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6F5DC5" w:rsidRPr="00D91263" w14:paraId="5AF61EF1"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0A30CC0" w14:textId="77777777" w:rsidR="006F5DC5" w:rsidRPr="00D91263" w:rsidRDefault="006F5DC5" w:rsidP="004D6F10">
            <w:pPr>
              <w:pStyle w:val="NoSpacing"/>
              <w:ind w:firstLine="0"/>
              <w:jc w:val="left"/>
            </w:pPr>
            <w:r w:rsidRPr="00D91263">
              <w:t>Events flow</w:t>
            </w:r>
          </w:p>
        </w:tc>
        <w:tc>
          <w:tcPr>
            <w:tcW w:w="7796" w:type="dxa"/>
          </w:tcPr>
          <w:p w14:paraId="6A2CFD16" w14:textId="77777777" w:rsidR="006F5DC5" w:rsidRPr="00D91263"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Pr>
                <w:i/>
              </w:rPr>
              <w:t>R</w:t>
            </w:r>
            <w:r w:rsidRPr="000E7047">
              <w:rPr>
                <w:i/>
              </w:rPr>
              <w:t>efresh</w:t>
            </w:r>
            <w:r w:rsidRPr="00D91263">
              <w:t xml:space="preserve"> button</w:t>
            </w:r>
          </w:p>
        </w:tc>
      </w:tr>
      <w:tr w:rsidR="006F5DC5" w:rsidRPr="00D91263" w14:paraId="5338495B"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F0DD73F" w14:textId="77777777" w:rsidR="006F5DC5" w:rsidRPr="00D91263" w:rsidRDefault="006F5DC5" w:rsidP="004D6F10">
            <w:pPr>
              <w:pStyle w:val="NoSpacing"/>
              <w:ind w:firstLine="0"/>
              <w:jc w:val="left"/>
            </w:pPr>
            <w:r w:rsidRPr="00D91263">
              <w:t>Post-condition</w:t>
            </w:r>
          </w:p>
        </w:tc>
        <w:tc>
          <w:tcPr>
            <w:tcW w:w="7796" w:type="dxa"/>
          </w:tcPr>
          <w:p w14:paraId="4107619B" w14:textId="77777777" w:rsidR="006F5DC5" w:rsidRPr="00D91263" w:rsidRDefault="006F5DC5" w:rsidP="004D6F10">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6F5DC5" w:rsidRPr="00D91263" w14:paraId="48FDEC41"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162FDED" w14:textId="77777777" w:rsidR="006F5DC5" w:rsidRPr="00D91263" w:rsidRDefault="006F5DC5" w:rsidP="004D6F10">
            <w:pPr>
              <w:pStyle w:val="NoSpacing"/>
              <w:ind w:firstLine="0"/>
              <w:jc w:val="left"/>
            </w:pPr>
            <w:r w:rsidRPr="00D91263">
              <w:t>Exception</w:t>
            </w:r>
          </w:p>
        </w:tc>
        <w:tc>
          <w:tcPr>
            <w:tcW w:w="7796" w:type="dxa"/>
          </w:tcPr>
          <w:p w14:paraId="3DB44D15" w14:textId="77777777" w:rsidR="006F5DC5" w:rsidRPr="00D91263" w:rsidRDefault="006F5DC5" w:rsidP="004D6F10">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505D5A58" w14:textId="77777777" w:rsidR="00D74FAB" w:rsidRPr="00D91263" w:rsidRDefault="00D74FAB" w:rsidP="006F5DC5">
      <w:pPr>
        <w:pStyle w:val="NoSpacing"/>
        <w:ind w:firstLine="0"/>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2518"/>
        <w:gridCol w:w="7796"/>
      </w:tblGrid>
      <w:tr w:rsidR="00D74FAB" w:rsidRPr="00D91263" w14:paraId="393B4F85"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85FCEEB" w14:textId="77777777" w:rsidR="00D74FAB" w:rsidRPr="00D91263" w:rsidRDefault="00D74FAB" w:rsidP="00D74FAB">
            <w:pPr>
              <w:pStyle w:val="NoSpacing"/>
              <w:ind w:firstLine="0"/>
              <w:jc w:val="left"/>
            </w:pPr>
            <w:r w:rsidRPr="00D91263">
              <w:t>Name</w:t>
            </w:r>
          </w:p>
        </w:tc>
        <w:tc>
          <w:tcPr>
            <w:tcW w:w="7796" w:type="dxa"/>
          </w:tcPr>
          <w:p w14:paraId="7E91C4E4"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5F777CC8"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66825A" w14:textId="77777777" w:rsidR="00D74FAB" w:rsidRPr="00D91263" w:rsidRDefault="00D74FAB" w:rsidP="00D74FAB">
            <w:pPr>
              <w:pStyle w:val="NoSpacing"/>
              <w:ind w:firstLine="0"/>
              <w:jc w:val="left"/>
            </w:pPr>
            <w:r w:rsidRPr="00D91263">
              <w:t>Actors</w:t>
            </w:r>
          </w:p>
        </w:tc>
        <w:tc>
          <w:tcPr>
            <w:tcW w:w="7796" w:type="dxa"/>
          </w:tcPr>
          <w:p w14:paraId="7EA372C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277CD9F2"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5FAF6ED" w14:textId="77777777" w:rsidR="00D74FAB" w:rsidRPr="00D91263" w:rsidRDefault="00D74FAB" w:rsidP="00D74FAB">
            <w:pPr>
              <w:pStyle w:val="NoSpacing"/>
              <w:ind w:firstLine="0"/>
              <w:jc w:val="left"/>
            </w:pPr>
            <w:r w:rsidRPr="00D91263">
              <w:t>Description</w:t>
            </w:r>
          </w:p>
        </w:tc>
        <w:tc>
          <w:tcPr>
            <w:tcW w:w="7796" w:type="dxa"/>
          </w:tcPr>
          <w:p w14:paraId="07DF95A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5CEA3DA5"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C1EE2E" w14:textId="77777777" w:rsidR="00D74FAB" w:rsidRPr="00D91263" w:rsidRDefault="00D74FAB" w:rsidP="00D74FAB">
            <w:pPr>
              <w:pStyle w:val="NoSpacing"/>
              <w:ind w:firstLine="0"/>
              <w:jc w:val="left"/>
            </w:pPr>
            <w:r w:rsidRPr="00D91263">
              <w:t>Precondition</w:t>
            </w:r>
          </w:p>
        </w:tc>
        <w:tc>
          <w:tcPr>
            <w:tcW w:w="7796" w:type="dxa"/>
          </w:tcPr>
          <w:p w14:paraId="59DB4FA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Device or part of the system </w:t>
            </w:r>
            <w:r w:rsidR="0022451F">
              <w:t>are</w:t>
            </w:r>
            <w:r w:rsidRPr="00D91263">
              <w:t xml:space="preserve"> running</w:t>
            </w:r>
          </w:p>
          <w:p w14:paraId="4D8C6827"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1E8484E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58E2464A"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14BCC98" w14:textId="77777777" w:rsidR="00D74FAB" w:rsidRPr="00D91263" w:rsidRDefault="00D74FAB" w:rsidP="00D74FAB">
            <w:pPr>
              <w:pStyle w:val="NoSpacing"/>
              <w:ind w:firstLine="0"/>
              <w:jc w:val="left"/>
            </w:pPr>
            <w:r w:rsidRPr="00D91263">
              <w:lastRenderedPageBreak/>
              <w:t>Events flow</w:t>
            </w:r>
          </w:p>
        </w:tc>
        <w:tc>
          <w:tcPr>
            <w:tcW w:w="7796" w:type="dxa"/>
          </w:tcPr>
          <w:p w14:paraId="73F49B0A" w14:textId="77777777" w:rsidR="00D74FAB"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0E7047">
              <w:t xml:space="preserve">Click on the </w:t>
            </w:r>
            <w:r w:rsidR="00A74655">
              <w:rPr>
                <w:i/>
              </w:rPr>
              <w:t>R</w:t>
            </w:r>
            <w:r w:rsidR="000E7047" w:rsidRPr="000E7047">
              <w:rPr>
                <w:i/>
              </w:rPr>
              <w:t>estart</w:t>
            </w:r>
            <w:r w:rsidR="00D74FAB" w:rsidRPr="00D91263">
              <w:t xml:space="preserve"> button</w:t>
            </w:r>
          </w:p>
          <w:p w14:paraId="09ECB4D7" w14:textId="77777777" w:rsidR="0022451F" w:rsidRPr="00D91263"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2. Confirm the restart</w:t>
            </w:r>
          </w:p>
        </w:tc>
      </w:tr>
      <w:tr w:rsidR="00D74FAB" w:rsidRPr="00D91263" w14:paraId="5B9D5871"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AF68D5" w14:textId="77777777" w:rsidR="00D74FAB" w:rsidRPr="00D91263" w:rsidRDefault="00D74FAB" w:rsidP="00D74FAB">
            <w:pPr>
              <w:pStyle w:val="NoSpacing"/>
              <w:ind w:firstLine="0"/>
              <w:jc w:val="left"/>
            </w:pPr>
            <w:r w:rsidRPr="00D91263">
              <w:t>Post-condition</w:t>
            </w:r>
          </w:p>
        </w:tc>
        <w:tc>
          <w:tcPr>
            <w:tcW w:w="7796" w:type="dxa"/>
          </w:tcPr>
          <w:p w14:paraId="1355BF6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4D98C488"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E56C875" w14:textId="77777777" w:rsidR="00D74FAB" w:rsidRPr="00D91263" w:rsidRDefault="00D74FAB" w:rsidP="00D74FAB">
            <w:pPr>
              <w:pStyle w:val="NoSpacing"/>
              <w:ind w:firstLine="0"/>
              <w:jc w:val="left"/>
            </w:pPr>
            <w:r w:rsidRPr="00D91263">
              <w:t>Exception</w:t>
            </w:r>
          </w:p>
        </w:tc>
        <w:tc>
          <w:tcPr>
            <w:tcW w:w="7796" w:type="dxa"/>
          </w:tcPr>
          <w:p w14:paraId="22550F71"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343E1AD9"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78B87D1B" w14:textId="77777777" w:rsidR="00D74FAB" w:rsidRPr="00D91263" w:rsidRDefault="00D74FAB" w:rsidP="006F5DC5">
      <w:pPr>
        <w:pStyle w:val="NoSpacing"/>
        <w:ind w:firstLine="0"/>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2802"/>
        <w:gridCol w:w="7512"/>
      </w:tblGrid>
      <w:tr w:rsidR="00D74FAB" w:rsidRPr="00D91263" w14:paraId="4FC67536"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8A45DA2" w14:textId="77777777" w:rsidR="00D74FAB" w:rsidRPr="00D91263" w:rsidRDefault="00D74FAB" w:rsidP="00D74FAB">
            <w:pPr>
              <w:pStyle w:val="NoSpacing"/>
              <w:ind w:firstLine="0"/>
              <w:jc w:val="left"/>
            </w:pPr>
            <w:r w:rsidRPr="00D91263">
              <w:t>Name</w:t>
            </w:r>
          </w:p>
        </w:tc>
        <w:tc>
          <w:tcPr>
            <w:tcW w:w="7512" w:type="dxa"/>
          </w:tcPr>
          <w:p w14:paraId="34A8EE30"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4893C957"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B8B874A" w14:textId="77777777" w:rsidR="00D74FAB" w:rsidRPr="00D91263" w:rsidRDefault="00D74FAB" w:rsidP="00D74FAB">
            <w:pPr>
              <w:pStyle w:val="NoSpacing"/>
              <w:ind w:firstLine="0"/>
              <w:jc w:val="left"/>
            </w:pPr>
            <w:r w:rsidRPr="00D91263">
              <w:t>Actors</w:t>
            </w:r>
          </w:p>
        </w:tc>
        <w:tc>
          <w:tcPr>
            <w:tcW w:w="7512" w:type="dxa"/>
          </w:tcPr>
          <w:p w14:paraId="02D1E03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1887F79C"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9FF841" w14:textId="77777777" w:rsidR="00D74FAB" w:rsidRPr="00D91263" w:rsidRDefault="00D74FAB" w:rsidP="00D74FAB">
            <w:pPr>
              <w:pStyle w:val="NoSpacing"/>
              <w:ind w:firstLine="0"/>
              <w:jc w:val="left"/>
            </w:pPr>
            <w:r w:rsidRPr="00D91263">
              <w:t>Description</w:t>
            </w:r>
          </w:p>
        </w:tc>
        <w:tc>
          <w:tcPr>
            <w:tcW w:w="7512" w:type="dxa"/>
          </w:tcPr>
          <w:p w14:paraId="5C03CAC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3043F83F"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332ED0C" w14:textId="77777777" w:rsidR="00D74FAB" w:rsidRPr="00D91263" w:rsidRDefault="00D74FAB" w:rsidP="00D74FAB">
            <w:pPr>
              <w:pStyle w:val="NoSpacing"/>
              <w:ind w:firstLine="0"/>
              <w:jc w:val="left"/>
            </w:pPr>
            <w:r w:rsidRPr="00D91263">
              <w:t>Precondition</w:t>
            </w:r>
          </w:p>
        </w:tc>
        <w:tc>
          <w:tcPr>
            <w:tcW w:w="7512" w:type="dxa"/>
          </w:tcPr>
          <w:p w14:paraId="43BCA2E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w:t>
            </w:r>
            <w:r w:rsidR="00984C9B">
              <w:rPr>
                <w:b/>
              </w:rPr>
              <w:t>O</w:t>
            </w:r>
            <w:r w:rsidRPr="00D91263">
              <w:rPr>
                <w:b/>
              </w:rPr>
              <w:t>ne and only one</w:t>
            </w:r>
            <w:r w:rsidR="00984C9B">
              <w:t xml:space="preserve"> system/</w:t>
            </w:r>
            <w:r w:rsidRPr="00D91263">
              <w:t>device</w:t>
            </w:r>
            <w:r w:rsidR="00984C9B">
              <w:t xml:space="preserve"> has </w:t>
            </w:r>
            <w:r w:rsidR="0022451F">
              <w:t>been</w:t>
            </w:r>
            <w:r w:rsidR="00984C9B">
              <w:t xml:space="preserve"> selected</w:t>
            </w:r>
          </w:p>
          <w:p w14:paraId="36C14A1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16C744A9"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A9762F4" w14:textId="77777777" w:rsidR="00D74FAB" w:rsidRPr="00D91263" w:rsidRDefault="00D74FAB" w:rsidP="00D74FAB">
            <w:pPr>
              <w:pStyle w:val="NoSpacing"/>
              <w:ind w:firstLine="0"/>
              <w:jc w:val="left"/>
            </w:pPr>
            <w:r w:rsidRPr="00D91263">
              <w:t>Events flow</w:t>
            </w:r>
          </w:p>
        </w:tc>
        <w:tc>
          <w:tcPr>
            <w:tcW w:w="7512" w:type="dxa"/>
          </w:tcPr>
          <w:p w14:paraId="5CBBEADA" w14:textId="77777777" w:rsidR="00D74FAB"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0E7047">
              <w:t xml:space="preserve">Click on the </w:t>
            </w:r>
            <w:r>
              <w:rPr>
                <w:i/>
              </w:rPr>
              <w:t>Backup</w:t>
            </w:r>
            <w:r w:rsidR="00D74FAB" w:rsidRPr="00D91263">
              <w:t xml:space="preserve"> button</w:t>
            </w:r>
          </w:p>
          <w:p w14:paraId="302DA096" w14:textId="77777777" w:rsidR="00A74655"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2. Select a spare system</w:t>
            </w:r>
          </w:p>
          <w:p w14:paraId="617669D7" w14:textId="77777777" w:rsidR="00A74655" w:rsidRPr="00D91263"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3. Confirm the backup</w:t>
            </w:r>
          </w:p>
        </w:tc>
      </w:tr>
      <w:tr w:rsidR="00D74FAB" w:rsidRPr="00D91263" w14:paraId="6801B36E"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5A1BBEB" w14:textId="77777777" w:rsidR="00D74FAB" w:rsidRPr="00D91263" w:rsidRDefault="00D74FAB" w:rsidP="00D74FAB">
            <w:pPr>
              <w:pStyle w:val="NoSpacing"/>
              <w:ind w:firstLine="0"/>
              <w:jc w:val="left"/>
            </w:pPr>
            <w:r w:rsidRPr="00D91263">
              <w:t>Post-condition</w:t>
            </w:r>
          </w:p>
        </w:tc>
        <w:tc>
          <w:tcPr>
            <w:tcW w:w="7512" w:type="dxa"/>
          </w:tcPr>
          <w:p w14:paraId="58B30CD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1570FA30"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4D7CCC" w14:textId="77777777" w:rsidR="00D74FAB" w:rsidRPr="00D91263" w:rsidRDefault="00D74FAB" w:rsidP="00D74FAB">
            <w:pPr>
              <w:pStyle w:val="NoSpacing"/>
              <w:ind w:firstLine="0"/>
              <w:jc w:val="left"/>
            </w:pPr>
            <w:r w:rsidRPr="00D91263">
              <w:t>Exception</w:t>
            </w:r>
          </w:p>
        </w:tc>
        <w:tc>
          <w:tcPr>
            <w:tcW w:w="7512" w:type="dxa"/>
          </w:tcPr>
          <w:p w14:paraId="4BB95EEC"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217B6225"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other system(s) or device(s) have dependencies to the selected systems and the switch cannot be made seamlessly, display a warning and information about the dependencies, and offer to override.</w:t>
            </w:r>
          </w:p>
        </w:tc>
      </w:tr>
    </w:tbl>
    <w:p w14:paraId="2A3AC7A0" w14:textId="77777777" w:rsidR="00D74FAB" w:rsidRPr="00D91263" w:rsidRDefault="00D74FAB" w:rsidP="00D5130A">
      <w:pPr>
        <w:pStyle w:val="NoSpacing"/>
        <w:ind w:firstLine="0"/>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2943"/>
        <w:gridCol w:w="7371"/>
      </w:tblGrid>
      <w:tr w:rsidR="00D74FAB" w:rsidRPr="00D91263" w14:paraId="22917B64"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C0903D7" w14:textId="77777777" w:rsidR="00D74FAB" w:rsidRPr="00D91263" w:rsidRDefault="00D74FAB" w:rsidP="00D74FAB">
            <w:pPr>
              <w:pStyle w:val="NoSpacing"/>
              <w:ind w:firstLine="0"/>
              <w:jc w:val="left"/>
            </w:pPr>
            <w:r w:rsidRPr="00D91263">
              <w:t>Name</w:t>
            </w:r>
          </w:p>
        </w:tc>
        <w:tc>
          <w:tcPr>
            <w:tcW w:w="7371" w:type="dxa"/>
          </w:tcPr>
          <w:p w14:paraId="70E52A37"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2518D16F"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2376519" w14:textId="77777777" w:rsidR="00D74FAB" w:rsidRPr="00D91263" w:rsidRDefault="00D74FAB" w:rsidP="00D74FAB">
            <w:pPr>
              <w:pStyle w:val="NoSpacing"/>
              <w:ind w:firstLine="0"/>
              <w:jc w:val="left"/>
            </w:pPr>
            <w:r w:rsidRPr="00D91263">
              <w:t>Actors</w:t>
            </w:r>
          </w:p>
        </w:tc>
        <w:tc>
          <w:tcPr>
            <w:tcW w:w="7371" w:type="dxa"/>
          </w:tcPr>
          <w:p w14:paraId="622E4BA5"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3CFF5DB"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42756A8" w14:textId="77777777" w:rsidR="00D74FAB" w:rsidRPr="00D91263" w:rsidRDefault="00D74FAB" w:rsidP="00D74FAB">
            <w:pPr>
              <w:pStyle w:val="NoSpacing"/>
              <w:ind w:firstLine="0"/>
              <w:jc w:val="left"/>
            </w:pPr>
            <w:r w:rsidRPr="00D91263">
              <w:t>Description</w:t>
            </w:r>
          </w:p>
        </w:tc>
        <w:tc>
          <w:tcPr>
            <w:tcW w:w="7371" w:type="dxa"/>
          </w:tcPr>
          <w:p w14:paraId="343441E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30F49AFF"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6C17B756" w14:textId="77777777" w:rsidR="00D74FAB" w:rsidRPr="00D91263" w:rsidRDefault="00D74FAB" w:rsidP="00D74FAB">
            <w:pPr>
              <w:pStyle w:val="NoSpacing"/>
              <w:ind w:firstLine="0"/>
              <w:jc w:val="left"/>
            </w:pPr>
            <w:r w:rsidRPr="00D91263">
              <w:t>Precondition</w:t>
            </w:r>
          </w:p>
        </w:tc>
        <w:tc>
          <w:tcPr>
            <w:tcW w:w="7371" w:type="dxa"/>
          </w:tcPr>
          <w:p w14:paraId="64E143D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6246BB5A"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2EB0733" w14:textId="77777777" w:rsidR="00D74FAB" w:rsidRPr="00D91263" w:rsidRDefault="00D74FAB" w:rsidP="00D74FAB">
            <w:pPr>
              <w:pStyle w:val="NoSpacing"/>
              <w:ind w:firstLine="0"/>
              <w:jc w:val="left"/>
            </w:pPr>
            <w:r w:rsidRPr="00D91263">
              <w:t>Events flow</w:t>
            </w:r>
          </w:p>
        </w:tc>
        <w:tc>
          <w:tcPr>
            <w:tcW w:w="7371" w:type="dxa"/>
          </w:tcPr>
          <w:p w14:paraId="7D7FEBD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2F879FC7" w14:textId="77777777" w:rsidR="00D74FAB" w:rsidRDefault="00D74FAB"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w:t>
            </w:r>
            <w:r w:rsidR="00A74655">
              <w:t>1.</w:t>
            </w:r>
            <w:r w:rsidR="00F048BB" w:rsidRPr="00D91263">
              <w:t xml:space="preserve"> Click on the </w:t>
            </w:r>
            <w:r w:rsidR="00820820">
              <w:rPr>
                <w:i/>
              </w:rPr>
              <w:t>Display in Current/New view</w:t>
            </w:r>
            <w:r w:rsidRPr="00D91263">
              <w:t xml:space="preserve"> button</w:t>
            </w:r>
            <w:r w:rsidR="00820820">
              <w:t xml:space="preserve"> on screen 1</w:t>
            </w:r>
          </w:p>
          <w:p w14:paraId="010954C3" w14:textId="77777777" w:rsidR="00820820"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2.2</w:t>
            </w:r>
            <w:r w:rsidR="00820820">
              <w:t>. Control the detailed information on screen 2</w:t>
            </w:r>
          </w:p>
          <w:p w14:paraId="5E056A8B" w14:textId="77777777" w:rsidR="00820820"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3.1</w:t>
            </w:r>
            <w:r w:rsidR="00820820">
              <w:t xml:space="preserve">. Click on </w:t>
            </w:r>
            <w:r w:rsidR="00820820" w:rsidRPr="00820820">
              <w:rPr>
                <w:i/>
              </w:rPr>
              <w:t>Logs</w:t>
            </w:r>
            <w:r w:rsidR="00820820">
              <w:t xml:space="preserve"> button on screen 1</w:t>
            </w:r>
          </w:p>
          <w:p w14:paraId="10D54F0F" w14:textId="77777777" w:rsidR="00820820" w:rsidRPr="00D91263"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3.2</w:t>
            </w:r>
            <w:r w:rsidR="00820820">
              <w:t>. Watch and filter logs on screen 3</w:t>
            </w:r>
          </w:p>
        </w:tc>
      </w:tr>
      <w:tr w:rsidR="00D74FAB" w:rsidRPr="00D91263" w14:paraId="00C83B39"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E8E61C8" w14:textId="77777777" w:rsidR="00D74FAB" w:rsidRPr="00D91263" w:rsidRDefault="00D74FAB" w:rsidP="00D74FAB">
            <w:pPr>
              <w:pStyle w:val="NoSpacing"/>
              <w:ind w:firstLine="0"/>
              <w:jc w:val="left"/>
            </w:pPr>
            <w:r w:rsidRPr="00D91263">
              <w:t>Post-condition</w:t>
            </w:r>
          </w:p>
        </w:tc>
        <w:tc>
          <w:tcPr>
            <w:tcW w:w="7371" w:type="dxa"/>
          </w:tcPr>
          <w:p w14:paraId="474A19A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3CD98411"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C94BBB9" w14:textId="77777777" w:rsidR="00D74FAB" w:rsidRPr="00D91263" w:rsidRDefault="00D74FAB" w:rsidP="00D74FAB">
            <w:pPr>
              <w:pStyle w:val="NoSpacing"/>
              <w:ind w:firstLine="0"/>
              <w:jc w:val="left"/>
            </w:pPr>
            <w:r w:rsidRPr="00D91263">
              <w:t>Exception</w:t>
            </w:r>
          </w:p>
        </w:tc>
        <w:tc>
          <w:tcPr>
            <w:tcW w:w="7371" w:type="dxa"/>
          </w:tcPr>
          <w:p w14:paraId="10F25CA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7FAC5900" w14:textId="77777777" w:rsidR="00107057" w:rsidRPr="00D5130A" w:rsidRDefault="00107057" w:rsidP="00107057">
      <w:pPr>
        <w:pStyle w:val="NoSpacing"/>
        <w:ind w:firstLine="0"/>
        <w:rPr>
          <w:color w:val="244061"/>
          <w:sz w:val="32"/>
          <w:szCs w:val="48"/>
        </w:rPr>
      </w:pPr>
    </w:p>
    <w:tbl>
      <w:tblPr>
        <w:tblStyle w:val="MediumShading1-Accent11"/>
        <w:tblW w:w="10314" w:type="dxa"/>
        <w:tblLook w:val="04A0" w:firstRow="1" w:lastRow="0" w:firstColumn="1" w:lastColumn="0" w:noHBand="0" w:noVBand="1"/>
      </w:tblPr>
      <w:tblGrid>
        <w:gridCol w:w="2943"/>
        <w:gridCol w:w="7371"/>
      </w:tblGrid>
      <w:tr w:rsidR="00D74FAB" w:rsidRPr="00D91263" w14:paraId="26C9F7C2" w14:textId="77777777" w:rsidTr="00D51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1DF4EE9" w14:textId="77777777" w:rsidR="00D74FAB" w:rsidRPr="00D91263" w:rsidRDefault="00D74FAB" w:rsidP="00CC0D27">
            <w:pPr>
              <w:pStyle w:val="NoSpacing"/>
              <w:ind w:firstLine="0"/>
              <w:jc w:val="left"/>
            </w:pPr>
            <w:r w:rsidRPr="00D91263">
              <w:t>Name</w:t>
            </w:r>
          </w:p>
        </w:tc>
        <w:tc>
          <w:tcPr>
            <w:tcW w:w="7371" w:type="dxa"/>
          </w:tcPr>
          <w:p w14:paraId="3EE30880"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4E1AE95F"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2D329E7A" w14:textId="77777777" w:rsidR="00D74FAB" w:rsidRPr="00D91263" w:rsidRDefault="00D74FAB" w:rsidP="00CC0D27">
            <w:pPr>
              <w:pStyle w:val="NoSpacing"/>
              <w:ind w:firstLine="0"/>
              <w:jc w:val="left"/>
            </w:pPr>
            <w:r w:rsidRPr="00D91263">
              <w:t>Actors</w:t>
            </w:r>
          </w:p>
        </w:tc>
        <w:tc>
          <w:tcPr>
            <w:tcW w:w="7371" w:type="dxa"/>
          </w:tcPr>
          <w:p w14:paraId="09F66F5D"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30B801B"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977D041" w14:textId="77777777" w:rsidR="00D74FAB" w:rsidRPr="00D91263" w:rsidRDefault="00D74FAB" w:rsidP="00CC0D27">
            <w:pPr>
              <w:pStyle w:val="NoSpacing"/>
              <w:ind w:firstLine="0"/>
              <w:jc w:val="left"/>
            </w:pPr>
            <w:r w:rsidRPr="00D91263">
              <w:t>Description</w:t>
            </w:r>
          </w:p>
        </w:tc>
        <w:tc>
          <w:tcPr>
            <w:tcW w:w="7371" w:type="dxa"/>
          </w:tcPr>
          <w:p w14:paraId="047D394A"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5AB5BA80" w14:textId="77777777" w:rsidTr="00D5130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B3E7CCC" w14:textId="77777777" w:rsidR="00D74FAB" w:rsidRPr="00D91263" w:rsidRDefault="00D74FAB" w:rsidP="00CC0D27">
            <w:pPr>
              <w:pStyle w:val="NoSpacing"/>
              <w:ind w:firstLine="0"/>
              <w:jc w:val="left"/>
            </w:pPr>
            <w:r w:rsidRPr="00D91263">
              <w:t>Precondition</w:t>
            </w:r>
          </w:p>
        </w:tc>
        <w:tc>
          <w:tcPr>
            <w:tcW w:w="7371" w:type="dxa"/>
          </w:tcPr>
          <w:p w14:paraId="27469B04"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6C5509FA" w14:textId="77777777" w:rsidTr="00D513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8C0965F" w14:textId="77777777" w:rsidR="00D74FAB" w:rsidRPr="00D91263" w:rsidRDefault="00D74FAB" w:rsidP="00CC0D27">
            <w:pPr>
              <w:pStyle w:val="NoSpacing"/>
              <w:ind w:firstLine="0"/>
              <w:jc w:val="left"/>
            </w:pPr>
            <w:r w:rsidRPr="00D91263">
              <w:t>Events flow</w:t>
            </w:r>
          </w:p>
        </w:tc>
        <w:tc>
          <w:tcPr>
            <w:tcW w:w="7371" w:type="dxa"/>
          </w:tcPr>
          <w:p w14:paraId="5F557421" w14:textId="77777777" w:rsidR="004F043B" w:rsidRPr="00D91263" w:rsidRDefault="004F043B" w:rsidP="004F043B">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D74FAB" w:rsidRPr="00D91263">
              <w:t>Select the requested part(s)</w:t>
            </w:r>
          </w:p>
        </w:tc>
      </w:tr>
      <w:tr w:rsidR="00D74FAB" w:rsidRPr="00D91263" w14:paraId="69FBC160" w14:textId="77777777" w:rsidTr="00D51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56C9C8E" w14:textId="77777777" w:rsidR="00D74FAB" w:rsidRPr="00D91263" w:rsidRDefault="00D74FAB" w:rsidP="00CC0D27">
            <w:pPr>
              <w:pStyle w:val="NoSpacing"/>
              <w:ind w:firstLine="0"/>
              <w:jc w:val="left"/>
            </w:pPr>
            <w:r w:rsidRPr="00D91263">
              <w:t>Post-condition</w:t>
            </w:r>
          </w:p>
        </w:tc>
        <w:tc>
          <w:tcPr>
            <w:tcW w:w="7371" w:type="dxa"/>
          </w:tcPr>
          <w:p w14:paraId="02BEBA3F"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217BF999" w14:textId="77777777" w:rsidTr="00D5130A">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A366C72" w14:textId="77777777" w:rsidR="00D74FAB" w:rsidRPr="00D91263" w:rsidRDefault="00D74FAB" w:rsidP="00CC0D27">
            <w:pPr>
              <w:pStyle w:val="NoSpacing"/>
              <w:ind w:firstLine="0"/>
              <w:jc w:val="left"/>
            </w:pPr>
            <w:r w:rsidRPr="00D91263">
              <w:t>Exception</w:t>
            </w:r>
          </w:p>
        </w:tc>
        <w:tc>
          <w:tcPr>
            <w:tcW w:w="7371" w:type="dxa"/>
          </w:tcPr>
          <w:p w14:paraId="14EB49D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2C23232C" w14:textId="77777777" w:rsidR="00D74FAB" w:rsidRPr="00D91263" w:rsidRDefault="00D74FAB" w:rsidP="00D74FAB">
      <w:pPr>
        <w:pStyle w:val="NoSpacing"/>
        <w:rPr>
          <w:szCs w:val="48"/>
        </w:rPr>
      </w:pPr>
    </w:p>
    <w:p w14:paraId="5B09187D" w14:textId="77777777" w:rsidR="00DC377C" w:rsidRPr="00D91263" w:rsidRDefault="00880FF6" w:rsidP="006F35A8">
      <w:pPr>
        <w:pStyle w:val="ListParagraph"/>
        <w:numPr>
          <w:ilvl w:val="1"/>
          <w:numId w:val="12"/>
        </w:numPr>
        <w:outlineLvl w:val="1"/>
        <w:rPr>
          <w:color w:val="365F91"/>
          <w:sz w:val="28"/>
          <w:szCs w:val="28"/>
        </w:rPr>
      </w:pPr>
      <w:bookmarkStart w:id="39" w:name="_Toc243384554"/>
      <w:r w:rsidRPr="00D91263">
        <w:rPr>
          <w:color w:val="365F91"/>
          <w:sz w:val="28"/>
          <w:szCs w:val="28"/>
        </w:rPr>
        <w:lastRenderedPageBreak/>
        <w:t>Sequence diagrams</w:t>
      </w:r>
      <w:bookmarkEnd w:id="39"/>
    </w:p>
    <w:p w14:paraId="06FD5485" w14:textId="77777777"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B52D13">
        <w:t>conditions</w:t>
      </w:r>
      <w:r w:rsidR="005E29BD" w:rsidRPr="00D91263">
        <w:t xml:space="preserve"> and </w:t>
      </w:r>
      <w:r w:rsidR="005E29BD" w:rsidRPr="00D91263">
        <w:rPr>
          <w:i/>
        </w:rPr>
        <w:t>Critical failure</w:t>
      </w:r>
      <w:r w:rsidR="005E29BD" w:rsidRPr="00D91263">
        <w:t>.</w:t>
      </w:r>
    </w:p>
    <w:p w14:paraId="3FA03561" w14:textId="77777777" w:rsidR="00DD287F" w:rsidRPr="00D91263" w:rsidRDefault="00DD287F" w:rsidP="00DD287F">
      <w:pPr>
        <w:pStyle w:val="NoSpacing"/>
      </w:pPr>
    </w:p>
    <w:p w14:paraId="002C9386"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49242185" w14:textId="77777777" w:rsidR="008979E2" w:rsidRPr="00D91263" w:rsidRDefault="008979E2" w:rsidP="005E29BD">
      <w:pPr>
        <w:pStyle w:val="NoSpacing"/>
      </w:pPr>
    </w:p>
    <w:p w14:paraId="0A26BABF" w14:textId="77777777" w:rsidR="008979E2" w:rsidRPr="00D91263" w:rsidRDefault="008979E2" w:rsidP="005E29BD">
      <w:pPr>
        <w:pStyle w:val="NoSpacing"/>
      </w:pPr>
    </w:p>
    <w:p w14:paraId="0AD6E192" w14:textId="77777777" w:rsidR="000C4EC5" w:rsidRPr="00A2556C" w:rsidRDefault="000C4EC5" w:rsidP="006F35A8">
      <w:pPr>
        <w:pStyle w:val="ListParagraph"/>
        <w:numPr>
          <w:ilvl w:val="2"/>
          <w:numId w:val="12"/>
        </w:numPr>
        <w:outlineLvl w:val="1"/>
        <w:rPr>
          <w:rStyle w:val="BookTitle"/>
          <w:color w:val="4F81BD" w:themeColor="accent1"/>
        </w:rPr>
      </w:pPr>
      <w:bookmarkStart w:id="40" w:name="_Toc243384555"/>
      <w:r w:rsidRPr="00D91263">
        <w:rPr>
          <w:rStyle w:val="BookTitle"/>
          <w:color w:val="4F81BD" w:themeColor="accent1"/>
        </w:rPr>
        <w:t>Fault recover</w:t>
      </w:r>
      <w:r w:rsidR="00175E53" w:rsidRPr="00D91263">
        <w:rPr>
          <w:rStyle w:val="BookTitle"/>
          <w:color w:val="4F81BD" w:themeColor="accent1"/>
        </w:rPr>
        <w:t>y</w:t>
      </w:r>
      <w:bookmarkEnd w:id="40"/>
    </w:p>
    <w:p w14:paraId="709849A5" w14:textId="77777777"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DIR is controlling several values. If one is in an out-of-tolerance state, it be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1D4E3435" w14:textId="77777777" w:rsidR="00D15E62" w:rsidRPr="00D91263" w:rsidRDefault="00D15E62" w:rsidP="005E29BD">
      <w:pPr>
        <w:pStyle w:val="NoSpacing"/>
        <w:rPr>
          <w:rStyle w:val="BookTitle"/>
        </w:rPr>
      </w:pPr>
    </w:p>
    <w:p w14:paraId="5C359311" w14:textId="77777777" w:rsidR="00D15E62" w:rsidRPr="00D91263" w:rsidRDefault="00D15E62" w:rsidP="005E29BD">
      <w:pPr>
        <w:pStyle w:val="NoSpacing"/>
        <w:rPr>
          <w:rStyle w:val="BookTitle"/>
        </w:rPr>
      </w:pPr>
    </w:p>
    <w:p w14:paraId="0E57EDC3" w14:textId="77777777" w:rsidR="00D15E62" w:rsidRPr="00D91263" w:rsidRDefault="008E4173" w:rsidP="005E29BD">
      <w:pPr>
        <w:pStyle w:val="NoSpacing"/>
        <w:rPr>
          <w:rStyle w:val="BookTitle"/>
        </w:rPr>
      </w:pPr>
      <w:r>
        <w:rPr>
          <w:b/>
          <w:bCs/>
          <w:smallCaps/>
          <w:noProof/>
          <w:spacing w:val="5"/>
          <w:lang w:val="fr-FR" w:eastAsia="ko-KR"/>
        </w:rPr>
        <w:drawing>
          <wp:anchor distT="0" distB="0" distL="114300" distR="114300" simplePos="0" relativeHeight="251739136" behindDoc="1" locked="0" layoutInCell="1" allowOverlap="1" wp14:editId="4185371B">
            <wp:simplePos x="0" y="0"/>
            <wp:positionH relativeFrom="column">
              <wp:posOffset>425725</wp:posOffset>
            </wp:positionH>
            <wp:positionV relativeFrom="paragraph">
              <wp:posOffset>94406</wp:posOffset>
            </wp:positionV>
            <wp:extent cx="5758711" cy="3575714"/>
            <wp:effectExtent l="19050" t="0" r="0" b="0"/>
            <wp:wrapNone/>
            <wp:docPr id="45" name="Image 28" descr="D:\Cours\554 - Design\Euroteam\Project 1\Part Final\Design\Images\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554 - Design\Euroteam\Project 1\Part Final\Design\Images\1.Sequence Diagram - Fault recovering.png"/>
                    <pic:cNvPicPr>
                      <a:picLocks noChangeAspect="1" noChangeArrowheads="1"/>
                    </pic:cNvPicPr>
                  </pic:nvPicPr>
                  <pic:blipFill>
                    <a:blip r:embed="rId42"/>
                    <a:srcRect/>
                    <a:stretch>
                      <a:fillRect/>
                    </a:stretch>
                  </pic:blipFill>
                  <pic:spPr bwMode="auto">
                    <a:xfrm>
                      <a:off x="0" y="0"/>
                      <a:ext cx="5758711" cy="3575714"/>
                    </a:xfrm>
                    <a:prstGeom prst="rect">
                      <a:avLst/>
                    </a:prstGeom>
                    <a:noFill/>
                    <a:ln w="9525">
                      <a:noFill/>
                      <a:miter lim="800000"/>
                      <a:headEnd/>
                      <a:tailEnd/>
                    </a:ln>
                  </pic:spPr>
                </pic:pic>
              </a:graphicData>
            </a:graphic>
          </wp:anchor>
        </w:drawing>
      </w:r>
      <w:r w:rsidR="00D56248">
        <w:pict>
          <v:shape id="_x0000_s1035" type="#_x0000_t202" style="position:absolute;left:0;text-align:left;margin-left:49.95pt;margin-top:290.1pt;width:425.3pt;height:.05pt;z-index:251672576;mso-position-horizontal-relative:text;mso-position-vertical-relative:text" stroked="f">
            <v:textbox style="mso-next-textbox:#_x0000_s1035;mso-fit-shape-to-text:t" inset="0,0,0,0">
              <w:txbxContent>
                <w:p w14:paraId="0C4F0CFE" w14:textId="77777777" w:rsidR="002C6FC3" w:rsidRPr="00175E53" w:rsidRDefault="002C6FC3" w:rsidP="00175E53">
                  <w:pPr>
                    <w:pStyle w:val="Caption"/>
                    <w:jc w:val="center"/>
                    <w:rPr>
                      <w:smallCaps/>
                      <w:noProof/>
                      <w:color w:val="808080" w:themeColor="text1" w:themeTint="80"/>
                      <w:spacing w:val="5"/>
                    </w:rPr>
                  </w:pPr>
                  <w:bookmarkStart w:id="41" w:name="_Toc243384594"/>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7569D4">
                    <w:rPr>
                      <w:noProof/>
                      <w:color w:val="808080" w:themeColor="text1" w:themeTint="80"/>
                    </w:rPr>
                    <w:t>11</w:t>
                  </w:r>
                  <w:r w:rsidRPr="00175E53">
                    <w:rPr>
                      <w:color w:val="808080" w:themeColor="text1" w:themeTint="80"/>
                    </w:rPr>
                    <w:fldChar w:fldCharType="end"/>
                  </w:r>
                  <w:r w:rsidRPr="00175E53">
                    <w:rPr>
                      <w:color w:val="808080" w:themeColor="text1" w:themeTint="80"/>
                    </w:rPr>
                    <w:t>: Sequence diagram - Fault recovery</w:t>
                  </w:r>
                  <w:bookmarkEnd w:id="41"/>
                </w:p>
              </w:txbxContent>
            </v:textbox>
          </v:shape>
        </w:pict>
      </w:r>
    </w:p>
    <w:p w14:paraId="5E490B9C" w14:textId="77777777" w:rsidR="00D15E62" w:rsidRPr="00D91263" w:rsidRDefault="00D15E62" w:rsidP="005E29BD">
      <w:pPr>
        <w:pStyle w:val="NoSpacing"/>
        <w:rPr>
          <w:rStyle w:val="BookTitle"/>
          <w:b w:val="0"/>
          <w:bCs w:val="0"/>
          <w:smallCaps w:val="0"/>
          <w:color w:val="4F81BD" w:themeColor="accent1"/>
          <w:spacing w:val="0"/>
        </w:rPr>
      </w:pPr>
    </w:p>
    <w:p w14:paraId="334F3B3C" w14:textId="77777777" w:rsidR="00D15E62" w:rsidRPr="00D91263" w:rsidRDefault="00D15E62" w:rsidP="005E29BD">
      <w:pPr>
        <w:pStyle w:val="NoSpacing"/>
        <w:rPr>
          <w:rStyle w:val="BookTitle"/>
        </w:rPr>
      </w:pPr>
    </w:p>
    <w:p w14:paraId="01A0454B" w14:textId="77777777" w:rsidR="00D15E62" w:rsidRPr="00D91263" w:rsidRDefault="00D15E62" w:rsidP="005E29BD">
      <w:pPr>
        <w:pStyle w:val="NoSpacing"/>
        <w:rPr>
          <w:rStyle w:val="BookTitle"/>
        </w:rPr>
      </w:pPr>
    </w:p>
    <w:p w14:paraId="7C8EEF36" w14:textId="77777777" w:rsidR="00D15E62" w:rsidRPr="00D91263" w:rsidRDefault="00D15E62" w:rsidP="005E29BD">
      <w:pPr>
        <w:pStyle w:val="NoSpacing"/>
        <w:rPr>
          <w:rStyle w:val="BookTitle"/>
        </w:rPr>
      </w:pPr>
    </w:p>
    <w:p w14:paraId="127BE7D4" w14:textId="77777777" w:rsidR="00D15E62" w:rsidRPr="00D91263" w:rsidRDefault="00D15E62" w:rsidP="005E29BD">
      <w:pPr>
        <w:pStyle w:val="NoSpacing"/>
        <w:rPr>
          <w:rStyle w:val="BookTitle"/>
        </w:rPr>
      </w:pPr>
    </w:p>
    <w:p w14:paraId="36795C99" w14:textId="77777777" w:rsidR="00D15E62" w:rsidRPr="00D91263" w:rsidRDefault="00D15E62" w:rsidP="005E29BD">
      <w:pPr>
        <w:pStyle w:val="NoSpacing"/>
        <w:rPr>
          <w:rStyle w:val="BookTitle"/>
        </w:rPr>
      </w:pPr>
    </w:p>
    <w:p w14:paraId="68E23657" w14:textId="77777777" w:rsidR="00D15E62" w:rsidRPr="00D91263" w:rsidRDefault="00D15E62" w:rsidP="005E29BD">
      <w:pPr>
        <w:pStyle w:val="NoSpacing"/>
        <w:rPr>
          <w:rStyle w:val="BookTitle"/>
        </w:rPr>
      </w:pPr>
    </w:p>
    <w:p w14:paraId="494BA2DD" w14:textId="77777777" w:rsidR="00D15E62" w:rsidRPr="00D91263" w:rsidRDefault="00D15E62" w:rsidP="005E29BD">
      <w:pPr>
        <w:pStyle w:val="NoSpacing"/>
        <w:rPr>
          <w:rStyle w:val="BookTitle"/>
        </w:rPr>
      </w:pPr>
    </w:p>
    <w:p w14:paraId="75B3CA67" w14:textId="77777777" w:rsidR="00D15E62" w:rsidRPr="00D91263" w:rsidRDefault="00D15E62" w:rsidP="005E29BD">
      <w:pPr>
        <w:pStyle w:val="NoSpacing"/>
        <w:rPr>
          <w:rStyle w:val="BookTitle"/>
        </w:rPr>
      </w:pPr>
    </w:p>
    <w:p w14:paraId="0D68D49F" w14:textId="77777777" w:rsidR="00D15E62" w:rsidRPr="00D91263" w:rsidRDefault="00D15E62" w:rsidP="005E29BD">
      <w:pPr>
        <w:pStyle w:val="NoSpacing"/>
        <w:rPr>
          <w:rStyle w:val="BookTitle"/>
        </w:rPr>
      </w:pPr>
    </w:p>
    <w:p w14:paraId="09B18D57" w14:textId="77777777" w:rsidR="00D15E62" w:rsidRPr="00D91263" w:rsidRDefault="00D15E62" w:rsidP="005E29BD">
      <w:pPr>
        <w:pStyle w:val="NoSpacing"/>
        <w:rPr>
          <w:rStyle w:val="BookTitle"/>
        </w:rPr>
      </w:pPr>
    </w:p>
    <w:p w14:paraId="7B87F135" w14:textId="77777777" w:rsidR="00D15E62" w:rsidRPr="00D91263" w:rsidRDefault="00D15E62" w:rsidP="005E29BD">
      <w:pPr>
        <w:pStyle w:val="NoSpacing"/>
        <w:rPr>
          <w:rStyle w:val="BookTitle"/>
        </w:rPr>
      </w:pPr>
    </w:p>
    <w:p w14:paraId="293D7DB5" w14:textId="77777777" w:rsidR="00D15E62" w:rsidRPr="00D91263" w:rsidRDefault="00D15E62" w:rsidP="005E29BD">
      <w:pPr>
        <w:pStyle w:val="NoSpacing"/>
        <w:rPr>
          <w:rStyle w:val="BookTitle"/>
        </w:rPr>
      </w:pPr>
    </w:p>
    <w:p w14:paraId="370C618B" w14:textId="77777777" w:rsidR="00D15E62" w:rsidRPr="00D91263" w:rsidRDefault="00D15E62" w:rsidP="005E29BD">
      <w:pPr>
        <w:pStyle w:val="NoSpacing"/>
        <w:rPr>
          <w:rStyle w:val="BookTitle"/>
        </w:rPr>
      </w:pPr>
    </w:p>
    <w:p w14:paraId="7106F4B3" w14:textId="77777777" w:rsidR="00D15E62" w:rsidRPr="00D91263" w:rsidRDefault="00D15E62" w:rsidP="005E29BD">
      <w:pPr>
        <w:pStyle w:val="NoSpacing"/>
        <w:rPr>
          <w:rStyle w:val="BookTitle"/>
        </w:rPr>
      </w:pPr>
    </w:p>
    <w:p w14:paraId="32E663C0" w14:textId="77777777" w:rsidR="00D15E62" w:rsidRPr="00D91263" w:rsidRDefault="00D15E62" w:rsidP="005E29BD">
      <w:pPr>
        <w:pStyle w:val="NoSpacing"/>
        <w:rPr>
          <w:rStyle w:val="BookTitle"/>
        </w:rPr>
      </w:pPr>
    </w:p>
    <w:p w14:paraId="4B8D85CE" w14:textId="77777777" w:rsidR="00D15E62" w:rsidRPr="00D91263" w:rsidRDefault="00D15E62" w:rsidP="005E29BD">
      <w:pPr>
        <w:pStyle w:val="NoSpacing"/>
        <w:rPr>
          <w:rStyle w:val="BookTitle"/>
        </w:rPr>
      </w:pPr>
    </w:p>
    <w:p w14:paraId="0F530D80" w14:textId="77777777" w:rsidR="00D15E62" w:rsidRPr="00D91263" w:rsidRDefault="00D15E62" w:rsidP="005E29BD">
      <w:pPr>
        <w:pStyle w:val="NoSpacing"/>
        <w:rPr>
          <w:rStyle w:val="BookTitle"/>
        </w:rPr>
      </w:pPr>
    </w:p>
    <w:p w14:paraId="00399CEE" w14:textId="77777777" w:rsidR="00D15E62" w:rsidRPr="00D91263" w:rsidRDefault="00D15E62" w:rsidP="005E29BD">
      <w:pPr>
        <w:pStyle w:val="NoSpacing"/>
        <w:rPr>
          <w:rStyle w:val="BookTitle"/>
        </w:rPr>
      </w:pPr>
    </w:p>
    <w:p w14:paraId="3D45F721" w14:textId="77777777" w:rsidR="00D15E62" w:rsidRPr="00D91263" w:rsidRDefault="00D15E62" w:rsidP="005E29BD">
      <w:pPr>
        <w:pStyle w:val="NoSpacing"/>
        <w:rPr>
          <w:rStyle w:val="BookTitle"/>
        </w:rPr>
      </w:pPr>
    </w:p>
    <w:p w14:paraId="40268E52" w14:textId="77777777" w:rsidR="00D15E62" w:rsidRPr="00D91263" w:rsidRDefault="00D15E62" w:rsidP="005E29BD">
      <w:pPr>
        <w:pStyle w:val="NoSpacing"/>
        <w:rPr>
          <w:rStyle w:val="BookTitle"/>
        </w:rPr>
      </w:pPr>
    </w:p>
    <w:p w14:paraId="222EC625" w14:textId="77777777" w:rsidR="00D15E62" w:rsidRPr="00D91263" w:rsidRDefault="00D15E62" w:rsidP="005E29BD">
      <w:pPr>
        <w:pStyle w:val="NoSpacing"/>
        <w:rPr>
          <w:rStyle w:val="BookTitle"/>
        </w:rPr>
      </w:pPr>
    </w:p>
    <w:p w14:paraId="7774318F" w14:textId="77777777" w:rsidR="00693471" w:rsidRPr="00D91263" w:rsidRDefault="00693471" w:rsidP="005E29BD">
      <w:pPr>
        <w:pStyle w:val="NoSpacing"/>
        <w:rPr>
          <w:rStyle w:val="BookTitle"/>
        </w:rPr>
      </w:pPr>
    </w:p>
    <w:p w14:paraId="3F9E3D06" w14:textId="77777777" w:rsidR="00D15E62" w:rsidRPr="00D91263" w:rsidRDefault="00D15E62" w:rsidP="00D15E62">
      <w:pPr>
        <w:pStyle w:val="ListParagraph"/>
        <w:ind w:left="2160"/>
        <w:outlineLvl w:val="1"/>
        <w:rPr>
          <w:rStyle w:val="BookTitle"/>
        </w:rPr>
      </w:pPr>
    </w:p>
    <w:p w14:paraId="3497F59C" w14:textId="77777777" w:rsidR="00D15E62" w:rsidRPr="00D91263" w:rsidRDefault="00D15E62">
      <w:pPr>
        <w:spacing w:after="0" w:line="240" w:lineRule="auto"/>
        <w:rPr>
          <w:rStyle w:val="BookTitle"/>
        </w:rPr>
      </w:pPr>
      <w:r w:rsidRPr="00D91263">
        <w:rPr>
          <w:rStyle w:val="BookTitle"/>
          <w:color w:val="4F81BD" w:themeColor="accent1"/>
        </w:rPr>
        <w:br w:type="page"/>
      </w:r>
    </w:p>
    <w:p w14:paraId="44B620C3" w14:textId="77777777" w:rsidR="000C4EC5" w:rsidRPr="00A2556C" w:rsidRDefault="00C411F4" w:rsidP="006F35A8">
      <w:pPr>
        <w:pStyle w:val="ListParagraph"/>
        <w:numPr>
          <w:ilvl w:val="2"/>
          <w:numId w:val="12"/>
        </w:numPr>
        <w:outlineLvl w:val="1"/>
        <w:rPr>
          <w:rStyle w:val="BookTitle"/>
          <w:color w:val="4F81BD" w:themeColor="accent1"/>
        </w:rPr>
      </w:pPr>
      <w:bookmarkStart w:id="42" w:name="_Toc243384556"/>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42"/>
    </w:p>
    <w:p w14:paraId="1A13B06F" w14:textId="77777777" w:rsidR="00894FFD" w:rsidRPr="00D91263" w:rsidRDefault="006145D9" w:rsidP="004625B1">
      <w:pPr>
        <w:pStyle w:val="NoSpacing"/>
        <w:rPr>
          <w:rStyle w:val="BookTitle"/>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006452C4" w14:textId="77777777" w:rsidR="00894FFD" w:rsidRPr="00D91263" w:rsidRDefault="00894FFD" w:rsidP="004625B1">
      <w:pPr>
        <w:pStyle w:val="NoSpacing"/>
        <w:rPr>
          <w:rStyle w:val="BookTitle"/>
        </w:rPr>
      </w:pPr>
    </w:p>
    <w:p w14:paraId="23C7E4C6" w14:textId="77777777"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46A042EB" w14:textId="77777777" w:rsidR="00894FFD" w:rsidRPr="00D91263" w:rsidRDefault="00894FFD" w:rsidP="004625B1">
      <w:pPr>
        <w:pStyle w:val="NoSpacing"/>
        <w:rPr>
          <w:rStyle w:val="BookTitle"/>
        </w:rPr>
      </w:pPr>
    </w:p>
    <w:p w14:paraId="0D340213" w14:textId="77777777"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1F403812" w14:textId="77777777" w:rsidR="003D5749" w:rsidRPr="00D91263" w:rsidRDefault="003D5749" w:rsidP="005E29BD">
      <w:pPr>
        <w:pStyle w:val="NoSpacing"/>
      </w:pPr>
    </w:p>
    <w:p w14:paraId="7DB3C19C" w14:textId="77777777" w:rsidR="005A3ED6" w:rsidRPr="00D91263" w:rsidRDefault="008E4173" w:rsidP="004625B1">
      <w:pPr>
        <w:tabs>
          <w:tab w:val="left" w:pos="5529"/>
        </w:tabs>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741184" behindDoc="1" locked="0" layoutInCell="1" allowOverlap="1" wp14:editId="2E9FF075">
            <wp:simplePos x="0" y="0"/>
            <wp:positionH relativeFrom="column">
              <wp:posOffset>-338550</wp:posOffset>
            </wp:positionH>
            <wp:positionV relativeFrom="paragraph">
              <wp:posOffset>567653</wp:posOffset>
            </wp:positionV>
            <wp:extent cx="7100636" cy="5540991"/>
            <wp:effectExtent l="19050" t="0" r="5014" b="0"/>
            <wp:wrapNone/>
            <wp:docPr id="47" name="Image 29" descr="D:\Cours\554 - Design\Euroteam\Project 1\Part Final\Design\Images\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urs\554 - Design\Euroteam\Project 1\Part Final\Design\Images\2.Sequence Diagram - Safe response in case of hazardous conditions.png"/>
                    <pic:cNvPicPr>
                      <a:picLocks noChangeAspect="1" noChangeArrowheads="1"/>
                    </pic:cNvPicPr>
                  </pic:nvPicPr>
                  <pic:blipFill>
                    <a:blip r:embed="rId43"/>
                    <a:srcRect/>
                    <a:stretch>
                      <a:fillRect/>
                    </a:stretch>
                  </pic:blipFill>
                  <pic:spPr bwMode="auto">
                    <a:xfrm>
                      <a:off x="0" y="0"/>
                      <a:ext cx="7100636" cy="5540991"/>
                    </a:xfrm>
                    <a:prstGeom prst="rect">
                      <a:avLst/>
                    </a:prstGeom>
                    <a:noFill/>
                    <a:ln w="9525">
                      <a:noFill/>
                      <a:miter lim="800000"/>
                      <a:headEnd/>
                      <a:tailEnd/>
                    </a:ln>
                  </pic:spPr>
                </pic:pic>
              </a:graphicData>
            </a:graphic>
          </wp:anchor>
        </w:drawing>
      </w:r>
      <w:r w:rsidR="00D56248">
        <w:pict>
          <v:shape id="_x0000_s1036" type="#_x0000_t202" style="position:absolute;margin-left:-1.15pt;margin-top:479.95pt;width:503.15pt;height:21pt;z-index:251675648;mso-position-horizontal-relative:text;mso-position-vertical-relative:text" stroked="f">
            <v:textbox style="mso-next-textbox:#_x0000_s1036;mso-fit-shape-to-text:t" inset="0,0,0,0">
              <w:txbxContent>
                <w:p w14:paraId="01F41DD8" w14:textId="77777777" w:rsidR="002C6FC3" w:rsidRPr="004625B1" w:rsidRDefault="002C6FC3" w:rsidP="004625B1">
                  <w:pPr>
                    <w:pStyle w:val="Caption"/>
                    <w:jc w:val="center"/>
                    <w:rPr>
                      <w:smallCaps/>
                      <w:noProof/>
                      <w:color w:val="808080" w:themeColor="text1" w:themeTint="80"/>
                      <w:spacing w:val="5"/>
                    </w:rPr>
                  </w:pPr>
                  <w:bookmarkStart w:id="43" w:name="_Toc243384595"/>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7569D4">
                    <w:rPr>
                      <w:noProof/>
                      <w:color w:val="808080" w:themeColor="text1" w:themeTint="80"/>
                    </w:rPr>
                    <w:t>12</w:t>
                  </w:r>
                  <w:r w:rsidRPr="004625B1">
                    <w:rPr>
                      <w:color w:val="808080" w:themeColor="text1" w:themeTint="80"/>
                    </w:rPr>
                    <w:fldChar w:fldCharType="end"/>
                  </w:r>
                  <w:r w:rsidRPr="004625B1">
                    <w:rPr>
                      <w:color w:val="808080" w:themeColor="text1" w:themeTint="80"/>
                    </w:rPr>
                    <w:t>: Sequence diagram - Safe response in case of hazardous conditions</w:t>
                  </w:r>
                  <w:bookmarkEnd w:id="43"/>
                </w:p>
              </w:txbxContent>
            </v:textbox>
          </v:shape>
        </w:pict>
      </w:r>
      <w:r w:rsidR="005A3ED6" w:rsidRPr="00D91263">
        <w:rPr>
          <w:b/>
          <w:color w:val="244061"/>
          <w:sz w:val="36"/>
          <w:szCs w:val="36"/>
        </w:rPr>
        <w:br w:type="page"/>
      </w:r>
    </w:p>
    <w:p w14:paraId="74176AEA" w14:textId="77777777" w:rsidR="004625B1" w:rsidRPr="00A2556C" w:rsidRDefault="004625B1" w:rsidP="006F35A8">
      <w:pPr>
        <w:pStyle w:val="ListParagraph"/>
        <w:numPr>
          <w:ilvl w:val="2"/>
          <w:numId w:val="12"/>
        </w:numPr>
        <w:outlineLvl w:val="1"/>
        <w:rPr>
          <w:rStyle w:val="BookTitle"/>
          <w:color w:val="4F81BD" w:themeColor="accent1"/>
        </w:rPr>
      </w:pPr>
      <w:bookmarkStart w:id="44" w:name="_Toc243384557"/>
      <w:r w:rsidRPr="00D91263">
        <w:rPr>
          <w:rStyle w:val="BookTitle"/>
          <w:color w:val="4F81BD" w:themeColor="accent1"/>
        </w:rPr>
        <w:lastRenderedPageBreak/>
        <w:t>Critical failure</w:t>
      </w:r>
      <w:bookmarkEnd w:id="44"/>
    </w:p>
    <w:p w14:paraId="416D8CC4"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22BE1B7D" w14:textId="77777777" w:rsidR="004625B1" w:rsidRPr="00D91263" w:rsidRDefault="008E4173">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743232" behindDoc="1" locked="0" layoutInCell="1" allowOverlap="1" wp14:editId="48D896B0">
            <wp:simplePos x="0" y="0"/>
            <wp:positionH relativeFrom="column">
              <wp:posOffset>-215720</wp:posOffset>
            </wp:positionH>
            <wp:positionV relativeFrom="paragraph">
              <wp:posOffset>1536235</wp:posOffset>
            </wp:positionV>
            <wp:extent cx="6695649" cy="4817660"/>
            <wp:effectExtent l="19050" t="0" r="0" b="0"/>
            <wp:wrapNone/>
            <wp:docPr id="48" name="Image 30" descr="D:\Cours\554 - Design\Euroteam\Project 1\Part Final\Design\Images\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ours\554 - Design\Euroteam\Project 1\Part Final\Design\Images\3.Sequence Diagram - Critical failure.png"/>
                    <pic:cNvPicPr>
                      <a:picLocks noChangeAspect="1" noChangeArrowheads="1"/>
                    </pic:cNvPicPr>
                  </pic:nvPicPr>
                  <pic:blipFill>
                    <a:blip r:embed="rId44"/>
                    <a:srcRect/>
                    <a:stretch>
                      <a:fillRect/>
                    </a:stretch>
                  </pic:blipFill>
                  <pic:spPr bwMode="auto">
                    <a:xfrm>
                      <a:off x="0" y="0"/>
                      <a:ext cx="6695649" cy="4817660"/>
                    </a:xfrm>
                    <a:prstGeom prst="rect">
                      <a:avLst/>
                    </a:prstGeom>
                    <a:noFill/>
                    <a:ln w="9525">
                      <a:noFill/>
                      <a:miter lim="800000"/>
                      <a:headEnd/>
                      <a:tailEnd/>
                    </a:ln>
                  </pic:spPr>
                </pic:pic>
              </a:graphicData>
            </a:graphic>
          </wp:anchor>
        </w:drawing>
      </w:r>
      <w:r w:rsidR="00D56248">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1197172B" w14:textId="77777777" w:rsidR="002C6FC3" w:rsidRPr="00512877" w:rsidRDefault="002C6FC3" w:rsidP="00512877">
                  <w:pPr>
                    <w:pStyle w:val="Caption"/>
                    <w:jc w:val="center"/>
                    <w:rPr>
                      <w:noProof/>
                      <w:color w:val="808080" w:themeColor="text1" w:themeTint="80"/>
                      <w:sz w:val="36"/>
                      <w:szCs w:val="36"/>
                    </w:rPr>
                  </w:pPr>
                  <w:bookmarkStart w:id="45" w:name="_Toc243384596"/>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7569D4">
                    <w:rPr>
                      <w:noProof/>
                      <w:color w:val="808080" w:themeColor="text1" w:themeTint="80"/>
                    </w:rPr>
                    <w:t>13</w:t>
                  </w:r>
                  <w:r w:rsidRPr="00512877">
                    <w:rPr>
                      <w:color w:val="808080" w:themeColor="text1" w:themeTint="80"/>
                    </w:rPr>
                    <w:fldChar w:fldCharType="end"/>
                  </w:r>
                  <w:r w:rsidRPr="00512877">
                    <w:rPr>
                      <w:color w:val="808080" w:themeColor="text1" w:themeTint="80"/>
                    </w:rPr>
                    <w:t>: Sequence diagram - Critical failure</w:t>
                  </w:r>
                  <w:bookmarkEnd w:id="45"/>
                </w:p>
              </w:txbxContent>
            </v:textbox>
            <w10:wrap type="through"/>
          </v:shape>
        </w:pict>
      </w:r>
      <w:r w:rsidR="004625B1" w:rsidRPr="00D91263">
        <w:rPr>
          <w:b/>
          <w:color w:val="244061"/>
          <w:sz w:val="36"/>
          <w:szCs w:val="36"/>
        </w:rPr>
        <w:br w:type="page"/>
      </w:r>
    </w:p>
    <w:p w14:paraId="72314D8B" w14:textId="77777777" w:rsidR="00764A28" w:rsidRPr="00A2556C" w:rsidRDefault="00764A28" w:rsidP="006F35A8">
      <w:pPr>
        <w:pStyle w:val="ListParagraph"/>
        <w:numPr>
          <w:ilvl w:val="2"/>
          <w:numId w:val="12"/>
        </w:numPr>
        <w:outlineLvl w:val="1"/>
        <w:rPr>
          <w:rStyle w:val="BookTitle"/>
          <w:color w:val="4F81BD" w:themeColor="accent1"/>
        </w:rPr>
      </w:pPr>
      <w:bookmarkStart w:id="46" w:name="_Toc243384558"/>
      <w:r w:rsidRPr="00D91263">
        <w:rPr>
          <w:rStyle w:val="BookTitle"/>
          <w:color w:val="4F81BD" w:themeColor="accent1"/>
        </w:rPr>
        <w:lastRenderedPageBreak/>
        <w:t>Select system &amp; get information</w:t>
      </w:r>
      <w:bookmarkEnd w:id="46"/>
    </w:p>
    <w:p w14:paraId="6878C41B" w14:textId="77777777" w:rsidR="00517203" w:rsidRDefault="00517203" w:rsidP="00370A45">
      <w:pPr>
        <w:pStyle w:val="NoSpacing"/>
      </w:pPr>
      <w:r>
        <w:t>The three</w:t>
      </w:r>
      <w:r w:rsidRPr="00D91263">
        <w:t xml:space="preserve"> next sequences diagrams are containing the System object. This one is representing a system in general, but it could be one of the system’s devices.</w:t>
      </w:r>
    </w:p>
    <w:p w14:paraId="7C082E53" w14:textId="77777777" w:rsidR="00517203" w:rsidRDefault="00517203" w:rsidP="00370A45">
      <w:pPr>
        <w:pStyle w:val="NoSpacing"/>
      </w:pPr>
    </w:p>
    <w:p w14:paraId="60E62348"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w:t>
      </w:r>
      <w:r w:rsidR="0022451F">
        <w:t>several of its</w:t>
      </w:r>
      <w:r w:rsidRPr="00D91263">
        <w:t xml:space="preserve"> information. All the systems are displayed in a first screen called </w:t>
      </w:r>
      <w:r w:rsidRPr="00D91263">
        <w:rPr>
          <w:i/>
        </w:rPr>
        <w:t>System List screen</w:t>
      </w:r>
      <w:r w:rsidRPr="00D91263">
        <w:t xml:space="preserve">. We represent this screen by the </w:t>
      </w:r>
      <w:r w:rsidRPr="00D91263">
        <w:rPr>
          <w:i/>
        </w:rPr>
        <w:t>SystemListUI</w:t>
      </w:r>
      <w:r w:rsidRPr="00D91263">
        <w:t xml:space="preserve"> object. When the crew push the button </w:t>
      </w:r>
      <w:r w:rsidRPr="00D91263">
        <w:rPr>
          <w:i/>
        </w:rPr>
        <w:t>display information</w:t>
      </w:r>
      <w:r w:rsidRPr="00D91263">
        <w:t xml:space="preserve"> (</w:t>
      </w:r>
      <w:r w:rsidRPr="00D91263">
        <w:rPr>
          <w:i/>
        </w:rPr>
        <w:t>getSystemInformation</w:t>
      </w:r>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r w:rsidRPr="00D91263">
        <w:rPr>
          <w:i/>
        </w:rPr>
        <w:t>SystemInformationUI</w:t>
      </w:r>
      <w:r w:rsidRPr="00D91263">
        <w:t>.</w:t>
      </w:r>
      <w:r w:rsidR="002A6B1E">
        <w:t xml:space="preserve"> Moreover, user can get several information about the system/device pushing the button Logs. In this case, the third screen called </w:t>
      </w:r>
      <w:r w:rsidR="002A6B1E" w:rsidRPr="002A6B1E">
        <w:rPr>
          <w:i/>
        </w:rPr>
        <w:t>Logs screen</w:t>
      </w:r>
      <w:r w:rsidR="002A6B1E">
        <w:t xml:space="preserve"> is called (</w:t>
      </w:r>
      <w:r w:rsidR="002A6B1E" w:rsidRPr="002A6B1E">
        <w:rPr>
          <w:i/>
        </w:rPr>
        <w:t>LogUI</w:t>
      </w:r>
      <w:r w:rsidR="002A6B1E">
        <w:t>).</w:t>
      </w:r>
    </w:p>
    <w:p w14:paraId="77E46808" w14:textId="77777777" w:rsidR="00B23628" w:rsidRPr="00D30693" w:rsidRDefault="00B23628" w:rsidP="00370A45">
      <w:pPr>
        <w:pStyle w:val="NoSpacing"/>
        <w:rPr>
          <w:noProof/>
          <w:lang w:eastAsia="ko-KR"/>
        </w:rPr>
      </w:pPr>
    </w:p>
    <w:p w14:paraId="1077E3CF" w14:textId="77777777" w:rsidR="005447F2" w:rsidRPr="00D91263" w:rsidRDefault="00B23628" w:rsidP="00370A45">
      <w:pPr>
        <w:pStyle w:val="NoSpacing"/>
      </w:pPr>
      <w:r>
        <w:rPr>
          <w:noProof/>
          <w:lang w:val="fr-FR" w:eastAsia="ko-KR"/>
        </w:rPr>
        <w:drawing>
          <wp:anchor distT="0" distB="0" distL="114300" distR="114300" simplePos="0" relativeHeight="251722752" behindDoc="0" locked="0" layoutInCell="1" allowOverlap="1" wp14:editId="3819C424">
            <wp:simplePos x="0" y="0"/>
            <wp:positionH relativeFrom="column">
              <wp:posOffset>-535305</wp:posOffset>
            </wp:positionH>
            <wp:positionV relativeFrom="paragraph">
              <wp:posOffset>383540</wp:posOffset>
            </wp:positionV>
            <wp:extent cx="7230110" cy="4316730"/>
            <wp:effectExtent l="0" t="0" r="0" b="0"/>
            <wp:wrapTopAndBottom/>
            <wp:docPr id="58" name="Picture 58"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4.Select system &amp; get information.png"/>
                    <pic:cNvPicPr>
                      <a:picLocks noChangeAspect="1" noChangeArrowheads="1"/>
                    </pic:cNvPicPr>
                  </pic:nvPicPr>
                  <pic:blipFill>
                    <a:blip r:embed="rId45">
                      <a:extLst>
                        <a:ext uri="28A0092B-C50C-407e-A947-70E740481C1C">
                          <a14:useLocalDpi xmlns:a14="http://schemas.microsoft.com/office/drawing/2007/7/7/main" val="0"/>
                        </a:ext>
                      </a:extLst>
                    </a:blip>
                    <a:srcRect/>
                    <a:stretch>
                      <a:fillRect/>
                    </a:stretch>
                  </pic:blipFill>
                  <pic:spPr bwMode="auto">
                    <a:xfrm>
                      <a:off x="0" y="0"/>
                      <a:ext cx="7230110" cy="431673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p>
    <w:p w14:paraId="626B3B10" w14:textId="77777777" w:rsidR="0022451F" w:rsidRDefault="00D56248" w:rsidP="0022451F">
      <w:pPr>
        <w:pStyle w:val="NoSpacing"/>
      </w:pPr>
      <w:r>
        <w:pict>
          <v:shape id="_x0000_s1038" type="#_x0000_t202" style="position:absolute;left:0;text-align:left;margin-left:-48pt;margin-top:365.5pt;width:585.2pt;height:21pt;z-index:251685888" stroked="f">
            <v:textbox style="mso-next-textbox:#_x0000_s1038;mso-fit-shape-to-text:t" inset="0,0,0,0">
              <w:txbxContent>
                <w:p w14:paraId="4CCE3866" w14:textId="77777777" w:rsidR="002C6FC3" w:rsidRPr="00171C5E" w:rsidRDefault="002C6FC3" w:rsidP="00171C5E">
                  <w:pPr>
                    <w:pStyle w:val="Caption"/>
                    <w:jc w:val="center"/>
                    <w:rPr>
                      <w:noProof/>
                      <w:color w:val="808080" w:themeColor="text1" w:themeTint="80"/>
                    </w:rPr>
                  </w:pPr>
                  <w:bookmarkStart w:id="47" w:name="_Toc243384597"/>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7569D4">
                    <w:rPr>
                      <w:noProof/>
                      <w:color w:val="808080" w:themeColor="text1" w:themeTint="80"/>
                    </w:rPr>
                    <w:t>14</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47"/>
                </w:p>
              </w:txbxContent>
            </v:textbox>
            <w10:wrap type="topAndBottom"/>
          </v:shape>
        </w:pict>
      </w:r>
    </w:p>
    <w:p w14:paraId="46C5BDDD" w14:textId="77777777" w:rsidR="00764A28" w:rsidRPr="0022451F" w:rsidRDefault="00DD287F" w:rsidP="0022451F">
      <w:pPr>
        <w:pStyle w:val="NoSpacing"/>
        <w:rPr>
          <w:rStyle w:val="BookTitle"/>
          <w:b w:val="0"/>
          <w:bCs w:val="0"/>
          <w:smallCaps w:val="0"/>
          <w:spacing w:val="0"/>
        </w:rPr>
      </w:pPr>
      <w:r w:rsidRPr="00D91263">
        <w:br w:type="page"/>
      </w:r>
    </w:p>
    <w:p w14:paraId="2B119417" w14:textId="77777777" w:rsidR="00171C5E" w:rsidRPr="00A2556C" w:rsidRDefault="00171C5E" w:rsidP="006F35A8">
      <w:pPr>
        <w:pStyle w:val="ListParagraph"/>
        <w:numPr>
          <w:ilvl w:val="2"/>
          <w:numId w:val="12"/>
        </w:numPr>
        <w:outlineLvl w:val="1"/>
        <w:rPr>
          <w:rStyle w:val="BookTitle"/>
          <w:color w:val="4F81BD" w:themeColor="accent1"/>
        </w:rPr>
      </w:pPr>
      <w:bookmarkStart w:id="48" w:name="_Toc243384559"/>
      <w:r w:rsidRPr="00D91263">
        <w:rPr>
          <w:rStyle w:val="BookTitle"/>
          <w:color w:val="4F81BD" w:themeColor="accent1"/>
        </w:rPr>
        <w:lastRenderedPageBreak/>
        <w:t>Start system, restart system &amp; refresh system state</w:t>
      </w:r>
      <w:bookmarkEnd w:id="48"/>
    </w:p>
    <w:p w14:paraId="5C6AF0CC"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0DA4B607" w14:textId="77777777" w:rsidR="00912C7C" w:rsidRPr="00D91263" w:rsidRDefault="00912C7C" w:rsidP="00171C5E">
      <w:pPr>
        <w:pStyle w:val="NoSpacing"/>
      </w:pPr>
    </w:p>
    <w:p w14:paraId="02E7DDF3"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143A579F" w14:textId="77777777" w:rsidR="00DD287F" w:rsidRPr="00D91263" w:rsidRDefault="00A67A3A">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723776" behindDoc="0" locked="0" layoutInCell="1" allowOverlap="1" wp14:editId="4F8669A0">
            <wp:simplePos x="0" y="0"/>
            <wp:positionH relativeFrom="column">
              <wp:posOffset>-354330</wp:posOffset>
            </wp:positionH>
            <wp:positionV relativeFrom="paragraph">
              <wp:posOffset>540385</wp:posOffset>
            </wp:positionV>
            <wp:extent cx="6783070" cy="5071110"/>
            <wp:effectExtent l="0" t="0" r="0" b="0"/>
            <wp:wrapTopAndBottom/>
            <wp:docPr id="61" name="Picture 61"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Images\5.Start system, restart system &amp; refresh system state.png"/>
                    <pic:cNvPicPr>
                      <a:picLocks noChangeAspect="1" noChangeArrowheads="1"/>
                    </pic:cNvPicPr>
                  </pic:nvPicPr>
                  <pic:blipFill>
                    <a:blip r:embed="rId46">
                      <a:extLst>
                        <a:ext uri="28A0092B-C50C-407e-A947-70E740481C1C">
                          <a14:useLocalDpi xmlns:a14="http://schemas.microsoft.com/office/drawing/2007/7/7/main" val="0"/>
                        </a:ext>
                      </a:extLst>
                    </a:blip>
                    <a:srcRect/>
                    <a:stretch>
                      <a:fillRect/>
                    </a:stretch>
                  </pic:blipFill>
                  <pic:spPr bwMode="auto">
                    <a:xfrm>
                      <a:off x="0" y="0"/>
                      <a:ext cx="6783070" cy="507111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56248">
        <w:pict>
          <v:shape id="_x0000_s1039" type="#_x0000_t202" style="position:absolute;margin-left:-32.95pt;margin-top:442.8pt;width:555.9pt;height:21pt;z-index:251688960;mso-position-horizontal-relative:text;mso-position-vertical-relative:text" stroked="f">
            <v:textbox style="mso-next-textbox:#_x0000_s1039;mso-fit-shape-to-text:t" inset="0,0,0,0">
              <w:txbxContent>
                <w:p w14:paraId="79C351AF" w14:textId="77777777" w:rsidR="002C6FC3" w:rsidRPr="00181BB6" w:rsidRDefault="002C6FC3" w:rsidP="00181BB6">
                  <w:pPr>
                    <w:pStyle w:val="Caption"/>
                    <w:jc w:val="center"/>
                    <w:rPr>
                      <w:noProof/>
                      <w:color w:val="808080" w:themeColor="text1" w:themeTint="80"/>
                    </w:rPr>
                  </w:pPr>
                  <w:bookmarkStart w:id="49" w:name="_Toc243384598"/>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7569D4">
                    <w:rPr>
                      <w:noProof/>
                      <w:color w:val="808080" w:themeColor="text1" w:themeTint="80"/>
                    </w:rPr>
                    <w:t>15</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49"/>
                </w:p>
              </w:txbxContent>
            </v:textbox>
            <w10:wrap type="topAndBottom"/>
          </v:shape>
        </w:pict>
      </w:r>
      <w:r w:rsidR="00DD287F" w:rsidRPr="00D91263">
        <w:rPr>
          <w:b/>
          <w:color w:val="244061"/>
          <w:sz w:val="36"/>
          <w:szCs w:val="36"/>
        </w:rPr>
        <w:br w:type="page"/>
      </w:r>
    </w:p>
    <w:p w14:paraId="1D4025EA" w14:textId="77777777" w:rsidR="007E3198" w:rsidRPr="00A2556C" w:rsidRDefault="00115554" w:rsidP="006F35A8">
      <w:pPr>
        <w:pStyle w:val="ListParagraph"/>
        <w:numPr>
          <w:ilvl w:val="2"/>
          <w:numId w:val="12"/>
        </w:numPr>
        <w:outlineLvl w:val="1"/>
        <w:rPr>
          <w:rStyle w:val="BookTitle"/>
          <w:color w:val="4F81BD" w:themeColor="accent1"/>
        </w:rPr>
      </w:pPr>
      <w:bookmarkStart w:id="50" w:name="_Toc243384560"/>
      <w:r>
        <w:rPr>
          <w:rStyle w:val="BookTitle"/>
          <w:color w:val="4F81BD" w:themeColor="accent1"/>
        </w:rPr>
        <w:lastRenderedPageBreak/>
        <w:t>Switch to alternate system device</w:t>
      </w:r>
      <w:bookmarkEnd w:id="50"/>
    </w:p>
    <w:p w14:paraId="40FB4080" w14:textId="77777777" w:rsidR="00DD287F" w:rsidRPr="00D91263" w:rsidRDefault="00D56248" w:rsidP="007E3198">
      <w:pPr>
        <w:pStyle w:val="NoSpacing"/>
      </w:pPr>
      <w:r>
        <w:pict>
          <v:shape id="_x0000_s1040" type="#_x0000_t202" style="position:absolute;left:0;text-align:left;margin-left:-.75pt;margin-top:443.35pt;width:482.2pt;height:21pt;z-index:251692032" stroked="f">
            <v:textbox style="mso-next-textbox:#_x0000_s1040;mso-fit-shape-to-text:t" inset="0,0,0,0">
              <w:txbxContent>
                <w:p w14:paraId="05B4C14E" w14:textId="77777777" w:rsidR="002C6FC3" w:rsidRPr="00A71F36" w:rsidRDefault="002C6FC3" w:rsidP="00A71F36">
                  <w:pPr>
                    <w:pStyle w:val="Caption"/>
                    <w:jc w:val="center"/>
                    <w:rPr>
                      <w:noProof/>
                      <w:color w:val="808080" w:themeColor="text1" w:themeTint="80"/>
                    </w:rPr>
                  </w:pPr>
                  <w:bookmarkStart w:id="51" w:name="_Toc243384599"/>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007569D4">
                    <w:rPr>
                      <w:noProof/>
                      <w:color w:val="808080" w:themeColor="text1" w:themeTint="80"/>
                    </w:rPr>
                    <w:t>16</w:t>
                  </w:r>
                  <w:r w:rsidRPr="00A71F36">
                    <w:rPr>
                      <w:color w:val="808080" w:themeColor="text1" w:themeTint="80"/>
                    </w:rPr>
                    <w:fldChar w:fldCharType="end"/>
                  </w:r>
                  <w:r w:rsidRPr="00A71F36">
                    <w:rPr>
                      <w:color w:val="808080" w:themeColor="text1" w:themeTint="80"/>
                    </w:rPr>
                    <w:t xml:space="preserve">: Sequence diagram </w:t>
                  </w:r>
                  <w:r>
                    <w:rPr>
                      <w:color w:val="808080" w:themeColor="text1" w:themeTint="80"/>
                    </w:rPr>
                    <w:t>- Switch to alternate system device</w:t>
                  </w:r>
                  <w:bookmarkEnd w:id="51"/>
                </w:p>
              </w:txbxContent>
            </v:textbox>
            <w10:wrap type="topAndBottom"/>
          </v:shape>
        </w:pict>
      </w:r>
      <w:r w:rsidR="00E66FF3">
        <w:rPr>
          <w:noProof/>
          <w:lang w:val="fr-FR" w:eastAsia="ko-KR"/>
        </w:rPr>
        <w:drawing>
          <wp:anchor distT="0" distB="0" distL="114300" distR="114300" simplePos="0" relativeHeight="251725824" behindDoc="1" locked="0" layoutInCell="1" allowOverlap="1" wp14:editId="728F0314">
            <wp:simplePos x="0" y="0"/>
            <wp:positionH relativeFrom="column">
              <wp:posOffset>-314325</wp:posOffset>
            </wp:positionH>
            <wp:positionV relativeFrom="paragraph">
              <wp:posOffset>1758950</wp:posOffset>
            </wp:positionV>
            <wp:extent cx="6880860" cy="3784600"/>
            <wp:effectExtent l="19050" t="0" r="0" b="0"/>
            <wp:wrapTopAndBottom/>
            <wp:docPr id="16" name="Image 25" descr="D:\Cours\554 - Design\Euroteam\Project 1\Part Final\Design\Images\7.Switch to alternate system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554 - Design\Euroteam\Project 1\Part Final\Design\Images\7.Switch to alternate system device.png"/>
                    <pic:cNvPicPr>
                      <a:picLocks noChangeAspect="1" noChangeArrowheads="1"/>
                    </pic:cNvPicPr>
                  </pic:nvPicPr>
                  <pic:blipFill>
                    <a:blip r:embed="rId47"/>
                    <a:srcRect/>
                    <a:stretch>
                      <a:fillRect/>
                    </a:stretch>
                  </pic:blipFill>
                  <pic:spPr bwMode="auto">
                    <a:xfrm>
                      <a:off x="0" y="0"/>
                      <a:ext cx="6880860" cy="3784600"/>
                    </a:xfrm>
                    <a:prstGeom prst="rect">
                      <a:avLst/>
                    </a:prstGeom>
                    <a:noFill/>
                    <a:ln w="9525">
                      <a:noFill/>
                      <a:miter lim="800000"/>
                      <a:headEnd/>
                      <a:tailEnd/>
                    </a:ln>
                  </pic:spPr>
                </pic:pic>
              </a:graphicData>
            </a:graphic>
          </wp:anchor>
        </w:drawing>
      </w:r>
      <w:r w:rsidR="003E5FE7">
        <w:t xml:space="preserve">This scenario is one of the most interesting because this is not an intuitive crew action. </w:t>
      </w:r>
      <w:r w:rsidR="00115554">
        <w:t xml:space="preserve">Behind the sentence </w:t>
      </w:r>
      <w:r w:rsidR="00115554" w:rsidRPr="00115554">
        <w:rPr>
          <w:i/>
        </w:rPr>
        <w:t>Switch to Alternate System Device</w:t>
      </w:r>
      <w:r w:rsidR="00115554">
        <w:t xml:space="preserve"> there is a concept that we need to explain. First of all, this use case is represented by a button called Backup in our </w:t>
      </w:r>
      <w:r w:rsidR="00C20BA5">
        <w:t>prototypes</w:t>
      </w:r>
      <w:r w:rsidR="00115554">
        <w:t>. Indeed this action is more or less corresponding to a backup event. First, user chooses a system to backup. Second, system is displaying him a popup with a list of systems where he has to choose one in order to replace the system to backup. Once he has chosen the system, he just needs to confirm or cancel the backup through a new popup.</w:t>
      </w:r>
      <w:r w:rsidR="00E66FF3" w:rsidRPr="00E66FF3">
        <w:rPr>
          <w:noProof/>
        </w:rPr>
        <w:t xml:space="preserve"> </w:t>
      </w:r>
      <w:r w:rsidR="00DD287F" w:rsidRPr="00D91263">
        <w:br w:type="page"/>
      </w:r>
    </w:p>
    <w:p w14:paraId="01E634B6" w14:textId="77777777" w:rsidR="00B93E17" w:rsidRPr="00D91263" w:rsidRDefault="00B93E17" w:rsidP="006F35A8">
      <w:pPr>
        <w:pStyle w:val="ListParagraph"/>
        <w:numPr>
          <w:ilvl w:val="0"/>
          <w:numId w:val="12"/>
        </w:numPr>
        <w:pBdr>
          <w:bottom w:val="single" w:sz="4" w:space="1" w:color="A6A6A6"/>
        </w:pBdr>
        <w:outlineLvl w:val="0"/>
        <w:rPr>
          <w:b/>
          <w:color w:val="244061"/>
          <w:sz w:val="36"/>
          <w:szCs w:val="36"/>
        </w:rPr>
      </w:pPr>
      <w:bookmarkStart w:id="52" w:name="_Toc243384561"/>
      <w:r w:rsidRPr="00D91263">
        <w:rPr>
          <w:b/>
          <w:color w:val="244061"/>
          <w:sz w:val="36"/>
          <w:szCs w:val="36"/>
        </w:rPr>
        <w:lastRenderedPageBreak/>
        <w:t>Non-functional requirements</w:t>
      </w:r>
      <w:bookmarkEnd w:id="52"/>
    </w:p>
    <w:p w14:paraId="7780E528" w14:textId="77777777" w:rsidR="00B93E17" w:rsidRDefault="00B93E17" w:rsidP="00B93E17">
      <w:pPr>
        <w:pStyle w:val="ListParagraph"/>
        <w:ind w:left="1440"/>
        <w:rPr>
          <w:color w:val="365F91"/>
          <w:sz w:val="24"/>
          <w:szCs w:val="28"/>
        </w:rPr>
      </w:pPr>
    </w:p>
    <w:p w14:paraId="26E434D5" w14:textId="77777777" w:rsidR="00A0219C" w:rsidRDefault="00A0219C" w:rsidP="00B93E17">
      <w:pPr>
        <w:pStyle w:val="ListParagraph"/>
        <w:ind w:left="1440"/>
        <w:rPr>
          <w:color w:val="365F91"/>
          <w:sz w:val="24"/>
          <w:szCs w:val="28"/>
        </w:rPr>
      </w:pPr>
    </w:p>
    <w:p w14:paraId="1BCB9F2E" w14:textId="77777777" w:rsidR="00B93E17" w:rsidRDefault="00B93E17" w:rsidP="006F35A8">
      <w:pPr>
        <w:pStyle w:val="ListParagraph"/>
        <w:numPr>
          <w:ilvl w:val="1"/>
          <w:numId w:val="12"/>
        </w:numPr>
        <w:outlineLvl w:val="1"/>
        <w:rPr>
          <w:color w:val="365F91"/>
          <w:sz w:val="28"/>
          <w:szCs w:val="28"/>
        </w:rPr>
      </w:pPr>
      <w:bookmarkStart w:id="53" w:name="_Toc243384562"/>
      <w:r w:rsidRPr="00D91263">
        <w:rPr>
          <w:color w:val="365F91"/>
          <w:sz w:val="28"/>
          <w:szCs w:val="28"/>
        </w:rPr>
        <w:t>Identified quality attributes</w:t>
      </w:r>
      <w:bookmarkEnd w:id="53"/>
    </w:p>
    <w:tbl>
      <w:tblPr>
        <w:tblStyle w:val="MediumShading1-Accent11"/>
        <w:tblW w:w="0" w:type="auto"/>
        <w:tblLook w:val="04A0" w:firstRow="1" w:lastRow="0" w:firstColumn="1" w:lastColumn="0" w:noHBand="0" w:noVBand="1"/>
      </w:tblPr>
      <w:tblGrid>
        <w:gridCol w:w="1951"/>
        <w:gridCol w:w="6379"/>
        <w:gridCol w:w="1950"/>
      </w:tblGrid>
      <w:tr w:rsidR="00052545" w14:paraId="4D8121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DA66C58" w14:textId="77777777" w:rsidR="00A51AA9" w:rsidRDefault="00A51AA9" w:rsidP="00A51AA9">
            <w:pPr>
              <w:pStyle w:val="NoSpacing"/>
              <w:ind w:firstLine="0"/>
              <w:jc w:val="center"/>
            </w:pPr>
            <w:r>
              <w:t>Attributes</w:t>
            </w:r>
          </w:p>
        </w:tc>
        <w:tc>
          <w:tcPr>
            <w:tcW w:w="6379" w:type="dxa"/>
          </w:tcPr>
          <w:p w14:paraId="2497547F"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5C914E99"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A815ACC" w14:textId="77777777">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DFC2246" w14:textId="77777777" w:rsidR="00A51AA9" w:rsidRDefault="00A51AA9" w:rsidP="00491E29">
            <w:pPr>
              <w:pStyle w:val="NoSpacing"/>
              <w:ind w:firstLine="0"/>
              <w:jc w:val="left"/>
            </w:pPr>
            <w:r>
              <w:t>Testability</w:t>
            </w:r>
          </w:p>
        </w:tc>
        <w:tc>
          <w:tcPr>
            <w:tcW w:w="6379" w:type="dxa"/>
            <w:vAlign w:val="center"/>
          </w:tcPr>
          <w:p w14:paraId="7CBBCA37"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4B49AAAC"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64256AB7" w14:textId="77777777"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0A7BCD58"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7375FBF1">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8">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59032BFB" w14:textId="77777777">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F8515EE" w14:textId="77777777" w:rsidR="00A51AA9" w:rsidRDefault="00A51AA9" w:rsidP="00491E29">
            <w:pPr>
              <w:pStyle w:val="NoSpacing"/>
              <w:ind w:firstLine="0"/>
              <w:jc w:val="left"/>
            </w:pPr>
            <w:r>
              <w:t>Availability</w:t>
            </w:r>
          </w:p>
        </w:tc>
        <w:tc>
          <w:tcPr>
            <w:tcW w:w="6379" w:type="dxa"/>
            <w:vAlign w:val="center"/>
          </w:tcPr>
          <w:p w14:paraId="0FA732CA"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1C54355E"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659023A6" w14:textId="77777777"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65B4829A" w14:textId="77777777"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04F3920">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8">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316F2365" w14:textId="77777777">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9BB1472" w14:textId="77777777" w:rsidR="00A51AA9" w:rsidRDefault="00A51AA9" w:rsidP="00491E29">
            <w:pPr>
              <w:pStyle w:val="NoSpacing"/>
              <w:ind w:firstLine="0"/>
              <w:jc w:val="left"/>
            </w:pPr>
            <w:r>
              <w:t>Adaptability</w:t>
            </w:r>
          </w:p>
        </w:tc>
        <w:tc>
          <w:tcPr>
            <w:tcW w:w="6379" w:type="dxa"/>
            <w:vAlign w:val="center"/>
          </w:tcPr>
          <w:p w14:paraId="490C5891"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79AE95E1"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39B8C576" w14:textId="77777777"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rsidR="0022775B" w:rsidRPr="00D91263">
              <w:t>[EAS98]</w:t>
            </w:r>
          </w:p>
        </w:tc>
        <w:tc>
          <w:tcPr>
            <w:tcW w:w="1950" w:type="dxa"/>
            <w:vAlign w:val="center"/>
          </w:tcPr>
          <w:p w14:paraId="007C08ED"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A4F3BBE">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8">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0FADB57C" w14:textId="77777777" w:rsidR="00A51AA9" w:rsidRDefault="00A51AA9" w:rsidP="00A51AA9">
      <w:pPr>
        <w:pStyle w:val="NoSpacing"/>
      </w:pPr>
    </w:p>
    <w:p w14:paraId="16180238" w14:textId="77777777" w:rsidR="00E31306" w:rsidRPr="00D91263" w:rsidRDefault="00E31306" w:rsidP="00E31306">
      <w:pPr>
        <w:pStyle w:val="NoSpacing"/>
      </w:pPr>
    </w:p>
    <w:p w14:paraId="3219E7F6" w14:textId="77777777" w:rsidR="00D544A2" w:rsidRDefault="00D544A2">
      <w:pPr>
        <w:spacing w:after="0" w:line="240" w:lineRule="auto"/>
        <w:rPr>
          <w:color w:val="365F91"/>
          <w:sz w:val="28"/>
          <w:szCs w:val="28"/>
        </w:rPr>
      </w:pPr>
      <w:r>
        <w:rPr>
          <w:color w:val="365F91"/>
          <w:sz w:val="28"/>
          <w:szCs w:val="28"/>
        </w:rPr>
        <w:br w:type="page"/>
      </w:r>
    </w:p>
    <w:p w14:paraId="26E4A0BF" w14:textId="77777777" w:rsidR="00A0219C" w:rsidRDefault="00A0219C" w:rsidP="00A0219C">
      <w:pPr>
        <w:pStyle w:val="ListParagraph"/>
        <w:ind w:left="1800"/>
        <w:outlineLvl w:val="1"/>
        <w:rPr>
          <w:color w:val="365F91"/>
          <w:sz w:val="28"/>
          <w:szCs w:val="28"/>
        </w:rPr>
      </w:pPr>
    </w:p>
    <w:p w14:paraId="2BF78F73" w14:textId="77777777" w:rsidR="00B93E17" w:rsidRDefault="003B6D71" w:rsidP="006F35A8">
      <w:pPr>
        <w:pStyle w:val="ListParagraph"/>
        <w:numPr>
          <w:ilvl w:val="1"/>
          <w:numId w:val="12"/>
        </w:numPr>
        <w:outlineLvl w:val="1"/>
        <w:rPr>
          <w:color w:val="365F91"/>
          <w:sz w:val="28"/>
          <w:szCs w:val="28"/>
        </w:rPr>
      </w:pPr>
      <w:bookmarkStart w:id="54" w:name="_Toc243384563"/>
      <w:r>
        <w:rPr>
          <w:color w:val="365F91"/>
          <w:sz w:val="28"/>
          <w:szCs w:val="28"/>
        </w:rPr>
        <w:t>I</w:t>
      </w:r>
      <w:r w:rsidR="00B93E17" w:rsidRPr="00D91263">
        <w:rPr>
          <w:color w:val="365F91"/>
          <w:sz w:val="28"/>
          <w:szCs w:val="28"/>
        </w:rPr>
        <w:t>mprovised quality attributes</w:t>
      </w:r>
      <w:bookmarkEnd w:id="54"/>
    </w:p>
    <w:tbl>
      <w:tblPr>
        <w:tblStyle w:val="MediumShading1-Accent11"/>
        <w:tblW w:w="0" w:type="auto"/>
        <w:tblLook w:val="04A0" w:firstRow="1" w:lastRow="0" w:firstColumn="1" w:lastColumn="0" w:noHBand="0" w:noVBand="1"/>
      </w:tblPr>
      <w:tblGrid>
        <w:gridCol w:w="1951"/>
        <w:gridCol w:w="6095"/>
        <w:gridCol w:w="2234"/>
      </w:tblGrid>
      <w:tr w:rsidR="0022775B" w14:paraId="776263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46F89E" w14:textId="77777777" w:rsidR="0022775B" w:rsidRDefault="0022775B" w:rsidP="005977C8">
            <w:pPr>
              <w:pStyle w:val="NoSpacing"/>
              <w:ind w:firstLine="0"/>
              <w:jc w:val="center"/>
            </w:pPr>
            <w:r>
              <w:t>Attributes</w:t>
            </w:r>
          </w:p>
        </w:tc>
        <w:tc>
          <w:tcPr>
            <w:tcW w:w="6095" w:type="dxa"/>
          </w:tcPr>
          <w:p w14:paraId="64BCB2AE" w14:textId="77777777" w:rsidR="0022775B" w:rsidRDefault="0022775B" w:rsidP="005977C8">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361FA74F"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020D0EBE" w14:textId="77777777">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489815C" w14:textId="77777777" w:rsidR="0022775B" w:rsidRDefault="0022775B" w:rsidP="00491E29">
            <w:pPr>
              <w:pStyle w:val="NoSpacing"/>
              <w:ind w:firstLine="0"/>
              <w:jc w:val="left"/>
            </w:pPr>
            <w:r>
              <w:t>Availability</w:t>
            </w:r>
          </w:p>
        </w:tc>
        <w:tc>
          <w:tcPr>
            <w:tcW w:w="6095" w:type="dxa"/>
            <w:vAlign w:val="center"/>
          </w:tcPr>
          <w:p w14:paraId="7A3452DA" w14:textId="77777777"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445B6A62" w14:textId="77777777"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CB3CDED">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9">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724C997B" w14:textId="77777777">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9FB3A08" w14:textId="77777777" w:rsidR="0022775B" w:rsidRDefault="0022775B" w:rsidP="00491E29">
            <w:pPr>
              <w:pStyle w:val="NoSpacing"/>
              <w:ind w:firstLine="0"/>
              <w:jc w:val="left"/>
            </w:pPr>
            <w:r>
              <w:t>Reliability</w:t>
            </w:r>
          </w:p>
        </w:tc>
        <w:tc>
          <w:tcPr>
            <w:tcW w:w="6095" w:type="dxa"/>
            <w:vAlign w:val="center"/>
          </w:tcPr>
          <w:p w14:paraId="45EE28CA" w14:textId="77777777"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5C9F9CBB"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8EFD822">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8">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541253A2" w14:textId="77777777">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FA904EE" w14:textId="77777777" w:rsidR="0022775B" w:rsidRDefault="0022775B" w:rsidP="00491E29">
            <w:pPr>
              <w:pStyle w:val="NoSpacing"/>
              <w:ind w:firstLine="0"/>
              <w:jc w:val="left"/>
            </w:pPr>
            <w:r>
              <w:t>Resilience</w:t>
            </w:r>
          </w:p>
        </w:tc>
        <w:tc>
          <w:tcPr>
            <w:tcW w:w="6095" w:type="dxa"/>
            <w:vAlign w:val="center"/>
          </w:tcPr>
          <w:p w14:paraId="122F2B67"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36A0DB85"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244384CB">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9">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44C49C4E" w14:textId="77777777">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E1F5148" w14:textId="77777777" w:rsidR="003B6D71" w:rsidRPr="0080378F" w:rsidRDefault="003B6D71" w:rsidP="003B6D71">
            <w:pPr>
              <w:pStyle w:val="NoSpacing"/>
              <w:ind w:firstLine="0"/>
              <w:jc w:val="left"/>
              <w:rPr>
                <w:b w:val="0"/>
              </w:rPr>
            </w:pPr>
            <w:r w:rsidRPr="0080378F">
              <w:rPr>
                <w:b w:val="0"/>
              </w:rPr>
              <w:t>Performance:</w:t>
            </w:r>
          </w:p>
          <w:p w14:paraId="727E126B" w14:textId="77777777" w:rsidR="0022775B" w:rsidRDefault="0022775B" w:rsidP="002E3E67">
            <w:pPr>
              <w:pStyle w:val="NoSpacing"/>
              <w:ind w:firstLine="284"/>
              <w:jc w:val="left"/>
            </w:pPr>
            <w:r>
              <w:t>Response Time</w:t>
            </w:r>
          </w:p>
        </w:tc>
        <w:tc>
          <w:tcPr>
            <w:tcW w:w="6095" w:type="dxa"/>
            <w:vAlign w:val="center"/>
          </w:tcPr>
          <w:p w14:paraId="699575D9" w14:textId="77777777" w:rsidR="0022775B" w:rsidRDefault="00052545" w:rsidP="005977C8">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25D70417" w14:textId="77777777"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4D4A1D9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9">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614B6B1B" w14:textId="77777777">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5AD2DC8" w14:textId="77777777" w:rsidR="003B6D71" w:rsidRPr="0080378F" w:rsidRDefault="003B6D71" w:rsidP="003B6D71">
            <w:pPr>
              <w:pStyle w:val="NoSpacing"/>
              <w:ind w:firstLine="0"/>
              <w:jc w:val="left"/>
              <w:rPr>
                <w:b w:val="0"/>
              </w:rPr>
            </w:pPr>
            <w:r w:rsidRPr="0080378F">
              <w:rPr>
                <w:b w:val="0"/>
              </w:rPr>
              <w:t>Performance:</w:t>
            </w:r>
          </w:p>
          <w:p w14:paraId="1FC23C82" w14:textId="77777777" w:rsidR="0022775B" w:rsidRDefault="0022775B" w:rsidP="002E3E67">
            <w:pPr>
              <w:pStyle w:val="NoSpacing"/>
              <w:ind w:firstLine="284"/>
              <w:jc w:val="left"/>
            </w:pPr>
            <w:r>
              <w:t>Thoughput</w:t>
            </w:r>
          </w:p>
        </w:tc>
        <w:tc>
          <w:tcPr>
            <w:tcW w:w="6095" w:type="dxa"/>
            <w:vAlign w:val="center"/>
          </w:tcPr>
          <w:p w14:paraId="7997FB73"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56965BC5"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2F5CF189">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9">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56620B7A" w14:textId="77777777" w:rsidTr="001232F7">
        <w:trPr>
          <w:cnfStyle w:val="000000010000" w:firstRow="0" w:lastRow="0" w:firstColumn="0" w:lastColumn="0" w:oddVBand="0" w:evenVBand="0" w:oddHBand="0" w:evenHBand="1" w:firstRowFirstColumn="0" w:firstRowLastColumn="0" w:lastRowFirstColumn="0" w:lastRowLastColumn="0"/>
          <w:trHeight w:val="207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2558E325" w14:textId="77777777" w:rsidR="0022775B" w:rsidRDefault="0022775B" w:rsidP="00491E29">
            <w:pPr>
              <w:pStyle w:val="NoSpacing"/>
              <w:ind w:firstLine="0"/>
              <w:jc w:val="left"/>
              <w:rPr>
                <w:b w:val="0"/>
              </w:rPr>
            </w:pPr>
            <w:r w:rsidRPr="004D1AF1">
              <w:rPr>
                <w:b w:val="0"/>
              </w:rPr>
              <w:t>Usability</w:t>
            </w:r>
            <w:r w:rsidR="004D1AF1">
              <w:rPr>
                <w:b w:val="0"/>
              </w:rPr>
              <w:t>:</w:t>
            </w:r>
          </w:p>
          <w:p w14:paraId="5E0ED157" w14:textId="77777777" w:rsidR="004D1AF1" w:rsidRPr="004D1AF1" w:rsidRDefault="00DC3690" w:rsidP="00491E29">
            <w:pPr>
              <w:pStyle w:val="NoSpacing"/>
              <w:ind w:firstLine="0"/>
              <w:jc w:val="left"/>
            </w:pPr>
            <w:r>
              <w:t xml:space="preserve">      </w:t>
            </w:r>
            <w:r w:rsidR="004D1AF1" w:rsidRPr="004D1AF1">
              <w:t>Recoverability</w:t>
            </w:r>
          </w:p>
        </w:tc>
        <w:tc>
          <w:tcPr>
            <w:tcW w:w="6095" w:type="dxa"/>
            <w:vAlign w:val="center"/>
          </w:tcPr>
          <w:p w14:paraId="7981DAB5" w14:textId="77777777" w:rsidR="0022775B" w:rsidRDefault="004D1AF1" w:rsidP="001232F7">
            <w:pPr>
              <w:spacing w:after="0"/>
              <w:jc w:val="both"/>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05B0455F" w14:textId="77777777"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BAACE8B">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9">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4FB34221" w14:textId="77777777" w:rsidTr="001232F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A5F297B" w14:textId="77777777" w:rsidR="004D1AF1" w:rsidRDefault="004D1AF1" w:rsidP="00491E29">
            <w:pPr>
              <w:pStyle w:val="NoSpacing"/>
              <w:ind w:firstLine="0"/>
              <w:jc w:val="left"/>
              <w:rPr>
                <w:b w:val="0"/>
              </w:rPr>
            </w:pPr>
            <w:r w:rsidRPr="004D1AF1">
              <w:rPr>
                <w:b w:val="0"/>
              </w:rPr>
              <w:t>Usability</w:t>
            </w:r>
            <w:r>
              <w:rPr>
                <w:b w:val="0"/>
              </w:rPr>
              <w:t>:</w:t>
            </w:r>
          </w:p>
          <w:p w14:paraId="7FC70535" w14:textId="77777777" w:rsidR="004D1AF1" w:rsidRPr="004D1AF1" w:rsidRDefault="00DC3690" w:rsidP="00491E29">
            <w:pPr>
              <w:pStyle w:val="NoSpacing"/>
              <w:ind w:firstLine="0"/>
              <w:jc w:val="left"/>
            </w:pPr>
            <w:r>
              <w:t xml:space="preserve">      </w:t>
            </w:r>
            <w:r w:rsidR="004D1AF1" w:rsidRPr="004D1AF1">
              <w:t>Learnability</w:t>
            </w:r>
          </w:p>
        </w:tc>
        <w:tc>
          <w:tcPr>
            <w:tcW w:w="6095" w:type="dxa"/>
            <w:vAlign w:val="center"/>
          </w:tcPr>
          <w:p w14:paraId="111FC4EF" w14:textId="77777777" w:rsidR="004D1AF1" w:rsidRPr="00712D2F" w:rsidRDefault="004D1AF1" w:rsidP="001232F7">
            <w:pPr>
              <w:spacing w:after="0"/>
              <w:jc w:val="both"/>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0AD2AFE9" w14:textId="77777777"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02C25FB3">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33128678" w14:textId="77777777" w:rsidTr="001232F7">
        <w:trPr>
          <w:cnfStyle w:val="000000010000" w:firstRow="0" w:lastRow="0" w:firstColumn="0" w:lastColumn="0" w:oddVBand="0" w:evenVBand="0" w:oddHBand="0" w:evenHBand="1"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2AFCC694" w14:textId="77777777" w:rsidR="004D1AF1" w:rsidRDefault="004D1AF1" w:rsidP="00491E29">
            <w:pPr>
              <w:pStyle w:val="NoSpacing"/>
              <w:ind w:firstLine="0"/>
              <w:jc w:val="left"/>
              <w:rPr>
                <w:b w:val="0"/>
              </w:rPr>
            </w:pPr>
            <w:r w:rsidRPr="004D1AF1">
              <w:rPr>
                <w:b w:val="0"/>
              </w:rPr>
              <w:t>Usability</w:t>
            </w:r>
            <w:r>
              <w:rPr>
                <w:b w:val="0"/>
              </w:rPr>
              <w:t>:</w:t>
            </w:r>
          </w:p>
          <w:p w14:paraId="3E5AE665" w14:textId="77777777" w:rsidR="004D1AF1" w:rsidRPr="004D1AF1" w:rsidRDefault="00DC3690" w:rsidP="00491E29">
            <w:pPr>
              <w:pStyle w:val="NoSpacing"/>
              <w:ind w:firstLine="0"/>
              <w:jc w:val="left"/>
            </w:pPr>
            <w:r>
              <w:t xml:space="preserve">      </w:t>
            </w:r>
            <w:r w:rsidR="004D1AF1" w:rsidRPr="004D1AF1">
              <w:t>Consistency</w:t>
            </w:r>
          </w:p>
        </w:tc>
        <w:tc>
          <w:tcPr>
            <w:tcW w:w="6095" w:type="dxa"/>
            <w:vAlign w:val="center"/>
          </w:tcPr>
          <w:p w14:paraId="4045873C" w14:textId="77777777" w:rsidR="004D1AF1" w:rsidRPr="00712D2F" w:rsidRDefault="004D1AF1" w:rsidP="001232F7">
            <w:pPr>
              <w:spacing w:after="0"/>
              <w:jc w:val="both"/>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4661DAC5" w14:textId="77777777"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75DE0827">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68BD6755" w14:textId="77777777" w:rsidR="0022775B" w:rsidRDefault="0022775B" w:rsidP="004E5FBB">
      <w:pPr>
        <w:pStyle w:val="ListParagraph"/>
        <w:ind w:left="1800"/>
        <w:outlineLvl w:val="1"/>
        <w:rPr>
          <w:color w:val="365F91"/>
          <w:sz w:val="28"/>
          <w:szCs w:val="28"/>
        </w:rPr>
      </w:pPr>
    </w:p>
    <w:p w14:paraId="45321B7E" w14:textId="77777777" w:rsidR="0022775B" w:rsidRDefault="0022775B" w:rsidP="004E5FBB">
      <w:pPr>
        <w:pStyle w:val="ListParagraph"/>
        <w:ind w:left="1800"/>
        <w:outlineLvl w:val="1"/>
        <w:rPr>
          <w:color w:val="365F91"/>
          <w:sz w:val="28"/>
          <w:szCs w:val="28"/>
        </w:rPr>
      </w:pPr>
    </w:p>
    <w:p w14:paraId="2E559507" w14:textId="77777777" w:rsidR="003D5749" w:rsidRPr="00D91263" w:rsidRDefault="003D5749" w:rsidP="005E29BD">
      <w:pPr>
        <w:pStyle w:val="NoSpacing"/>
      </w:pPr>
    </w:p>
    <w:p w14:paraId="244308BC"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3AB2C9F2" w14:textId="77777777" w:rsidR="00B266DD" w:rsidRPr="00D91263" w:rsidRDefault="00B266DD" w:rsidP="006F35A8">
      <w:pPr>
        <w:pStyle w:val="ListParagraph"/>
        <w:numPr>
          <w:ilvl w:val="0"/>
          <w:numId w:val="12"/>
        </w:numPr>
        <w:pBdr>
          <w:bottom w:val="single" w:sz="4" w:space="1" w:color="A6A6A6"/>
        </w:pBdr>
        <w:outlineLvl w:val="0"/>
        <w:rPr>
          <w:b/>
          <w:color w:val="244061"/>
          <w:sz w:val="36"/>
          <w:szCs w:val="36"/>
        </w:rPr>
      </w:pPr>
      <w:bookmarkStart w:id="55" w:name="_Toc243384564"/>
      <w:r w:rsidRPr="00D91263">
        <w:rPr>
          <w:b/>
          <w:color w:val="244061"/>
          <w:sz w:val="36"/>
          <w:szCs w:val="36"/>
        </w:rPr>
        <w:lastRenderedPageBreak/>
        <w:t>Usability analysis &amp; design</w:t>
      </w:r>
      <w:bookmarkEnd w:id="55"/>
    </w:p>
    <w:p w14:paraId="77FA24D9" w14:textId="77777777" w:rsidR="00B266DD" w:rsidRPr="00D91263" w:rsidRDefault="00B266DD" w:rsidP="00856C2C">
      <w:pPr>
        <w:pStyle w:val="NoSpacing"/>
      </w:pPr>
    </w:p>
    <w:p w14:paraId="5264942A" w14:textId="77777777" w:rsidR="00B266DD" w:rsidRPr="00D91263" w:rsidRDefault="00B266DD" w:rsidP="006F35A8">
      <w:pPr>
        <w:pStyle w:val="ListParagraph"/>
        <w:numPr>
          <w:ilvl w:val="1"/>
          <w:numId w:val="12"/>
        </w:numPr>
        <w:outlineLvl w:val="1"/>
        <w:rPr>
          <w:color w:val="365F91"/>
          <w:sz w:val="28"/>
          <w:szCs w:val="28"/>
        </w:rPr>
      </w:pPr>
      <w:bookmarkStart w:id="56" w:name="_Toc243384565"/>
      <w:r w:rsidRPr="00D91263">
        <w:rPr>
          <w:color w:val="365F91"/>
          <w:sz w:val="28"/>
          <w:szCs w:val="28"/>
        </w:rPr>
        <w:t>Preliminary user interface design</w:t>
      </w:r>
      <w:bookmarkEnd w:id="56"/>
    </w:p>
    <w:p w14:paraId="7794E858"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26A2770D" w14:textId="77777777" w:rsidR="003033D1" w:rsidRPr="00D91263" w:rsidRDefault="003033D1" w:rsidP="003033D1">
      <w:pPr>
        <w:pStyle w:val="NoSpacing"/>
      </w:pPr>
    </w:p>
    <w:p w14:paraId="41BDE399" w14:textId="77777777"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2CD12F10" w14:textId="77777777" w:rsidR="003033D1" w:rsidRPr="00D91263" w:rsidRDefault="003033D1" w:rsidP="003033D1">
      <w:pPr>
        <w:pStyle w:val="NoSpacing"/>
      </w:pPr>
    </w:p>
    <w:p w14:paraId="7007416A"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61658015" w14:textId="77777777" w:rsidR="00000707" w:rsidRPr="00D91263" w:rsidRDefault="00000707" w:rsidP="00296AD3">
      <w:pPr>
        <w:pStyle w:val="ListParagraph"/>
        <w:ind w:left="1440"/>
        <w:outlineLvl w:val="1"/>
        <w:rPr>
          <w:color w:val="365F91"/>
          <w:sz w:val="28"/>
          <w:szCs w:val="28"/>
        </w:rPr>
      </w:pPr>
    </w:p>
    <w:p w14:paraId="0DEF9A25" w14:textId="77777777" w:rsidR="00000707" w:rsidRPr="00D91263" w:rsidRDefault="00D56248" w:rsidP="00296AD3">
      <w:pPr>
        <w:pStyle w:val="ListParagraph"/>
        <w:ind w:left="1440"/>
        <w:outlineLvl w:val="1"/>
        <w:rPr>
          <w:color w:val="365F91"/>
          <w:sz w:val="28"/>
          <w:szCs w:val="28"/>
        </w:rPr>
      </w:pPr>
      <w:r>
        <w:rPr>
          <w:noProof/>
        </w:rPr>
        <w:pict>
          <v:shape id="_x0000_s1049" type="#_x0000_t202" style="position:absolute;left:0;text-align:left;margin-left:5.9pt;margin-top:264.75pt;width:470.5pt;height:.05pt;z-index:251745280" stroked="f">
            <v:textbox style="mso-fit-shape-to-text:t" inset="0,0,0,0">
              <w:txbxContent>
                <w:p w14:paraId="7D3F6773" w14:textId="77777777" w:rsidR="00527ADC" w:rsidRPr="00527ADC" w:rsidRDefault="00527ADC" w:rsidP="00527ADC">
                  <w:pPr>
                    <w:pStyle w:val="Caption"/>
                    <w:jc w:val="center"/>
                    <w:rPr>
                      <w:noProof/>
                      <w:color w:val="808080" w:themeColor="text1" w:themeTint="80"/>
                    </w:rPr>
                  </w:pPr>
                  <w:bookmarkStart w:id="57" w:name="_Toc243384600"/>
                  <w:r w:rsidRPr="00527ADC">
                    <w:rPr>
                      <w:color w:val="808080" w:themeColor="text1" w:themeTint="80"/>
                    </w:rPr>
                    <w:t xml:space="preserve">Figure </w:t>
                  </w:r>
                  <w:r w:rsidRPr="00527ADC">
                    <w:rPr>
                      <w:color w:val="808080" w:themeColor="text1" w:themeTint="80"/>
                    </w:rPr>
                    <w:fldChar w:fldCharType="begin"/>
                  </w:r>
                  <w:r w:rsidRPr="00527ADC">
                    <w:rPr>
                      <w:color w:val="808080" w:themeColor="text1" w:themeTint="80"/>
                    </w:rPr>
                    <w:instrText xml:space="preserve"> SEQ Figure \* ARABIC </w:instrText>
                  </w:r>
                  <w:r w:rsidRPr="00527ADC">
                    <w:rPr>
                      <w:color w:val="808080" w:themeColor="text1" w:themeTint="80"/>
                    </w:rPr>
                    <w:fldChar w:fldCharType="separate"/>
                  </w:r>
                  <w:r w:rsidR="007569D4">
                    <w:rPr>
                      <w:noProof/>
                      <w:color w:val="808080" w:themeColor="text1" w:themeTint="80"/>
                    </w:rPr>
                    <w:t>17</w:t>
                  </w:r>
                  <w:r w:rsidRPr="00527ADC">
                    <w:rPr>
                      <w:color w:val="808080" w:themeColor="text1" w:themeTint="80"/>
                    </w:rPr>
                    <w:fldChar w:fldCharType="end"/>
                  </w:r>
                  <w:r w:rsidRPr="00527ADC">
                    <w:rPr>
                      <w:color w:val="808080" w:themeColor="text1" w:themeTint="80"/>
                    </w:rPr>
                    <w:t>: User Interface architecture</w:t>
                  </w:r>
                  <w:bookmarkEnd w:id="57"/>
                </w:p>
              </w:txbxContent>
            </v:textbox>
            <w10:wrap type="topAndBottom"/>
          </v:shape>
        </w:pict>
      </w:r>
      <w:r w:rsidR="003033D1" w:rsidRPr="00D91263">
        <w:rPr>
          <w:noProof/>
          <w:lang w:val="fr-FR" w:eastAsia="ko-KR"/>
        </w:rPr>
        <w:drawing>
          <wp:anchor distT="0" distB="0" distL="114300" distR="114300" simplePos="0" relativeHeight="251696128" behindDoc="0" locked="0" layoutInCell="1" allowOverlap="1" wp14:editId="61EBADDD">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3BF9423A" w14:textId="77777777" w:rsidR="003033D1" w:rsidRPr="00D91263" w:rsidRDefault="003033D1">
      <w:pPr>
        <w:spacing w:after="0" w:line="240" w:lineRule="auto"/>
        <w:rPr>
          <w:rStyle w:val="BookTitle"/>
        </w:rPr>
      </w:pPr>
      <w:r w:rsidRPr="00D91263">
        <w:rPr>
          <w:rStyle w:val="BookTitle"/>
          <w:color w:val="4F81BD" w:themeColor="accent1"/>
        </w:rPr>
        <w:br w:type="page"/>
      </w:r>
    </w:p>
    <w:p w14:paraId="646E7B2B" w14:textId="77777777" w:rsidR="003033D1" w:rsidRPr="00A2556C" w:rsidRDefault="007A3B22" w:rsidP="006F35A8">
      <w:pPr>
        <w:pStyle w:val="ListParagraph"/>
        <w:numPr>
          <w:ilvl w:val="2"/>
          <w:numId w:val="12"/>
        </w:numPr>
        <w:outlineLvl w:val="1"/>
        <w:rPr>
          <w:rStyle w:val="BookTitle"/>
          <w:color w:val="4F81BD" w:themeColor="accent1"/>
        </w:rPr>
      </w:pPr>
      <w:r w:rsidRPr="00A2556C">
        <w:rPr>
          <w:rStyle w:val="BookTitle"/>
          <w:noProof/>
          <w:color w:val="4F81BD" w:themeColor="accent1"/>
          <w:lang w:val="fr-FR" w:eastAsia="ko-KR"/>
        </w:rPr>
        <w:lastRenderedPageBreak/>
        <w:drawing>
          <wp:anchor distT="0" distB="0" distL="114300" distR="114300" simplePos="0" relativeHeight="251697152" behindDoc="0" locked="0" layoutInCell="1" allowOverlap="1" wp14:editId="2979E50F">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52"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D56248">
        <w:rPr>
          <w:rStyle w:val="BookTitle"/>
        </w:rPr>
        <w:pict>
          <v:shape id="_x0000_s1041" type="#_x0000_t202" style="position:absolute;left:0;text-align:left;margin-left:-25.35pt;margin-top:341.4pt;width:557.4pt;height:.05pt;z-index:251699200;mso-position-horizontal-relative:text;mso-position-vertical-relative:text" stroked="f">
            <v:textbox style="mso-next-textbox:#_x0000_s1041;mso-fit-shape-to-text:t" inset="0,0,0,0">
              <w:txbxContent>
                <w:p w14:paraId="6DBD9692" w14:textId="77777777" w:rsidR="002C6FC3" w:rsidRPr="007A3B22" w:rsidRDefault="002C6FC3" w:rsidP="007A3B22">
                  <w:pPr>
                    <w:pStyle w:val="Caption"/>
                    <w:jc w:val="center"/>
                    <w:rPr>
                      <w:noProof/>
                      <w:color w:val="808080" w:themeColor="text1" w:themeTint="80"/>
                    </w:rPr>
                  </w:pPr>
                  <w:bookmarkStart w:id="58" w:name="_Toc243384601"/>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sidR="007569D4">
                    <w:rPr>
                      <w:noProof/>
                      <w:color w:val="808080" w:themeColor="text1" w:themeTint="80"/>
                    </w:rPr>
                    <w:t>18</w:t>
                  </w:r>
                  <w:r w:rsidRPr="007A3B22">
                    <w:rPr>
                      <w:color w:val="808080" w:themeColor="text1" w:themeTint="80"/>
                    </w:rPr>
                    <w:fldChar w:fldCharType="end"/>
                  </w:r>
                  <w:r w:rsidRPr="007A3B22">
                    <w:rPr>
                      <w:color w:val="808080" w:themeColor="text1" w:themeTint="80"/>
                    </w:rPr>
                    <w:t>: Systems list window prototype</w:t>
                  </w:r>
                  <w:bookmarkEnd w:id="58"/>
                </w:p>
              </w:txbxContent>
            </v:textbox>
            <w10:wrap type="topAndBottom"/>
          </v:shape>
        </w:pict>
      </w:r>
      <w:bookmarkStart w:id="59" w:name="_Toc243384566"/>
      <w:r w:rsidR="003033D1" w:rsidRPr="00D91263">
        <w:rPr>
          <w:rStyle w:val="BookTitle"/>
          <w:color w:val="4F81BD" w:themeColor="accent1"/>
        </w:rPr>
        <w:t>Screen 1: System list</w:t>
      </w:r>
      <w:bookmarkEnd w:id="59"/>
    </w:p>
    <w:p w14:paraId="7D780120" w14:textId="77777777" w:rsidR="003033D1" w:rsidRPr="00D91263" w:rsidRDefault="003033D1" w:rsidP="003033D1">
      <w:pPr>
        <w:pStyle w:val="NoSpacing"/>
      </w:pPr>
    </w:p>
    <w:p w14:paraId="7FD02707" w14:textId="77777777" w:rsidR="007A3B22" w:rsidRPr="00D91263" w:rsidRDefault="007A3B22" w:rsidP="003033D1">
      <w:pPr>
        <w:pStyle w:val="NoSpacing"/>
      </w:pPr>
    </w:p>
    <w:p w14:paraId="6F7621DD" w14:textId="77777777" w:rsidR="003033D1" w:rsidRPr="00D91263" w:rsidRDefault="003033D1" w:rsidP="00AB1ABE">
      <w:pPr>
        <w:pStyle w:val="NoSpacing"/>
        <w:ind w:firstLine="0"/>
      </w:pPr>
      <w:r w:rsidRPr="00D91263">
        <w:rPr>
          <w:b/>
          <w:color w:val="FF0000"/>
          <w:sz w:val="28"/>
        </w:rPr>
        <w:t>1</w:t>
      </w:r>
      <w:r w:rsidR="0080253B">
        <w:rPr>
          <w:b/>
          <w:color w:val="FF0000"/>
          <w:sz w:val="28"/>
        </w:rPr>
        <w:tab/>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21FE11E6" w14:textId="77777777" w:rsidR="00BE4FF6" w:rsidRPr="00D91263" w:rsidRDefault="00BE4FF6" w:rsidP="00AB1ABE">
      <w:pPr>
        <w:pStyle w:val="NoSpacing"/>
        <w:ind w:firstLine="0"/>
      </w:pPr>
    </w:p>
    <w:p w14:paraId="2B016CB6" w14:textId="77777777" w:rsidR="003033D1" w:rsidRPr="00D91263" w:rsidRDefault="003033D1" w:rsidP="00AB1ABE">
      <w:pPr>
        <w:pStyle w:val="NoSpacing"/>
        <w:ind w:firstLine="0"/>
      </w:pPr>
      <w:r w:rsidRPr="00D91263">
        <w:rPr>
          <w:b/>
          <w:color w:val="FF0000"/>
          <w:sz w:val="28"/>
        </w:rPr>
        <w:t>2</w:t>
      </w:r>
      <w:r w:rsidR="0080253B">
        <w:rPr>
          <w:b/>
          <w:color w:val="FF0000"/>
          <w:sz w:val="28"/>
        </w:rPr>
        <w:tab/>
      </w:r>
      <w:r w:rsidRPr="00D91263">
        <w:t>This panel gives a geographical localization of the selected parts to the user. This is useful in the case of a need of a fast human intervention on some part of the spacecraft.</w:t>
      </w:r>
    </w:p>
    <w:p w14:paraId="70B458E2" w14:textId="77777777" w:rsidR="00BE4FF6" w:rsidRPr="00D91263" w:rsidRDefault="00BE4FF6" w:rsidP="00AB1ABE">
      <w:pPr>
        <w:pStyle w:val="NoSpacing"/>
        <w:ind w:firstLine="0"/>
      </w:pPr>
    </w:p>
    <w:p w14:paraId="51C2BCFA" w14:textId="77777777" w:rsidR="00000707" w:rsidRPr="00D91263" w:rsidRDefault="003033D1" w:rsidP="00AB1ABE">
      <w:pPr>
        <w:pStyle w:val="NoSpacing"/>
        <w:ind w:firstLine="0"/>
      </w:pPr>
      <w:r w:rsidRPr="00D91263">
        <w:rPr>
          <w:b/>
          <w:color w:val="FF0000"/>
          <w:sz w:val="28"/>
        </w:rPr>
        <w:t>3</w:t>
      </w:r>
      <w:r w:rsidR="0080253B">
        <w:rPr>
          <w:b/>
          <w:color w:val="FF0000"/>
          <w:sz w:val="28"/>
        </w:rPr>
        <w:tab/>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36D8ABCC" w14:textId="77777777" w:rsidR="00000707" w:rsidRPr="00D91263" w:rsidRDefault="00000707" w:rsidP="00296AD3">
      <w:pPr>
        <w:pStyle w:val="ListParagraph"/>
        <w:ind w:left="1440"/>
        <w:outlineLvl w:val="1"/>
        <w:rPr>
          <w:color w:val="365F91"/>
          <w:sz w:val="28"/>
          <w:szCs w:val="28"/>
        </w:rPr>
      </w:pPr>
    </w:p>
    <w:p w14:paraId="314376F2" w14:textId="77777777" w:rsidR="00000707" w:rsidRPr="00D91263" w:rsidRDefault="00000707" w:rsidP="00296AD3">
      <w:pPr>
        <w:pStyle w:val="ListParagraph"/>
        <w:ind w:left="1440"/>
        <w:outlineLvl w:val="1"/>
        <w:rPr>
          <w:color w:val="365F91"/>
          <w:sz w:val="28"/>
          <w:szCs w:val="28"/>
        </w:rPr>
      </w:pPr>
    </w:p>
    <w:p w14:paraId="0436E07C" w14:textId="77777777" w:rsidR="00000707" w:rsidRPr="00D91263" w:rsidRDefault="00000707" w:rsidP="00296AD3">
      <w:pPr>
        <w:pStyle w:val="ListParagraph"/>
        <w:ind w:left="1440"/>
        <w:outlineLvl w:val="1"/>
        <w:rPr>
          <w:color w:val="365F91"/>
          <w:sz w:val="28"/>
          <w:szCs w:val="28"/>
        </w:rPr>
      </w:pPr>
    </w:p>
    <w:p w14:paraId="484E9BDC" w14:textId="77777777" w:rsidR="00000707" w:rsidRPr="00D91263" w:rsidRDefault="00000707" w:rsidP="00296AD3">
      <w:pPr>
        <w:pStyle w:val="ListParagraph"/>
        <w:ind w:left="1440"/>
        <w:outlineLvl w:val="1"/>
        <w:rPr>
          <w:color w:val="365F91"/>
          <w:sz w:val="28"/>
          <w:szCs w:val="28"/>
        </w:rPr>
      </w:pPr>
    </w:p>
    <w:p w14:paraId="0ABE2436" w14:textId="77777777" w:rsidR="00000707" w:rsidRPr="00D91263" w:rsidRDefault="00000707" w:rsidP="00296AD3">
      <w:pPr>
        <w:pStyle w:val="ListParagraph"/>
        <w:ind w:left="1440"/>
        <w:outlineLvl w:val="1"/>
        <w:rPr>
          <w:color w:val="365F91"/>
          <w:sz w:val="28"/>
          <w:szCs w:val="28"/>
        </w:rPr>
      </w:pPr>
    </w:p>
    <w:p w14:paraId="3B7FE490" w14:textId="77777777" w:rsidR="00000707" w:rsidRPr="00D91263" w:rsidRDefault="00000707" w:rsidP="00A9194E">
      <w:pPr>
        <w:pStyle w:val="ListParagraph"/>
        <w:ind w:left="1440"/>
        <w:rPr>
          <w:color w:val="365F91"/>
          <w:sz w:val="28"/>
          <w:szCs w:val="28"/>
        </w:rPr>
      </w:pPr>
    </w:p>
    <w:p w14:paraId="347043F3" w14:textId="77777777" w:rsidR="00296AD3" w:rsidRPr="00D91263" w:rsidRDefault="00296AD3" w:rsidP="00296AD3">
      <w:pPr>
        <w:pStyle w:val="ListParagraph"/>
        <w:ind w:left="1440"/>
        <w:outlineLvl w:val="1"/>
        <w:rPr>
          <w:color w:val="365F91"/>
          <w:sz w:val="28"/>
          <w:szCs w:val="28"/>
        </w:rPr>
      </w:pPr>
    </w:p>
    <w:p w14:paraId="51EBA0BC" w14:textId="77777777" w:rsidR="00000707" w:rsidRPr="00A2556C" w:rsidRDefault="000C7872" w:rsidP="00A2556C">
      <w:pPr>
        <w:pStyle w:val="ListParagraph"/>
        <w:numPr>
          <w:ilvl w:val="2"/>
          <w:numId w:val="12"/>
        </w:numPr>
        <w:outlineLvl w:val="1"/>
        <w:rPr>
          <w:rStyle w:val="BookTitle"/>
          <w:color w:val="4F81BD" w:themeColor="accent1"/>
        </w:rPr>
      </w:pPr>
      <w:bookmarkStart w:id="60" w:name="_Toc243384567"/>
      <w:r w:rsidRPr="00D91263">
        <w:rPr>
          <w:rStyle w:val="BookTitle"/>
          <w:color w:val="4F81BD" w:themeColor="accent1"/>
        </w:rPr>
        <w:lastRenderedPageBreak/>
        <w:t>Screen 2: System Information</w:t>
      </w:r>
      <w:bookmarkEnd w:id="60"/>
    </w:p>
    <w:p w14:paraId="578235DF" w14:textId="77777777" w:rsidR="007E7D37" w:rsidRPr="00D91263" w:rsidRDefault="007E7D37" w:rsidP="007E7D37">
      <w:pPr>
        <w:pStyle w:val="NoSpacing"/>
        <w:rPr>
          <w:rStyle w:val="BookTitle"/>
        </w:rPr>
      </w:pPr>
    </w:p>
    <w:p w14:paraId="3959833B"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445527E5">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53"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D56248">
        <w:pict>
          <v:shape id="_x0000_s1042" type="#_x0000_t202" style="position:absolute;left:0;text-align:left;margin-left:-36.1pt;margin-top:326.65pt;width:565.8pt;height:.05pt;z-index:251708416;mso-position-horizontal-relative:text;mso-position-vertical-relative:text" stroked="f">
            <v:textbox style="mso-next-textbox:#_x0000_s1042;mso-fit-shape-to-text:t" inset="0,0,0,0">
              <w:txbxContent>
                <w:p w14:paraId="2CAFE281" w14:textId="77777777" w:rsidR="002C6FC3" w:rsidRPr="003B39A0" w:rsidRDefault="002C6FC3" w:rsidP="003B39A0">
                  <w:pPr>
                    <w:pStyle w:val="Caption"/>
                    <w:jc w:val="center"/>
                    <w:rPr>
                      <w:noProof/>
                      <w:color w:val="808080" w:themeColor="text1" w:themeTint="80"/>
                    </w:rPr>
                  </w:pPr>
                  <w:bookmarkStart w:id="61" w:name="_Toc243384602"/>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sidR="007569D4">
                    <w:rPr>
                      <w:noProof/>
                      <w:color w:val="808080" w:themeColor="text1" w:themeTint="80"/>
                    </w:rPr>
                    <w:t>19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61"/>
                </w:p>
              </w:txbxContent>
            </v:textbox>
            <w10:wrap type="topAndBottom"/>
          </v:shape>
        </w:pict>
      </w:r>
    </w:p>
    <w:p w14:paraId="3A0C3265" w14:textId="77777777" w:rsidR="00627559" w:rsidRPr="00D91263" w:rsidRDefault="00627559" w:rsidP="00627559">
      <w:pPr>
        <w:pStyle w:val="NoSpacing"/>
      </w:pPr>
    </w:p>
    <w:p w14:paraId="00F61CDE" w14:textId="77777777" w:rsidR="00627559" w:rsidRPr="00D91263" w:rsidRDefault="00627559" w:rsidP="00627559">
      <w:pPr>
        <w:pStyle w:val="NoSpacing"/>
      </w:pPr>
    </w:p>
    <w:p w14:paraId="7CBE31C2" w14:textId="77777777" w:rsidR="00EA6D88" w:rsidRPr="00D91263" w:rsidRDefault="00B85651" w:rsidP="00AB1ABE">
      <w:pPr>
        <w:pStyle w:val="NoSpacing"/>
        <w:ind w:firstLine="0"/>
      </w:pPr>
      <w:r w:rsidRPr="00D91263">
        <w:rPr>
          <w:b/>
          <w:color w:val="FF0000"/>
          <w:sz w:val="28"/>
        </w:rPr>
        <w:t>1</w:t>
      </w:r>
      <w:r w:rsidR="0080253B">
        <w:rPr>
          <w:b/>
          <w:color w:val="FF0000"/>
          <w:sz w:val="28"/>
        </w:rPr>
        <w:tab/>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2787D9C3" w14:textId="77777777" w:rsidR="00AB1ABE" w:rsidRPr="00D91263" w:rsidRDefault="00AB1ABE" w:rsidP="00AB1ABE">
      <w:pPr>
        <w:pStyle w:val="NoSpacing"/>
        <w:rPr>
          <w:b/>
          <w:color w:val="FF0000"/>
          <w:sz w:val="28"/>
        </w:rPr>
      </w:pPr>
    </w:p>
    <w:p w14:paraId="21B9DDA4" w14:textId="77777777" w:rsidR="00EA6D88" w:rsidRPr="00D91263" w:rsidRDefault="00B85651" w:rsidP="00AB1ABE">
      <w:pPr>
        <w:pStyle w:val="NoSpacing"/>
        <w:ind w:firstLine="0"/>
      </w:pPr>
      <w:r w:rsidRPr="00D91263">
        <w:rPr>
          <w:b/>
          <w:color w:val="FF0000"/>
          <w:sz w:val="28"/>
        </w:rPr>
        <w:t>2</w:t>
      </w:r>
      <w:r w:rsidR="0080253B">
        <w:rPr>
          <w:b/>
          <w:color w:val="FF0000"/>
          <w:sz w:val="28"/>
        </w:rPr>
        <w:tab/>
      </w:r>
      <w:r w:rsidR="00EA6D88" w:rsidRPr="00D91263">
        <w:t>This view offers a more accurate geographical view on the selected part, while the general view is always kept on the other window.</w:t>
      </w:r>
    </w:p>
    <w:p w14:paraId="7278A136" w14:textId="77777777" w:rsidR="0086023D" w:rsidRPr="00D91263" w:rsidRDefault="0086023D" w:rsidP="00AB1ABE">
      <w:pPr>
        <w:pStyle w:val="NoSpacing"/>
        <w:rPr>
          <w:b/>
          <w:color w:val="FF0000"/>
          <w:sz w:val="28"/>
        </w:rPr>
      </w:pPr>
    </w:p>
    <w:p w14:paraId="18CD7D25" w14:textId="77777777" w:rsidR="00EA6D88" w:rsidRPr="00D91263" w:rsidRDefault="00B85651" w:rsidP="00AB1ABE">
      <w:pPr>
        <w:pStyle w:val="NoSpacing"/>
        <w:ind w:firstLine="0"/>
      </w:pPr>
      <w:r w:rsidRPr="00D91263">
        <w:rPr>
          <w:b/>
          <w:color w:val="FF0000"/>
          <w:sz w:val="28"/>
        </w:rPr>
        <w:t>3</w:t>
      </w:r>
      <w:r w:rsidR="0080253B">
        <w:rPr>
          <w:b/>
          <w:color w:val="FF0000"/>
          <w:sz w:val="28"/>
        </w:rPr>
        <w:tab/>
      </w:r>
      <w:r w:rsidR="00EA6D88" w:rsidRPr="00D91263">
        <w:t>This action panel is basically the same that what was presented in the previously screen. The difference is that here we are considering a single part of the global system, no multi-selection are allowed.</w:t>
      </w:r>
    </w:p>
    <w:p w14:paraId="1E46B6E8" w14:textId="77777777" w:rsidR="0086023D" w:rsidRPr="00D91263" w:rsidRDefault="0086023D" w:rsidP="00AB1ABE">
      <w:pPr>
        <w:pStyle w:val="NoSpacing"/>
        <w:rPr>
          <w:b/>
          <w:color w:val="FF0000"/>
          <w:sz w:val="28"/>
        </w:rPr>
      </w:pPr>
    </w:p>
    <w:p w14:paraId="19E39A2E" w14:textId="77777777" w:rsidR="00000707" w:rsidRPr="00D91263" w:rsidRDefault="00B85651" w:rsidP="00AB1ABE">
      <w:pPr>
        <w:pStyle w:val="NoSpacing"/>
        <w:ind w:firstLine="0"/>
      </w:pPr>
      <w:r w:rsidRPr="00D91263">
        <w:rPr>
          <w:b/>
          <w:color w:val="FF0000"/>
          <w:sz w:val="28"/>
        </w:rPr>
        <w:t>4</w:t>
      </w:r>
      <w:r w:rsidR="0080253B">
        <w:rPr>
          <w:b/>
          <w:color w:val="FF0000"/>
          <w:sz w:val="28"/>
        </w:rPr>
        <w:tab/>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4B9E9D85" w14:textId="77777777" w:rsidR="00E60885" w:rsidRPr="00A2556C" w:rsidRDefault="00E60885" w:rsidP="00A2556C">
      <w:pPr>
        <w:pStyle w:val="ListParagraph"/>
        <w:numPr>
          <w:ilvl w:val="2"/>
          <w:numId w:val="12"/>
        </w:numPr>
        <w:outlineLvl w:val="1"/>
        <w:rPr>
          <w:rStyle w:val="BookTitle"/>
          <w:color w:val="4F81BD" w:themeColor="accent1"/>
        </w:rPr>
      </w:pPr>
      <w:bookmarkStart w:id="62" w:name="_Toc243384568"/>
      <w:r w:rsidRPr="00D91263">
        <w:rPr>
          <w:rStyle w:val="BookTitle"/>
          <w:color w:val="4F81BD" w:themeColor="accent1"/>
        </w:rPr>
        <w:lastRenderedPageBreak/>
        <w:t>Screen 3: Logs</w:t>
      </w:r>
      <w:bookmarkEnd w:id="62"/>
    </w:p>
    <w:p w14:paraId="1F0DC3BF" w14:textId="77777777" w:rsidR="00E60885" w:rsidRPr="00D91263" w:rsidRDefault="00707556" w:rsidP="00E60885">
      <w:pPr>
        <w:pStyle w:val="NoSpacing"/>
        <w:rPr>
          <w:rStyle w:val="BookTitle"/>
        </w:rPr>
      </w:pPr>
      <w:r w:rsidRPr="00D91263">
        <w:rPr>
          <w:noProof/>
          <w:lang w:val="fr-FR" w:eastAsia="ko-KR"/>
        </w:rPr>
        <w:drawing>
          <wp:anchor distT="0" distB="0" distL="114300" distR="114300" simplePos="0" relativeHeight="251709440" behindDoc="0" locked="0" layoutInCell="1" allowOverlap="1" wp14:editId="11E865EB">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54"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D56248">
        <w:pict>
          <v:shape id="_x0000_s1043" type="#_x0000_t202" style="position:absolute;left:0;text-align:left;margin-left:-22.9pt;margin-top:321.55pt;width:545pt;height:.05pt;z-index:251711488;mso-position-horizontal-relative:text;mso-position-vertical-relative:text" stroked="f">
            <v:textbox style="mso-next-textbox:#_x0000_s1043;mso-fit-shape-to-text:t" inset="0,0,0,0">
              <w:txbxContent>
                <w:p w14:paraId="46AE0075" w14:textId="77777777" w:rsidR="002C6FC3" w:rsidRPr="00707556" w:rsidRDefault="002C6FC3" w:rsidP="00707556">
                  <w:pPr>
                    <w:pStyle w:val="Caption"/>
                    <w:jc w:val="center"/>
                    <w:rPr>
                      <w:noProof/>
                      <w:color w:val="808080" w:themeColor="text1" w:themeTint="80"/>
                    </w:rPr>
                  </w:pPr>
                  <w:bookmarkStart w:id="63" w:name="_Toc243384603"/>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sidR="007569D4">
                    <w:rPr>
                      <w:noProof/>
                      <w:color w:val="808080" w:themeColor="text1" w:themeTint="80"/>
                    </w:rPr>
                    <w:t>20</w:t>
                  </w:r>
                  <w:r w:rsidRPr="00707556">
                    <w:rPr>
                      <w:color w:val="808080" w:themeColor="text1" w:themeTint="80"/>
                    </w:rPr>
                    <w:fldChar w:fldCharType="end"/>
                  </w:r>
                  <w:r w:rsidRPr="00707556">
                    <w:rPr>
                      <w:color w:val="808080" w:themeColor="text1" w:themeTint="80"/>
                    </w:rPr>
                    <w:t>: Logs window prototype</w:t>
                  </w:r>
                  <w:bookmarkEnd w:id="63"/>
                </w:p>
              </w:txbxContent>
            </v:textbox>
            <w10:wrap type="topAndBottom"/>
          </v:shape>
        </w:pict>
      </w:r>
    </w:p>
    <w:p w14:paraId="6E1B345A" w14:textId="77777777" w:rsidR="00627559" w:rsidRPr="00D91263" w:rsidRDefault="00627559">
      <w:pPr>
        <w:spacing w:after="0" w:line="240" w:lineRule="auto"/>
        <w:rPr>
          <w:color w:val="365F91"/>
          <w:sz w:val="28"/>
          <w:szCs w:val="28"/>
        </w:rPr>
      </w:pPr>
    </w:p>
    <w:p w14:paraId="24B442DA" w14:textId="77777777" w:rsidR="00AB1ABE" w:rsidRPr="00D91263" w:rsidRDefault="00AB1ABE" w:rsidP="00AB1ABE">
      <w:pPr>
        <w:pStyle w:val="NoSpacing"/>
        <w:ind w:firstLine="0"/>
        <w:rPr>
          <w:b/>
          <w:color w:val="FF0000"/>
          <w:sz w:val="28"/>
        </w:rPr>
      </w:pPr>
    </w:p>
    <w:p w14:paraId="32757D16" w14:textId="77777777" w:rsidR="00AB1ABE" w:rsidRPr="00D91263" w:rsidRDefault="00AB1ABE" w:rsidP="00AB1ABE">
      <w:pPr>
        <w:pStyle w:val="NoSpacing"/>
        <w:ind w:firstLine="0"/>
      </w:pPr>
      <w:r w:rsidRPr="00D91263">
        <w:rPr>
          <w:b/>
          <w:color w:val="FF0000"/>
          <w:sz w:val="28"/>
        </w:rPr>
        <w:t>1</w:t>
      </w:r>
      <w:r w:rsidR="0080253B">
        <w:rPr>
          <w:b/>
          <w:color w:val="FF0000"/>
          <w:sz w:val="28"/>
        </w:rPr>
        <w:tab/>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14:paraId="604C914D" w14:textId="77777777" w:rsidR="00AB1ABE" w:rsidRPr="00D91263" w:rsidRDefault="00AB1ABE" w:rsidP="00AB1ABE">
      <w:pPr>
        <w:pStyle w:val="NoSpacing"/>
        <w:ind w:firstLine="0"/>
        <w:rPr>
          <w:b/>
          <w:color w:val="FF0000"/>
          <w:sz w:val="28"/>
        </w:rPr>
      </w:pPr>
    </w:p>
    <w:p w14:paraId="746F2EC8" w14:textId="77777777" w:rsidR="00AB1ABE" w:rsidRPr="00D91263" w:rsidRDefault="00AB1ABE" w:rsidP="00AB1ABE">
      <w:pPr>
        <w:pStyle w:val="NoSpacing"/>
        <w:ind w:firstLine="0"/>
      </w:pPr>
      <w:r w:rsidRPr="00D91263">
        <w:rPr>
          <w:b/>
          <w:color w:val="FF0000"/>
          <w:sz w:val="28"/>
        </w:rPr>
        <w:t>2</w:t>
      </w:r>
      <w:r w:rsidR="0080253B">
        <w:rPr>
          <w:b/>
          <w:color w:val="FF0000"/>
          <w:sz w:val="28"/>
        </w:rPr>
        <w:tab/>
      </w:r>
      <w:r w:rsidRPr="00D91263">
        <w:t>With this interface, user can sort displayed lines by date, time, type of information, and by name of message.</w:t>
      </w:r>
    </w:p>
    <w:p w14:paraId="68629980" w14:textId="77777777" w:rsidR="00AB1ABE" w:rsidRPr="00D91263" w:rsidRDefault="00AB1ABE" w:rsidP="00AB1ABE">
      <w:pPr>
        <w:pStyle w:val="NoSpacing"/>
        <w:ind w:firstLine="0"/>
        <w:rPr>
          <w:b/>
          <w:color w:val="FF0000"/>
          <w:sz w:val="28"/>
        </w:rPr>
      </w:pPr>
    </w:p>
    <w:p w14:paraId="29A7C474" w14:textId="77777777" w:rsidR="00AB1ABE" w:rsidRPr="00D91263" w:rsidRDefault="00AB1ABE" w:rsidP="00AB1ABE">
      <w:pPr>
        <w:pStyle w:val="NoSpacing"/>
        <w:ind w:firstLine="0"/>
      </w:pPr>
      <w:r w:rsidRPr="00D91263">
        <w:rPr>
          <w:b/>
          <w:color w:val="FF0000"/>
          <w:sz w:val="28"/>
        </w:rPr>
        <w:t>3</w:t>
      </w:r>
      <w:r w:rsidR="0080253B">
        <w:rPr>
          <w:b/>
          <w:color w:val="FF0000"/>
          <w:sz w:val="28"/>
        </w:rPr>
        <w:tab/>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242860C5" w14:textId="77777777" w:rsidR="00000707" w:rsidRPr="00D91263" w:rsidRDefault="00000707">
      <w:pPr>
        <w:spacing w:after="0" w:line="240" w:lineRule="auto"/>
        <w:rPr>
          <w:color w:val="365F91"/>
          <w:sz w:val="28"/>
          <w:szCs w:val="28"/>
        </w:rPr>
      </w:pPr>
      <w:r w:rsidRPr="00D91263">
        <w:rPr>
          <w:color w:val="365F91"/>
          <w:sz w:val="28"/>
          <w:szCs w:val="28"/>
        </w:rPr>
        <w:br w:type="page"/>
      </w:r>
    </w:p>
    <w:p w14:paraId="3C153C1C" w14:textId="77777777" w:rsidR="00EE2184" w:rsidRPr="00A2556C" w:rsidRDefault="00EE2184" w:rsidP="00A2556C">
      <w:pPr>
        <w:pStyle w:val="ListParagraph"/>
        <w:numPr>
          <w:ilvl w:val="2"/>
          <w:numId w:val="12"/>
        </w:numPr>
        <w:outlineLvl w:val="1"/>
        <w:rPr>
          <w:rStyle w:val="BookTitle"/>
          <w:color w:val="4F81BD" w:themeColor="accent1"/>
        </w:rPr>
      </w:pPr>
      <w:bookmarkStart w:id="64" w:name="_Toc243384569"/>
      <w:r w:rsidRPr="00D91263">
        <w:rPr>
          <w:rStyle w:val="BookTitle"/>
          <w:color w:val="4F81BD" w:themeColor="accent1"/>
        </w:rPr>
        <w:lastRenderedPageBreak/>
        <w:t xml:space="preserve">Screen 3: </w:t>
      </w:r>
      <w:r w:rsidRPr="0080253B">
        <w:rPr>
          <w:rStyle w:val="BookTitle"/>
          <w:color w:val="4F81BD" w:themeColor="accent1"/>
        </w:rPr>
        <w:t>Backups management pop-up</w:t>
      </w:r>
      <w:bookmarkEnd w:id="64"/>
    </w:p>
    <w:p w14:paraId="15AFD025" w14:textId="77777777" w:rsidR="00D32036" w:rsidRPr="00D91263" w:rsidRDefault="00D32036">
      <w:pPr>
        <w:spacing w:after="0" w:line="240" w:lineRule="auto"/>
        <w:rPr>
          <w:color w:val="365F91"/>
          <w:sz w:val="28"/>
          <w:szCs w:val="28"/>
        </w:rPr>
      </w:pPr>
    </w:p>
    <w:p w14:paraId="14D0EA58" w14:textId="77777777" w:rsidR="001E5115" w:rsidRPr="00D91263" w:rsidRDefault="001E5115" w:rsidP="001E5115">
      <w:pPr>
        <w:spacing w:after="0" w:line="240" w:lineRule="auto"/>
      </w:pPr>
    </w:p>
    <w:p w14:paraId="2DBAEFB6" w14:textId="77777777" w:rsidR="001E5115" w:rsidRPr="00D91263" w:rsidRDefault="001E5115" w:rsidP="001E5115">
      <w:pPr>
        <w:spacing w:after="0" w:line="240" w:lineRule="auto"/>
      </w:pPr>
    </w:p>
    <w:p w14:paraId="778AE65D"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1B9AA72A">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55"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26B48868" w14:textId="77777777" w:rsidR="00EE2184" w:rsidRPr="00D91263" w:rsidRDefault="00EE2184" w:rsidP="00EE2184">
      <w:pPr>
        <w:pStyle w:val="NoSpacing"/>
      </w:pPr>
    </w:p>
    <w:p w14:paraId="76E1B29A" w14:textId="77777777" w:rsidR="00EE2184" w:rsidRPr="00D91263" w:rsidRDefault="00EE2184" w:rsidP="00EE2184">
      <w:pPr>
        <w:pStyle w:val="NoSpacing"/>
      </w:pPr>
    </w:p>
    <w:p w14:paraId="4B8DC052" w14:textId="77777777" w:rsidR="00EE2184" w:rsidRPr="00D91263" w:rsidRDefault="00EE2184" w:rsidP="00EE2184">
      <w:pPr>
        <w:pStyle w:val="NoSpacing"/>
      </w:pPr>
    </w:p>
    <w:p w14:paraId="1817E5BB"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67D4E589" w14:textId="77777777" w:rsidR="001E5115" w:rsidRPr="00D91263" w:rsidRDefault="001E5115" w:rsidP="001E5115">
      <w:pPr>
        <w:spacing w:after="0" w:line="240" w:lineRule="auto"/>
      </w:pPr>
    </w:p>
    <w:p w14:paraId="6D76B838" w14:textId="77777777" w:rsidR="00EE2184" w:rsidRPr="00D91263" w:rsidRDefault="00EE2184" w:rsidP="001E5115"/>
    <w:p w14:paraId="7E863B6B" w14:textId="77777777" w:rsidR="00EE2184" w:rsidRPr="00D91263" w:rsidRDefault="00EE2184" w:rsidP="001E5115"/>
    <w:p w14:paraId="7EA27A78" w14:textId="77777777" w:rsidR="00EE2184" w:rsidRPr="00D91263" w:rsidRDefault="00EE2184" w:rsidP="001E5115"/>
    <w:p w14:paraId="3A413E83" w14:textId="77777777" w:rsidR="00EE2184" w:rsidRPr="00D91263" w:rsidRDefault="00D56248" w:rsidP="001E5115">
      <w:r>
        <w:pict>
          <v:shape id="_x0000_s1044" type="#_x0000_t202" style="position:absolute;margin-left:296.6pt;margin-top:2.8pt;width:204.25pt;height:21pt;z-index:251713536" stroked="f">
            <v:textbox style="mso-next-textbox:#_x0000_s1044;mso-fit-shape-to-text:t" inset="0,0,0,0">
              <w:txbxContent>
                <w:p w14:paraId="6A8D2FD0" w14:textId="77777777" w:rsidR="002C6FC3" w:rsidRPr="00EE2184" w:rsidRDefault="002C6FC3" w:rsidP="00EE2184">
                  <w:pPr>
                    <w:pStyle w:val="Caption"/>
                    <w:rPr>
                      <w:noProof/>
                      <w:color w:val="808080" w:themeColor="text1" w:themeTint="80"/>
                      <w:sz w:val="28"/>
                      <w:szCs w:val="28"/>
                    </w:rPr>
                  </w:pPr>
                  <w:bookmarkStart w:id="65" w:name="_Toc243384604"/>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007569D4">
                    <w:rPr>
                      <w:noProof/>
                      <w:color w:val="808080" w:themeColor="text1" w:themeTint="80"/>
                    </w:rPr>
                    <w:t>21</w:t>
                  </w:r>
                  <w:r w:rsidRPr="00EE2184">
                    <w:rPr>
                      <w:color w:val="808080" w:themeColor="text1" w:themeTint="80"/>
                    </w:rPr>
                    <w:fldChar w:fldCharType="end"/>
                  </w:r>
                  <w:r w:rsidRPr="00EE2184">
                    <w:rPr>
                      <w:color w:val="808080" w:themeColor="text1" w:themeTint="80"/>
                    </w:rPr>
                    <w:t>: Backup management pop-up before backup</w:t>
                  </w:r>
                  <w:bookmarkEnd w:id="65"/>
                </w:p>
              </w:txbxContent>
            </v:textbox>
            <w10:wrap type="square"/>
          </v:shape>
        </w:pict>
      </w:r>
    </w:p>
    <w:p w14:paraId="7407F73C" w14:textId="77777777" w:rsidR="00EE2184" w:rsidRPr="00D91263" w:rsidRDefault="00EE2184" w:rsidP="001E5115"/>
    <w:p w14:paraId="70A4BC38"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170BB1FA">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56"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7AD5A11C" w14:textId="77777777" w:rsidR="00EE2184" w:rsidRPr="00D91263" w:rsidRDefault="00EE2184" w:rsidP="00EE2184"/>
    <w:p w14:paraId="7092973F" w14:textId="77777777" w:rsidR="00EE2184" w:rsidRPr="00D91263" w:rsidRDefault="00EE2184" w:rsidP="00EE2184">
      <w:pPr>
        <w:pStyle w:val="NoSpacing"/>
      </w:pPr>
    </w:p>
    <w:p w14:paraId="42C13144"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r w:rsidR="0080253B" w:rsidRPr="00D91263">
        <w:t>system recovers</w:t>
      </w:r>
      <w:r w:rsidRPr="00D91263">
        <w:t xml:space="preserve"> automatically the original configuration. </w:t>
      </w:r>
    </w:p>
    <w:p w14:paraId="088BCE68" w14:textId="77777777" w:rsidR="001E5115" w:rsidRPr="00D91263" w:rsidRDefault="001E5115" w:rsidP="001E5115">
      <w:pPr>
        <w:spacing w:after="0" w:line="240" w:lineRule="auto"/>
        <w:rPr>
          <w:color w:val="365F91"/>
          <w:sz w:val="28"/>
          <w:szCs w:val="28"/>
          <w:lang w:eastAsia="ko-KR"/>
        </w:rPr>
      </w:pPr>
    </w:p>
    <w:p w14:paraId="767A10F1" w14:textId="77777777" w:rsidR="001E5115" w:rsidRPr="00D91263" w:rsidRDefault="00D56248">
      <w:pPr>
        <w:spacing w:after="0" w:line="240" w:lineRule="auto"/>
        <w:rPr>
          <w:color w:val="365F91"/>
          <w:sz w:val="28"/>
          <w:szCs w:val="28"/>
        </w:rPr>
      </w:pPr>
      <w:r>
        <w:pict>
          <v:shape id="_x0000_s1045" type="#_x0000_t202" style="position:absolute;margin-left:296.75pt;margin-top:75.2pt;width:204.1pt;height:21pt;z-index:251715584" stroked="f">
            <v:textbox style="mso-next-textbox:#_x0000_s1045;mso-fit-shape-to-text:t" inset="0,0,0,0">
              <w:txbxContent>
                <w:p w14:paraId="7CAF07AF" w14:textId="77777777" w:rsidR="002C6FC3" w:rsidRPr="00EE2184" w:rsidRDefault="002C6FC3" w:rsidP="00EE2184">
                  <w:pPr>
                    <w:pStyle w:val="Caption"/>
                    <w:rPr>
                      <w:noProof/>
                      <w:color w:val="808080" w:themeColor="text1" w:themeTint="80"/>
                    </w:rPr>
                  </w:pPr>
                  <w:bookmarkStart w:id="66" w:name="_Toc243384605"/>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007569D4">
                    <w:rPr>
                      <w:noProof/>
                      <w:color w:val="808080" w:themeColor="text1" w:themeTint="80"/>
                    </w:rPr>
                    <w:t>22</w:t>
                  </w:r>
                  <w:r w:rsidRPr="00EE2184">
                    <w:rPr>
                      <w:color w:val="808080" w:themeColor="text1" w:themeTint="80"/>
                    </w:rPr>
                    <w:fldChar w:fldCharType="end"/>
                  </w:r>
                  <w:r w:rsidRPr="00EE2184">
                    <w:rPr>
                      <w:color w:val="808080" w:themeColor="text1" w:themeTint="80"/>
                    </w:rPr>
                    <w:t>: Backup management pop-up during backup</w:t>
                  </w:r>
                  <w:bookmarkEnd w:id="66"/>
                </w:p>
              </w:txbxContent>
            </v:textbox>
            <w10:wrap type="square"/>
          </v:shape>
        </w:pict>
      </w:r>
      <w:r w:rsidR="001E5115" w:rsidRPr="00D91263">
        <w:rPr>
          <w:color w:val="365F91"/>
          <w:sz w:val="28"/>
          <w:szCs w:val="28"/>
        </w:rPr>
        <w:br w:type="page"/>
      </w:r>
    </w:p>
    <w:p w14:paraId="43E8F15A" w14:textId="77777777" w:rsidR="00B266DD" w:rsidRPr="00D91263" w:rsidRDefault="00B266DD" w:rsidP="006F35A8">
      <w:pPr>
        <w:pStyle w:val="ListParagraph"/>
        <w:numPr>
          <w:ilvl w:val="1"/>
          <w:numId w:val="12"/>
        </w:numPr>
        <w:outlineLvl w:val="1"/>
        <w:rPr>
          <w:color w:val="365F91"/>
          <w:sz w:val="28"/>
          <w:szCs w:val="28"/>
        </w:rPr>
      </w:pPr>
      <w:bookmarkStart w:id="67" w:name="_Toc243384570"/>
      <w:r w:rsidRPr="00D91263">
        <w:rPr>
          <w:color w:val="365F91"/>
          <w:sz w:val="28"/>
          <w:szCs w:val="28"/>
        </w:rPr>
        <w:lastRenderedPageBreak/>
        <w:t>Discussion on usability scenarios</w:t>
      </w:r>
      <w:bookmarkEnd w:id="67"/>
    </w:p>
    <w:p w14:paraId="5A7FD0A7" w14:textId="77777777" w:rsidR="006030DC" w:rsidRPr="00D91263" w:rsidRDefault="006030DC" w:rsidP="00350272">
      <w:pPr>
        <w:pStyle w:val="NoSpacing"/>
      </w:pPr>
    </w:p>
    <w:p w14:paraId="74747107"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32211BFF" w14:textId="77777777" w:rsidR="001336EE" w:rsidRDefault="001336EE" w:rsidP="00350272">
      <w:pPr>
        <w:pStyle w:val="NoSpacing"/>
      </w:pPr>
    </w:p>
    <w:p w14:paraId="3B3BC241" w14:textId="77777777" w:rsidR="001F5795" w:rsidRPr="00D91263" w:rsidRDefault="001F5795" w:rsidP="00350272">
      <w:pPr>
        <w:pStyle w:val="NoSpacing"/>
      </w:pPr>
    </w:p>
    <w:p w14:paraId="7E980F6D" w14:textId="77777777" w:rsidR="001336EE" w:rsidRPr="00A2556C" w:rsidRDefault="00535AD0" w:rsidP="006F35A8">
      <w:pPr>
        <w:pStyle w:val="ListParagraph"/>
        <w:numPr>
          <w:ilvl w:val="2"/>
          <w:numId w:val="12"/>
        </w:numPr>
        <w:outlineLvl w:val="1"/>
        <w:rPr>
          <w:rStyle w:val="BookTitle"/>
          <w:color w:val="4F81BD" w:themeColor="accent1"/>
        </w:rPr>
      </w:pPr>
      <w:bookmarkStart w:id="68" w:name="_Toc243384571"/>
      <w:r>
        <w:rPr>
          <w:rStyle w:val="BookTitle"/>
          <w:color w:val="4F81BD" w:themeColor="accent1"/>
        </w:rPr>
        <w:t>Scenario 24</w:t>
      </w:r>
      <w:bookmarkEnd w:id="68"/>
    </w:p>
    <w:p w14:paraId="2A94C44E" w14:textId="77777777"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283BB9FB" w14:textId="77777777" w:rsidR="00900D63" w:rsidRPr="00D91263" w:rsidRDefault="00900D63" w:rsidP="00350272">
      <w:pPr>
        <w:pStyle w:val="NoSpacing"/>
      </w:pPr>
    </w:p>
    <w:p w14:paraId="165A9D44" w14:textId="77777777"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2D4FED55" w14:textId="77777777" w:rsidR="00B706E8" w:rsidRDefault="00B706E8" w:rsidP="00B706E8">
      <w:pPr>
        <w:pStyle w:val="NoSpacing"/>
      </w:pPr>
    </w:p>
    <w:p w14:paraId="6E508F1F" w14:textId="77777777"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p>
    <w:p w14:paraId="238F8FC6" w14:textId="77777777" w:rsidR="00B706E8" w:rsidRDefault="00B706E8" w:rsidP="00350272">
      <w:pPr>
        <w:pStyle w:val="NoSpacing"/>
      </w:pPr>
    </w:p>
    <w:p w14:paraId="558B6DFA" w14:textId="77777777" w:rsidR="000F2294" w:rsidRDefault="000F2294" w:rsidP="00350272">
      <w:pPr>
        <w:pStyle w:val="NoSpacing"/>
      </w:pPr>
    </w:p>
    <w:p w14:paraId="610701DC" w14:textId="77777777" w:rsidR="00535AD0" w:rsidRPr="00A2556C" w:rsidRDefault="00535AD0" w:rsidP="006F35A8">
      <w:pPr>
        <w:pStyle w:val="ListParagraph"/>
        <w:numPr>
          <w:ilvl w:val="2"/>
          <w:numId w:val="12"/>
        </w:numPr>
        <w:outlineLvl w:val="1"/>
        <w:rPr>
          <w:rStyle w:val="BookTitle"/>
          <w:color w:val="4F81BD" w:themeColor="accent1"/>
        </w:rPr>
      </w:pPr>
      <w:bookmarkStart w:id="69" w:name="_Toc243384572"/>
      <w:r>
        <w:rPr>
          <w:rStyle w:val="BookTitle"/>
          <w:color w:val="4F81BD" w:themeColor="accent1"/>
        </w:rPr>
        <w:t xml:space="preserve">Scenario </w:t>
      </w:r>
      <w:r w:rsidR="00C641CB">
        <w:rPr>
          <w:rStyle w:val="BookTitle"/>
          <w:color w:val="4F81BD" w:themeColor="accent1"/>
        </w:rPr>
        <w:t>25</w:t>
      </w:r>
      <w:bookmarkEnd w:id="69"/>
    </w:p>
    <w:p w14:paraId="64DF404B" w14:textId="77777777"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14:paraId="63B2623F" w14:textId="77777777" w:rsidR="00C80274" w:rsidRDefault="00C80274" w:rsidP="003D7000">
      <w:pPr>
        <w:pStyle w:val="NoSpacing"/>
      </w:pPr>
    </w:p>
    <w:p w14:paraId="4D700565" w14:textId="77777777"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F6355C">
        <w:t>Tabs allow</w:t>
      </w:r>
      <w:r w:rsidR="00441BC5">
        <w:t xml:space="preserve"> system to display all the information without hiding anything. </w:t>
      </w:r>
    </w:p>
    <w:p w14:paraId="5D8BCCDB" w14:textId="77777777" w:rsidR="00B706E8" w:rsidRDefault="00B706E8" w:rsidP="00B706E8">
      <w:pPr>
        <w:pStyle w:val="NoSpacing"/>
        <w:ind w:firstLine="0"/>
      </w:pPr>
    </w:p>
    <w:p w14:paraId="573ECD3E" w14:textId="77777777" w:rsidR="00BB03A4" w:rsidRPr="00D91263" w:rsidRDefault="00BB03A4" w:rsidP="00B706E8">
      <w:pPr>
        <w:pStyle w:val="NoSpacing"/>
        <w:ind w:firstLine="0"/>
      </w:pPr>
    </w:p>
    <w:p w14:paraId="1F549BA4" w14:textId="77777777" w:rsidR="001336EE" w:rsidRPr="00A2556C" w:rsidRDefault="001336EE" w:rsidP="006F35A8">
      <w:pPr>
        <w:pStyle w:val="ListParagraph"/>
        <w:numPr>
          <w:ilvl w:val="2"/>
          <w:numId w:val="12"/>
        </w:numPr>
        <w:outlineLvl w:val="1"/>
        <w:rPr>
          <w:rStyle w:val="BookTitle"/>
          <w:color w:val="4F81BD" w:themeColor="accent1"/>
        </w:rPr>
      </w:pPr>
      <w:bookmarkStart w:id="70" w:name="_Toc243384573"/>
      <w:r w:rsidRPr="00D91263">
        <w:rPr>
          <w:rStyle w:val="BookTitle"/>
          <w:color w:val="4F81BD" w:themeColor="accent1"/>
        </w:rPr>
        <w:t>Scenario 15</w:t>
      </w:r>
      <w:bookmarkEnd w:id="70"/>
    </w:p>
    <w:p w14:paraId="0BE3AD6F" w14:textId="77777777"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Earthwhile</w:t>
      </w:r>
      <w:r w:rsidR="00350272" w:rsidRPr="00D91263">
        <w:t xml:space="preserve"> another function is running. This case must not be a problem for the FDIR.</w:t>
      </w:r>
    </w:p>
    <w:p w14:paraId="38814069" w14:textId="77777777" w:rsidR="00900D63" w:rsidRPr="00D91263" w:rsidRDefault="00900D63" w:rsidP="00350272">
      <w:pPr>
        <w:pStyle w:val="NoSpacing"/>
      </w:pPr>
    </w:p>
    <w:p w14:paraId="5190C1C1"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lastRenderedPageBreak/>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3965D923" w14:textId="77777777" w:rsidR="001336EE" w:rsidRDefault="001336EE" w:rsidP="005130CB">
      <w:pPr>
        <w:pStyle w:val="NoSpacing"/>
        <w:ind w:firstLine="0"/>
        <w:rPr>
          <w:color w:val="FF0000"/>
        </w:rPr>
      </w:pPr>
    </w:p>
    <w:p w14:paraId="1347ED42" w14:textId="77777777" w:rsidR="00252DC6" w:rsidRDefault="00252DC6">
      <w:pPr>
        <w:spacing w:after="0" w:line="240" w:lineRule="auto"/>
        <w:rPr>
          <w:rStyle w:val="BookTitle"/>
        </w:rPr>
      </w:pPr>
    </w:p>
    <w:p w14:paraId="4965B2C6" w14:textId="77777777" w:rsidR="00AD50BC" w:rsidRPr="00A2556C" w:rsidRDefault="003D7000" w:rsidP="006F35A8">
      <w:pPr>
        <w:pStyle w:val="ListParagraph"/>
        <w:numPr>
          <w:ilvl w:val="2"/>
          <w:numId w:val="12"/>
        </w:numPr>
        <w:outlineLvl w:val="1"/>
        <w:rPr>
          <w:rStyle w:val="BookTitle"/>
          <w:color w:val="4F81BD" w:themeColor="accent1"/>
        </w:rPr>
      </w:pPr>
      <w:bookmarkStart w:id="71" w:name="_Toc243384574"/>
      <w:r>
        <w:rPr>
          <w:rStyle w:val="BookTitle"/>
          <w:color w:val="4F81BD" w:themeColor="accent1"/>
        </w:rPr>
        <w:t>Scenario 16</w:t>
      </w:r>
      <w:bookmarkEnd w:id="71"/>
    </w:p>
    <w:p w14:paraId="5D883FCD" w14:textId="77777777"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4F048E90" w14:textId="77777777" w:rsidR="00535AD0" w:rsidRDefault="00535AD0" w:rsidP="00350272">
      <w:pPr>
        <w:pStyle w:val="NoSpacing"/>
        <w:rPr>
          <w:color w:val="FF0000"/>
        </w:rPr>
      </w:pPr>
    </w:p>
    <w:p w14:paraId="7CDE0426" w14:textId="77777777" w:rsidR="00BB03A4" w:rsidRPr="00D91263" w:rsidRDefault="00BB03A4" w:rsidP="00350272">
      <w:pPr>
        <w:pStyle w:val="NoSpacing"/>
        <w:rPr>
          <w:color w:val="FF0000"/>
        </w:rPr>
      </w:pPr>
    </w:p>
    <w:p w14:paraId="6C521DD6" w14:textId="77777777" w:rsidR="001336EE" w:rsidRPr="00A2556C" w:rsidRDefault="00535AD0" w:rsidP="006F35A8">
      <w:pPr>
        <w:pStyle w:val="ListParagraph"/>
        <w:numPr>
          <w:ilvl w:val="2"/>
          <w:numId w:val="12"/>
        </w:numPr>
        <w:outlineLvl w:val="1"/>
        <w:rPr>
          <w:rStyle w:val="BookTitle"/>
          <w:color w:val="4F81BD" w:themeColor="accent1"/>
        </w:rPr>
      </w:pPr>
      <w:bookmarkStart w:id="72" w:name="_Toc243384575"/>
      <w:r>
        <w:rPr>
          <w:rStyle w:val="BookTitle"/>
          <w:color w:val="4F81BD" w:themeColor="accent1"/>
        </w:rPr>
        <w:t>Scenario 26</w:t>
      </w:r>
      <w:bookmarkEnd w:id="72"/>
    </w:p>
    <w:p w14:paraId="254F9A7F" w14:textId="77777777"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14:paraId="79E6C86F" w14:textId="77777777" w:rsidR="005E5F3E" w:rsidRDefault="005E5F3E" w:rsidP="005E5F3E">
      <w:pPr>
        <w:pStyle w:val="NoSpacing"/>
      </w:pPr>
    </w:p>
    <w:p w14:paraId="25A44369" w14:textId="77777777"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14:paraId="29BADB01" w14:textId="77777777" w:rsidR="005E5F3E" w:rsidRDefault="005E5F3E" w:rsidP="005E5F3E">
      <w:pPr>
        <w:pStyle w:val="NoSpacing"/>
      </w:pPr>
    </w:p>
    <w:p w14:paraId="00707043" w14:textId="77777777"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texts) and different views (screen 1, 2 and 3).</w:t>
      </w:r>
    </w:p>
    <w:p w14:paraId="748F64F9" w14:textId="77777777" w:rsidR="00E90EE8" w:rsidRPr="00D91263" w:rsidRDefault="00E90EE8" w:rsidP="00F32E86">
      <w:pPr>
        <w:pStyle w:val="NoSpacing"/>
        <w:ind w:firstLine="0"/>
      </w:pPr>
    </w:p>
    <w:p w14:paraId="3C218BDC" w14:textId="77777777" w:rsidR="00BC2CEA" w:rsidRPr="00D91263" w:rsidRDefault="00BC2CEA" w:rsidP="00BC2CEA">
      <w:pPr>
        <w:pStyle w:val="NoSpacing"/>
      </w:pPr>
    </w:p>
    <w:p w14:paraId="6DFF4F69" w14:textId="77777777" w:rsidR="00BC2CEA" w:rsidRPr="00A2556C" w:rsidRDefault="00BC2CEA" w:rsidP="006F35A8">
      <w:pPr>
        <w:pStyle w:val="ListParagraph"/>
        <w:numPr>
          <w:ilvl w:val="2"/>
          <w:numId w:val="12"/>
        </w:numPr>
        <w:outlineLvl w:val="1"/>
        <w:rPr>
          <w:rStyle w:val="BookTitle"/>
          <w:color w:val="4F81BD" w:themeColor="accent1"/>
        </w:rPr>
      </w:pPr>
      <w:bookmarkStart w:id="73" w:name="_Toc243384576"/>
      <w:r w:rsidRPr="00D91263">
        <w:rPr>
          <w:rStyle w:val="BookTitle"/>
          <w:color w:val="4F81BD" w:themeColor="accent1"/>
        </w:rPr>
        <w:t>Scenario 3</w:t>
      </w:r>
      <w:bookmarkEnd w:id="73"/>
    </w:p>
    <w:p w14:paraId="76965CD6"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14:paraId="01747AF4" w14:textId="77777777" w:rsidR="00544469" w:rsidRPr="00D91263" w:rsidRDefault="00544469" w:rsidP="00060E4E">
      <w:pPr>
        <w:pStyle w:val="NoSpacing"/>
      </w:pPr>
    </w:p>
    <w:p w14:paraId="6C9D83D5"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557AAF">
        <w:t xml:space="preserve">Figure </w:t>
      </w:r>
      <w:r w:rsidR="00557AAF" w:rsidRPr="00557AAF">
        <w:t>21</w:t>
      </w:r>
      <w:r w:rsidRPr="00D91263">
        <w:t>.</w:t>
      </w:r>
    </w:p>
    <w:p w14:paraId="71D76E20" w14:textId="77777777" w:rsidR="00BC2CEA" w:rsidRDefault="00BC2CEA" w:rsidP="00350272">
      <w:pPr>
        <w:pStyle w:val="NoSpacing"/>
      </w:pPr>
    </w:p>
    <w:p w14:paraId="70A8AEA5" w14:textId="77777777" w:rsidR="007F32F2" w:rsidRPr="00D91263" w:rsidRDefault="007F32F2" w:rsidP="00350272">
      <w:pPr>
        <w:pStyle w:val="NoSpacing"/>
      </w:pPr>
    </w:p>
    <w:p w14:paraId="1240D4DF" w14:textId="77777777" w:rsidR="001336EE" w:rsidRPr="00A2556C" w:rsidRDefault="001336EE" w:rsidP="006F35A8">
      <w:pPr>
        <w:pStyle w:val="ListParagraph"/>
        <w:numPr>
          <w:ilvl w:val="2"/>
          <w:numId w:val="12"/>
        </w:numPr>
        <w:outlineLvl w:val="1"/>
        <w:rPr>
          <w:rStyle w:val="BookTitle"/>
          <w:color w:val="4F81BD" w:themeColor="accent1"/>
        </w:rPr>
      </w:pPr>
      <w:bookmarkStart w:id="74" w:name="_Toc243384577"/>
      <w:r w:rsidRPr="00D91263">
        <w:rPr>
          <w:rStyle w:val="BookTitle"/>
          <w:color w:val="4F81BD" w:themeColor="accent1"/>
        </w:rPr>
        <w:t>Scenario 19</w:t>
      </w:r>
      <w:bookmarkEnd w:id="74"/>
    </w:p>
    <w:p w14:paraId="5C333C43"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349BBA98" w14:textId="77777777" w:rsidR="00ED4AE4" w:rsidRPr="00D91263" w:rsidRDefault="00ED4AE4" w:rsidP="00350272">
      <w:pPr>
        <w:pStyle w:val="NoSpacing"/>
      </w:pPr>
    </w:p>
    <w:p w14:paraId="55523468"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4DB155CB" w14:textId="77777777" w:rsidR="00B266DD" w:rsidRPr="00D91263" w:rsidRDefault="00B266DD" w:rsidP="005E29BD">
      <w:pPr>
        <w:pStyle w:val="NoSpacing"/>
      </w:pPr>
    </w:p>
    <w:p w14:paraId="273528AF" w14:textId="77777777" w:rsidR="00B266DD" w:rsidRPr="00D91263" w:rsidRDefault="00B266DD" w:rsidP="005E29BD">
      <w:pPr>
        <w:pStyle w:val="NoSpacing"/>
      </w:pPr>
    </w:p>
    <w:p w14:paraId="3D66968B" w14:textId="77777777" w:rsidR="00941E69" w:rsidRPr="00D91263" w:rsidRDefault="00941E69" w:rsidP="00A06F1E">
      <w:pPr>
        <w:pStyle w:val="NoSpacing"/>
        <w:jc w:val="center"/>
        <w:outlineLvl w:val="0"/>
        <w:rPr>
          <w:b/>
          <w:color w:val="1F497D" w:themeColor="text2"/>
          <w:sz w:val="48"/>
        </w:rPr>
      </w:pPr>
      <w:bookmarkStart w:id="75" w:name="_Toc243384578"/>
      <w:bookmarkStart w:id="76" w:name="_Toc242705882"/>
      <w:r w:rsidRPr="00D91263">
        <w:rPr>
          <w:b/>
          <w:color w:val="1F497D" w:themeColor="text2"/>
          <w:sz w:val="48"/>
        </w:rPr>
        <w:lastRenderedPageBreak/>
        <w:t>Conclusion</w:t>
      </w:r>
      <w:bookmarkEnd w:id="75"/>
    </w:p>
    <w:p w14:paraId="23AA2B96" w14:textId="77777777" w:rsidR="002D49DC" w:rsidRPr="00D91263" w:rsidRDefault="00941E69" w:rsidP="002D49DC">
      <w:pPr>
        <w:ind w:firstLine="708"/>
        <w:jc w:val="both"/>
      </w:pPr>
      <w:r w:rsidRPr="00D91263">
        <w:tab/>
      </w:r>
    </w:p>
    <w:p w14:paraId="5256F235"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6C96B77D" w14:textId="77777777" w:rsidR="002D49DC" w:rsidRPr="00D91263" w:rsidRDefault="002D49DC" w:rsidP="002D49DC">
      <w:pPr>
        <w:pStyle w:val="NoSpacing"/>
      </w:pPr>
    </w:p>
    <w:p w14:paraId="6D0A2740" w14:textId="77777777" w:rsidR="002D49DC" w:rsidRDefault="001906EE" w:rsidP="002D49DC">
      <w:pPr>
        <w:pStyle w:val="NoSpacing"/>
      </w:pPr>
      <w:r>
        <w:rPr>
          <w:noProof/>
          <w:lang w:val="fr-FR" w:eastAsia="ko-KR"/>
        </w:rPr>
        <w:drawing>
          <wp:anchor distT="0" distB="0" distL="114300" distR="114300" simplePos="0" relativeHeight="251727872" behindDoc="1" locked="0" layoutInCell="1" allowOverlap="1" wp14:editId="36B794BE">
            <wp:simplePos x="0" y="0"/>
            <wp:positionH relativeFrom="column">
              <wp:posOffset>95885</wp:posOffset>
            </wp:positionH>
            <wp:positionV relativeFrom="paragraph">
              <wp:posOffset>727075</wp:posOffset>
            </wp:positionV>
            <wp:extent cx="6368415" cy="3987165"/>
            <wp:effectExtent l="57150" t="0" r="0" b="0"/>
            <wp:wrapTopAndBottom/>
            <wp:docPr id="27"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anchor>
        </w:drawing>
      </w:r>
      <w:r w:rsidR="002D49DC"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990B138" w14:textId="77777777" w:rsidR="00B665D2" w:rsidRPr="00D91263" w:rsidRDefault="00B665D2" w:rsidP="002D49DC">
      <w:pPr>
        <w:pStyle w:val="NoSpacing"/>
      </w:pPr>
    </w:p>
    <w:p w14:paraId="7EEB8BA1" w14:textId="77777777" w:rsidR="002D49DC" w:rsidRPr="00F12329" w:rsidRDefault="00F12329" w:rsidP="00F12329">
      <w:pPr>
        <w:pStyle w:val="Caption"/>
        <w:jc w:val="center"/>
        <w:rPr>
          <w:color w:val="808080" w:themeColor="text1" w:themeTint="80"/>
        </w:rPr>
      </w:pPr>
      <w:bookmarkStart w:id="77" w:name="_Toc243384606"/>
      <w:r w:rsidRPr="00F12329">
        <w:rPr>
          <w:color w:val="808080" w:themeColor="text1" w:themeTint="80"/>
        </w:rPr>
        <w:t xml:space="preserve">Figure </w:t>
      </w:r>
      <w:r w:rsidR="00292721" w:rsidRPr="00F12329">
        <w:rPr>
          <w:color w:val="808080" w:themeColor="text1" w:themeTint="80"/>
        </w:rPr>
        <w:fldChar w:fldCharType="begin"/>
      </w:r>
      <w:r w:rsidRPr="00F12329">
        <w:rPr>
          <w:color w:val="808080" w:themeColor="text1" w:themeTint="80"/>
        </w:rPr>
        <w:instrText xml:space="preserve"> SEQ Figure \* ARABIC </w:instrText>
      </w:r>
      <w:r w:rsidR="00292721" w:rsidRPr="00F12329">
        <w:rPr>
          <w:color w:val="808080" w:themeColor="text1" w:themeTint="80"/>
        </w:rPr>
        <w:fldChar w:fldCharType="separate"/>
      </w:r>
      <w:r w:rsidR="007569D4">
        <w:rPr>
          <w:noProof/>
          <w:color w:val="808080" w:themeColor="text1" w:themeTint="80"/>
        </w:rPr>
        <w:t>23</w:t>
      </w:r>
      <w:r w:rsidR="00292721" w:rsidRPr="00F12329">
        <w:rPr>
          <w:color w:val="808080" w:themeColor="text1" w:themeTint="80"/>
        </w:rPr>
        <w:fldChar w:fldCharType="end"/>
      </w:r>
      <w:r w:rsidR="003B6D0F">
        <w:rPr>
          <w:color w:val="808080" w:themeColor="text1" w:themeTint="80"/>
        </w:rPr>
        <w:t>: Comparison about</w:t>
      </w:r>
      <w:r w:rsidRPr="00F12329">
        <w:rPr>
          <w:color w:val="808080" w:themeColor="text1" w:themeTint="80"/>
        </w:rPr>
        <w:t xml:space="preserve"> UML and problem frames methods</w:t>
      </w:r>
      <w:bookmarkEnd w:id="77"/>
    </w:p>
    <w:p w14:paraId="2D589AF9" w14:textId="77777777" w:rsidR="00F12329" w:rsidRDefault="00F12329" w:rsidP="002D49DC">
      <w:pPr>
        <w:pStyle w:val="NoSpacing"/>
      </w:pPr>
    </w:p>
    <w:p w14:paraId="3B3E031F" w14:textId="77777777" w:rsidR="001906EE" w:rsidRDefault="001906EE" w:rsidP="002D49DC">
      <w:pPr>
        <w:pStyle w:val="NoSpacing"/>
      </w:pPr>
    </w:p>
    <w:p w14:paraId="550A8CBC" w14:textId="77777777" w:rsidR="001906EE" w:rsidRDefault="001906EE" w:rsidP="002D49DC">
      <w:pPr>
        <w:pStyle w:val="NoSpacing"/>
      </w:pPr>
    </w:p>
    <w:p w14:paraId="10C5E549"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12F9E4F5" w14:textId="77777777" w:rsidR="002D49DC" w:rsidRPr="00D91263" w:rsidRDefault="002D49DC" w:rsidP="002D49DC">
      <w:pPr>
        <w:pStyle w:val="NoSpacing"/>
      </w:pPr>
    </w:p>
    <w:p w14:paraId="17D150C4"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41426CD" w14:textId="77777777" w:rsidR="00941E69" w:rsidRPr="00D91263" w:rsidRDefault="00941E69" w:rsidP="005E29BD">
      <w:pPr>
        <w:pStyle w:val="NoSpacing"/>
      </w:pPr>
      <w:r w:rsidRPr="00D91263">
        <w:br w:type="page"/>
      </w:r>
    </w:p>
    <w:p w14:paraId="242157C6" w14:textId="77777777" w:rsidR="009426B0" w:rsidRPr="00D91263" w:rsidRDefault="009426B0" w:rsidP="005E29BD">
      <w:pPr>
        <w:pStyle w:val="NoSpacing"/>
        <w:jc w:val="center"/>
        <w:outlineLvl w:val="0"/>
        <w:rPr>
          <w:b/>
          <w:color w:val="1F497D" w:themeColor="text2"/>
          <w:sz w:val="48"/>
        </w:rPr>
      </w:pPr>
      <w:bookmarkStart w:id="78" w:name="_Toc243384579"/>
      <w:r w:rsidRPr="00D91263">
        <w:rPr>
          <w:b/>
          <w:color w:val="1F497D" w:themeColor="text2"/>
          <w:sz w:val="48"/>
        </w:rPr>
        <w:lastRenderedPageBreak/>
        <w:t>References</w:t>
      </w:r>
      <w:bookmarkEnd w:id="76"/>
      <w:bookmarkEnd w:id="78"/>
    </w:p>
    <w:p w14:paraId="2E30FD7B" w14:textId="77777777" w:rsidR="003660CA" w:rsidRPr="00D91263" w:rsidRDefault="003660CA" w:rsidP="005E29BD">
      <w:pPr>
        <w:pStyle w:val="NoSpacing"/>
      </w:pPr>
    </w:p>
    <w:p w14:paraId="28791427" w14:textId="77777777" w:rsidR="00604BDF" w:rsidRDefault="00604BDF" w:rsidP="005A3ED6">
      <w:pPr>
        <w:pStyle w:val="ListParagraph"/>
        <w:pBdr>
          <w:bottom w:val="single" w:sz="4" w:space="1" w:color="A6A6A6" w:themeColor="background1" w:themeShade="A6"/>
        </w:pBdr>
        <w:ind w:left="0"/>
        <w:rPr>
          <w:b/>
          <w:color w:val="376092" w:themeColor="accent1" w:themeShade="BF"/>
          <w:sz w:val="28"/>
        </w:rPr>
      </w:pPr>
    </w:p>
    <w:p w14:paraId="4806E60C"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4BB437F2" w14:textId="77777777" w:rsidR="005A3ED6" w:rsidRPr="00D91263" w:rsidRDefault="005A3ED6" w:rsidP="005A3ED6">
      <w:pPr>
        <w:pStyle w:val="ListParagraph"/>
        <w:ind w:left="426"/>
        <w:rPr>
          <w:b/>
          <w:color w:val="376092" w:themeColor="accent1" w:themeShade="BF"/>
        </w:rPr>
      </w:pPr>
    </w:p>
    <w:p w14:paraId="5BD313BB" w14:textId="77777777" w:rsidR="006D2218" w:rsidRDefault="00D56248" w:rsidP="001232F7">
      <w:pPr>
        <w:pStyle w:val="ListParagraph"/>
        <w:numPr>
          <w:ilvl w:val="0"/>
          <w:numId w:val="14"/>
        </w:numPr>
      </w:pPr>
      <w:hyperlink r:id="rId62" w:history="1">
        <w:r w:rsidR="006D2218" w:rsidRPr="00D91263">
          <w:rPr>
            <w:rStyle w:val="Hyperlink"/>
          </w:rPr>
          <w:t>http://www.bredemeyer.com/pdf_files/NonFunctReq.PDF</w:t>
        </w:r>
      </w:hyperlink>
      <w:r w:rsidR="006D2218" w:rsidRPr="00D91263">
        <w:t>,</w:t>
      </w:r>
      <w:r w:rsidR="001232F7">
        <w:t xml:space="preserve"> a</w:t>
      </w:r>
      <w:r w:rsidR="001232F7" w:rsidRPr="00D91263">
        <w:t>bout</w:t>
      </w:r>
      <w:r w:rsidR="006D2218" w:rsidRPr="00D91263">
        <w:t xml:space="preserve"> non-function</w:t>
      </w:r>
      <w:r w:rsidR="001232F7">
        <w:t>al</w:t>
      </w:r>
      <w:r w:rsidR="006D2218" w:rsidRPr="00D91263">
        <w:t xml:space="preserve"> requirements</w:t>
      </w:r>
    </w:p>
    <w:p w14:paraId="4BA8DE73" w14:textId="77777777" w:rsidR="001232F7" w:rsidRPr="00D91263" w:rsidRDefault="00D56248" w:rsidP="001232F7">
      <w:pPr>
        <w:pStyle w:val="ListParagraph"/>
        <w:numPr>
          <w:ilvl w:val="0"/>
          <w:numId w:val="14"/>
        </w:numPr>
      </w:pPr>
      <w:hyperlink r:id="rId63" w:history="1">
        <w:r w:rsidR="001232F7" w:rsidRPr="00C71BDC">
          <w:rPr>
            <w:rStyle w:val="Hyperlink"/>
          </w:rPr>
          <w:t>http://en.wikipedia.org/wiki/Problem_Frames_Approach</w:t>
        </w:r>
      </w:hyperlink>
      <w:r w:rsidR="001232F7">
        <w:t>, about problem frames</w:t>
      </w:r>
    </w:p>
    <w:p w14:paraId="286AC2BC" w14:textId="77777777" w:rsidR="003660CA" w:rsidRPr="00D91263" w:rsidRDefault="003660CA" w:rsidP="005E29BD">
      <w:pPr>
        <w:pStyle w:val="NoSpacing"/>
      </w:pPr>
    </w:p>
    <w:p w14:paraId="22BD81C9" w14:textId="77777777" w:rsidR="001021AC" w:rsidRPr="00D91263" w:rsidRDefault="001021AC" w:rsidP="005E29BD">
      <w:pPr>
        <w:pStyle w:val="NoSpacing"/>
      </w:pPr>
    </w:p>
    <w:p w14:paraId="5B28CD8A" w14:textId="77777777" w:rsidR="001021AC" w:rsidRPr="00D91263" w:rsidRDefault="001021AC" w:rsidP="005E29BD">
      <w:pPr>
        <w:pStyle w:val="NoSpacing"/>
      </w:pPr>
    </w:p>
    <w:p w14:paraId="476218F3"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1963F8BF" w14:textId="77777777" w:rsidR="003660CA" w:rsidRPr="00D91263" w:rsidRDefault="003660CA" w:rsidP="005E29BD">
      <w:pPr>
        <w:pStyle w:val="NoSpacing"/>
      </w:pPr>
    </w:p>
    <w:p w14:paraId="2B4A8264"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xml:space="preserve"> IEEE Transactions on Software Engineering, Vol. 24, No. 1, January 1998.</w:t>
      </w:r>
    </w:p>
    <w:p w14:paraId="64790959" w14:textId="77777777" w:rsidR="000C4C9A" w:rsidRPr="00D91263" w:rsidRDefault="000C4C9A" w:rsidP="000C4C9A">
      <w:pPr>
        <w:pStyle w:val="NoSpacing"/>
        <w:ind w:left="720" w:firstLine="0"/>
      </w:pPr>
    </w:p>
    <w:p w14:paraId="12687F11" w14:textId="77777777" w:rsidR="000C4C9A"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Int Workshop on Advances and Applications of Problem Frames, K. Cox, et al. eds, Vol. 47 No. 14, pp. 903-912, Nov. 2005. </w:t>
      </w:r>
    </w:p>
    <w:p w14:paraId="4DDF5996" w14:textId="77777777" w:rsidR="00D30693" w:rsidRDefault="00D30693" w:rsidP="00D30693">
      <w:pPr>
        <w:pStyle w:val="ListParagraph"/>
      </w:pPr>
    </w:p>
    <w:p w14:paraId="0C7CA1FE" w14:textId="77777777" w:rsidR="00D30693" w:rsidRPr="00D91263" w:rsidRDefault="00D30693" w:rsidP="000C4C9A">
      <w:pPr>
        <w:pStyle w:val="NoSpacing"/>
        <w:numPr>
          <w:ilvl w:val="0"/>
          <w:numId w:val="21"/>
        </w:numPr>
      </w:pPr>
      <w:r w:rsidRPr="00D30693">
        <w:t xml:space="preserve">[BJK01] </w:t>
      </w:r>
      <w:r w:rsidRPr="00D30693">
        <w:rPr>
          <w:b/>
        </w:rPr>
        <w:t>Len Bass</w:t>
      </w:r>
      <w:r w:rsidRPr="00D30693">
        <w:t xml:space="preserve">, </w:t>
      </w:r>
      <w:r w:rsidRPr="00D30693">
        <w:rPr>
          <w:b/>
        </w:rPr>
        <w:t>Bonnie John</w:t>
      </w:r>
      <w:r w:rsidRPr="00D30693">
        <w:t xml:space="preserve">, </w:t>
      </w:r>
      <w:r w:rsidRPr="00D30693">
        <w:rPr>
          <w:b/>
        </w:rPr>
        <w:t>Jesse Kates</w:t>
      </w:r>
      <w:r w:rsidRPr="00D30693">
        <w:t xml:space="preserve">, </w:t>
      </w:r>
      <w:r w:rsidRPr="00D30693">
        <w:rPr>
          <w:i/>
          <w:iCs/>
        </w:rPr>
        <w:t>Achieving Usability Through Software Architecture</w:t>
      </w:r>
      <w:r w:rsidRPr="00D30693">
        <w:t>, Technical Report CMU/SEI-2001-TR-005, Carnegie Mellon Software Engineering Institute, March 2001.</w:t>
      </w:r>
    </w:p>
    <w:p w14:paraId="245F403A" w14:textId="77777777" w:rsidR="00646E3F" w:rsidRPr="00D91263" w:rsidRDefault="00646E3F" w:rsidP="005E29BD">
      <w:pPr>
        <w:pStyle w:val="NoSpacing"/>
      </w:pPr>
    </w:p>
    <w:p w14:paraId="752FB853" w14:textId="77777777" w:rsidR="00646E3F" w:rsidRPr="00D91263" w:rsidRDefault="00646E3F" w:rsidP="005E29BD">
      <w:pPr>
        <w:pStyle w:val="NoSpacing"/>
      </w:pPr>
    </w:p>
    <w:p w14:paraId="42BF3E64" w14:textId="77777777" w:rsidR="00AA513B" w:rsidRPr="00D91263" w:rsidRDefault="00AA513B" w:rsidP="005E29BD">
      <w:pPr>
        <w:pStyle w:val="NoSpacing"/>
      </w:pPr>
    </w:p>
    <w:p w14:paraId="3DC94DEE"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6EBF87DD" w14:textId="77777777" w:rsidR="007E7195" w:rsidRDefault="00F36AA0" w:rsidP="00BB3EE0">
      <w:pPr>
        <w:pStyle w:val="NoSpacing"/>
        <w:jc w:val="center"/>
        <w:outlineLvl w:val="0"/>
        <w:rPr>
          <w:b/>
          <w:color w:val="1F497D" w:themeColor="text2"/>
          <w:sz w:val="48"/>
        </w:rPr>
      </w:pPr>
      <w:bookmarkStart w:id="79" w:name="_Toc243384580"/>
      <w:r w:rsidRPr="00D91263">
        <w:rPr>
          <w:b/>
          <w:color w:val="1F497D" w:themeColor="text2"/>
          <w:sz w:val="48"/>
        </w:rPr>
        <w:lastRenderedPageBreak/>
        <w:t>Annexes</w:t>
      </w:r>
      <w:bookmarkEnd w:id="79"/>
    </w:p>
    <w:p w14:paraId="44CC1269" w14:textId="77777777" w:rsidR="00BB3EE0" w:rsidRDefault="00BB3EE0" w:rsidP="00BB3EE0">
      <w:pPr>
        <w:pStyle w:val="NoSpacing"/>
        <w:jc w:val="center"/>
        <w:outlineLvl w:val="0"/>
        <w:rPr>
          <w:b/>
          <w:color w:val="1F497D" w:themeColor="text2"/>
          <w:sz w:val="48"/>
        </w:rPr>
      </w:pPr>
    </w:p>
    <w:p w14:paraId="63EB19FD" w14:textId="77777777" w:rsidR="00F36AA0" w:rsidRPr="00BB3EE0" w:rsidRDefault="001024A1" w:rsidP="00BB3EE0">
      <w:pPr>
        <w:pStyle w:val="ListParagraph"/>
        <w:numPr>
          <w:ilvl w:val="3"/>
          <w:numId w:val="1"/>
        </w:numPr>
        <w:ind w:left="567"/>
        <w:outlineLvl w:val="1"/>
        <w:rPr>
          <w:color w:val="365F91"/>
          <w:sz w:val="28"/>
          <w:szCs w:val="28"/>
        </w:rPr>
      </w:pPr>
      <w:r>
        <w:rPr>
          <w:b/>
          <w:noProof/>
          <w:color w:val="365F91"/>
          <w:sz w:val="28"/>
          <w:szCs w:val="28"/>
          <w:lang w:val="fr-FR" w:eastAsia="ko-KR"/>
        </w:rPr>
        <w:drawing>
          <wp:anchor distT="0" distB="0" distL="114300" distR="114300" simplePos="0" relativeHeight="251701248" behindDoc="0" locked="0" layoutInCell="1" allowOverlap="1" wp14:editId="3BD21D75">
            <wp:simplePos x="0" y="0"/>
            <wp:positionH relativeFrom="column">
              <wp:posOffset>-260985</wp:posOffset>
            </wp:positionH>
            <wp:positionV relativeFrom="paragraph">
              <wp:posOffset>521970</wp:posOffset>
            </wp:positionV>
            <wp:extent cx="6812915" cy="5495290"/>
            <wp:effectExtent l="19050" t="19050" r="26035" b="1016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64">
                      <a:extLst>
                        <a:ext uri="28A0092B-C50C-407e-A947-70E740481C1C">
                          <a14:useLocalDpi xmlns:a14="http://schemas.microsoft.com/office/drawing/2007/7/7/main" val="0"/>
                        </a:ext>
                      </a:extLst>
                    </a:blip>
                    <a:srcRect/>
                    <a:stretch>
                      <a:fillRect/>
                    </a:stretch>
                  </pic:blipFill>
                  <pic:spPr bwMode="auto">
                    <a:xfrm>
                      <a:off x="0" y="0"/>
                      <a:ext cx="6812915" cy="54952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bookmarkStart w:id="80" w:name="_Toc243384581"/>
      <w:r w:rsidR="00BB3EE0" w:rsidRPr="00BB3EE0">
        <w:rPr>
          <w:b/>
          <w:color w:val="365F91"/>
          <w:sz w:val="28"/>
          <w:szCs w:val="28"/>
        </w:rPr>
        <w:t>Annexe 1</w:t>
      </w:r>
      <w:r w:rsidR="00BB3EE0" w:rsidRPr="00BB3EE0">
        <w:rPr>
          <w:color w:val="365F91"/>
          <w:sz w:val="28"/>
          <w:szCs w:val="28"/>
        </w:rPr>
        <w:t xml:space="preserve">: Screen 1 </w:t>
      </w:r>
      <w:r>
        <w:rPr>
          <w:color w:val="365F91"/>
          <w:sz w:val="28"/>
          <w:szCs w:val="28"/>
        </w:rPr>
        <w:t>-</w:t>
      </w:r>
      <w:r w:rsidR="00BB3EE0" w:rsidRPr="00BB3EE0">
        <w:rPr>
          <w:color w:val="365F91"/>
          <w:sz w:val="28"/>
          <w:szCs w:val="28"/>
        </w:rPr>
        <w:t xml:space="preserve"> System List</w:t>
      </w:r>
      <w:bookmarkEnd w:id="80"/>
    </w:p>
    <w:p w14:paraId="4D50E290" w14:textId="77777777" w:rsidR="00F36AA0" w:rsidRPr="00D91263" w:rsidRDefault="00F36AA0" w:rsidP="005E29BD">
      <w:pPr>
        <w:pStyle w:val="NoSpacing"/>
      </w:pPr>
    </w:p>
    <w:p w14:paraId="33109E7B" w14:textId="77777777" w:rsidR="00BB3EE0" w:rsidRDefault="00BB3EE0" w:rsidP="005E29BD">
      <w:pPr>
        <w:pStyle w:val="NoSpacing"/>
      </w:pPr>
    </w:p>
    <w:p w14:paraId="1F9CAB4E" w14:textId="77777777" w:rsidR="00BB3EE0" w:rsidRDefault="00BB3EE0" w:rsidP="005E29BD">
      <w:pPr>
        <w:pStyle w:val="NoSpacing"/>
      </w:pPr>
    </w:p>
    <w:p w14:paraId="586481E9" w14:textId="77777777" w:rsidR="00BB3EE0" w:rsidRDefault="00BB3EE0" w:rsidP="005E29BD">
      <w:pPr>
        <w:pStyle w:val="NoSpacing"/>
      </w:pPr>
    </w:p>
    <w:p w14:paraId="22D8B8CA" w14:textId="77777777" w:rsidR="00BB3EE0" w:rsidRDefault="00BB3EE0" w:rsidP="005E29BD">
      <w:pPr>
        <w:pStyle w:val="NoSpacing"/>
      </w:pPr>
    </w:p>
    <w:p w14:paraId="6F35DB7F" w14:textId="77777777" w:rsidR="00BB3EE0" w:rsidRDefault="00BB3EE0" w:rsidP="005E29BD">
      <w:pPr>
        <w:pStyle w:val="NoSpacing"/>
      </w:pPr>
    </w:p>
    <w:p w14:paraId="0032873C" w14:textId="77777777" w:rsidR="00BB3EE0" w:rsidRDefault="00BB3EE0" w:rsidP="005E29BD">
      <w:pPr>
        <w:pStyle w:val="NoSpacing"/>
      </w:pPr>
    </w:p>
    <w:p w14:paraId="2D7AB215" w14:textId="77777777" w:rsidR="00BB3EE0" w:rsidRDefault="00BB3EE0" w:rsidP="005E29BD">
      <w:pPr>
        <w:pStyle w:val="NoSpacing"/>
      </w:pPr>
    </w:p>
    <w:p w14:paraId="570EACB1" w14:textId="77777777" w:rsidR="00BB3EE0" w:rsidRDefault="00BB3EE0" w:rsidP="005E29BD">
      <w:pPr>
        <w:pStyle w:val="NoSpacing"/>
      </w:pPr>
    </w:p>
    <w:p w14:paraId="6903DB17" w14:textId="77777777" w:rsidR="00BB3EE0" w:rsidRDefault="00BB3EE0" w:rsidP="005E29BD">
      <w:pPr>
        <w:pStyle w:val="NoSpacing"/>
      </w:pPr>
    </w:p>
    <w:p w14:paraId="53F8E48F" w14:textId="77777777" w:rsidR="00BB3EE0" w:rsidRDefault="00BB3EE0" w:rsidP="005E29BD">
      <w:pPr>
        <w:pStyle w:val="NoSpacing"/>
      </w:pPr>
    </w:p>
    <w:p w14:paraId="0E652EAC" w14:textId="77777777" w:rsidR="00BB3EE0" w:rsidRDefault="00BB3EE0" w:rsidP="005E29BD">
      <w:pPr>
        <w:pStyle w:val="NoSpacing"/>
      </w:pPr>
    </w:p>
    <w:p w14:paraId="5ABC4577" w14:textId="77777777" w:rsidR="00BB3EE0" w:rsidRDefault="00BB3EE0" w:rsidP="005E29BD">
      <w:pPr>
        <w:pStyle w:val="NoSpacing"/>
      </w:pPr>
    </w:p>
    <w:p w14:paraId="03C1BCED" w14:textId="77777777" w:rsidR="001024A1" w:rsidRPr="00BB3EE0" w:rsidRDefault="001024A1" w:rsidP="001024A1">
      <w:pPr>
        <w:pStyle w:val="ListParagraph"/>
        <w:numPr>
          <w:ilvl w:val="3"/>
          <w:numId w:val="1"/>
        </w:numPr>
        <w:ind w:left="567"/>
        <w:outlineLvl w:val="1"/>
        <w:rPr>
          <w:color w:val="365F91"/>
          <w:sz w:val="28"/>
          <w:szCs w:val="28"/>
        </w:rPr>
      </w:pPr>
      <w:r>
        <w:rPr>
          <w:b/>
          <w:noProof/>
          <w:color w:val="365F91"/>
          <w:sz w:val="28"/>
          <w:szCs w:val="28"/>
          <w:lang w:val="fr-FR" w:eastAsia="ko-KR"/>
        </w:rPr>
        <w:lastRenderedPageBreak/>
        <w:drawing>
          <wp:anchor distT="0" distB="0" distL="114300" distR="114300" simplePos="0" relativeHeight="251703296" behindDoc="0" locked="0" layoutInCell="1" allowOverlap="1" wp14:editId="06C0E295">
            <wp:simplePos x="0" y="0"/>
            <wp:positionH relativeFrom="column">
              <wp:posOffset>494030</wp:posOffset>
            </wp:positionH>
            <wp:positionV relativeFrom="paragraph">
              <wp:posOffset>400050</wp:posOffset>
            </wp:positionV>
            <wp:extent cx="5683250" cy="4498340"/>
            <wp:effectExtent l="19050" t="19050" r="12700" b="1651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65">
                      <a:extLst>
                        <a:ext uri="28A0092B-C50C-407e-A947-70E740481C1C">
                          <a14:useLocalDpi xmlns:a14="http://schemas.microsoft.com/office/drawing/2007/7/7/main" val="0"/>
                        </a:ext>
                      </a:extLst>
                    </a:blip>
                    <a:srcRect/>
                    <a:stretch>
                      <a:fillRect/>
                    </a:stretch>
                  </pic:blipFill>
                  <pic:spPr bwMode="auto">
                    <a:xfrm>
                      <a:off x="0" y="0"/>
                      <a:ext cx="5683250" cy="4498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bookmarkStart w:id="81" w:name="_Toc243384582"/>
      <w:r w:rsidRPr="00BB3EE0">
        <w:rPr>
          <w:b/>
          <w:color w:val="365F91"/>
          <w:sz w:val="28"/>
          <w:szCs w:val="28"/>
        </w:rPr>
        <w:t xml:space="preserve">Annexe </w:t>
      </w:r>
      <w:r>
        <w:rPr>
          <w:b/>
          <w:color w:val="365F91"/>
          <w:sz w:val="28"/>
          <w:szCs w:val="28"/>
        </w:rPr>
        <w:t>2</w:t>
      </w:r>
      <w:r w:rsidR="000D7459">
        <w:rPr>
          <w:color w:val="365F91"/>
          <w:sz w:val="28"/>
          <w:szCs w:val="28"/>
        </w:rPr>
        <w:t>: Screen 2</w:t>
      </w:r>
      <w:r w:rsidRPr="00BB3EE0">
        <w:rPr>
          <w:color w:val="365F91"/>
          <w:sz w:val="28"/>
          <w:szCs w:val="28"/>
        </w:rPr>
        <w:t xml:space="preserve"> </w:t>
      </w:r>
      <w:r>
        <w:rPr>
          <w:color w:val="365F91"/>
          <w:sz w:val="28"/>
          <w:szCs w:val="28"/>
        </w:rPr>
        <w:t>-</w:t>
      </w:r>
      <w:r w:rsidRPr="00BB3EE0">
        <w:rPr>
          <w:color w:val="365F91"/>
          <w:sz w:val="28"/>
          <w:szCs w:val="28"/>
        </w:rPr>
        <w:t xml:space="preserve"> System </w:t>
      </w:r>
      <w:r w:rsidR="000D7459">
        <w:rPr>
          <w:color w:val="365F91"/>
          <w:sz w:val="28"/>
          <w:szCs w:val="28"/>
        </w:rPr>
        <w:t>Information</w:t>
      </w:r>
      <w:bookmarkEnd w:id="81"/>
    </w:p>
    <w:p w14:paraId="3A7989A5" w14:textId="77777777" w:rsidR="00BB3EE0" w:rsidRDefault="00BB3EE0" w:rsidP="005E29BD">
      <w:pPr>
        <w:pStyle w:val="NoSpacing"/>
      </w:pPr>
    </w:p>
    <w:p w14:paraId="63A24599" w14:textId="77777777" w:rsidR="001024A1" w:rsidRPr="00BB3EE0" w:rsidRDefault="001024A1" w:rsidP="00657B04">
      <w:pPr>
        <w:pStyle w:val="NoSpacing"/>
        <w:numPr>
          <w:ilvl w:val="3"/>
          <w:numId w:val="1"/>
        </w:numPr>
        <w:ind w:left="567"/>
        <w:outlineLvl w:val="1"/>
        <w:rPr>
          <w:color w:val="365F91"/>
          <w:sz w:val="28"/>
          <w:szCs w:val="28"/>
        </w:rPr>
      </w:pPr>
      <w:r>
        <w:rPr>
          <w:b/>
          <w:noProof/>
          <w:color w:val="365F91"/>
          <w:sz w:val="28"/>
          <w:szCs w:val="28"/>
          <w:lang w:val="fr-FR" w:eastAsia="ko-KR"/>
        </w:rPr>
        <w:drawing>
          <wp:anchor distT="0" distB="0" distL="114300" distR="114300" simplePos="0" relativeHeight="251706368" behindDoc="1" locked="0" layoutInCell="1" allowOverlap="1" wp14:editId="30C10FC6">
            <wp:simplePos x="0" y="0"/>
            <wp:positionH relativeFrom="column">
              <wp:posOffset>908685</wp:posOffset>
            </wp:positionH>
            <wp:positionV relativeFrom="paragraph">
              <wp:posOffset>488315</wp:posOffset>
            </wp:positionV>
            <wp:extent cx="4764405" cy="3815715"/>
            <wp:effectExtent l="19050" t="19050" r="17145" b="1333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66" cstate="print">
                      <a:extLst>
                        <a:ext uri="28A0092B-C50C-407e-A947-70E740481C1C">
                          <a14:useLocalDpi xmlns:a14="http://schemas.microsoft.com/office/drawing/2007/7/7/main" val="0"/>
                        </a:ext>
                      </a:extLst>
                    </a:blip>
                    <a:srcRect/>
                    <a:stretch>
                      <a:fillRect/>
                    </a:stretch>
                  </pic:blipFill>
                  <pic:spPr bwMode="auto">
                    <a:xfrm>
                      <a:off x="0" y="0"/>
                      <a:ext cx="4764405" cy="381571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bookmarkStart w:id="82" w:name="_Toc243384583"/>
      <w:r w:rsidRPr="00BB3EE0">
        <w:rPr>
          <w:b/>
          <w:color w:val="365F91"/>
          <w:sz w:val="28"/>
          <w:szCs w:val="28"/>
        </w:rPr>
        <w:t xml:space="preserve">Annexe </w:t>
      </w:r>
      <w:r>
        <w:rPr>
          <w:b/>
          <w:color w:val="365F91"/>
          <w:sz w:val="28"/>
          <w:szCs w:val="28"/>
        </w:rPr>
        <w:t>3</w:t>
      </w:r>
      <w:r w:rsidR="000D7459">
        <w:rPr>
          <w:color w:val="365F91"/>
          <w:sz w:val="28"/>
          <w:szCs w:val="28"/>
        </w:rPr>
        <w:t>: Screen 3</w:t>
      </w:r>
      <w:r w:rsidRPr="00BB3EE0">
        <w:rPr>
          <w:color w:val="365F91"/>
          <w:sz w:val="28"/>
          <w:szCs w:val="28"/>
        </w:rPr>
        <w:t xml:space="preserve"> </w:t>
      </w:r>
      <w:r>
        <w:rPr>
          <w:color w:val="365F91"/>
          <w:sz w:val="28"/>
          <w:szCs w:val="28"/>
        </w:rPr>
        <w:t>-</w:t>
      </w:r>
      <w:r w:rsidRPr="00BB3EE0">
        <w:rPr>
          <w:color w:val="365F91"/>
          <w:sz w:val="28"/>
          <w:szCs w:val="28"/>
        </w:rPr>
        <w:t xml:space="preserve"> </w:t>
      </w:r>
      <w:r w:rsidR="000D7459">
        <w:rPr>
          <w:color w:val="365F91"/>
          <w:sz w:val="28"/>
          <w:szCs w:val="28"/>
        </w:rPr>
        <w:t>Logs</w:t>
      </w:r>
      <w:bookmarkEnd w:id="82"/>
    </w:p>
    <w:sectPr w:rsidR="001024A1" w:rsidRPr="00BB3EE0" w:rsidSect="00584031">
      <w:footerReference w:type="default" r:id="rId67"/>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3860154A" w14:textId="77777777" w:rsidR="00D56248" w:rsidRDefault="00D56248" w:rsidP="00E35D37">
      <w:pPr>
        <w:spacing w:after="0" w:line="240" w:lineRule="auto"/>
      </w:pPr>
      <w:r>
        <w:separator/>
      </w:r>
    </w:p>
    <w:p w14:paraId="591D98B0" w14:textId="77777777" w:rsidR="00D56248" w:rsidRDefault="00D56248"/>
  </w:endnote>
  <w:endnote w:type="continuationSeparator" w:id="0">
    <w:p w14:paraId="083D03F7" w14:textId="77777777" w:rsidR="00D56248" w:rsidRDefault="00D56248" w:rsidP="00E35D37">
      <w:pPr>
        <w:spacing w:after="0" w:line="240" w:lineRule="auto"/>
      </w:pPr>
      <w:r>
        <w:continuationSeparator/>
      </w:r>
    </w:p>
    <w:p w14:paraId="27CDBF13" w14:textId="77777777" w:rsidR="00D56248" w:rsidRDefault="00D56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panose1 w:val="020E0705020206020404"/>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2C6FC3" w:rsidRPr="008E3C46" w14:paraId="1AD6B231" w14:textId="77777777">
      <w:trPr>
        <w:trHeight w:val="272"/>
      </w:trPr>
      <w:tc>
        <w:tcPr>
          <w:tcW w:w="3085" w:type="dxa"/>
          <w:tcBorders>
            <w:top w:val="single" w:sz="2" w:space="0" w:color="D9D9D9"/>
          </w:tcBorders>
        </w:tcPr>
        <w:p w14:paraId="783DE395" w14:textId="77777777" w:rsidR="002C6FC3" w:rsidRPr="008E3C46" w:rsidRDefault="002C6FC3" w:rsidP="00C65696">
          <w:pPr>
            <w:pStyle w:val="Footer"/>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14:paraId="7950CFD3" w14:textId="77777777" w:rsidR="002C6FC3" w:rsidRPr="008E3C46" w:rsidRDefault="002C6FC3"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2C41C5DE" w14:textId="77777777" w:rsidR="002C6FC3" w:rsidRPr="008E3C46" w:rsidRDefault="002C6FC3"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7250A4FF" w14:textId="77777777" w:rsidR="002C6FC3" w:rsidRPr="008E3C46" w:rsidRDefault="002C6FC3"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6F70DC">
            <w:rPr>
              <w:b/>
              <w:noProof/>
              <w:color w:val="404040"/>
              <w:sz w:val="16"/>
              <w:szCs w:val="16"/>
            </w:rPr>
            <w:t>10</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6F70DC">
            <w:rPr>
              <w:noProof/>
              <w:color w:val="808080"/>
              <w:sz w:val="16"/>
              <w:szCs w:val="16"/>
            </w:rPr>
            <w:t>34</w:t>
          </w:r>
          <w:r w:rsidRPr="008E3C46">
            <w:rPr>
              <w:color w:val="808080"/>
              <w:sz w:val="16"/>
              <w:szCs w:val="16"/>
            </w:rPr>
            <w:fldChar w:fldCharType="end"/>
          </w:r>
        </w:p>
      </w:tc>
    </w:tr>
  </w:tbl>
  <w:p w14:paraId="397EB654" w14:textId="77777777" w:rsidR="002C6FC3" w:rsidRDefault="002C6FC3">
    <w:pPr>
      <w:pStyle w:val="Footer"/>
    </w:pPr>
  </w:p>
  <w:p w14:paraId="4D2574A7" w14:textId="77777777" w:rsidR="002C6FC3" w:rsidRDefault="002C6FC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38092528" w14:textId="77777777" w:rsidR="00D56248" w:rsidRDefault="00D56248" w:rsidP="00E35D37">
      <w:pPr>
        <w:spacing w:after="0" w:line="240" w:lineRule="auto"/>
      </w:pPr>
      <w:r>
        <w:separator/>
      </w:r>
    </w:p>
    <w:p w14:paraId="51E33524" w14:textId="77777777" w:rsidR="00D56248" w:rsidRDefault="00D56248"/>
  </w:footnote>
  <w:footnote w:type="continuationSeparator" w:id="0">
    <w:p w14:paraId="39119CFC" w14:textId="77777777" w:rsidR="00D56248" w:rsidRDefault="00D56248" w:rsidP="00E35D37">
      <w:pPr>
        <w:spacing w:after="0" w:line="240" w:lineRule="auto"/>
      </w:pPr>
      <w:r>
        <w:continuationSeparator/>
      </w:r>
    </w:p>
    <w:p w14:paraId="73C04BB5" w14:textId="77777777" w:rsidR="00D56248" w:rsidRDefault="00D56248"/>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A6360"/>
    <w:multiLevelType w:val="multilevel"/>
    <w:tmpl w:val="3BB2AC44"/>
    <w:lvl w:ilvl="0">
      <w:start w:val="1"/>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9">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5DAD712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626E7275"/>
    <w:multiLevelType w:val="hybridMultilevel"/>
    <w:tmpl w:val="62641410"/>
    <w:lvl w:ilvl="0" w:tplc="2496E494">
      <w:start w:val="1"/>
      <w:numFmt w:val="bullet"/>
      <w:lvlText w:val=""/>
      <w:lvlJc w:val="left"/>
      <w:pPr>
        <w:tabs>
          <w:tab w:val="num" w:pos="720"/>
        </w:tabs>
        <w:ind w:left="720" w:hanging="360"/>
      </w:pPr>
      <w:rPr>
        <w:rFonts w:ascii="Wingdings" w:hAnsi="Wingdings" w:hint="default"/>
      </w:rPr>
    </w:lvl>
    <w:lvl w:ilvl="1" w:tplc="8612006A" w:tentative="1">
      <w:start w:val="1"/>
      <w:numFmt w:val="bullet"/>
      <w:lvlText w:val=""/>
      <w:lvlJc w:val="left"/>
      <w:pPr>
        <w:tabs>
          <w:tab w:val="num" w:pos="1440"/>
        </w:tabs>
        <w:ind w:left="1440" w:hanging="360"/>
      </w:pPr>
      <w:rPr>
        <w:rFonts w:ascii="Wingdings" w:hAnsi="Wingdings" w:hint="default"/>
      </w:rPr>
    </w:lvl>
    <w:lvl w:ilvl="2" w:tplc="36EED918" w:tentative="1">
      <w:start w:val="1"/>
      <w:numFmt w:val="bullet"/>
      <w:lvlText w:val=""/>
      <w:lvlJc w:val="left"/>
      <w:pPr>
        <w:tabs>
          <w:tab w:val="num" w:pos="2160"/>
        </w:tabs>
        <w:ind w:left="2160" w:hanging="360"/>
      </w:pPr>
      <w:rPr>
        <w:rFonts w:ascii="Wingdings" w:hAnsi="Wingdings" w:hint="default"/>
      </w:rPr>
    </w:lvl>
    <w:lvl w:ilvl="3" w:tplc="F93C0230" w:tentative="1">
      <w:start w:val="1"/>
      <w:numFmt w:val="bullet"/>
      <w:lvlText w:val=""/>
      <w:lvlJc w:val="left"/>
      <w:pPr>
        <w:tabs>
          <w:tab w:val="num" w:pos="2880"/>
        </w:tabs>
        <w:ind w:left="2880" w:hanging="360"/>
      </w:pPr>
      <w:rPr>
        <w:rFonts w:ascii="Wingdings" w:hAnsi="Wingdings" w:hint="default"/>
      </w:rPr>
    </w:lvl>
    <w:lvl w:ilvl="4" w:tplc="2EC49180" w:tentative="1">
      <w:start w:val="1"/>
      <w:numFmt w:val="bullet"/>
      <w:lvlText w:val=""/>
      <w:lvlJc w:val="left"/>
      <w:pPr>
        <w:tabs>
          <w:tab w:val="num" w:pos="3600"/>
        </w:tabs>
        <w:ind w:left="3600" w:hanging="360"/>
      </w:pPr>
      <w:rPr>
        <w:rFonts w:ascii="Wingdings" w:hAnsi="Wingdings" w:hint="default"/>
      </w:rPr>
    </w:lvl>
    <w:lvl w:ilvl="5" w:tplc="7ED0882C" w:tentative="1">
      <w:start w:val="1"/>
      <w:numFmt w:val="bullet"/>
      <w:lvlText w:val=""/>
      <w:lvlJc w:val="left"/>
      <w:pPr>
        <w:tabs>
          <w:tab w:val="num" w:pos="4320"/>
        </w:tabs>
        <w:ind w:left="4320" w:hanging="360"/>
      </w:pPr>
      <w:rPr>
        <w:rFonts w:ascii="Wingdings" w:hAnsi="Wingdings" w:hint="default"/>
      </w:rPr>
    </w:lvl>
    <w:lvl w:ilvl="6" w:tplc="9B082AD6" w:tentative="1">
      <w:start w:val="1"/>
      <w:numFmt w:val="bullet"/>
      <w:lvlText w:val=""/>
      <w:lvlJc w:val="left"/>
      <w:pPr>
        <w:tabs>
          <w:tab w:val="num" w:pos="5040"/>
        </w:tabs>
        <w:ind w:left="5040" w:hanging="360"/>
      </w:pPr>
      <w:rPr>
        <w:rFonts w:ascii="Wingdings" w:hAnsi="Wingdings" w:hint="default"/>
      </w:rPr>
    </w:lvl>
    <w:lvl w:ilvl="7" w:tplc="D2466B2E" w:tentative="1">
      <w:start w:val="1"/>
      <w:numFmt w:val="bullet"/>
      <w:lvlText w:val=""/>
      <w:lvlJc w:val="left"/>
      <w:pPr>
        <w:tabs>
          <w:tab w:val="num" w:pos="5760"/>
        </w:tabs>
        <w:ind w:left="5760" w:hanging="360"/>
      </w:pPr>
      <w:rPr>
        <w:rFonts w:ascii="Wingdings" w:hAnsi="Wingdings" w:hint="default"/>
      </w:rPr>
    </w:lvl>
    <w:lvl w:ilvl="8" w:tplc="2F0677E4" w:tentative="1">
      <w:start w:val="1"/>
      <w:numFmt w:val="bullet"/>
      <w:lvlText w:val=""/>
      <w:lvlJc w:val="left"/>
      <w:pPr>
        <w:tabs>
          <w:tab w:val="num" w:pos="6480"/>
        </w:tabs>
        <w:ind w:left="6480" w:hanging="360"/>
      </w:pPr>
      <w:rPr>
        <w:rFonts w:ascii="Wingdings" w:hAnsi="Wingdings" w:hint="default"/>
      </w:rPr>
    </w:lvl>
  </w:abstractNum>
  <w:abstractNum w:abstractNumId="29">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7"/>
  </w:num>
  <w:num w:numId="14">
    <w:abstractNumId w:val="16"/>
  </w:num>
  <w:num w:numId="15">
    <w:abstractNumId w:val="20"/>
  </w:num>
  <w:num w:numId="16">
    <w:abstractNumId w:val="24"/>
  </w:num>
  <w:num w:numId="17">
    <w:abstractNumId w:val="22"/>
  </w:num>
  <w:num w:numId="18">
    <w:abstractNumId w:val="21"/>
  </w:num>
  <w:num w:numId="19">
    <w:abstractNumId w:val="30"/>
  </w:num>
  <w:num w:numId="20">
    <w:abstractNumId w:val="23"/>
  </w:num>
  <w:num w:numId="21">
    <w:abstractNumId w:val="14"/>
  </w:num>
  <w:num w:numId="22">
    <w:abstractNumId w:val="31"/>
  </w:num>
  <w:num w:numId="23">
    <w:abstractNumId w:val="12"/>
  </w:num>
  <w:num w:numId="24">
    <w:abstractNumId w:val="26"/>
  </w:num>
  <w:num w:numId="25">
    <w:abstractNumId w:val="15"/>
  </w:num>
  <w:num w:numId="26">
    <w:abstractNumId w:val="13"/>
  </w:num>
  <w:num w:numId="27">
    <w:abstractNumId w:val="27"/>
  </w:num>
  <w:num w:numId="28">
    <w:abstractNumId w:val="18"/>
  </w:num>
  <w:num w:numId="29">
    <w:abstractNumId w:val="25"/>
  </w:num>
  <w:num w:numId="30">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attachedTemplate r:id="rId1"/>
  <w:doNotTrackMoves/>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4120"/>
    <w:rsid w:val="00097A3B"/>
    <w:rsid w:val="000A12CA"/>
    <w:rsid w:val="000A2CFC"/>
    <w:rsid w:val="000A2DB7"/>
    <w:rsid w:val="000A36CA"/>
    <w:rsid w:val="000C0F96"/>
    <w:rsid w:val="000C4C9A"/>
    <w:rsid w:val="000C4EC5"/>
    <w:rsid w:val="000C6346"/>
    <w:rsid w:val="000C6479"/>
    <w:rsid w:val="000C7872"/>
    <w:rsid w:val="000D26CE"/>
    <w:rsid w:val="000D27D7"/>
    <w:rsid w:val="000D7459"/>
    <w:rsid w:val="000E1F69"/>
    <w:rsid w:val="000E269F"/>
    <w:rsid w:val="000E280B"/>
    <w:rsid w:val="000E604B"/>
    <w:rsid w:val="000E667B"/>
    <w:rsid w:val="000E7047"/>
    <w:rsid w:val="000F2294"/>
    <w:rsid w:val="001018C6"/>
    <w:rsid w:val="001021AC"/>
    <w:rsid w:val="001024A1"/>
    <w:rsid w:val="00107057"/>
    <w:rsid w:val="001142B9"/>
    <w:rsid w:val="00115554"/>
    <w:rsid w:val="00117B1C"/>
    <w:rsid w:val="001232F7"/>
    <w:rsid w:val="001233DF"/>
    <w:rsid w:val="00123778"/>
    <w:rsid w:val="001336EE"/>
    <w:rsid w:val="0013378F"/>
    <w:rsid w:val="00154266"/>
    <w:rsid w:val="001657CF"/>
    <w:rsid w:val="0016679C"/>
    <w:rsid w:val="00171C5E"/>
    <w:rsid w:val="00172D00"/>
    <w:rsid w:val="00175E53"/>
    <w:rsid w:val="0018179F"/>
    <w:rsid w:val="00181BB6"/>
    <w:rsid w:val="001906EE"/>
    <w:rsid w:val="001A118C"/>
    <w:rsid w:val="001A19AB"/>
    <w:rsid w:val="001A347D"/>
    <w:rsid w:val="001A4E57"/>
    <w:rsid w:val="001A59ED"/>
    <w:rsid w:val="001B0536"/>
    <w:rsid w:val="001B6631"/>
    <w:rsid w:val="001C4E1C"/>
    <w:rsid w:val="001D0CDC"/>
    <w:rsid w:val="001D3A47"/>
    <w:rsid w:val="001D7598"/>
    <w:rsid w:val="001E05D7"/>
    <w:rsid w:val="001E5115"/>
    <w:rsid w:val="001F491E"/>
    <w:rsid w:val="001F5795"/>
    <w:rsid w:val="00205C59"/>
    <w:rsid w:val="00214285"/>
    <w:rsid w:val="0022451F"/>
    <w:rsid w:val="0022775B"/>
    <w:rsid w:val="0023261A"/>
    <w:rsid w:val="00232A55"/>
    <w:rsid w:val="002371BA"/>
    <w:rsid w:val="00244062"/>
    <w:rsid w:val="00246515"/>
    <w:rsid w:val="00252DC6"/>
    <w:rsid w:val="00256EAE"/>
    <w:rsid w:val="0026146F"/>
    <w:rsid w:val="00263CC9"/>
    <w:rsid w:val="002667BC"/>
    <w:rsid w:val="002759C7"/>
    <w:rsid w:val="00275A65"/>
    <w:rsid w:val="00292721"/>
    <w:rsid w:val="00296AD3"/>
    <w:rsid w:val="00296FEC"/>
    <w:rsid w:val="002A40A9"/>
    <w:rsid w:val="002A6B1E"/>
    <w:rsid w:val="002A6C99"/>
    <w:rsid w:val="002A7C3E"/>
    <w:rsid w:val="002B3C12"/>
    <w:rsid w:val="002C1E2E"/>
    <w:rsid w:val="002C20AF"/>
    <w:rsid w:val="002C4853"/>
    <w:rsid w:val="002C4A46"/>
    <w:rsid w:val="002C6FC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9576E"/>
    <w:rsid w:val="003A2DD6"/>
    <w:rsid w:val="003A4380"/>
    <w:rsid w:val="003A5A3C"/>
    <w:rsid w:val="003A6A77"/>
    <w:rsid w:val="003B1C0A"/>
    <w:rsid w:val="003B2C66"/>
    <w:rsid w:val="003B39A0"/>
    <w:rsid w:val="003B662D"/>
    <w:rsid w:val="003B6D0F"/>
    <w:rsid w:val="003B6D71"/>
    <w:rsid w:val="003B7BFB"/>
    <w:rsid w:val="003C49EF"/>
    <w:rsid w:val="003C4D08"/>
    <w:rsid w:val="003C7AD7"/>
    <w:rsid w:val="003D1B7E"/>
    <w:rsid w:val="003D5749"/>
    <w:rsid w:val="003D7000"/>
    <w:rsid w:val="003E1757"/>
    <w:rsid w:val="003E5FE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4E78E9"/>
    <w:rsid w:val="004F043B"/>
    <w:rsid w:val="00512877"/>
    <w:rsid w:val="005130CB"/>
    <w:rsid w:val="00515CB1"/>
    <w:rsid w:val="00517203"/>
    <w:rsid w:val="00522FDE"/>
    <w:rsid w:val="00524385"/>
    <w:rsid w:val="0052585A"/>
    <w:rsid w:val="005264D6"/>
    <w:rsid w:val="00526F0C"/>
    <w:rsid w:val="005277AF"/>
    <w:rsid w:val="00527ADC"/>
    <w:rsid w:val="00532CE3"/>
    <w:rsid w:val="00534CFD"/>
    <w:rsid w:val="00535AD0"/>
    <w:rsid w:val="00544469"/>
    <w:rsid w:val="005447F2"/>
    <w:rsid w:val="0054735C"/>
    <w:rsid w:val="00547D04"/>
    <w:rsid w:val="005536B1"/>
    <w:rsid w:val="00557AAF"/>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4BDF"/>
    <w:rsid w:val="00606929"/>
    <w:rsid w:val="006069E6"/>
    <w:rsid w:val="006145D9"/>
    <w:rsid w:val="00620811"/>
    <w:rsid w:val="00627559"/>
    <w:rsid w:val="00627F0F"/>
    <w:rsid w:val="00633539"/>
    <w:rsid w:val="00633870"/>
    <w:rsid w:val="00633ADC"/>
    <w:rsid w:val="00643BF7"/>
    <w:rsid w:val="00646890"/>
    <w:rsid w:val="00646E3F"/>
    <w:rsid w:val="00650A47"/>
    <w:rsid w:val="00652575"/>
    <w:rsid w:val="00656C67"/>
    <w:rsid w:val="00657B04"/>
    <w:rsid w:val="00672CFC"/>
    <w:rsid w:val="006733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F287A"/>
    <w:rsid w:val="006F35A8"/>
    <w:rsid w:val="006F5DC5"/>
    <w:rsid w:val="006F70DC"/>
    <w:rsid w:val="00707556"/>
    <w:rsid w:val="007215B4"/>
    <w:rsid w:val="00727ABB"/>
    <w:rsid w:val="00730706"/>
    <w:rsid w:val="007349A8"/>
    <w:rsid w:val="007358DC"/>
    <w:rsid w:val="00736300"/>
    <w:rsid w:val="0074038A"/>
    <w:rsid w:val="00745896"/>
    <w:rsid w:val="00752602"/>
    <w:rsid w:val="00753F0F"/>
    <w:rsid w:val="007556C6"/>
    <w:rsid w:val="007569D4"/>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107"/>
    <w:rsid w:val="008B570C"/>
    <w:rsid w:val="008C1F29"/>
    <w:rsid w:val="008D3972"/>
    <w:rsid w:val="008D465B"/>
    <w:rsid w:val="008D618A"/>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7DB1"/>
    <w:rsid w:val="00984C9B"/>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2556C"/>
    <w:rsid w:val="00A34D61"/>
    <w:rsid w:val="00A35BA9"/>
    <w:rsid w:val="00A369B5"/>
    <w:rsid w:val="00A40B9E"/>
    <w:rsid w:val="00A47F18"/>
    <w:rsid w:val="00A51AA9"/>
    <w:rsid w:val="00A54E51"/>
    <w:rsid w:val="00A631F6"/>
    <w:rsid w:val="00A65CEC"/>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EE0"/>
    <w:rsid w:val="00BB3FB3"/>
    <w:rsid w:val="00BC2CEA"/>
    <w:rsid w:val="00BC5625"/>
    <w:rsid w:val="00BC6CF8"/>
    <w:rsid w:val="00BC78C5"/>
    <w:rsid w:val="00BC79B3"/>
    <w:rsid w:val="00BD6B67"/>
    <w:rsid w:val="00BE3AE3"/>
    <w:rsid w:val="00BE4FF6"/>
    <w:rsid w:val="00BF5CD5"/>
    <w:rsid w:val="00C173BD"/>
    <w:rsid w:val="00C17619"/>
    <w:rsid w:val="00C20BA5"/>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0693"/>
    <w:rsid w:val="00D32036"/>
    <w:rsid w:val="00D43861"/>
    <w:rsid w:val="00D461FD"/>
    <w:rsid w:val="00D508AD"/>
    <w:rsid w:val="00D5130A"/>
    <w:rsid w:val="00D528CB"/>
    <w:rsid w:val="00D544A2"/>
    <w:rsid w:val="00D55BF5"/>
    <w:rsid w:val="00D56248"/>
    <w:rsid w:val="00D562E1"/>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690"/>
    <w:rsid w:val="00DC377C"/>
    <w:rsid w:val="00DC4096"/>
    <w:rsid w:val="00DC4F50"/>
    <w:rsid w:val="00DD287F"/>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096"/>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2A05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A47F18"/>
    <w:pPr>
      <w:tabs>
        <w:tab w:val="left" w:pos="440"/>
        <w:tab w:val="right" w:leader="dot" w:pos="10054"/>
      </w:tabs>
      <w:spacing w:after="100"/>
    </w:pPr>
    <w:rPr>
      <w:b/>
      <w:noProof/>
      <w:sz w:val="24"/>
    </w:r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urs\554%20-%20Design\Euroteam\Project%201\Part%20Final\CS554_EuroTeam_Project1.docx" TargetMode="External"/><Relationship Id="rId18" Type="http://schemas.openxmlformats.org/officeDocument/2006/relationships/hyperlink" Target="file:///D:\Cours\554%20-%20Design\Euroteam\Project%201\Part%20Final\CS554_EuroTeam_Project1.docx" TargetMode="External"/><Relationship Id="rId26" Type="http://schemas.openxmlformats.org/officeDocument/2006/relationships/hyperlink" Target="file:///D:\Cours\554%20-%20Design\Euroteam\Project%201\Part%20Final\CS554_EuroTeam_Project1.docx" TargetMode="External"/><Relationship Id="rId39" Type="http://schemas.openxmlformats.org/officeDocument/2006/relationships/diagramColors" Target="diagrams/colors1.xml"/><Relationship Id="rId21" Type="http://schemas.openxmlformats.org/officeDocument/2006/relationships/hyperlink" Target="file:///D:\Cours\554%20-%20Design\Euroteam\Project%201\Part%20Final\CS554_EuroTeam_Project1.docx" TargetMode="External"/><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hyperlink" Target="http://en.wikipedia.org/wiki/Problem_Frames_Approach"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D:\Cours\554%20-%20Design\Euroteam\Project%201\Part%20Final\CS554_EuroTeam_Project1.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file:///D:\Cours\554%20-%20Design\Euroteam\Project%201\Part%20Final\CS554_EuroTeam_Project1.docx" TargetMode="External"/><Relationship Id="rId32" Type="http://schemas.openxmlformats.org/officeDocument/2006/relationships/image" Target="media/image7.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diagramLayout" Target="diagrams/layout2.xml"/><Relationship Id="rId66" Type="http://schemas.openxmlformats.org/officeDocument/2006/relationships/image" Target="media/image29.jpeg"/><Relationship Id="rId5" Type="http://schemas.openxmlformats.org/officeDocument/2006/relationships/styles" Target="styles.xml"/><Relationship Id="rId15" Type="http://schemas.openxmlformats.org/officeDocument/2006/relationships/hyperlink" Target="file:///D:\Cours\554%20-%20Design\Euroteam\Project%201\Part%20Final\CS554_EuroTeam_Project1.docx" TargetMode="External"/><Relationship Id="rId23" Type="http://schemas.openxmlformats.org/officeDocument/2006/relationships/hyperlink" Target="file:///D:\Cours\554%20-%20Design\Euroteam\Project%201\Part%20Final\CS554_EuroTeam_Project1.docx" TargetMode="External"/><Relationship Id="rId28" Type="http://schemas.openxmlformats.org/officeDocument/2006/relationships/image" Target="media/image3.png"/><Relationship Id="rId36" Type="http://schemas.openxmlformats.org/officeDocument/2006/relationships/diagramData" Target="diagrams/data1.xml"/><Relationship Id="rId49" Type="http://schemas.openxmlformats.org/officeDocument/2006/relationships/image" Target="media/image19.png"/><Relationship Id="rId57" Type="http://schemas.openxmlformats.org/officeDocument/2006/relationships/diagramData" Target="diagrams/data2.xml"/><Relationship Id="rId61" Type="http://schemas.microsoft.com/office/2007/relationships/diagramDrawing" Target="diagrams/drawing2.xml"/><Relationship Id="rId10" Type="http://schemas.openxmlformats.org/officeDocument/2006/relationships/image" Target="media/image1.png"/><Relationship Id="rId19" Type="http://schemas.openxmlformats.org/officeDocument/2006/relationships/hyperlink" Target="file:///D:\Cours\554%20-%20Design\Euroteam\Project%201\Part%20Final\CS554_EuroTeam_Project1.docx" TargetMode="Externa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diagramColors" Target="diagrams/colors2.xml"/><Relationship Id="rId65" Type="http://schemas.openxmlformats.org/officeDocument/2006/relationships/image" Target="media/image2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D:\Cours\554%20-%20Design\Euroteam\Project%201\Part%20Final\CS554_EuroTeam_Project1.docx" TargetMode="External"/><Relationship Id="rId22" Type="http://schemas.openxmlformats.org/officeDocument/2006/relationships/hyperlink" Target="file:///D:\Cours\554%20-%20Design\Euroteam\Project%201\Part%20Final\CS554_EuroTeam_Project1.docx" TargetMode="External"/><Relationship Id="rId27" Type="http://schemas.openxmlformats.org/officeDocument/2006/relationships/hyperlink" Target="file:///D:\Cours\554%20-%20Design\Euroteam\Project%201\Part%20Final\CS554_EuroTeam_Project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image" Target="media/image27.jpe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yperlink" Target="file:///D:\Cours\554%20-%20Design\Euroteam\Project%201\Part%20Final\CS554_EuroTeam_Project1.docx" TargetMode="External"/><Relationship Id="rId17" Type="http://schemas.openxmlformats.org/officeDocument/2006/relationships/hyperlink" Target="file:///D:\Cours\554%20-%20Design\Euroteam\Project%201\Part%20Final\CS554_EuroTeam_Project1.docx" TargetMode="External"/><Relationship Id="rId25" Type="http://schemas.openxmlformats.org/officeDocument/2006/relationships/hyperlink" Target="file:///D:\Cours\554%20-%20Design\Euroteam\Project%201\Part%20Final\CS554_EuroTeam_Project1.docx" TargetMode="External"/><Relationship Id="rId33" Type="http://schemas.openxmlformats.org/officeDocument/2006/relationships/image" Target="media/image8.png"/><Relationship Id="rId38" Type="http://schemas.openxmlformats.org/officeDocument/2006/relationships/diagramQuickStyle" Target="diagrams/quickStyle1.xml"/><Relationship Id="rId46" Type="http://schemas.openxmlformats.org/officeDocument/2006/relationships/image" Target="media/image16.png"/><Relationship Id="rId59" Type="http://schemas.openxmlformats.org/officeDocument/2006/relationships/diagramQuickStyle" Target="diagrams/quickStyle2.xml"/><Relationship Id="rId67" Type="http://schemas.openxmlformats.org/officeDocument/2006/relationships/footer" Target="footer1.xml"/><Relationship Id="rId20" Type="http://schemas.openxmlformats.org/officeDocument/2006/relationships/hyperlink" Target="file:///D:\Cours\554%20-%20Design\Euroteam\Project%201\Part%20Final\CS554_EuroTeam_Project1.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www.bredemeyer.com/pdf_files/NonFunctReq.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custT="1"/>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ctr"/>
          <a:r>
            <a:rPr lang="fr-FR" sz="1800" dirty="0" smtClean="0">
              <a:solidFill>
                <a:sysClr val="window" lastClr="FFFFFF">
                  <a:hueOff val="0"/>
                  <a:satOff val="0"/>
                  <a:lumOff val="0"/>
                  <a:alphaOff val="0"/>
                </a:sysClr>
              </a:solidFill>
              <a:latin typeface="Calibri"/>
              <a:ea typeface="+mn-ea"/>
              <a:cs typeface="+mn-cs"/>
            </a:rPr>
            <a:t>New aspects of </a:t>
          </a:r>
          <a:r>
            <a:rPr lang="fr-FR" sz="1800" dirty="0" err="1" smtClean="0">
              <a:solidFill>
                <a:sysClr val="window" lastClr="FFFFFF">
                  <a:hueOff val="0"/>
                  <a:satOff val="0"/>
                  <a:lumOff val="0"/>
                  <a:alphaOff val="0"/>
                </a:sysClr>
              </a:solidFill>
              <a:latin typeface="Calibri"/>
              <a:ea typeface="+mn-ea"/>
              <a:cs typeface="+mn-cs"/>
            </a:rPr>
            <a:t>requirements</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were</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emphasized</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using</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problem</a:t>
          </a:r>
          <a:r>
            <a:rPr lang="fr-FR" sz="1800" dirty="0" smtClean="0">
              <a:solidFill>
                <a:sysClr val="window" lastClr="FFFFFF">
                  <a:hueOff val="0"/>
                  <a:satOff val="0"/>
                  <a:lumOff val="0"/>
                  <a:alphaOff val="0"/>
                </a:sysClr>
              </a:solidFill>
              <a:latin typeface="Calibri"/>
              <a:ea typeface="+mn-ea"/>
              <a:cs typeface="+mn-cs"/>
            </a:rPr>
            <a:t> frames. </a:t>
          </a:r>
        </a:p>
        <a:p>
          <a:pPr algn="ctr"/>
          <a:r>
            <a:rPr lang="fr-FR" sz="1600" dirty="0" err="1" smtClean="0">
              <a:solidFill>
                <a:sysClr val="window" lastClr="FFFFFF">
                  <a:hueOff val="0"/>
                  <a:satOff val="0"/>
                  <a:lumOff val="0"/>
                  <a:alphaOff val="0"/>
                </a:sysClr>
              </a:solidFill>
              <a:latin typeface="Calibri"/>
              <a:ea typeface="+mn-ea"/>
              <a:cs typeface="+mn-cs"/>
            </a:rPr>
            <a:t>Necessity</a:t>
          </a:r>
          <a:r>
            <a:rPr lang="fr-FR" sz="1600" dirty="0" smtClean="0">
              <a:solidFill>
                <a:sysClr val="window" lastClr="FFFFFF">
                  <a:hueOff val="0"/>
                  <a:satOff val="0"/>
                  <a:lumOff val="0"/>
                  <a:alphaOff val="0"/>
                </a:sysClr>
              </a:solidFill>
              <a:latin typeface="Calibri"/>
              <a:ea typeface="+mn-ea"/>
              <a:cs typeface="+mn-cs"/>
            </a:rPr>
            <a:t> of:</a:t>
          </a:r>
          <a:endParaRPr lang="fr-FR" sz="1600"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pPr algn="ctr"/>
          <a:endParaRPr lang="fr-FR"/>
        </a:p>
      </dgm:t>
    </dgm:pt>
    <dgm:pt modelId="{C6F29DB6-9F8E-4A11-8A71-6E071E0ADDEC}" type="sibTrans" cxnId="{5782D883-7ABF-495F-9F16-D8ACB573A0EE}">
      <dgm:prSet/>
      <dgm:spPr/>
      <dgm:t>
        <a:bodyPr/>
        <a:lstStyle/>
        <a:p>
          <a:pPr algn="ctr"/>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clearly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defining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which</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domains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interact</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with</a:t>
          </a:r>
          <a:r>
            <a:rPr lang="fr-FR" sz="1600" dirty="0" smtClean="0">
              <a:solidFill>
                <a:sysClr val="windowText" lastClr="000000">
                  <a:hueOff val="0"/>
                  <a:satOff val="0"/>
                  <a:lumOff val="0"/>
                  <a:alphaOff val="0"/>
                </a:sysClr>
              </a:solidFill>
              <a:latin typeface="Calibri"/>
              <a:ea typeface="+mn-ea"/>
              <a:cs typeface="+mn-cs"/>
            </a:rPr>
            <a:t> the machine</a:t>
          </a:r>
          <a:endParaRPr lang="fr-FR" sz="16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pPr algn="ctr"/>
          <a:endParaRPr lang="fr-FR"/>
        </a:p>
      </dgm:t>
    </dgm:pt>
    <dgm:pt modelId="{3B6787F9-15E3-4A84-8556-E58B129391CE}" type="sibTrans" cxnId="{9470F95E-218E-46C8-AA4B-C00989CBD572}">
      <dgm:prSet/>
      <dgm:spPr/>
      <dgm:t>
        <a:bodyPr/>
        <a:lstStyle/>
        <a:p>
          <a:pPr algn="ctr"/>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both</a:t>
          </a:r>
          <a:r>
            <a:rPr lang="fr-FR" sz="1600" dirty="0" smtClean="0">
              <a:solidFill>
                <a:sysClr val="windowText" lastClr="000000">
                  <a:hueOff val="0"/>
                  <a:satOff val="0"/>
                  <a:lumOff val="0"/>
                  <a:alphaOff val="0"/>
                </a:sysClr>
              </a:solidFill>
              <a:latin typeface="Calibri"/>
              <a:ea typeface="+mn-ea"/>
              <a:cs typeface="+mn-cs"/>
            </a:rPr>
            <a:t> data </a:t>
          </a:r>
          <a:r>
            <a:rPr lang="fr-FR" sz="1600" dirty="0" err="1" smtClean="0">
              <a:solidFill>
                <a:sysClr val="windowText" lastClr="000000">
                  <a:hueOff val="0"/>
                  <a:satOff val="0"/>
                  <a:lumOff val="0"/>
                  <a:alphaOff val="0"/>
                </a:sysClr>
              </a:solidFill>
              <a:latin typeface="Calibri"/>
              <a:ea typeface="+mn-ea"/>
              <a:cs typeface="+mn-cs"/>
            </a:rPr>
            <a:t>storage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processing</a:t>
          </a:r>
          <a:r>
            <a:rPr lang="fr-FR" sz="1600" dirty="0" smtClean="0">
              <a:solidFill>
                <a:sysClr val="windowText" lastClr="000000">
                  <a:hueOff val="0"/>
                  <a:satOff val="0"/>
                  <a:lumOff val="0"/>
                  <a:alphaOff val="0"/>
                </a:sysClr>
              </a:solidFill>
              <a:latin typeface="Calibri"/>
              <a:ea typeface="+mn-ea"/>
              <a:cs typeface="+mn-cs"/>
            </a:rPr>
            <a:t> and display</a:t>
          </a:r>
          <a:endParaRPr lang="fr-FR" sz="16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pPr algn="ctr"/>
          <a:endParaRPr lang="fr-FR"/>
        </a:p>
      </dgm:t>
    </dgm:pt>
    <dgm:pt modelId="{70BABF1A-F8CA-4CBF-BBA9-0251CC5284A6}" type="sibTrans" cxnId="{554533F8-4688-45C6-A101-B13B7DA5EE15}">
      <dgm:prSet/>
      <dgm:spPr/>
      <dgm:t>
        <a:bodyPr/>
        <a:lstStyle/>
        <a:p>
          <a:pPr algn="ctr"/>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errors</a:t>
          </a:r>
          <a:r>
            <a:rPr lang="fr-FR" sz="1600" dirty="0" smtClean="0">
              <a:solidFill>
                <a:sysClr val="windowText" lastClr="000000">
                  <a:hueOff val="0"/>
                  <a:satOff val="0"/>
                  <a:lumOff val="0"/>
                  <a:alphaOff val="0"/>
                </a:sysClr>
              </a:solidFill>
              <a:latin typeface="Calibri"/>
              <a:ea typeface="+mn-ea"/>
              <a:cs typeface="+mn-cs"/>
            </a:rPr>
            <a:t> and exceptions in interactions</a:t>
          </a:r>
          <a:endParaRPr lang="fr-FR" sz="16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pPr algn="ctr"/>
          <a:endParaRPr lang="fr-FR"/>
        </a:p>
      </dgm:t>
    </dgm:pt>
    <dgm:pt modelId="{1F7876FF-1296-47A3-9D0A-43540679CDE7}" type="sibTrans" cxnId="{1C367138-309B-4DC0-A5E4-ED5BF5BE92A3}">
      <dgm:prSet/>
      <dgm:spPr/>
      <dgm:t>
        <a:bodyPr/>
        <a:lstStyle/>
        <a:p>
          <a:pPr algn="ctr"/>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554533F8-4688-45C6-A101-B13B7DA5EE15}" srcId="{ACBE8AEB-35DB-410A-ADBF-310666E7673F}" destId="{E7D032B1-869F-46B7-AAC1-1906493EC5B4}" srcOrd="1" destOrd="0" parTransId="{172A57E4-5BDA-416B-A087-9DCD0CC43916}" sibTransId="{70BABF1A-F8CA-4CBF-BBA9-0251CC5284A6}"/>
    <dgm:cxn modelId="{6203B9A3-AC0D-48F2-A35A-7F551B0CDB5D}" type="presOf" srcId="{E7D032B1-869F-46B7-AAC1-1906493EC5B4}" destId="{36A69038-D135-4966-B855-369C1C83C96F}" srcOrd="0" destOrd="0" presId="urn:microsoft.com/office/officeart/2005/8/layout/hList3"/>
    <dgm:cxn modelId="{545EBC27-E955-4A9A-84D4-381075DC3C5C}" type="presOf" srcId="{9D494135-09CA-43EB-BFD9-20DB75AA542C}" destId="{E6657A53-48FF-420B-98E9-7F064B529D85}" srcOrd="0" destOrd="0" presId="urn:microsoft.com/office/officeart/2005/8/layout/hList3"/>
    <dgm:cxn modelId="{635B6B66-BF19-42D4-9517-D581AC16EDA9}" type="presOf" srcId="{4365DE52-E75B-46CF-A8D4-AF910C52CA6B}" destId="{C9068F78-E09E-4543-A698-C5622D67FE22}"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DFB709F6-BB0D-4E52-AEE6-31419E4CF0AA}" type="presOf" srcId="{5D0FFDA3-D15D-4CA2-8EFE-9EC8899DE1F5}" destId="{8241D08B-CB62-4962-9D9B-1D2183EA71DA}"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D303F7BD-4C34-4048-ACD5-7223CAFE8E59}" type="presOf" srcId="{ACBE8AEB-35DB-410A-ADBF-310666E7673F}" destId="{22A99387-A6D2-43E3-AF24-6FADF6F83837}" srcOrd="0" destOrd="0" presId="urn:microsoft.com/office/officeart/2005/8/layout/hList3"/>
    <dgm:cxn modelId="{0094E5AE-E411-4A57-A1B5-ECAA4AD736FD}" type="presParOf" srcId="{E6657A53-48FF-420B-98E9-7F064B529D85}" destId="{22A99387-A6D2-43E3-AF24-6FADF6F83837}" srcOrd="0" destOrd="0" presId="urn:microsoft.com/office/officeart/2005/8/layout/hList3"/>
    <dgm:cxn modelId="{B615C28E-EDDC-41ED-96FE-E589F75FC445}" type="presParOf" srcId="{E6657A53-48FF-420B-98E9-7F064B529D85}" destId="{7EEC38D5-F24F-4C37-9A58-F8B1A282CD14}" srcOrd="1" destOrd="0" presId="urn:microsoft.com/office/officeart/2005/8/layout/hList3"/>
    <dgm:cxn modelId="{C3695F60-A886-4493-9967-D1B889D9FB4E}" type="presParOf" srcId="{7EEC38D5-F24F-4C37-9A58-F8B1A282CD14}" destId="{8241D08B-CB62-4962-9D9B-1D2183EA71DA}" srcOrd="0" destOrd="0" presId="urn:microsoft.com/office/officeart/2005/8/layout/hList3"/>
    <dgm:cxn modelId="{4A254090-F524-4954-A0DF-5165C6D9AF88}" type="presParOf" srcId="{7EEC38D5-F24F-4C37-9A58-F8B1A282CD14}" destId="{36A69038-D135-4966-B855-369C1C83C96F}" srcOrd="1" destOrd="0" presId="urn:microsoft.com/office/officeart/2005/8/layout/hList3"/>
    <dgm:cxn modelId="{D42B0BE7-4C13-4837-9382-EB9B468F3684}" type="presParOf" srcId="{7EEC38D5-F24F-4C37-9A58-F8B1A282CD14}" destId="{C9068F78-E09E-4543-A698-C5622D67FE22}" srcOrd="2" destOrd="0" presId="urn:microsoft.com/office/officeart/2005/8/layout/hList3"/>
    <dgm:cxn modelId="{B86D7E17-C799-41FD-81C5-CB613985F646}"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5_1" csCatId="accent5" phldr="1"/>
      <dgm:spPr/>
      <dgm:t>
        <a:bodyPr/>
        <a:lstStyle/>
        <a:p>
          <a:endParaRPr lang="fr-FR"/>
        </a:p>
      </dgm:t>
    </dgm:pt>
    <dgm:pt modelId="{8D73F130-D4FE-4A3F-997E-91783F8E3C5A}">
      <dgm:prSet phldrT="[Text]"/>
      <dgm:spPr/>
      <dgm:t>
        <a:bodyPr/>
        <a:lstStyle/>
        <a:p>
          <a:r>
            <a:rPr lang="fr-FR" b="1" dirty="0" smtClean="0"/>
            <a:t>UML design</a:t>
          </a:r>
          <a:endParaRPr lang="fr-FR" b="1" dirty="0"/>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dgm:t>
        <a:bodyPr/>
        <a:lstStyle/>
        <a:p>
          <a:r>
            <a:rPr lang="fr-FR" b="1" dirty="0" err="1" smtClean="0"/>
            <a:t>Problem</a:t>
          </a:r>
          <a:r>
            <a:rPr lang="fr-FR" b="1" dirty="0" smtClean="0"/>
            <a:t> frames</a:t>
          </a:r>
          <a:endParaRPr lang="fr-FR" b="1" dirty="0"/>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dgm:t>
        <a:bodyPr/>
        <a:lstStyle/>
        <a:p>
          <a:pPr marL="0" indent="0" algn="l"/>
          <a:r>
            <a:rPr lang="fr-FR" sz="1400" b="0" dirty="0" smtClean="0"/>
            <a:t>Solutions to </a:t>
          </a:r>
          <a:r>
            <a:rPr lang="fr-FR" sz="1400" b="0" dirty="0" err="1" smtClean="0"/>
            <a:t>bring</a:t>
          </a:r>
          <a:r>
            <a:rPr lang="fr-FR" sz="1400" b="0" dirty="0" smtClean="0"/>
            <a:t> to </a:t>
          </a:r>
          <a:r>
            <a:rPr lang="fr-FR" sz="1400" b="0" dirty="0" err="1" smtClean="0"/>
            <a:t>system’s</a:t>
          </a:r>
          <a:r>
            <a:rPr lang="fr-FR" sz="1400" b="0" dirty="0" smtClean="0"/>
            <a:t> </a:t>
          </a:r>
          <a:r>
            <a:rPr lang="fr-FR" sz="1400" b="0" dirty="0" err="1" smtClean="0"/>
            <a:t>requirements</a:t>
          </a:r>
          <a:endParaRPr lang="fr-FR" sz="1400" b="0" dirty="0"/>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dgm:t>
        <a:bodyPr/>
        <a:lstStyle/>
        <a:p>
          <a:pPr algn="l"/>
          <a:r>
            <a:rPr lang="fr-FR" sz="1400" b="0" dirty="0" err="1" smtClean="0"/>
            <a:t>Understand</a:t>
          </a:r>
          <a:r>
            <a:rPr lang="fr-FR" sz="1400" b="0" dirty="0" smtClean="0"/>
            <a:t> the </a:t>
          </a:r>
          <a:r>
            <a:rPr lang="fr-FR" sz="1400" b="0" dirty="0" err="1" smtClean="0"/>
            <a:t>underlying</a:t>
          </a:r>
          <a:r>
            <a:rPr lang="fr-FR" sz="1400" b="0" dirty="0" smtClean="0"/>
            <a:t> </a:t>
          </a:r>
          <a:r>
            <a:rPr lang="fr-FR" sz="1400" b="0" dirty="0" err="1" smtClean="0"/>
            <a:t>problems</a:t>
          </a:r>
          <a:r>
            <a:rPr lang="fr-FR" sz="1400" b="0" dirty="0" smtClean="0"/>
            <a:t> </a:t>
          </a:r>
          <a:r>
            <a:rPr lang="fr-FR" sz="1400" b="0" dirty="0" err="1" smtClean="0"/>
            <a:t>before</a:t>
          </a:r>
          <a:r>
            <a:rPr lang="fr-FR" sz="1400" b="0" dirty="0" smtClean="0"/>
            <a:t> </a:t>
          </a:r>
          <a:r>
            <a:rPr lang="fr-FR" sz="1400" b="0" dirty="0" err="1" smtClean="0"/>
            <a:t>considering</a:t>
          </a:r>
          <a:r>
            <a:rPr lang="fr-FR" sz="1400" b="0" dirty="0" smtClean="0"/>
            <a:t> </a:t>
          </a:r>
          <a:r>
            <a:rPr lang="fr-FR" sz="1400" b="0" dirty="0" err="1" smtClean="0"/>
            <a:t>any</a:t>
          </a:r>
          <a:r>
            <a:rPr lang="fr-FR" sz="1400" b="0" dirty="0" smtClean="0"/>
            <a:t> </a:t>
          </a:r>
          <a:r>
            <a:rPr lang="fr-FR" sz="1400" b="0" dirty="0" err="1" smtClean="0"/>
            <a:t>specification</a:t>
          </a:r>
          <a:endParaRPr lang="fr-FR" sz="1400" b="0" dirty="0"/>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3AFF89AC-102C-470C-93F8-3F8E1C071C4D}">
      <dgm:prSet custT="1"/>
      <dgm:spPr/>
      <dgm:t>
        <a:bodyPr/>
        <a:lstStyle/>
        <a:p>
          <a:pPr algn="ctr"/>
          <a:r>
            <a:rPr lang="fr-FR" sz="1600" b="1" i="0" dirty="0" err="1" smtClean="0"/>
            <a:t>Usa</a:t>
          </a:r>
          <a:r>
            <a:rPr lang="fr-FR" sz="1600" b="1" dirty="0" err="1" smtClean="0"/>
            <a:t>bility</a:t>
          </a:r>
          <a:endParaRPr lang="fr-FR" sz="1600" b="1" dirty="0"/>
        </a:p>
      </dgm:t>
    </dgm:pt>
    <dgm:pt modelId="{44051346-A052-47C2-B563-FCDE11DDEA57}" type="parTrans" cxnId="{B42B5352-AF05-42E9-98E2-55177C4CC6A0}">
      <dgm:prSet/>
      <dgm:spPr/>
      <dgm:t>
        <a:bodyPr/>
        <a:lstStyle/>
        <a:p>
          <a:endParaRPr lang="fr-FR"/>
        </a:p>
      </dgm:t>
    </dgm:pt>
    <dgm:pt modelId="{EDEC90CD-0734-491F-B4FF-8A70B7C8F432}" type="sibTrans" cxnId="{B42B5352-AF05-42E9-98E2-55177C4CC6A0}">
      <dgm:prSet/>
      <dgm:spPr/>
      <dgm:t>
        <a:bodyPr/>
        <a:lstStyle/>
        <a:p>
          <a:endParaRPr lang="fr-FR"/>
        </a:p>
      </dgm:t>
    </dgm:pt>
    <dgm:pt modelId="{E4089555-E91C-4BF3-9601-BE63FB847D20}">
      <dgm:prSet custT="1"/>
      <dgm:spPr/>
      <dgm:t>
        <a:bodyPr/>
        <a:lstStyle/>
        <a:p>
          <a:pPr algn="ctr"/>
          <a:r>
            <a:rPr lang="fr-FR" sz="1400" b="0" dirty="0" err="1" smtClean="0"/>
            <a:t>Measure</a:t>
          </a:r>
          <a:r>
            <a:rPr lang="fr-FR" sz="1400" b="0" dirty="0" smtClean="0"/>
            <a:t> the </a:t>
          </a:r>
          <a:r>
            <a:rPr lang="fr-FR" sz="1400" b="0" dirty="0" err="1" smtClean="0"/>
            <a:t>quality</a:t>
          </a:r>
          <a:r>
            <a:rPr lang="fr-FR" sz="1400" b="0" dirty="0" smtClean="0"/>
            <a:t> of interaction</a:t>
          </a:r>
          <a:endParaRPr lang="fr-FR" sz="1400" b="0" dirty="0"/>
        </a:p>
      </dgm:t>
    </dgm:pt>
    <dgm:pt modelId="{1BF948FE-B8D9-42D3-9E3F-65C037932561}" type="parTrans" cxnId="{74C556B9-D7EC-46BE-820D-6B751B6C9818}">
      <dgm:prSet/>
      <dgm:spPr/>
      <dgm:t>
        <a:bodyPr/>
        <a:lstStyle/>
        <a:p>
          <a:endParaRPr lang="fr-FR"/>
        </a:p>
      </dgm:t>
    </dgm:pt>
    <dgm:pt modelId="{89B8F985-AF76-4286-9986-302FD77EB106}" type="sibTrans" cxnId="{74C556B9-D7EC-46BE-820D-6B751B6C9818}">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t>
        <a:bodyPr/>
        <a:lstStyle/>
        <a:p>
          <a:endParaRPr lang="fr-FR"/>
        </a:p>
      </dgm:t>
    </dgm:pt>
    <dgm:pt modelId="{DF24BEE9-57AA-491D-83C3-892959C63237}" type="pres">
      <dgm:prSet presAssocID="{8D73F130-D4FE-4A3F-997E-91783F8E3C5A}" presName="vertFlow" presStyleCnt="0"/>
      <dgm:spPr/>
      <dgm:t>
        <a:bodyPr/>
        <a:lstStyle/>
        <a:p>
          <a:endParaRPr lang="fr-FR"/>
        </a:p>
      </dgm:t>
    </dgm:pt>
    <dgm:pt modelId="{8D80059E-51C1-4499-89EA-CFB623FEEC83}" type="pres">
      <dgm:prSet presAssocID="{8D73F130-D4FE-4A3F-997E-91783F8E3C5A}" presName="topSpace" presStyleCnt="0"/>
      <dgm:spPr/>
      <dgm:t>
        <a:bodyPr/>
        <a:lstStyle/>
        <a:p>
          <a:endParaRPr lang="fr-FR"/>
        </a:p>
      </dgm:t>
    </dgm:pt>
    <dgm:pt modelId="{A6C1C392-D42D-4E08-AD5D-12D19F6BE3A5}" type="pres">
      <dgm:prSet presAssocID="{8D73F130-D4FE-4A3F-997E-91783F8E3C5A}" presName="firstComp" presStyleCnt="0"/>
      <dgm:spPr/>
      <dgm:t>
        <a:bodyPr/>
        <a:lstStyle/>
        <a:p>
          <a:endParaRPr lang="fr-FR"/>
        </a:p>
      </dgm:t>
    </dgm:pt>
    <dgm:pt modelId="{516ADAB7-51A2-475F-9B07-19C15A498B8B}" type="pres">
      <dgm:prSet presAssocID="{8D73F130-D4FE-4A3F-997E-91783F8E3C5A}" presName="firstChild" presStyleLbl="bgAccFollowNode1" presStyleIdx="0" presStyleCnt="3" custScaleX="212607" custScaleY="186499" custLinFactX="38818" custLinFactY="-5142" custLinFactNeighborX="100000" custLinFactNeighborY="-100000"/>
      <dgm:spPr/>
      <dgm:t>
        <a:bodyPr/>
        <a:lstStyle/>
        <a:p>
          <a:endParaRPr lang="fr-FR"/>
        </a:p>
      </dgm:t>
    </dgm:pt>
    <dgm:pt modelId="{BBE1B8DB-BA6E-42AB-84CC-21D3D717CF28}" type="pres">
      <dgm:prSet presAssocID="{8D73F130-D4FE-4A3F-997E-91783F8E3C5A}" presName="firstChildTx" presStyleLbl="bgAccFollowNode1" presStyleIdx="0" presStyleCnt="3">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t>
        <a:bodyPr/>
        <a:lstStyle/>
        <a:p>
          <a:endParaRPr lang="fr-FR"/>
        </a:p>
      </dgm:t>
    </dgm:pt>
    <dgm:pt modelId="{A5D57D14-3203-4073-944D-7AAE4755C0D5}" type="pres">
      <dgm:prSet presAssocID="{8D73F130-D4FE-4A3F-997E-91783F8E3C5A}" presName="circle" presStyleLbl="node1" presStyleIdx="0" presStyleCnt="3" custScaleX="294534" custScaleY="294534" custLinFactX="186883" custLinFactY="-132096" custLinFactNeighborX="200000" custLinFactNeighborY="-200000"/>
      <dgm:spPr/>
      <dgm:t>
        <a:bodyPr/>
        <a:lstStyle/>
        <a:p>
          <a:endParaRPr lang="fr-FR"/>
        </a:p>
      </dgm:t>
    </dgm:pt>
    <dgm:pt modelId="{33E89262-4EEB-4E17-98A5-CBB66FEFF288}" type="pres">
      <dgm:prSet presAssocID="{63764104-D552-4B83-B394-ADE3D817BFA6}" presName="transSpace" presStyleCnt="0"/>
      <dgm:spPr/>
      <dgm:t>
        <a:bodyPr/>
        <a:lstStyle/>
        <a:p>
          <a:endParaRPr lang="fr-FR"/>
        </a:p>
      </dgm:t>
    </dgm:pt>
    <dgm:pt modelId="{91F1B087-65DF-4EFE-8A8F-48758756D7D5}" type="pres">
      <dgm:prSet presAssocID="{F81607D8-20A8-4A19-9734-B55244566E51}" presName="posSpace" presStyleCnt="0"/>
      <dgm:spPr/>
      <dgm:t>
        <a:bodyPr/>
        <a:lstStyle/>
        <a:p>
          <a:endParaRPr lang="fr-FR"/>
        </a:p>
      </dgm:t>
    </dgm:pt>
    <dgm:pt modelId="{46E9CBAD-5591-4720-9DEB-209FE9846FC4}" type="pres">
      <dgm:prSet presAssocID="{F81607D8-20A8-4A19-9734-B55244566E51}" presName="vertFlow" presStyleCnt="0"/>
      <dgm:spPr/>
      <dgm:t>
        <a:bodyPr/>
        <a:lstStyle/>
        <a:p>
          <a:endParaRPr lang="fr-FR"/>
        </a:p>
      </dgm:t>
    </dgm:pt>
    <dgm:pt modelId="{4CB42BFA-27F7-4804-907B-97A1D7D6B741}" type="pres">
      <dgm:prSet presAssocID="{F81607D8-20A8-4A19-9734-B55244566E51}" presName="topSpace" presStyleCnt="0"/>
      <dgm:spPr/>
      <dgm:t>
        <a:bodyPr/>
        <a:lstStyle/>
        <a:p>
          <a:endParaRPr lang="fr-FR"/>
        </a:p>
      </dgm:t>
    </dgm:pt>
    <dgm:pt modelId="{7E880ED4-1C84-42A1-B1A3-99E10FDD0FC7}" type="pres">
      <dgm:prSet presAssocID="{F81607D8-20A8-4A19-9734-B55244566E51}" presName="firstComp" presStyleCnt="0"/>
      <dgm:spPr/>
      <dgm:t>
        <a:bodyPr/>
        <a:lstStyle/>
        <a:p>
          <a:endParaRPr lang="fr-FR"/>
        </a:p>
      </dgm:t>
    </dgm:pt>
    <dgm:pt modelId="{059821B1-0007-4BD2-8DF8-B0CE19FE433D}" type="pres">
      <dgm:prSet presAssocID="{F81607D8-20A8-4A19-9734-B55244566E51}" presName="firstChild" presStyleLbl="bgAccFollowNode1" presStyleIdx="1" presStyleCnt="3" custScaleX="225414" custScaleY="208246" custLinFactX="19873" custLinFactNeighborX="100000" custLinFactNeighborY="-99735"/>
      <dgm:spPr/>
      <dgm:t>
        <a:bodyPr/>
        <a:lstStyle/>
        <a:p>
          <a:endParaRPr lang="fr-FR"/>
        </a:p>
      </dgm:t>
    </dgm:pt>
    <dgm:pt modelId="{6F2621B6-EE9B-4C67-B676-9DA2A381AB51}" type="pres">
      <dgm:prSet presAssocID="{F81607D8-20A8-4A19-9734-B55244566E51}" presName="firstChildTx" presStyleLbl="bgAccFollowNode1" presStyleIdx="1" presStyleCnt="3">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t>
        <a:bodyPr/>
        <a:lstStyle/>
        <a:p>
          <a:endParaRPr lang="fr-FR"/>
        </a:p>
      </dgm:t>
    </dgm:pt>
    <dgm:pt modelId="{2E8A679C-8039-49E0-892C-C2D30B2F3D40}" type="pres">
      <dgm:prSet presAssocID="{F81607D8-20A8-4A19-9734-B55244566E51}" presName="circle" presStyleLbl="node1" presStyleIdx="1" presStyleCnt="3" custScaleX="305294" custScaleY="305294" custLinFactX="-72611" custLinFactY="-140720" custLinFactNeighborX="-100000" custLinFactNeighborY="-200000"/>
      <dgm:spPr/>
      <dgm:t>
        <a:bodyPr/>
        <a:lstStyle/>
        <a:p>
          <a:endParaRPr lang="fr-FR"/>
        </a:p>
      </dgm:t>
    </dgm:pt>
    <dgm:pt modelId="{8F581EAF-03AC-40E9-94F3-74FC01AE3A2A}" type="pres">
      <dgm:prSet presAssocID="{00B5D94F-4CF5-4537-BCFB-3CF754B77F10}" presName="transSpace" presStyleCnt="0"/>
      <dgm:spPr/>
      <dgm:t>
        <a:bodyPr/>
        <a:lstStyle/>
        <a:p>
          <a:endParaRPr lang="fr-FR"/>
        </a:p>
      </dgm:t>
    </dgm:pt>
    <dgm:pt modelId="{C342A948-044C-4CFB-9CD7-093A1CCA9598}" type="pres">
      <dgm:prSet presAssocID="{3AFF89AC-102C-470C-93F8-3F8E1C071C4D}" presName="posSpace" presStyleCnt="0"/>
      <dgm:spPr/>
      <dgm:t>
        <a:bodyPr/>
        <a:lstStyle/>
        <a:p>
          <a:endParaRPr lang="fr-FR"/>
        </a:p>
      </dgm:t>
    </dgm:pt>
    <dgm:pt modelId="{6A9CFB70-B618-4C76-8EC9-ACA25EAFE57E}" type="pres">
      <dgm:prSet presAssocID="{3AFF89AC-102C-470C-93F8-3F8E1C071C4D}" presName="vertFlow" presStyleCnt="0"/>
      <dgm:spPr/>
      <dgm:t>
        <a:bodyPr/>
        <a:lstStyle/>
        <a:p>
          <a:endParaRPr lang="fr-FR"/>
        </a:p>
      </dgm:t>
    </dgm:pt>
    <dgm:pt modelId="{5C562CF4-1CD1-489E-B209-BA96DC711FB9}" type="pres">
      <dgm:prSet presAssocID="{3AFF89AC-102C-470C-93F8-3F8E1C071C4D}" presName="topSpace" presStyleCnt="0"/>
      <dgm:spPr/>
      <dgm:t>
        <a:bodyPr/>
        <a:lstStyle/>
        <a:p>
          <a:endParaRPr lang="fr-FR"/>
        </a:p>
      </dgm:t>
    </dgm:pt>
    <dgm:pt modelId="{09292B02-C8D4-4F1A-B0A1-E5AD8C7598C7}" type="pres">
      <dgm:prSet presAssocID="{3AFF89AC-102C-470C-93F8-3F8E1C071C4D}" presName="firstComp" presStyleCnt="0"/>
      <dgm:spPr/>
      <dgm:t>
        <a:bodyPr/>
        <a:lstStyle/>
        <a:p>
          <a:endParaRPr lang="fr-FR"/>
        </a:p>
      </dgm:t>
    </dgm:pt>
    <dgm:pt modelId="{0195AC62-205F-4CE8-B650-8493F5569789}" type="pres">
      <dgm:prSet presAssocID="{3AFF89AC-102C-470C-93F8-3F8E1C071C4D}" presName="firstChild" presStyleLbl="bgAccFollowNode1" presStyleIdx="2" presStyleCnt="3" custScaleX="191766" custScaleY="191766" custLinFactX="-176845" custLinFactY="200000" custLinFactNeighborX="-200000" custLinFactNeighborY="231186"/>
      <dgm:spPr/>
      <dgm:t>
        <a:bodyPr/>
        <a:lstStyle/>
        <a:p>
          <a:endParaRPr lang="fr-FR"/>
        </a:p>
      </dgm:t>
    </dgm:pt>
    <dgm:pt modelId="{29ED0B57-648B-4F93-9234-3C457F3E2E4C}" type="pres">
      <dgm:prSet presAssocID="{3AFF89AC-102C-470C-93F8-3F8E1C071C4D}" presName="firstChildTx" presStyleLbl="bgAccFollowNode1" presStyleIdx="2" presStyleCnt="3">
        <dgm:presLayoutVars>
          <dgm:bulletEnabled val="1"/>
        </dgm:presLayoutVars>
      </dgm:prSet>
      <dgm:spPr/>
      <dgm:t>
        <a:bodyPr/>
        <a:lstStyle/>
        <a:p>
          <a:endParaRPr lang="fr-FR"/>
        </a:p>
      </dgm:t>
    </dgm:pt>
    <dgm:pt modelId="{CE41AF63-5468-4369-B305-1C9B12DFF84F}" type="pres">
      <dgm:prSet presAssocID="{3AFF89AC-102C-470C-93F8-3F8E1C071C4D}" presName="negSpace" presStyleCnt="0"/>
      <dgm:spPr/>
      <dgm:t>
        <a:bodyPr/>
        <a:lstStyle/>
        <a:p>
          <a:endParaRPr lang="fr-FR"/>
        </a:p>
      </dgm:t>
    </dgm:pt>
    <dgm:pt modelId="{B8D35EF5-5F2C-4615-9046-FB6BEB2C3B81}" type="pres">
      <dgm:prSet presAssocID="{3AFF89AC-102C-470C-93F8-3F8E1C071C4D}" presName="circle" presStyleLbl="node1" presStyleIdx="2" presStyleCnt="3" custScaleX="315790" custScaleY="315790" custLinFactX="-349428" custLinFactY="74484" custLinFactNeighborX="-400000" custLinFactNeighborY="100000"/>
      <dgm:spPr/>
      <dgm:t>
        <a:bodyPr/>
        <a:lstStyle/>
        <a:p>
          <a:endParaRPr lang="fr-FR"/>
        </a:p>
      </dgm:t>
    </dgm:pt>
  </dgm:ptLst>
  <dgm:cxnLst>
    <dgm:cxn modelId="{5D4461EC-B4D8-4187-B07A-0ED76F396395}" type="presOf" srcId="{E4089555-E91C-4BF3-9601-BE63FB847D20}" destId="{29ED0B57-648B-4F93-9234-3C457F3E2E4C}" srcOrd="1" destOrd="0" presId="urn:microsoft.com/office/officeart/2005/8/layout/hList9"/>
    <dgm:cxn modelId="{3832712E-D7CB-4DB9-9A07-0B8A7A559C31}" type="presOf" srcId="{E4089555-E91C-4BF3-9601-BE63FB847D20}" destId="{0195AC62-205F-4CE8-B650-8493F5569789}" srcOrd="0" destOrd="0" presId="urn:microsoft.com/office/officeart/2005/8/layout/hList9"/>
    <dgm:cxn modelId="{74C556B9-D7EC-46BE-820D-6B751B6C9818}" srcId="{3AFF89AC-102C-470C-93F8-3F8E1C071C4D}" destId="{E4089555-E91C-4BF3-9601-BE63FB847D20}" srcOrd="0" destOrd="0" parTransId="{1BF948FE-B8D9-42D3-9E3F-65C037932561}" sibTransId="{89B8F985-AF76-4286-9986-302FD77EB106}"/>
    <dgm:cxn modelId="{43181BF3-2181-4090-8EE1-2F28ACF6AB9E}" type="presOf" srcId="{8D73F130-D4FE-4A3F-997E-91783F8E3C5A}" destId="{A5D57D14-3203-4073-944D-7AAE4755C0D5}"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3AFFEC37-0F2C-48AB-A07F-2A9B9039BA90}" type="presOf" srcId="{F354600A-FA0F-41C5-BB41-5F47F1DD004C}" destId="{6F2621B6-EE9B-4C67-B676-9DA2A381AB51}" srcOrd="1" destOrd="0" presId="urn:microsoft.com/office/officeart/2005/8/layout/hList9"/>
    <dgm:cxn modelId="{4B2C88EA-7FD6-4400-8FD6-44B74044DFCA}" type="presOf" srcId="{605D1FB5-210C-400A-84F5-CC35A8B043CD}" destId="{516ADAB7-51A2-475F-9B07-19C15A498B8B}"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B42B5352-AF05-42E9-98E2-55177C4CC6A0}" srcId="{A4CD16CE-6FF8-4F5B-AA56-6CB89BBB69F9}" destId="{3AFF89AC-102C-470C-93F8-3F8E1C071C4D}" srcOrd="2" destOrd="0" parTransId="{44051346-A052-47C2-B563-FCDE11DDEA57}" sibTransId="{EDEC90CD-0734-491F-B4FF-8A70B7C8F432}"/>
    <dgm:cxn modelId="{1AEE5E76-9E5F-4AD9-B487-6E78AEBA12D8}" type="presOf" srcId="{F354600A-FA0F-41C5-BB41-5F47F1DD004C}" destId="{059821B1-0007-4BD2-8DF8-B0CE19FE433D}" srcOrd="0" destOrd="0" presId="urn:microsoft.com/office/officeart/2005/8/layout/hList9"/>
    <dgm:cxn modelId="{96928181-412B-459E-B87F-FD9379BDA11E}" type="presOf" srcId="{A4CD16CE-6FF8-4F5B-AA56-6CB89BBB69F9}" destId="{5374C97F-BB9F-435F-A1D9-E5249B9981AF}" srcOrd="0" destOrd="0" presId="urn:microsoft.com/office/officeart/2005/8/layout/hList9"/>
    <dgm:cxn modelId="{915F4FF2-A277-4F1F-836E-D4E12B7AD816}" type="presOf" srcId="{605D1FB5-210C-400A-84F5-CC35A8B043CD}" destId="{BBE1B8DB-BA6E-42AB-84CC-21D3D717CF28}" srcOrd="1" destOrd="0" presId="urn:microsoft.com/office/officeart/2005/8/layout/hList9"/>
    <dgm:cxn modelId="{5D2E29CF-483E-4A2D-8C18-0AC1B86C9FE1}" type="presOf" srcId="{3AFF89AC-102C-470C-93F8-3F8E1C071C4D}" destId="{B8D35EF5-5F2C-4615-9046-FB6BEB2C3B81}"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33E1D86C-ABBD-4B76-B226-FCE2D92B779A}" type="presOf" srcId="{F81607D8-20A8-4A19-9734-B55244566E51}" destId="{2E8A679C-8039-49E0-892C-C2D30B2F3D40}" srcOrd="0" destOrd="0" presId="urn:microsoft.com/office/officeart/2005/8/layout/hList9"/>
    <dgm:cxn modelId="{EFC6483E-794E-4654-A656-4AE242940E61}" type="presParOf" srcId="{5374C97F-BB9F-435F-A1D9-E5249B9981AF}" destId="{4306F6C7-F29A-44DE-BDEE-37BD6E8601F2}" srcOrd="0" destOrd="0" presId="urn:microsoft.com/office/officeart/2005/8/layout/hList9"/>
    <dgm:cxn modelId="{327B534B-89A6-4E0D-8940-08328EA2B395}" type="presParOf" srcId="{5374C97F-BB9F-435F-A1D9-E5249B9981AF}" destId="{DF24BEE9-57AA-491D-83C3-892959C63237}" srcOrd="1" destOrd="0" presId="urn:microsoft.com/office/officeart/2005/8/layout/hList9"/>
    <dgm:cxn modelId="{FF2E8135-E07A-4214-AC10-1DA7A42E865F}" type="presParOf" srcId="{DF24BEE9-57AA-491D-83C3-892959C63237}" destId="{8D80059E-51C1-4499-89EA-CFB623FEEC83}" srcOrd="0" destOrd="0" presId="urn:microsoft.com/office/officeart/2005/8/layout/hList9"/>
    <dgm:cxn modelId="{5EC787E4-BA09-4B49-9C8B-4FD36031D83F}" type="presParOf" srcId="{DF24BEE9-57AA-491D-83C3-892959C63237}" destId="{A6C1C392-D42D-4E08-AD5D-12D19F6BE3A5}" srcOrd="1" destOrd="0" presId="urn:microsoft.com/office/officeart/2005/8/layout/hList9"/>
    <dgm:cxn modelId="{292EB521-D157-4ACE-B76D-FAF0374A2BC8}" type="presParOf" srcId="{A6C1C392-D42D-4E08-AD5D-12D19F6BE3A5}" destId="{516ADAB7-51A2-475F-9B07-19C15A498B8B}" srcOrd="0" destOrd="0" presId="urn:microsoft.com/office/officeart/2005/8/layout/hList9"/>
    <dgm:cxn modelId="{89677C01-67CD-4556-8EB7-1506CA9DCA26}" type="presParOf" srcId="{A6C1C392-D42D-4E08-AD5D-12D19F6BE3A5}" destId="{BBE1B8DB-BA6E-42AB-84CC-21D3D717CF28}" srcOrd="1" destOrd="0" presId="urn:microsoft.com/office/officeart/2005/8/layout/hList9"/>
    <dgm:cxn modelId="{D4E0D3C2-D015-49EB-A099-502BA06A3608}" type="presParOf" srcId="{5374C97F-BB9F-435F-A1D9-E5249B9981AF}" destId="{46B766BB-5F90-4531-BC0B-A8FED5DCA31C}" srcOrd="2" destOrd="0" presId="urn:microsoft.com/office/officeart/2005/8/layout/hList9"/>
    <dgm:cxn modelId="{D7D4E664-4562-43AC-B6CD-7ABB69DD886E}" type="presParOf" srcId="{5374C97F-BB9F-435F-A1D9-E5249B9981AF}" destId="{A5D57D14-3203-4073-944D-7AAE4755C0D5}" srcOrd="3" destOrd="0" presId="urn:microsoft.com/office/officeart/2005/8/layout/hList9"/>
    <dgm:cxn modelId="{D31789D8-15CA-4AB1-98EE-ED927C034A22}" type="presParOf" srcId="{5374C97F-BB9F-435F-A1D9-E5249B9981AF}" destId="{33E89262-4EEB-4E17-98A5-CBB66FEFF288}" srcOrd="4" destOrd="0" presId="urn:microsoft.com/office/officeart/2005/8/layout/hList9"/>
    <dgm:cxn modelId="{48415889-AC0C-42B6-A01A-E3E53B0F7E12}" type="presParOf" srcId="{5374C97F-BB9F-435F-A1D9-E5249B9981AF}" destId="{91F1B087-65DF-4EFE-8A8F-48758756D7D5}" srcOrd="5" destOrd="0" presId="urn:microsoft.com/office/officeart/2005/8/layout/hList9"/>
    <dgm:cxn modelId="{71729E5B-898B-49A4-AC88-4C5FD40AA9BB}" type="presParOf" srcId="{5374C97F-BB9F-435F-A1D9-E5249B9981AF}" destId="{46E9CBAD-5591-4720-9DEB-209FE9846FC4}" srcOrd="6" destOrd="0" presId="urn:microsoft.com/office/officeart/2005/8/layout/hList9"/>
    <dgm:cxn modelId="{1357398B-5DB3-48EF-A25C-D804DB6A34F3}" type="presParOf" srcId="{46E9CBAD-5591-4720-9DEB-209FE9846FC4}" destId="{4CB42BFA-27F7-4804-907B-97A1D7D6B741}" srcOrd="0" destOrd="0" presId="urn:microsoft.com/office/officeart/2005/8/layout/hList9"/>
    <dgm:cxn modelId="{3C48AD91-C9F1-4D89-B0CC-A55100040322}" type="presParOf" srcId="{46E9CBAD-5591-4720-9DEB-209FE9846FC4}" destId="{7E880ED4-1C84-42A1-B1A3-99E10FDD0FC7}" srcOrd="1" destOrd="0" presId="urn:microsoft.com/office/officeart/2005/8/layout/hList9"/>
    <dgm:cxn modelId="{F0B1718B-E7B9-4A95-9AAF-8334A6F2E078}" type="presParOf" srcId="{7E880ED4-1C84-42A1-B1A3-99E10FDD0FC7}" destId="{059821B1-0007-4BD2-8DF8-B0CE19FE433D}" srcOrd="0" destOrd="0" presId="urn:microsoft.com/office/officeart/2005/8/layout/hList9"/>
    <dgm:cxn modelId="{2A32E07C-481E-42A2-A20C-926436A35E87}" type="presParOf" srcId="{7E880ED4-1C84-42A1-B1A3-99E10FDD0FC7}" destId="{6F2621B6-EE9B-4C67-B676-9DA2A381AB51}" srcOrd="1" destOrd="0" presId="urn:microsoft.com/office/officeart/2005/8/layout/hList9"/>
    <dgm:cxn modelId="{A7875F52-DCE5-4D1D-89D0-FDB9F5CB26FF}" type="presParOf" srcId="{5374C97F-BB9F-435F-A1D9-E5249B9981AF}" destId="{2D6E1F3D-EFE1-4A05-A033-AF3525C0CB91}" srcOrd="7" destOrd="0" presId="urn:microsoft.com/office/officeart/2005/8/layout/hList9"/>
    <dgm:cxn modelId="{5234637E-B525-44E6-95CB-B1A4A47D0B5A}" type="presParOf" srcId="{5374C97F-BB9F-435F-A1D9-E5249B9981AF}" destId="{2E8A679C-8039-49E0-892C-C2D30B2F3D40}" srcOrd="8" destOrd="0" presId="urn:microsoft.com/office/officeart/2005/8/layout/hList9"/>
    <dgm:cxn modelId="{C5BD98BA-5B4E-49A7-8299-2AC5514B1F2F}" type="presParOf" srcId="{5374C97F-BB9F-435F-A1D9-E5249B9981AF}" destId="{8F581EAF-03AC-40E9-94F3-74FC01AE3A2A}" srcOrd="9" destOrd="0" presId="urn:microsoft.com/office/officeart/2005/8/layout/hList9"/>
    <dgm:cxn modelId="{52406849-7296-4252-BE01-37710793AC96}" type="presParOf" srcId="{5374C97F-BB9F-435F-A1D9-E5249B9981AF}" destId="{C342A948-044C-4CFB-9CD7-093A1CCA9598}" srcOrd="10" destOrd="0" presId="urn:microsoft.com/office/officeart/2005/8/layout/hList9"/>
    <dgm:cxn modelId="{AD861AA5-6050-4308-AC2E-732B8E3B850D}" type="presParOf" srcId="{5374C97F-BB9F-435F-A1D9-E5249B9981AF}" destId="{6A9CFB70-B618-4C76-8EC9-ACA25EAFE57E}" srcOrd="11" destOrd="0" presId="urn:microsoft.com/office/officeart/2005/8/layout/hList9"/>
    <dgm:cxn modelId="{5D1EA411-ED59-41B4-8378-C2D7B4D94DDD}" type="presParOf" srcId="{6A9CFB70-B618-4C76-8EC9-ACA25EAFE57E}" destId="{5C562CF4-1CD1-489E-B209-BA96DC711FB9}" srcOrd="0" destOrd="0" presId="urn:microsoft.com/office/officeart/2005/8/layout/hList9"/>
    <dgm:cxn modelId="{699F5E92-CA24-40EF-936F-861C4BFBBC8D}" type="presParOf" srcId="{6A9CFB70-B618-4C76-8EC9-ACA25EAFE57E}" destId="{09292B02-C8D4-4F1A-B0A1-E5AD8C7598C7}" srcOrd="1" destOrd="0" presId="urn:microsoft.com/office/officeart/2005/8/layout/hList9"/>
    <dgm:cxn modelId="{2BFAF35F-AA78-4FB0-BCAC-00F6AACB2DAE}" type="presParOf" srcId="{09292B02-C8D4-4F1A-B0A1-E5AD8C7598C7}" destId="{0195AC62-205F-4CE8-B650-8493F5569789}" srcOrd="0" destOrd="0" presId="urn:microsoft.com/office/officeart/2005/8/layout/hList9"/>
    <dgm:cxn modelId="{B2E011EB-980C-4E19-8241-F83C0DBD643A}" type="presParOf" srcId="{09292B02-C8D4-4F1A-B0A1-E5AD8C7598C7}" destId="{29ED0B57-648B-4F93-9234-3C457F3E2E4C}" srcOrd="1" destOrd="0" presId="urn:microsoft.com/office/officeart/2005/8/layout/hList9"/>
    <dgm:cxn modelId="{6BFABF47-8241-4337-BF28-77A706256911}" type="presParOf" srcId="{5374C97F-BB9F-435F-A1D9-E5249B9981AF}" destId="{CE41AF63-5468-4369-B305-1C9B12DFF84F}" srcOrd="12" destOrd="0" presId="urn:microsoft.com/office/officeart/2005/8/layout/hList9"/>
    <dgm:cxn modelId="{4A6E71D7-A472-4AC9-BF82-CA7842E92728}" type="presParOf" srcId="{5374C97F-BB9F-435F-A1D9-E5249B9981AF}" destId="{B8D35EF5-5F2C-4615-9046-FB6BEB2C3B81}" srcOrd="13" destOrd="0" presId="urn:microsoft.com/office/officeart/2005/8/layout/hList9"/>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4043045" cy="806577"/>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600" kern="1200" dirty="0" err="1" smtClean="0">
              <a:solidFill>
                <a:sysClr val="window" lastClr="FFFFFF">
                  <a:hueOff val="0"/>
                  <a:satOff val="0"/>
                  <a:lumOff val="0"/>
                  <a:alphaOff val="0"/>
                </a:sysClr>
              </a:solidFill>
              <a:latin typeface="Calibri"/>
              <a:ea typeface="+mn-ea"/>
              <a:cs typeface="+mn-cs"/>
            </a:rPr>
            <a:t>Necessity</a:t>
          </a:r>
          <a:r>
            <a:rPr lang="fr-FR" sz="1600" kern="1200" dirty="0" smtClean="0">
              <a:solidFill>
                <a:sysClr val="window" lastClr="FFFFFF">
                  <a:hueOff val="0"/>
                  <a:satOff val="0"/>
                  <a:lumOff val="0"/>
                  <a:alphaOff val="0"/>
                </a:sysClr>
              </a:solidFill>
              <a:latin typeface="Calibri"/>
              <a:ea typeface="+mn-ea"/>
              <a:cs typeface="+mn-cs"/>
            </a:rPr>
            <a:t> of:</a:t>
          </a:r>
          <a:endParaRPr lang="fr-FR" sz="1600" kern="1200" dirty="0">
            <a:solidFill>
              <a:sysClr val="window" lastClr="FFFFFF">
                <a:hueOff val="0"/>
                <a:satOff val="0"/>
                <a:lumOff val="0"/>
                <a:alphaOff val="0"/>
              </a:sysClr>
            </a:solidFill>
            <a:latin typeface="Calibri"/>
            <a:ea typeface="+mn-ea"/>
            <a:cs typeface="+mn-cs"/>
          </a:endParaRPr>
        </a:p>
      </dsp:txBody>
      <dsp:txXfrm>
        <a:off x="0" y="0"/>
        <a:ext cx="4043045" cy="806577"/>
      </dsp:txXfrm>
    </dsp:sp>
    <dsp:sp modelId="{8241D08B-CB62-4962-9D9B-1D2183EA71DA}">
      <dsp:nvSpPr>
        <dsp:cNvPr id="0" name=""/>
        <dsp:cNvSpPr/>
      </dsp:nvSpPr>
      <dsp:spPr>
        <a:xfrm>
          <a:off x="1974" y="806577"/>
          <a:ext cx="1346365" cy="1693811"/>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clearly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defining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which</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domains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interact</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with</a:t>
          </a:r>
          <a:r>
            <a:rPr lang="fr-FR" sz="1600" kern="1200" dirty="0" smtClean="0">
              <a:solidFill>
                <a:sysClr val="windowText" lastClr="000000">
                  <a:hueOff val="0"/>
                  <a:satOff val="0"/>
                  <a:lumOff val="0"/>
                  <a:alphaOff val="0"/>
                </a:sysClr>
              </a:solidFill>
              <a:latin typeface="Calibri"/>
              <a:ea typeface="+mn-ea"/>
              <a:cs typeface="+mn-cs"/>
            </a:rPr>
            <a:t> the machine</a:t>
          </a:r>
          <a:endParaRPr lang="fr-FR" sz="1600" kern="1200" dirty="0">
            <a:solidFill>
              <a:sysClr val="windowText" lastClr="000000">
                <a:hueOff val="0"/>
                <a:satOff val="0"/>
                <a:lumOff val="0"/>
                <a:alphaOff val="0"/>
              </a:sysClr>
            </a:solidFill>
            <a:latin typeface="Calibri"/>
            <a:ea typeface="+mn-ea"/>
            <a:cs typeface="+mn-cs"/>
          </a:endParaRPr>
        </a:p>
      </dsp:txBody>
      <dsp:txXfrm>
        <a:off x="1974" y="806577"/>
        <a:ext cx="1346365" cy="1693811"/>
      </dsp:txXfrm>
    </dsp:sp>
    <dsp:sp modelId="{36A69038-D135-4966-B855-369C1C83C96F}">
      <dsp:nvSpPr>
        <dsp:cNvPr id="0" name=""/>
        <dsp:cNvSpPr/>
      </dsp:nvSpPr>
      <dsp:spPr>
        <a:xfrm>
          <a:off x="1348339" y="806577"/>
          <a:ext cx="1346365" cy="1693811"/>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both</a:t>
          </a:r>
          <a:r>
            <a:rPr lang="fr-FR" sz="1600" kern="1200" dirty="0" smtClean="0">
              <a:solidFill>
                <a:sysClr val="windowText" lastClr="000000">
                  <a:hueOff val="0"/>
                  <a:satOff val="0"/>
                  <a:lumOff val="0"/>
                  <a:alphaOff val="0"/>
                </a:sysClr>
              </a:solidFill>
              <a:latin typeface="Calibri"/>
              <a:ea typeface="+mn-ea"/>
              <a:cs typeface="+mn-cs"/>
            </a:rPr>
            <a:t> data </a:t>
          </a:r>
          <a:r>
            <a:rPr lang="fr-FR" sz="1600" kern="1200" dirty="0" err="1" smtClean="0">
              <a:solidFill>
                <a:sysClr val="windowText" lastClr="000000">
                  <a:hueOff val="0"/>
                  <a:satOff val="0"/>
                  <a:lumOff val="0"/>
                  <a:alphaOff val="0"/>
                </a:sysClr>
              </a:solidFill>
              <a:latin typeface="Calibri"/>
              <a:ea typeface="+mn-ea"/>
              <a:cs typeface="+mn-cs"/>
            </a:rPr>
            <a:t>storage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processing</a:t>
          </a:r>
          <a:r>
            <a:rPr lang="fr-FR" sz="1600" kern="1200" dirty="0" smtClean="0">
              <a:solidFill>
                <a:sysClr val="windowText" lastClr="000000">
                  <a:hueOff val="0"/>
                  <a:satOff val="0"/>
                  <a:lumOff val="0"/>
                  <a:alphaOff val="0"/>
                </a:sysClr>
              </a:solidFill>
              <a:latin typeface="Calibri"/>
              <a:ea typeface="+mn-ea"/>
              <a:cs typeface="+mn-cs"/>
            </a:rPr>
            <a:t> and display</a:t>
          </a:r>
          <a:endParaRPr lang="fr-FR" sz="1600" kern="1200" dirty="0">
            <a:solidFill>
              <a:sysClr val="windowText" lastClr="000000">
                <a:hueOff val="0"/>
                <a:satOff val="0"/>
                <a:lumOff val="0"/>
                <a:alphaOff val="0"/>
              </a:sysClr>
            </a:solidFill>
            <a:latin typeface="Calibri"/>
            <a:ea typeface="+mn-ea"/>
            <a:cs typeface="+mn-cs"/>
          </a:endParaRPr>
        </a:p>
      </dsp:txBody>
      <dsp:txXfrm>
        <a:off x="1348339" y="806577"/>
        <a:ext cx="1346365" cy="1693811"/>
      </dsp:txXfrm>
    </dsp:sp>
    <dsp:sp modelId="{C9068F78-E09E-4543-A698-C5622D67FE22}">
      <dsp:nvSpPr>
        <dsp:cNvPr id="0" name=""/>
        <dsp:cNvSpPr/>
      </dsp:nvSpPr>
      <dsp:spPr>
        <a:xfrm>
          <a:off x="2694705" y="806577"/>
          <a:ext cx="1346365" cy="1693811"/>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errors</a:t>
          </a:r>
          <a:r>
            <a:rPr lang="fr-FR" sz="1600" kern="1200" dirty="0" smtClean="0">
              <a:solidFill>
                <a:sysClr val="windowText" lastClr="000000">
                  <a:hueOff val="0"/>
                  <a:satOff val="0"/>
                  <a:lumOff val="0"/>
                  <a:alphaOff val="0"/>
                </a:sysClr>
              </a:solidFill>
              <a:latin typeface="Calibri"/>
              <a:ea typeface="+mn-ea"/>
              <a:cs typeface="+mn-cs"/>
            </a:rPr>
            <a:t> and exceptions in interactions</a:t>
          </a:r>
          <a:endParaRPr lang="fr-FR" sz="1600" kern="1200" dirty="0">
            <a:solidFill>
              <a:sysClr val="windowText" lastClr="000000">
                <a:hueOff val="0"/>
                <a:satOff val="0"/>
                <a:lumOff val="0"/>
                <a:alphaOff val="0"/>
              </a:sysClr>
            </a:solidFill>
            <a:latin typeface="Calibri"/>
            <a:ea typeface="+mn-ea"/>
            <a:cs typeface="+mn-cs"/>
          </a:endParaRPr>
        </a:p>
      </dsp:txBody>
      <dsp:txXfrm>
        <a:off x="2694705" y="806577"/>
        <a:ext cx="1346365" cy="1693811"/>
      </dsp:txXfrm>
    </dsp:sp>
    <dsp:sp modelId="{A1F39E40-4505-49AF-8063-5ABC118C2541}">
      <dsp:nvSpPr>
        <dsp:cNvPr id="0" name=""/>
        <dsp:cNvSpPr/>
      </dsp:nvSpPr>
      <dsp:spPr>
        <a:xfrm>
          <a:off x="0" y="2500388"/>
          <a:ext cx="4043045" cy="188201"/>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3" y="1163726"/>
          <a:ext cx="2522143" cy="694091"/>
        </a:xfrm>
        <a:prstGeom prst="rect">
          <a:avLst/>
        </a:prstGeom>
        <a:solidFill>
          <a:schemeClr val="lt1">
            <a:alpha val="90000"/>
            <a:tint val="40000"/>
            <a:hueOff val="0"/>
            <a:satOff val="0"/>
            <a:lumOff val="0"/>
            <a:alphaOff val="0"/>
          </a:schemeClr>
        </a:solidFill>
        <a:ln w="9525" cap="flat" cmpd="sng" algn="ctr">
          <a:solidFill>
            <a:schemeClr val="accent5">
              <a:alpha val="90000"/>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07/7/7/main" val="000000" mc:Ignorable="">
              <a:alpha val="35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marL="0" lvl="0" indent="0" algn="l" defTabSz="622300">
            <a:lnSpc>
              <a:spcPct val="90000"/>
            </a:lnSpc>
            <a:spcBef>
              <a:spcPct val="0"/>
            </a:spcBef>
            <a:spcAft>
              <a:spcPct val="35000"/>
            </a:spcAft>
          </a:pPr>
          <a:r>
            <a:rPr lang="fr-FR" sz="1400" b="0" kern="1200" dirty="0" smtClean="0"/>
            <a:t>Solutions to </a:t>
          </a:r>
          <a:r>
            <a:rPr lang="fr-FR" sz="1400" b="0" kern="1200" dirty="0" err="1" smtClean="0"/>
            <a:t>bring</a:t>
          </a:r>
          <a:r>
            <a:rPr lang="fr-FR" sz="1400" b="0" kern="1200" dirty="0" smtClean="0"/>
            <a:t> to </a:t>
          </a:r>
          <a:r>
            <a:rPr lang="fr-FR" sz="1400" b="0" kern="1200" dirty="0" err="1" smtClean="0"/>
            <a:t>system’s</a:t>
          </a:r>
          <a:r>
            <a:rPr lang="fr-FR" sz="1400" b="0" kern="1200" dirty="0" smtClean="0"/>
            <a:t> </a:t>
          </a:r>
          <a:r>
            <a:rPr lang="fr-FR" sz="1400" b="0" kern="1200" dirty="0" err="1" smtClean="0"/>
            <a:t>requirements</a:t>
          </a:r>
          <a:endParaRPr lang="fr-FR" sz="1400" b="0" kern="1200" dirty="0"/>
        </a:p>
      </dsp:txBody>
      <dsp:txXfrm>
        <a:off x="403539" y="1163726"/>
        <a:ext cx="2118600" cy="694091"/>
      </dsp:txXfrm>
    </dsp:sp>
    <dsp:sp modelId="{A5D57D14-3203-4073-944D-7AAE4755C0D5}">
      <dsp:nvSpPr>
        <dsp:cNvPr id="0" name=""/>
        <dsp:cNvSpPr/>
      </dsp:nvSpPr>
      <dsp:spPr>
        <a:xfrm>
          <a:off x="1830912" y="170898"/>
          <a:ext cx="1095617" cy="1095617"/>
        </a:xfrm>
        <a:prstGeom prst="ellipse">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r>
            <a:rPr lang="fr-FR" sz="1800" b="1" kern="1200" dirty="0" smtClean="0"/>
            <a:t>UML design</a:t>
          </a:r>
          <a:endParaRPr lang="fr-FR" sz="1800" b="1" kern="1200" dirty="0"/>
        </a:p>
      </dsp:txBody>
      <dsp:txXfrm>
        <a:off x="1991361" y="331347"/>
        <a:ext cx="774719" cy="774719"/>
      </dsp:txXfrm>
    </dsp:sp>
    <dsp:sp modelId="{059821B1-0007-4BD2-8DF8-B0CE19FE433D}">
      <dsp:nvSpPr>
        <dsp:cNvPr id="0" name=""/>
        <dsp:cNvSpPr/>
      </dsp:nvSpPr>
      <dsp:spPr>
        <a:xfrm>
          <a:off x="3478674" y="1183849"/>
          <a:ext cx="2835152" cy="775027"/>
        </a:xfrm>
        <a:prstGeom prst="rect">
          <a:avLst/>
        </a:prstGeom>
        <a:solidFill>
          <a:schemeClr val="lt1">
            <a:alpha val="90000"/>
            <a:tint val="40000"/>
            <a:hueOff val="0"/>
            <a:satOff val="0"/>
            <a:lumOff val="0"/>
            <a:alphaOff val="0"/>
          </a:schemeClr>
        </a:solidFill>
        <a:ln w="9525" cap="flat" cmpd="sng" algn="ctr">
          <a:solidFill>
            <a:schemeClr val="accent5">
              <a:alpha val="90000"/>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07/7/7/main" val="000000" mc:Ignorable="">
              <a:alpha val="35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b="0" kern="1200" dirty="0" err="1" smtClean="0"/>
            <a:t>Understand</a:t>
          </a:r>
          <a:r>
            <a:rPr lang="fr-FR" sz="1400" b="0" kern="1200" dirty="0" smtClean="0"/>
            <a:t> the </a:t>
          </a:r>
          <a:r>
            <a:rPr lang="fr-FR" sz="1400" b="0" kern="1200" dirty="0" err="1" smtClean="0"/>
            <a:t>underlying</a:t>
          </a:r>
          <a:r>
            <a:rPr lang="fr-FR" sz="1400" b="0" kern="1200" dirty="0" smtClean="0"/>
            <a:t> </a:t>
          </a:r>
          <a:r>
            <a:rPr lang="fr-FR" sz="1400" b="0" kern="1200" dirty="0" err="1" smtClean="0"/>
            <a:t>problems</a:t>
          </a:r>
          <a:r>
            <a:rPr lang="fr-FR" sz="1400" b="0" kern="1200" dirty="0" smtClean="0"/>
            <a:t> </a:t>
          </a:r>
          <a:r>
            <a:rPr lang="fr-FR" sz="1400" b="0" kern="1200" dirty="0" err="1" smtClean="0"/>
            <a:t>before</a:t>
          </a:r>
          <a:r>
            <a:rPr lang="fr-FR" sz="1400" b="0" kern="1200" dirty="0" smtClean="0"/>
            <a:t> </a:t>
          </a:r>
          <a:r>
            <a:rPr lang="fr-FR" sz="1400" b="0" kern="1200" dirty="0" err="1" smtClean="0"/>
            <a:t>considering</a:t>
          </a:r>
          <a:r>
            <a:rPr lang="fr-FR" sz="1400" b="0" kern="1200" dirty="0" smtClean="0"/>
            <a:t> </a:t>
          </a:r>
          <a:r>
            <a:rPr lang="fr-FR" sz="1400" b="0" kern="1200" dirty="0" err="1" smtClean="0"/>
            <a:t>any</a:t>
          </a:r>
          <a:r>
            <a:rPr lang="fr-FR" sz="1400" b="0" kern="1200" dirty="0" smtClean="0"/>
            <a:t> </a:t>
          </a:r>
          <a:r>
            <a:rPr lang="fr-FR" sz="1400" b="0" kern="1200" dirty="0" err="1" smtClean="0"/>
            <a:t>specification</a:t>
          </a:r>
          <a:endParaRPr lang="fr-FR" sz="1400" b="0" kern="1200" dirty="0"/>
        </a:p>
      </dsp:txBody>
      <dsp:txXfrm>
        <a:off x="3932298" y="1183849"/>
        <a:ext cx="2381527" cy="775027"/>
      </dsp:txXfrm>
    </dsp:sp>
    <dsp:sp modelId="{2E8A679C-8039-49E0-892C-C2D30B2F3D40}">
      <dsp:nvSpPr>
        <dsp:cNvPr id="0" name=""/>
        <dsp:cNvSpPr/>
      </dsp:nvSpPr>
      <dsp:spPr>
        <a:xfrm>
          <a:off x="3122482" y="138818"/>
          <a:ext cx="1135642" cy="1135642"/>
        </a:xfrm>
        <a:prstGeom prst="ellipse">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r>
            <a:rPr lang="fr-FR" sz="1800" b="1" kern="1200" dirty="0" err="1" smtClean="0"/>
            <a:t>Problem</a:t>
          </a:r>
          <a:r>
            <a:rPr lang="fr-FR" sz="1800" b="1" kern="1200" dirty="0" smtClean="0"/>
            <a:t> frames</a:t>
          </a:r>
          <a:endParaRPr lang="fr-FR" sz="1800" b="1" kern="1200" dirty="0"/>
        </a:p>
      </dsp:txBody>
      <dsp:txXfrm>
        <a:off x="3288793" y="305129"/>
        <a:ext cx="803020" cy="803020"/>
      </dsp:txXfrm>
    </dsp:sp>
    <dsp:sp modelId="{0195AC62-205F-4CE8-B650-8493F5569789}">
      <dsp:nvSpPr>
        <dsp:cNvPr id="0" name=""/>
        <dsp:cNvSpPr/>
      </dsp:nvSpPr>
      <dsp:spPr>
        <a:xfrm>
          <a:off x="1909497" y="3159774"/>
          <a:ext cx="2051907" cy="713694"/>
        </a:xfrm>
        <a:prstGeom prst="rect">
          <a:avLst/>
        </a:prstGeom>
        <a:solidFill>
          <a:schemeClr val="lt1">
            <a:alpha val="90000"/>
            <a:tint val="40000"/>
            <a:hueOff val="0"/>
            <a:satOff val="0"/>
            <a:lumOff val="0"/>
            <a:alphaOff val="0"/>
          </a:schemeClr>
        </a:solidFill>
        <a:ln w="9525" cap="flat" cmpd="sng" algn="ctr">
          <a:solidFill>
            <a:schemeClr val="accent5">
              <a:alpha val="90000"/>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07/7/7/main" val="000000" mc:Ignorable="">
              <a:alpha val="35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ctr" defTabSz="622300">
            <a:lnSpc>
              <a:spcPct val="90000"/>
            </a:lnSpc>
            <a:spcBef>
              <a:spcPct val="0"/>
            </a:spcBef>
            <a:spcAft>
              <a:spcPct val="35000"/>
            </a:spcAft>
          </a:pPr>
          <a:r>
            <a:rPr lang="fr-FR" sz="1400" b="0" kern="1200" dirty="0" err="1" smtClean="0"/>
            <a:t>Measure</a:t>
          </a:r>
          <a:r>
            <a:rPr lang="fr-FR" sz="1400" b="0" kern="1200" dirty="0" smtClean="0"/>
            <a:t> the </a:t>
          </a:r>
          <a:r>
            <a:rPr lang="fr-FR" sz="1400" b="0" kern="1200" dirty="0" err="1" smtClean="0"/>
            <a:t>quality</a:t>
          </a:r>
          <a:r>
            <a:rPr lang="fr-FR" sz="1400" b="0" kern="1200" dirty="0" smtClean="0"/>
            <a:t> of interaction</a:t>
          </a:r>
          <a:endParaRPr lang="fr-FR" sz="1400" b="0" kern="1200" dirty="0"/>
        </a:p>
      </dsp:txBody>
      <dsp:txXfrm>
        <a:off x="2237803" y="3159774"/>
        <a:ext cx="1723602" cy="713694"/>
      </dsp:txXfrm>
    </dsp:sp>
    <dsp:sp modelId="{B8D35EF5-5F2C-4615-9046-FB6BEB2C3B81}">
      <dsp:nvSpPr>
        <dsp:cNvPr id="0" name=""/>
        <dsp:cNvSpPr/>
      </dsp:nvSpPr>
      <dsp:spPr>
        <a:xfrm>
          <a:off x="2416049" y="2055290"/>
          <a:ext cx="1174685" cy="1174685"/>
        </a:xfrm>
        <a:prstGeom prst="ellipse">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r>
            <a:rPr lang="fr-FR" sz="1600" b="1" i="0" kern="1200" dirty="0" err="1" smtClean="0"/>
            <a:t>Usa</a:t>
          </a:r>
          <a:r>
            <a:rPr lang="fr-FR" sz="1600" b="1" kern="1200" dirty="0" err="1" smtClean="0"/>
            <a:t>bility</a:t>
          </a:r>
          <a:endParaRPr lang="fr-FR" sz="1600" b="1" kern="1200" dirty="0"/>
        </a:p>
      </dsp:txBody>
      <dsp:txXfrm>
        <a:off x="2588078" y="2227319"/>
        <a:ext cx="830627" cy="830627"/>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Pierre</outs:displayName>
          <outs:accountName/>
        </outs:relatedPerson>
      </outs:people>
      <outs:source>0</outs:source>
      <outs:isPinned>true</outs:isPinned>
    </outs:relatedPeopleItem>
    <outs:relatedPeopleItem>
      <outs:category>Last modified by</outs:category>
      <outs:people>
        <outs:relatedPerson>
          <outs:displayName>Benoit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78B6-CEED-467C-8357-83A5D1830185}">
  <ds:schemaRefs>
    <ds:schemaRef ds:uri="http://schemas.microsoft.com/office/2009/outspace/metadata"/>
  </ds:schemaRefs>
</ds:datastoreItem>
</file>

<file path=customXml/itemProps3.xml><?xml version="1.0" encoding="utf-8"?>
<ds:datastoreItem xmlns:ds="http://schemas.openxmlformats.org/officeDocument/2006/customXml" ds:itemID="{1315FA5B-8232-4FDA-BD79-EED22909E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568</TotalTime>
  <Pages>34</Pages>
  <Words>6920</Words>
  <Characters>38063</Characters>
  <Application>Microsoft Office Word</Application>
  <DocSecurity>0</DocSecurity>
  <Lines>317</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44894</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143</cp:revision>
  <cp:lastPrinted>2009-10-17T03:57:00Z</cp:lastPrinted>
  <dcterms:created xsi:type="dcterms:W3CDTF">2009-10-14T04:57:00Z</dcterms:created>
  <dcterms:modified xsi:type="dcterms:W3CDTF">2009-10-17T04:02:00Z</dcterms:modified>
</cp:coreProperties>
</file>