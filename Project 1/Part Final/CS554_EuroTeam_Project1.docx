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body>
    <w:p w14:paraId="6C2746E2" w14:textId="77777777" w:rsidR="005D6558" w:rsidRPr="00D91263" w:rsidRDefault="0039576E" w:rsidP="00A06F1E">
      <w:pPr>
        <w:pStyle w:val="NoSpacing"/>
        <w:jc w:val="center"/>
      </w:pPr>
      <w:r>
        <w:rPr>
          <w:sz w:val="32"/>
        </w:rPr>
        <w:pict>
          <v:rect id="_x0000_s1033" style="position:absolute;left:0;text-align:left;margin-left:-378pt;margin-top:368.5pt;width:747.25pt;height:5.05pt;rotation:90;z-index:251658240" fillcolor="#c4652d" strokecolor="#5a5a5a">
            <v:shadow on="t" color="#a5a5a5" offset="1pt,1pt" offset2="-2pt,-2pt"/>
          </v:rect>
        </w:pict>
      </w:r>
      <w:r w:rsidR="009F235D" w:rsidRPr="00D91263">
        <w:rPr>
          <w:rFonts w:ascii="Copperplate Gothic Bold" w:hAnsi="Copperplate Gothic Bold"/>
          <w:color w:val="808080" w:themeColor="text1" w:themeTint="80"/>
          <w:sz w:val="28"/>
        </w:rPr>
        <w:t>Project 1</w:t>
      </w:r>
    </w:p>
    <w:p w14:paraId="39D74EDA" w14:textId="77777777" w:rsidR="00F941F2" w:rsidRPr="00D91263" w:rsidRDefault="0039576E" w:rsidP="005E29BD">
      <w:pPr>
        <w:pStyle w:val="NoSpacing"/>
      </w:pPr>
      <w:r>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D91263">
        <w:rPr>
          <w:noProof/>
          <w:lang w:val="fr-FR" w:eastAsia="ko-KR"/>
        </w:rPr>
        <w:drawing>
          <wp:anchor distT="0" distB="0" distL="114300" distR="114300" simplePos="0" relativeHeight="251651072" behindDoc="0" locked="0" layoutInCell="1" allowOverlap="1" wp14:editId="4302CBFC">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9" cstate="print">
                      <a:clrChange>
                        <a:clrFrom>
                          <a:srgbClr xmlns:a14="http://schemas.microsoft.com/office/drawing/2007/7/7/main" val="FFFFFF" mc:Ignorable=""/>
                        </a:clrFrom>
                        <a:clrTo>
                          <a:srgbClr xmlns:a14="http://schemas.microsoft.com/office/drawing/2007/7/7/main" val="FFFFFF" mc:Ignorable="">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14:paraId="13F8D9B0" w14:textId="77777777" w:rsidR="00F941F2" w:rsidRPr="00D91263" w:rsidRDefault="00F941F2" w:rsidP="005E29BD">
      <w:pPr>
        <w:pStyle w:val="NoSpacing"/>
      </w:pPr>
    </w:p>
    <w:p w14:paraId="4CC3FC45" w14:textId="77777777" w:rsidR="00F941F2" w:rsidRPr="00D91263" w:rsidRDefault="00F941F2" w:rsidP="005E29BD">
      <w:pPr>
        <w:pStyle w:val="NoSpacing"/>
      </w:pPr>
    </w:p>
    <w:p w14:paraId="15B1B9E9" w14:textId="77777777" w:rsidR="00F941F2" w:rsidRPr="00D91263" w:rsidRDefault="00F941F2" w:rsidP="005E29BD">
      <w:pPr>
        <w:pStyle w:val="NoSpacing"/>
      </w:pPr>
    </w:p>
    <w:p w14:paraId="5E35E720" w14:textId="77777777" w:rsidR="00F941F2" w:rsidRPr="00D91263" w:rsidRDefault="00F941F2" w:rsidP="005E29BD">
      <w:pPr>
        <w:pStyle w:val="NoSpacing"/>
      </w:pPr>
    </w:p>
    <w:p w14:paraId="54F09B67" w14:textId="77777777" w:rsidR="00F941F2" w:rsidRPr="00D91263" w:rsidRDefault="00DB6408" w:rsidP="005E29BD">
      <w:pPr>
        <w:pStyle w:val="NoSpacing"/>
      </w:pPr>
      <w:r w:rsidRPr="00D91263">
        <w:rPr>
          <w:noProof/>
          <w:lang w:val="fr-FR" w:eastAsia="ko-KR"/>
        </w:rPr>
        <w:drawing>
          <wp:anchor distT="0" distB="0" distL="114300" distR="114300" simplePos="0" relativeHeight="251667456" behindDoc="0" locked="0" layoutInCell="1" allowOverlap="1" wp14:editId="5D586095">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0" cstate="print">
                      <a:extLst>
                        <a:ext uri="28A0092B-C50C-407e-A947-70E740481C1C">
                          <a14:useLocalDpi xmlns:a14="http://schemas.microsoft.com/office/drawing/2007/7/7/main" val="0"/>
                        </a:ext>
                      </a:extLst>
                    </a:blip>
                    <a:srcRect/>
                    <a:stretch>
                      <a:fillRect/>
                    </a:stretch>
                  </pic:blipFill>
                  <pic:spPr bwMode="auto">
                    <a:xfrm rot="376165">
                      <a:off x="0" y="0"/>
                      <a:ext cx="2771775" cy="1891030"/>
                    </a:xfrm>
                    <a:prstGeom prst="roundRect">
                      <a:avLst>
                        <a:gd name="adj" fmla="val 8594"/>
                      </a:avLst>
                    </a:prstGeom>
                    <a:solidFill>
                      <a:srgbClr xmlns:a14="http://schemas.microsoft.com/office/drawing/2007/7/7/main" val="FFFFFF" mc:Ignorable="">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anchor>
        </w:drawing>
      </w:r>
    </w:p>
    <w:p w14:paraId="2D86A406" w14:textId="77777777" w:rsidR="00F941F2" w:rsidRPr="00D91263" w:rsidRDefault="00F941F2" w:rsidP="005E29BD">
      <w:pPr>
        <w:pStyle w:val="NoSpacing"/>
      </w:pPr>
    </w:p>
    <w:p w14:paraId="214F3959" w14:textId="77777777" w:rsidR="00F941F2" w:rsidRPr="00D91263" w:rsidRDefault="00F941F2" w:rsidP="005E29BD">
      <w:pPr>
        <w:pStyle w:val="NoSpacing"/>
      </w:pPr>
    </w:p>
    <w:p w14:paraId="7757C386" w14:textId="77777777" w:rsidR="00F941F2" w:rsidRPr="00D91263" w:rsidRDefault="00F941F2" w:rsidP="005E29BD">
      <w:pPr>
        <w:pStyle w:val="NoSpacing"/>
      </w:pPr>
    </w:p>
    <w:p w14:paraId="7CF4F4B8" w14:textId="77777777" w:rsidR="00F941F2" w:rsidRPr="00D91263" w:rsidRDefault="00F941F2" w:rsidP="005E29BD">
      <w:pPr>
        <w:pStyle w:val="NoSpacing"/>
      </w:pPr>
    </w:p>
    <w:p w14:paraId="5C5D3F96" w14:textId="77777777" w:rsidR="00F941F2" w:rsidRPr="00D91263" w:rsidRDefault="00F941F2" w:rsidP="005E29BD">
      <w:pPr>
        <w:pStyle w:val="NoSpacing"/>
      </w:pPr>
    </w:p>
    <w:p w14:paraId="005D4A5E" w14:textId="77777777" w:rsidR="00F941F2" w:rsidRPr="00D91263" w:rsidRDefault="00F941F2" w:rsidP="005E29BD">
      <w:pPr>
        <w:pStyle w:val="NoSpacing"/>
      </w:pPr>
    </w:p>
    <w:p w14:paraId="15FAA8B4" w14:textId="77777777" w:rsidR="00F941F2" w:rsidRPr="00D91263" w:rsidRDefault="00F941F2" w:rsidP="005E29BD">
      <w:pPr>
        <w:pStyle w:val="NoSpacing"/>
      </w:pPr>
    </w:p>
    <w:p w14:paraId="4C26CFD7" w14:textId="77777777" w:rsidR="00F941F2" w:rsidRPr="00D91263" w:rsidRDefault="00F941F2" w:rsidP="005E29BD">
      <w:pPr>
        <w:pStyle w:val="NoSpacing"/>
      </w:pPr>
    </w:p>
    <w:p w14:paraId="08005A22" w14:textId="77777777" w:rsidR="00F941F2" w:rsidRPr="00D91263" w:rsidRDefault="00F941F2" w:rsidP="005E29BD">
      <w:pPr>
        <w:pStyle w:val="NoSpacing"/>
      </w:pPr>
    </w:p>
    <w:p w14:paraId="108E8D0A" w14:textId="77777777" w:rsidR="00F941F2" w:rsidRPr="00D91263" w:rsidRDefault="00F941F2" w:rsidP="005E29BD">
      <w:pPr>
        <w:pStyle w:val="NoSpacing"/>
      </w:pPr>
    </w:p>
    <w:p w14:paraId="47C5856F" w14:textId="77777777" w:rsidR="00F941F2" w:rsidRPr="00D91263" w:rsidRDefault="0039576E" w:rsidP="005E29BD">
      <w:pPr>
        <w:pStyle w:val="NoSpacing"/>
      </w:pPr>
      <w:r>
        <w:pict>
          <v:shapetype id="_x0000_t202" coordsize="21600,21600" o:spt="202" path="m,l,21600r21600,l216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14:paraId="1D56C84C" w14:textId="77777777" w:rsidR="005977C8" w:rsidRPr="008E3C46" w:rsidRDefault="005977C8" w:rsidP="009215A9">
                  <w:pPr>
                    <w:jc w:val="center"/>
                    <w:rPr>
                      <w:color w:val="404040"/>
                      <w:sz w:val="72"/>
                      <w:szCs w:val="72"/>
                    </w:rPr>
                  </w:pPr>
                </w:p>
              </w:txbxContent>
            </v:textbox>
          </v:shape>
        </w:pict>
      </w:r>
    </w:p>
    <w:p w14:paraId="7F9CD421" w14:textId="77777777" w:rsidR="00F941F2" w:rsidRPr="00D91263" w:rsidRDefault="00F941F2" w:rsidP="005E29BD">
      <w:pPr>
        <w:pStyle w:val="NoSpacing"/>
      </w:pPr>
    </w:p>
    <w:p w14:paraId="3E82E9E7" w14:textId="77777777" w:rsidR="00F941F2" w:rsidRPr="00D91263" w:rsidRDefault="0039576E" w:rsidP="005E29BD">
      <w:pPr>
        <w:pStyle w:val="NoSpacing"/>
      </w:pPr>
      <w:r>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14:paraId="5BCB80B8" w14:textId="77777777" w:rsidR="005977C8" w:rsidRPr="009F235D" w:rsidRDefault="005977C8"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14:paraId="2915FE25" w14:textId="77777777" w:rsidR="005977C8" w:rsidRPr="009F235D" w:rsidRDefault="005977C8"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14:paraId="4BC3891D" w14:textId="77777777" w:rsidR="005977C8" w:rsidRPr="008E3C46" w:rsidRDefault="005977C8" w:rsidP="00214285">
                  <w:pPr>
                    <w:ind w:firstLine="708"/>
                    <w:rPr>
                      <w:i/>
                      <w:color w:val="F2F2F2"/>
                      <w:sz w:val="52"/>
                      <w:szCs w:val="52"/>
                    </w:rPr>
                  </w:pPr>
                </w:p>
              </w:txbxContent>
            </v:textbox>
          </v:shape>
        </w:pict>
      </w:r>
      <w:r>
        <w:pict>
          <v:rect id="_x0000_s1032" style="position:absolute;left:0;text-align:left;margin-left:-2.1pt;margin-top:8pt;width:512.45pt;height:6.75pt;z-index:251656192" fillcolor="#c4652d" strokecolor="#5a5a5a">
            <v:shadow on="t" color="#a5a5a5" offset="1pt,1pt" offset2="-2pt,-2pt"/>
          </v:rect>
        </w:pict>
      </w:r>
    </w:p>
    <w:p w14:paraId="3F541CC2" w14:textId="77777777" w:rsidR="00F941F2" w:rsidRPr="00D91263" w:rsidRDefault="00F941F2" w:rsidP="005E29BD">
      <w:pPr>
        <w:pStyle w:val="NoSpacing"/>
      </w:pPr>
    </w:p>
    <w:p w14:paraId="18E01027" w14:textId="77777777" w:rsidR="00606929" w:rsidRPr="00D91263" w:rsidRDefault="00F941F2" w:rsidP="005E29BD">
      <w:pPr>
        <w:pStyle w:val="NoSpacing"/>
      </w:pPr>
      <w:r w:rsidRPr="00D91263">
        <w:tab/>
      </w:r>
    </w:p>
    <w:p w14:paraId="66D85B31" w14:textId="77777777" w:rsidR="00E35D37" w:rsidRPr="00D91263" w:rsidRDefault="00E35D37" w:rsidP="005E29BD">
      <w:pPr>
        <w:pStyle w:val="NoSpacing"/>
      </w:pPr>
    </w:p>
    <w:p w14:paraId="152F5B64" w14:textId="77777777" w:rsidR="00E35D37" w:rsidRPr="00D91263" w:rsidRDefault="00E35D37" w:rsidP="005E29BD">
      <w:pPr>
        <w:pStyle w:val="NoSpacing"/>
      </w:pPr>
    </w:p>
    <w:p w14:paraId="54D1D714" w14:textId="77777777" w:rsidR="00E35D37" w:rsidRPr="00D91263" w:rsidRDefault="00E35D37" w:rsidP="005E29BD">
      <w:pPr>
        <w:pStyle w:val="NoSpacing"/>
      </w:pPr>
    </w:p>
    <w:p w14:paraId="11350C9C" w14:textId="77777777" w:rsidR="00E35D37" w:rsidRPr="00D91263" w:rsidRDefault="00E35D37" w:rsidP="005E29BD">
      <w:pPr>
        <w:pStyle w:val="NoSpacing"/>
      </w:pPr>
    </w:p>
    <w:p w14:paraId="3B317731" w14:textId="77777777" w:rsidR="00E35D37" w:rsidRPr="00D91263" w:rsidRDefault="00E35D37" w:rsidP="005E29BD">
      <w:pPr>
        <w:pStyle w:val="NoSpacing"/>
      </w:pPr>
    </w:p>
    <w:p w14:paraId="73B66751" w14:textId="77777777" w:rsidR="00E35D37" w:rsidRPr="00D91263" w:rsidRDefault="00E35D37" w:rsidP="005E29BD">
      <w:pPr>
        <w:pStyle w:val="NoSpacing"/>
      </w:pPr>
    </w:p>
    <w:p w14:paraId="37A68A6F" w14:textId="77777777" w:rsidR="00E35D37" w:rsidRPr="00D91263" w:rsidRDefault="00E35D37" w:rsidP="005E29BD">
      <w:pPr>
        <w:pStyle w:val="NoSpacing"/>
      </w:pPr>
    </w:p>
    <w:p w14:paraId="0B198F7B" w14:textId="77777777" w:rsidR="00D06EDD" w:rsidRPr="00D91263" w:rsidRDefault="00D06EDD" w:rsidP="005E29BD">
      <w:pPr>
        <w:pStyle w:val="NoSpacing"/>
      </w:pPr>
    </w:p>
    <w:p w14:paraId="6EA21C46" w14:textId="77777777" w:rsidR="00D06EDD" w:rsidRPr="00D91263" w:rsidRDefault="0039576E" w:rsidP="005E29BD">
      <w:pPr>
        <w:pStyle w:val="NoSpacing"/>
      </w:pPr>
      <w:r>
        <w:pict>
          <v:shape id="_x0000_s1028" type="#_x0000_t202" style="position:absolute;left:0;text-align:left;margin-left:70.85pt;margin-top:2.95pt;width:367.5pt;height:209.25pt;z-index:251652096" stroked="f">
            <v:textbox style="mso-next-textbox:#_x0000_s1028">
              <w:txbxContent>
                <w:p w14:paraId="0D359244" w14:textId="77777777" w:rsidR="005977C8" w:rsidRPr="000A36CA" w:rsidRDefault="005977C8"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Pr="000A36CA">
                    <w:rPr>
                      <w:rFonts w:ascii="Calibri" w:eastAsia="+mn-ea" w:hAnsi="Calibri" w:cs="+mn-cs"/>
                      <w:b/>
                      <w:bCs/>
                      <w:shadow/>
                      <w:color w:val="8F481E"/>
                      <w:sz w:val="48"/>
                      <w:szCs w:val="48"/>
                    </w:rPr>
                    <w:t xml:space="preserve">Team </w:t>
                  </w:r>
                </w:p>
                <w:p w14:paraId="5B38F78B" w14:textId="77777777" w:rsidR="005977C8" w:rsidRPr="008E3C46" w:rsidRDefault="005977C8" w:rsidP="000A36CA">
                  <w:pPr>
                    <w:spacing w:before="86" w:after="0" w:line="240" w:lineRule="auto"/>
                    <w:jc w:val="center"/>
                    <w:textAlignment w:val="baseline"/>
                    <w:rPr>
                      <w:rFonts w:eastAsia="+mn-ea" w:cs="+mn-cs"/>
                      <w:b/>
                      <w:bCs/>
                      <w:i/>
                      <w:shadow/>
                      <w:color w:val="808080"/>
                      <w:szCs w:val="36"/>
                    </w:rPr>
                  </w:pPr>
                </w:p>
                <w:tbl>
                  <w:tblPr>
                    <w:tblW w:w="0" w:type="auto"/>
                    <w:jc w:val="right"/>
                    <w:tblLook w:val="04A0" w:firstRow="1" w:lastRow="0" w:firstColumn="1" w:lastColumn="0" w:noHBand="0" w:noVBand="1"/>
                  </w:tblPr>
                  <w:tblGrid>
                    <w:gridCol w:w="3538"/>
                    <w:gridCol w:w="1815"/>
                  </w:tblGrid>
                  <w:tr w:rsidR="005977C8" w:rsidRPr="008E3C46" w14:paraId="2C8AFBD9" w14:textId="77777777">
                    <w:trPr>
                      <w:jc w:val="right"/>
                    </w:trPr>
                    <w:tc>
                      <w:tcPr>
                        <w:tcW w:w="3538" w:type="dxa"/>
                      </w:tcPr>
                      <w:p w14:paraId="337D7C38" w14:textId="77777777" w:rsidR="005977C8" w:rsidRPr="008E3C46" w:rsidRDefault="005977C8" w:rsidP="008E3C46">
                        <w:pPr>
                          <w:spacing w:before="86" w:after="0" w:line="240" w:lineRule="auto"/>
                          <w:jc w:val="center"/>
                          <w:textAlignment w:val="baseline"/>
                          <w:rPr>
                            <w:rFonts w:eastAsia="+mn-ea" w:cs="+mn-cs"/>
                            <w:b/>
                            <w:bCs/>
                            <w:shadow/>
                            <w:color w:val="8F481E"/>
                            <w:sz w:val="36"/>
                            <w:szCs w:val="36"/>
                          </w:rPr>
                        </w:pPr>
                        <w:proofErr w:type="spellStart"/>
                        <w:r>
                          <w:rPr>
                            <w:rFonts w:eastAsia="+mn-ea" w:cs="+mn-cs"/>
                            <w:b/>
                            <w:bCs/>
                            <w:shadow/>
                            <w:color w:val="8F481E"/>
                            <w:sz w:val="36"/>
                            <w:szCs w:val="36"/>
                          </w:rPr>
                          <w:t>Mikko</w:t>
                        </w:r>
                        <w:proofErr w:type="spellEnd"/>
                        <w:r>
                          <w:rPr>
                            <w:rFonts w:eastAsia="+mn-ea" w:cs="+mn-cs"/>
                            <w:b/>
                            <w:bCs/>
                            <w:shadow/>
                            <w:color w:val="8F481E"/>
                            <w:sz w:val="36"/>
                            <w:szCs w:val="36"/>
                          </w:rPr>
                          <w:t xml:space="preserve"> AHVENNIEMI</w:t>
                        </w:r>
                      </w:p>
                    </w:tc>
                    <w:tc>
                      <w:tcPr>
                        <w:tcW w:w="1815" w:type="dxa"/>
                        <w:vAlign w:val="center"/>
                      </w:tcPr>
                      <w:p w14:paraId="70133952" w14:textId="77777777" w:rsidR="005977C8" w:rsidRPr="008E3C46" w:rsidRDefault="005977C8" w:rsidP="008E3C46">
                        <w:pPr>
                          <w:spacing w:before="86" w:after="0" w:line="240" w:lineRule="auto"/>
                          <w:jc w:val="right"/>
                          <w:textAlignment w:val="baseline"/>
                          <w:rPr>
                            <w:color w:val="7F7F7F"/>
                            <w:sz w:val="24"/>
                            <w:szCs w:val="28"/>
                          </w:rPr>
                        </w:pPr>
                        <w:r>
                          <w:rPr>
                            <w:color w:val="7F7F7F"/>
                            <w:sz w:val="24"/>
                            <w:szCs w:val="28"/>
                          </w:rPr>
                          <w:t>20096680</w:t>
                        </w:r>
                      </w:p>
                    </w:tc>
                  </w:tr>
                  <w:tr w:rsidR="005977C8" w:rsidRPr="008E3C46" w14:paraId="4335E7F0" w14:textId="77777777">
                    <w:trPr>
                      <w:jc w:val="right"/>
                    </w:trPr>
                    <w:tc>
                      <w:tcPr>
                        <w:tcW w:w="3538" w:type="dxa"/>
                      </w:tcPr>
                      <w:p w14:paraId="6AEC6D73" w14:textId="77777777" w:rsidR="005977C8" w:rsidRPr="008E3C46" w:rsidRDefault="005977C8"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14:paraId="0B2FC8C5" w14:textId="77777777" w:rsidR="005977C8" w:rsidRPr="008E3C46" w:rsidRDefault="005977C8"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5977C8" w:rsidRPr="008E3C46" w14:paraId="6D890B78" w14:textId="77777777">
                    <w:trPr>
                      <w:jc w:val="right"/>
                    </w:trPr>
                    <w:tc>
                      <w:tcPr>
                        <w:tcW w:w="3538" w:type="dxa"/>
                      </w:tcPr>
                      <w:p w14:paraId="060FA8C6" w14:textId="77777777" w:rsidR="005977C8" w:rsidRPr="008E3C46" w:rsidRDefault="005977C8"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Julien</w:t>
                        </w:r>
                        <w:proofErr w:type="spellEnd"/>
                        <w:r w:rsidRPr="008E3C46">
                          <w:rPr>
                            <w:rFonts w:eastAsia="+mn-ea" w:cs="+mn-cs"/>
                            <w:b/>
                            <w:bCs/>
                            <w:shadow/>
                            <w:color w:val="8F481E"/>
                            <w:sz w:val="36"/>
                            <w:szCs w:val="36"/>
                          </w:rPr>
                          <w:t xml:space="preserve"> COLIN</w:t>
                        </w:r>
                      </w:p>
                    </w:tc>
                    <w:tc>
                      <w:tcPr>
                        <w:tcW w:w="1815" w:type="dxa"/>
                        <w:vAlign w:val="center"/>
                      </w:tcPr>
                      <w:p w14:paraId="21CA6B74" w14:textId="77777777" w:rsidR="005977C8" w:rsidRPr="008E3C46" w:rsidRDefault="005977C8"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Pr>
                            <w:color w:val="7F7F7F"/>
                            <w:sz w:val="24"/>
                            <w:szCs w:val="28"/>
                          </w:rPr>
                          <w:t>6706</w:t>
                        </w:r>
                      </w:p>
                    </w:tc>
                  </w:tr>
                  <w:tr w:rsidR="005977C8" w:rsidRPr="008E3C46" w14:paraId="6D1DE066" w14:textId="77777777">
                    <w:trPr>
                      <w:jc w:val="right"/>
                    </w:trPr>
                    <w:tc>
                      <w:tcPr>
                        <w:tcW w:w="3538" w:type="dxa"/>
                      </w:tcPr>
                      <w:p w14:paraId="3D89DBA0" w14:textId="77777777" w:rsidR="005977C8" w:rsidRPr="008E3C46" w:rsidRDefault="005977C8"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Benoît</w:t>
                        </w:r>
                        <w:proofErr w:type="spellEnd"/>
                        <w:r w:rsidRPr="008E3C46">
                          <w:rPr>
                            <w:rFonts w:eastAsia="+mn-ea" w:cs="+mn-cs"/>
                            <w:b/>
                            <w:bCs/>
                            <w:shadow/>
                            <w:color w:val="8F481E"/>
                            <w:sz w:val="36"/>
                            <w:szCs w:val="36"/>
                          </w:rPr>
                          <w:t xml:space="preserve"> STARCK</w:t>
                        </w:r>
                      </w:p>
                    </w:tc>
                    <w:tc>
                      <w:tcPr>
                        <w:tcW w:w="1815" w:type="dxa"/>
                        <w:vAlign w:val="center"/>
                      </w:tcPr>
                      <w:p w14:paraId="6CBB6BA7" w14:textId="77777777" w:rsidR="005977C8" w:rsidRPr="008E3C46" w:rsidRDefault="005977C8"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20096705</w:t>
                        </w:r>
                      </w:p>
                    </w:tc>
                  </w:tr>
                </w:tbl>
                <w:p w14:paraId="2E369720" w14:textId="77777777" w:rsidR="005977C8" w:rsidRPr="00B7661C" w:rsidRDefault="005977C8" w:rsidP="000A36CA">
                  <w:pPr>
                    <w:spacing w:before="86" w:after="0" w:line="240" w:lineRule="auto"/>
                    <w:jc w:val="center"/>
                    <w:textAlignment w:val="baseline"/>
                    <w:rPr>
                      <w:b/>
                      <w:sz w:val="36"/>
                      <w:szCs w:val="36"/>
                    </w:rPr>
                  </w:pPr>
                </w:p>
              </w:txbxContent>
            </v:textbox>
          </v:shape>
        </w:pict>
      </w:r>
    </w:p>
    <w:p w14:paraId="5C23AB47" w14:textId="77777777" w:rsidR="00D06EDD" w:rsidRPr="00D91263" w:rsidRDefault="00D06EDD" w:rsidP="005E29BD">
      <w:pPr>
        <w:pStyle w:val="NoSpacing"/>
      </w:pPr>
    </w:p>
    <w:p w14:paraId="5F6EBAC0" w14:textId="77777777" w:rsidR="00D06EDD" w:rsidRPr="00D91263" w:rsidRDefault="00D06EDD" w:rsidP="005E29BD">
      <w:pPr>
        <w:pStyle w:val="NoSpacing"/>
      </w:pPr>
    </w:p>
    <w:p w14:paraId="35FF5089" w14:textId="77777777" w:rsidR="00D06EDD" w:rsidRPr="00D91263" w:rsidRDefault="00D06EDD" w:rsidP="005E29BD">
      <w:pPr>
        <w:pStyle w:val="NoSpacing"/>
      </w:pPr>
    </w:p>
    <w:p w14:paraId="1EC16A1E" w14:textId="77777777" w:rsidR="00D2614C" w:rsidRPr="00D91263" w:rsidRDefault="00D2614C" w:rsidP="005E29BD">
      <w:pPr>
        <w:pStyle w:val="NoSpacing"/>
      </w:pPr>
    </w:p>
    <w:p w14:paraId="7D10CC46" w14:textId="77777777" w:rsidR="008E734F" w:rsidRPr="00D91263" w:rsidRDefault="008E734F" w:rsidP="005E29BD">
      <w:pPr>
        <w:pStyle w:val="NoSpacing"/>
      </w:pPr>
    </w:p>
    <w:p w14:paraId="08798F4C" w14:textId="77777777" w:rsidR="00D2614C" w:rsidRPr="00D91263" w:rsidRDefault="0039576E" w:rsidP="00D2614C">
      <w:pPr>
        <w:jc w:val="center"/>
        <w:rPr>
          <w:b/>
          <w:color w:val="244061"/>
          <w:sz w:val="32"/>
          <w:szCs w:val="32"/>
        </w:rPr>
      </w:pPr>
      <w:bookmarkStart w:id="0" w:name="_Toc242705879"/>
      <w:r>
        <w:pict>
          <v:shape id="_x0000_s1030" type="#_x0000_t202" style="position:absolute;left:0;text-align:left;margin-left:13.9pt;margin-top:169.1pt;width:143.45pt;height:30.75pt;z-index:251654144" stroked="f">
            <v:textbox style="mso-next-textbox:#_x0000_s1030">
              <w:txbxContent>
                <w:p w14:paraId="4D65F206" w14:textId="77777777" w:rsidR="005977C8" w:rsidRPr="008E3C46" w:rsidRDefault="005977C8" w:rsidP="00F941F2">
                  <w:pPr>
                    <w:rPr>
                      <w:color w:val="7F7F7F"/>
                      <w:sz w:val="28"/>
                      <w:szCs w:val="28"/>
                    </w:rPr>
                  </w:pPr>
                  <w:r>
                    <w:rPr>
                      <w:color w:val="7F7F7F"/>
                      <w:sz w:val="28"/>
                      <w:szCs w:val="28"/>
                    </w:rPr>
                    <w:t>October17</w:t>
                  </w:r>
                  <w:r w:rsidRPr="008E3C46">
                    <w:rPr>
                      <w:color w:val="7F7F7F"/>
                      <w:sz w:val="28"/>
                      <w:szCs w:val="28"/>
                      <w:vertAlign w:val="superscript"/>
                    </w:rPr>
                    <w:t>th</w:t>
                  </w:r>
                  <w:r w:rsidRPr="008E3C46">
                    <w:rPr>
                      <w:color w:val="7F7F7F"/>
                      <w:sz w:val="28"/>
                      <w:szCs w:val="28"/>
                    </w:rPr>
                    <w:t>, 2009</w:t>
                  </w:r>
                </w:p>
              </w:txbxContent>
            </v:textbox>
          </v:shape>
        </w:pict>
      </w:r>
      <w:r>
        <w:pict>
          <v:shape id="_x0000_s1029" type="#_x0000_t202" style="position:absolute;left:0;text-align:left;margin-left:13.9pt;margin-top:131.45pt;width:424.5pt;height:30.75pt;z-index:251653120" stroked="f">
            <v:textbox style="mso-next-textbox:#_x0000_s1029">
              <w:txbxContent>
                <w:p w14:paraId="118EC47D" w14:textId="77777777" w:rsidR="005977C8" w:rsidRPr="008E3C46" w:rsidRDefault="005977C8" w:rsidP="000A36CA">
                  <w:pPr>
                    <w:rPr>
                      <w:b/>
                      <w:color w:val="7F7F7F"/>
                      <w:sz w:val="32"/>
                      <w:szCs w:val="32"/>
                    </w:rPr>
                  </w:pPr>
                  <w:proofErr w:type="gramStart"/>
                  <w:r w:rsidRPr="008E3C46">
                    <w:rPr>
                      <w:b/>
                      <w:color w:val="7F7F7F"/>
                      <w:sz w:val="32"/>
                      <w:szCs w:val="32"/>
                    </w:rPr>
                    <w:t>CS</w:t>
                  </w:r>
                  <w:r>
                    <w:rPr>
                      <w:b/>
                      <w:color w:val="7F7F7F"/>
                      <w:sz w:val="32"/>
                      <w:szCs w:val="32"/>
                    </w:rPr>
                    <w:t xml:space="preserve">554  </w:t>
                  </w:r>
                  <w:r w:rsidRPr="008E3C46">
                    <w:rPr>
                      <w:b/>
                      <w:color w:val="7F7F7F"/>
                      <w:sz w:val="32"/>
                      <w:szCs w:val="32"/>
                    </w:rPr>
                    <w:t>-</w:t>
                  </w:r>
                  <w:proofErr w:type="gramEnd"/>
                  <w:r w:rsidRPr="008E3C46">
                    <w:rPr>
                      <w:b/>
                      <w:color w:val="7F7F7F"/>
                      <w:sz w:val="32"/>
                      <w:szCs w:val="32"/>
                    </w:rPr>
                    <w:t xml:space="preserve">  </w:t>
                  </w:r>
                  <w:r>
                    <w:rPr>
                      <w:b/>
                      <w:color w:val="7F7F7F"/>
                      <w:sz w:val="32"/>
                      <w:szCs w:val="32"/>
                    </w:rPr>
                    <w:t>Design for Software &amp; Systems</w:t>
                  </w:r>
                </w:p>
                <w:p w14:paraId="2D14B71E" w14:textId="77777777" w:rsidR="005977C8" w:rsidRPr="000A36CA" w:rsidRDefault="005977C8" w:rsidP="000A36CA">
                  <w:pPr>
                    <w:rPr>
                      <w:szCs w:val="32"/>
                    </w:rPr>
                  </w:pPr>
                </w:p>
              </w:txbxContent>
            </v:textbox>
          </v:shape>
        </w:pict>
      </w:r>
      <w:r w:rsidR="00D2614C" w:rsidRPr="00D91263">
        <w:rPr>
          <w:color w:val="244061"/>
          <w:sz w:val="48"/>
          <w:szCs w:val="48"/>
        </w:rPr>
        <w:br w:type="page"/>
      </w:r>
      <w:r w:rsidR="00D2614C" w:rsidRPr="00D91263">
        <w:rPr>
          <w:b/>
          <w:color w:val="244061"/>
          <w:sz w:val="48"/>
          <w:szCs w:val="48"/>
        </w:rPr>
        <w:lastRenderedPageBreak/>
        <w:t>Table of contents</w:t>
      </w:r>
    </w:p>
    <w:sdt>
      <w:sdtPr>
        <w:rPr>
          <w:b w:val="0"/>
          <w:bCs w:val="0"/>
          <w:color w:val="auto"/>
          <w:sz w:val="22"/>
          <w:szCs w:val="22"/>
          <w:lang w:eastAsia="fr-FR"/>
        </w:rPr>
        <w:id w:val="1695499587"/>
        <w:docPartObj>
          <w:docPartGallery w:val="Table of Contents"/>
          <w:docPartUnique/>
        </w:docPartObj>
      </w:sdtPr>
      <w:sdtEndPr/>
      <w:sdtContent>
        <w:p w14:paraId="3A7AFF72" w14:textId="77777777" w:rsidR="00D2614C" w:rsidRPr="00D91263" w:rsidRDefault="00D2614C" w:rsidP="00D2614C">
          <w:pPr>
            <w:pStyle w:val="TOCHeading"/>
          </w:pPr>
        </w:p>
        <w:p w14:paraId="1BA69208" w14:textId="77777777" w:rsidR="00597B14" w:rsidRPr="00D91263" w:rsidRDefault="00320788">
          <w:pPr>
            <w:pStyle w:val="TOC1"/>
            <w:tabs>
              <w:tab w:val="right" w:leader="dot" w:pos="10054"/>
            </w:tabs>
            <w:rPr>
              <w:rFonts w:asciiTheme="minorHAnsi" w:eastAsiaTheme="minorEastAsia" w:hAnsiTheme="minorHAnsi" w:cstheme="minorBidi"/>
              <w:lang w:eastAsia="ko-KR"/>
            </w:rPr>
          </w:pPr>
          <w:r w:rsidRPr="00D91263">
            <w:fldChar w:fldCharType="begin"/>
          </w:r>
          <w:r w:rsidR="00D2614C" w:rsidRPr="00D91263">
            <w:instrText xml:space="preserve"> TOC \o "1-3" \h \z \u </w:instrText>
          </w:r>
          <w:r w:rsidRPr="00D91263">
            <w:fldChar w:fldCharType="separate"/>
          </w:r>
          <w:hyperlink w:anchor="_Toc243148181" w:history="1">
            <w:r w:rsidR="00597B14" w:rsidRPr="00D91263">
              <w:rPr>
                <w:rStyle w:val="Hyperlink"/>
                <w:b/>
              </w:rPr>
              <w:t>Illustration table</w:t>
            </w:r>
            <w:r w:rsidR="00597B14" w:rsidRPr="00D91263">
              <w:rPr>
                <w:webHidden/>
              </w:rPr>
              <w:tab/>
            </w:r>
            <w:r w:rsidRPr="00D91263">
              <w:rPr>
                <w:webHidden/>
              </w:rPr>
              <w:fldChar w:fldCharType="begin"/>
            </w:r>
            <w:r w:rsidR="00597B14" w:rsidRPr="00D91263">
              <w:rPr>
                <w:webHidden/>
              </w:rPr>
              <w:instrText xml:space="preserve"> PAGEREF _Toc243148181 \h </w:instrText>
            </w:r>
            <w:r w:rsidRPr="00D91263">
              <w:rPr>
                <w:webHidden/>
              </w:rPr>
            </w:r>
            <w:r w:rsidRPr="00D91263">
              <w:rPr>
                <w:webHidden/>
              </w:rPr>
              <w:fldChar w:fldCharType="separate"/>
            </w:r>
            <w:r w:rsidR="00597B14" w:rsidRPr="00D91263">
              <w:rPr>
                <w:webHidden/>
              </w:rPr>
              <w:t>4</w:t>
            </w:r>
            <w:r w:rsidRPr="00D91263">
              <w:rPr>
                <w:webHidden/>
              </w:rPr>
              <w:fldChar w:fldCharType="end"/>
            </w:r>
          </w:hyperlink>
        </w:p>
        <w:p w14:paraId="603CF9AC" w14:textId="77777777" w:rsidR="00597B14" w:rsidRPr="00D91263" w:rsidRDefault="0039576E">
          <w:pPr>
            <w:pStyle w:val="TOC1"/>
            <w:tabs>
              <w:tab w:val="right" w:leader="dot" w:pos="10054"/>
            </w:tabs>
            <w:rPr>
              <w:rFonts w:asciiTheme="minorHAnsi" w:eastAsiaTheme="minorEastAsia" w:hAnsiTheme="minorHAnsi" w:cstheme="minorBidi"/>
              <w:lang w:eastAsia="ko-KR"/>
            </w:rPr>
          </w:pPr>
          <w:hyperlink w:anchor="_Toc243148182" w:history="1">
            <w:r w:rsidR="00597B14" w:rsidRPr="00D91263">
              <w:rPr>
                <w:rStyle w:val="Hyperlink"/>
                <w:b/>
              </w:rPr>
              <w:t>Introduction</w:t>
            </w:r>
            <w:r w:rsidR="00597B14" w:rsidRPr="00D91263">
              <w:rPr>
                <w:webHidden/>
              </w:rPr>
              <w:tab/>
            </w:r>
            <w:r w:rsidR="00320788" w:rsidRPr="00D91263">
              <w:rPr>
                <w:webHidden/>
              </w:rPr>
              <w:fldChar w:fldCharType="begin"/>
            </w:r>
            <w:r w:rsidR="00597B14" w:rsidRPr="00D91263">
              <w:rPr>
                <w:webHidden/>
              </w:rPr>
              <w:instrText xml:space="preserve"> PAGEREF _Toc243148182 \h </w:instrText>
            </w:r>
            <w:r w:rsidR="00320788" w:rsidRPr="00D91263">
              <w:rPr>
                <w:webHidden/>
              </w:rPr>
            </w:r>
            <w:r w:rsidR="00320788" w:rsidRPr="00D91263">
              <w:rPr>
                <w:webHidden/>
              </w:rPr>
              <w:fldChar w:fldCharType="separate"/>
            </w:r>
            <w:r w:rsidR="00597B14" w:rsidRPr="00D91263">
              <w:rPr>
                <w:webHidden/>
              </w:rPr>
              <w:t>5</w:t>
            </w:r>
            <w:r w:rsidR="00320788" w:rsidRPr="00D91263">
              <w:rPr>
                <w:webHidden/>
              </w:rPr>
              <w:fldChar w:fldCharType="end"/>
            </w:r>
          </w:hyperlink>
        </w:p>
        <w:p w14:paraId="1E43213D" w14:textId="77777777" w:rsidR="00597B14" w:rsidRPr="00D91263" w:rsidRDefault="0039576E">
          <w:pPr>
            <w:pStyle w:val="TOC1"/>
            <w:tabs>
              <w:tab w:val="left" w:pos="440"/>
              <w:tab w:val="right" w:leader="dot" w:pos="10054"/>
            </w:tabs>
            <w:rPr>
              <w:rFonts w:asciiTheme="minorHAnsi" w:eastAsiaTheme="minorEastAsia" w:hAnsiTheme="minorHAnsi" w:cstheme="minorBidi"/>
              <w:lang w:eastAsia="ko-KR"/>
            </w:rPr>
          </w:pPr>
          <w:hyperlink w:anchor="_Toc243148183" w:history="1">
            <w:r w:rsidR="00597B14" w:rsidRPr="00D91263">
              <w:rPr>
                <w:rStyle w:val="Hyperlink"/>
                <w:b/>
              </w:rPr>
              <w:t>1.</w:t>
            </w:r>
            <w:r w:rsidR="00597B14" w:rsidRPr="00D91263">
              <w:rPr>
                <w:rFonts w:asciiTheme="minorHAnsi" w:eastAsiaTheme="minorEastAsia" w:hAnsiTheme="minorHAnsi" w:cstheme="minorBidi"/>
                <w:lang w:eastAsia="ko-KR"/>
              </w:rPr>
              <w:tab/>
            </w:r>
            <w:r w:rsidR="00597B14" w:rsidRPr="00D91263">
              <w:rPr>
                <w:rStyle w:val="Hyperlink"/>
                <w:b/>
              </w:rPr>
              <w:t>Problem understanding</w:t>
            </w:r>
            <w:r w:rsidR="00597B14" w:rsidRPr="00D91263">
              <w:rPr>
                <w:webHidden/>
              </w:rPr>
              <w:tab/>
            </w:r>
            <w:r w:rsidR="00320788" w:rsidRPr="00D91263">
              <w:rPr>
                <w:webHidden/>
              </w:rPr>
              <w:fldChar w:fldCharType="begin"/>
            </w:r>
            <w:r w:rsidR="00597B14" w:rsidRPr="00D91263">
              <w:rPr>
                <w:webHidden/>
              </w:rPr>
              <w:instrText xml:space="preserve"> PAGEREF _Toc243148183 \h </w:instrText>
            </w:r>
            <w:r w:rsidR="00320788" w:rsidRPr="00D91263">
              <w:rPr>
                <w:webHidden/>
              </w:rPr>
            </w:r>
            <w:r w:rsidR="00320788" w:rsidRPr="00D91263">
              <w:rPr>
                <w:webHidden/>
              </w:rPr>
              <w:fldChar w:fldCharType="separate"/>
            </w:r>
            <w:r w:rsidR="00597B14" w:rsidRPr="00D91263">
              <w:rPr>
                <w:webHidden/>
              </w:rPr>
              <w:t>6</w:t>
            </w:r>
            <w:r w:rsidR="00320788" w:rsidRPr="00D91263">
              <w:rPr>
                <w:webHidden/>
              </w:rPr>
              <w:fldChar w:fldCharType="end"/>
            </w:r>
          </w:hyperlink>
        </w:p>
        <w:p w14:paraId="105EEE44" w14:textId="77777777" w:rsidR="00597B14" w:rsidRPr="00D91263" w:rsidRDefault="0039576E">
          <w:pPr>
            <w:pStyle w:val="TOC2"/>
            <w:tabs>
              <w:tab w:val="left" w:pos="880"/>
              <w:tab w:val="right" w:leader="dot" w:pos="10054"/>
            </w:tabs>
            <w:rPr>
              <w:rFonts w:asciiTheme="minorHAnsi" w:eastAsiaTheme="minorEastAsia" w:hAnsiTheme="minorHAnsi" w:cstheme="minorBidi"/>
              <w:lang w:eastAsia="ko-KR"/>
            </w:rPr>
          </w:pPr>
          <w:hyperlink w:anchor="_Toc243148184" w:history="1">
            <w:r w:rsidR="00597B14" w:rsidRPr="00D91263">
              <w:rPr>
                <w:rStyle w:val="Hyperlink"/>
              </w:rPr>
              <w:t>1.1.</w:t>
            </w:r>
            <w:r w:rsidR="00597B14" w:rsidRPr="00D91263">
              <w:rPr>
                <w:rFonts w:asciiTheme="minorHAnsi" w:eastAsiaTheme="minorEastAsia" w:hAnsiTheme="minorHAnsi" w:cstheme="minorBidi"/>
                <w:lang w:eastAsia="ko-KR"/>
              </w:rPr>
              <w:tab/>
            </w:r>
            <w:r w:rsidR="00597B14" w:rsidRPr="00D91263">
              <w:rPr>
                <w:rStyle w:val="Hyperlink"/>
              </w:rPr>
              <w:t>Business case &amp; system context</w:t>
            </w:r>
            <w:r w:rsidR="00597B14" w:rsidRPr="00D91263">
              <w:rPr>
                <w:webHidden/>
              </w:rPr>
              <w:tab/>
            </w:r>
            <w:r w:rsidR="00320788" w:rsidRPr="00D91263">
              <w:rPr>
                <w:webHidden/>
              </w:rPr>
              <w:fldChar w:fldCharType="begin"/>
            </w:r>
            <w:r w:rsidR="00597B14" w:rsidRPr="00D91263">
              <w:rPr>
                <w:webHidden/>
              </w:rPr>
              <w:instrText xml:space="preserve"> PAGEREF _Toc243148184 \h </w:instrText>
            </w:r>
            <w:r w:rsidR="00320788" w:rsidRPr="00D91263">
              <w:rPr>
                <w:webHidden/>
              </w:rPr>
            </w:r>
            <w:r w:rsidR="00320788" w:rsidRPr="00D91263">
              <w:rPr>
                <w:webHidden/>
              </w:rPr>
              <w:fldChar w:fldCharType="separate"/>
            </w:r>
            <w:r w:rsidR="00597B14" w:rsidRPr="00D91263">
              <w:rPr>
                <w:webHidden/>
              </w:rPr>
              <w:t>6</w:t>
            </w:r>
            <w:r w:rsidR="00320788" w:rsidRPr="00D91263">
              <w:rPr>
                <w:webHidden/>
              </w:rPr>
              <w:fldChar w:fldCharType="end"/>
            </w:r>
          </w:hyperlink>
        </w:p>
        <w:p w14:paraId="24E756A9"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185" w:history="1">
            <w:r w:rsidR="00597B14" w:rsidRPr="00D91263">
              <w:rPr>
                <w:rStyle w:val="Hyperlink"/>
                <w:b/>
                <w:bCs/>
                <w:smallCaps/>
                <w:spacing w:val="5"/>
              </w:rPr>
              <w:t>1.1.1.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FDIR utility</w:t>
            </w:r>
            <w:r w:rsidR="00597B14" w:rsidRPr="00D91263">
              <w:rPr>
                <w:webHidden/>
              </w:rPr>
              <w:tab/>
            </w:r>
            <w:r w:rsidR="00320788" w:rsidRPr="00D91263">
              <w:rPr>
                <w:webHidden/>
              </w:rPr>
              <w:fldChar w:fldCharType="begin"/>
            </w:r>
            <w:r w:rsidR="00597B14" w:rsidRPr="00D91263">
              <w:rPr>
                <w:webHidden/>
              </w:rPr>
              <w:instrText xml:space="preserve"> PAGEREF _Toc243148185 \h </w:instrText>
            </w:r>
            <w:r w:rsidR="00320788" w:rsidRPr="00D91263">
              <w:rPr>
                <w:webHidden/>
              </w:rPr>
            </w:r>
            <w:r w:rsidR="00320788" w:rsidRPr="00D91263">
              <w:rPr>
                <w:webHidden/>
              </w:rPr>
              <w:fldChar w:fldCharType="separate"/>
            </w:r>
            <w:r w:rsidR="00597B14" w:rsidRPr="00D91263">
              <w:rPr>
                <w:webHidden/>
              </w:rPr>
              <w:t>6</w:t>
            </w:r>
            <w:r w:rsidR="00320788" w:rsidRPr="00D91263">
              <w:rPr>
                <w:webHidden/>
              </w:rPr>
              <w:fldChar w:fldCharType="end"/>
            </w:r>
          </w:hyperlink>
        </w:p>
        <w:p w14:paraId="59F44E76"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186" w:history="1">
            <w:r w:rsidR="00597B14" w:rsidRPr="00D91263">
              <w:rPr>
                <w:rStyle w:val="Hyperlink"/>
                <w:b/>
                <w:bCs/>
                <w:smallCaps/>
                <w:spacing w:val="5"/>
              </w:rPr>
              <w:t>1.1.2.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System requirements</w:t>
            </w:r>
            <w:r w:rsidR="00597B14" w:rsidRPr="00D91263">
              <w:rPr>
                <w:webHidden/>
              </w:rPr>
              <w:tab/>
            </w:r>
            <w:r w:rsidR="00320788" w:rsidRPr="00D91263">
              <w:rPr>
                <w:webHidden/>
              </w:rPr>
              <w:fldChar w:fldCharType="begin"/>
            </w:r>
            <w:r w:rsidR="00597B14" w:rsidRPr="00D91263">
              <w:rPr>
                <w:webHidden/>
              </w:rPr>
              <w:instrText xml:space="preserve"> PAGEREF _Toc243148186 \h </w:instrText>
            </w:r>
            <w:r w:rsidR="00320788" w:rsidRPr="00D91263">
              <w:rPr>
                <w:webHidden/>
              </w:rPr>
            </w:r>
            <w:r w:rsidR="00320788" w:rsidRPr="00D91263">
              <w:rPr>
                <w:webHidden/>
              </w:rPr>
              <w:fldChar w:fldCharType="separate"/>
            </w:r>
            <w:r w:rsidR="00597B14" w:rsidRPr="00D91263">
              <w:rPr>
                <w:webHidden/>
              </w:rPr>
              <w:t>6</w:t>
            </w:r>
            <w:r w:rsidR="00320788" w:rsidRPr="00D91263">
              <w:rPr>
                <w:webHidden/>
              </w:rPr>
              <w:fldChar w:fldCharType="end"/>
            </w:r>
          </w:hyperlink>
        </w:p>
        <w:p w14:paraId="0C72E022" w14:textId="77777777" w:rsidR="00597B14" w:rsidRPr="00D91263" w:rsidRDefault="0039576E">
          <w:pPr>
            <w:pStyle w:val="TOC2"/>
            <w:tabs>
              <w:tab w:val="left" w:pos="880"/>
              <w:tab w:val="right" w:leader="dot" w:pos="10054"/>
            </w:tabs>
            <w:rPr>
              <w:rFonts w:asciiTheme="minorHAnsi" w:eastAsiaTheme="minorEastAsia" w:hAnsiTheme="minorHAnsi" w:cstheme="minorBidi"/>
              <w:lang w:eastAsia="ko-KR"/>
            </w:rPr>
          </w:pPr>
          <w:hyperlink w:anchor="_Toc243148187" w:history="1">
            <w:r w:rsidR="00597B14" w:rsidRPr="00D91263">
              <w:rPr>
                <w:rStyle w:val="Hyperlink"/>
              </w:rPr>
              <w:t>1.2.</w:t>
            </w:r>
            <w:r w:rsidR="00597B14" w:rsidRPr="00D91263">
              <w:rPr>
                <w:rFonts w:asciiTheme="minorHAnsi" w:eastAsiaTheme="minorEastAsia" w:hAnsiTheme="minorHAnsi" w:cstheme="minorBidi"/>
                <w:lang w:eastAsia="ko-KR"/>
              </w:rPr>
              <w:tab/>
            </w:r>
            <w:r w:rsidR="00597B14" w:rsidRPr="00D91263">
              <w:rPr>
                <w:rStyle w:val="Hyperlink"/>
              </w:rPr>
              <w:t>Problem frames</w:t>
            </w:r>
            <w:r w:rsidR="00597B14" w:rsidRPr="00D91263">
              <w:rPr>
                <w:webHidden/>
              </w:rPr>
              <w:tab/>
            </w:r>
            <w:r w:rsidR="00320788" w:rsidRPr="00D91263">
              <w:rPr>
                <w:webHidden/>
              </w:rPr>
              <w:fldChar w:fldCharType="begin"/>
            </w:r>
            <w:r w:rsidR="00597B14" w:rsidRPr="00D91263">
              <w:rPr>
                <w:webHidden/>
              </w:rPr>
              <w:instrText xml:space="preserve"> PAGEREF _Toc243148187 \h </w:instrText>
            </w:r>
            <w:r w:rsidR="00320788" w:rsidRPr="00D91263">
              <w:rPr>
                <w:webHidden/>
              </w:rPr>
            </w:r>
            <w:r w:rsidR="00320788" w:rsidRPr="00D91263">
              <w:rPr>
                <w:webHidden/>
              </w:rPr>
              <w:fldChar w:fldCharType="separate"/>
            </w:r>
            <w:r w:rsidR="00597B14" w:rsidRPr="00D91263">
              <w:rPr>
                <w:webHidden/>
              </w:rPr>
              <w:t>6</w:t>
            </w:r>
            <w:r w:rsidR="00320788" w:rsidRPr="00D91263">
              <w:rPr>
                <w:webHidden/>
              </w:rPr>
              <w:fldChar w:fldCharType="end"/>
            </w:r>
          </w:hyperlink>
        </w:p>
        <w:p w14:paraId="2E0D34F8"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188" w:history="1">
            <w:r w:rsidR="00597B14" w:rsidRPr="00D91263">
              <w:rPr>
                <w:rStyle w:val="Hyperlink"/>
                <w:b/>
                <w:bCs/>
                <w:smallCaps/>
                <w:spacing w:val="5"/>
              </w:rPr>
              <w:t>1.2.1.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Domains identification</w:t>
            </w:r>
            <w:r w:rsidR="00597B14" w:rsidRPr="00D91263">
              <w:rPr>
                <w:webHidden/>
              </w:rPr>
              <w:tab/>
            </w:r>
            <w:r w:rsidR="00320788" w:rsidRPr="00D91263">
              <w:rPr>
                <w:webHidden/>
              </w:rPr>
              <w:fldChar w:fldCharType="begin"/>
            </w:r>
            <w:r w:rsidR="00597B14" w:rsidRPr="00D91263">
              <w:rPr>
                <w:webHidden/>
              </w:rPr>
              <w:instrText xml:space="preserve"> PAGEREF _Toc243148188 \h </w:instrText>
            </w:r>
            <w:r w:rsidR="00320788" w:rsidRPr="00D91263">
              <w:rPr>
                <w:webHidden/>
              </w:rPr>
            </w:r>
            <w:r w:rsidR="00320788" w:rsidRPr="00D91263">
              <w:rPr>
                <w:webHidden/>
              </w:rPr>
              <w:fldChar w:fldCharType="separate"/>
            </w:r>
            <w:r w:rsidR="00597B14" w:rsidRPr="00D91263">
              <w:rPr>
                <w:webHidden/>
              </w:rPr>
              <w:t>6</w:t>
            </w:r>
            <w:r w:rsidR="00320788" w:rsidRPr="00D91263">
              <w:rPr>
                <w:webHidden/>
              </w:rPr>
              <w:fldChar w:fldCharType="end"/>
            </w:r>
          </w:hyperlink>
        </w:p>
        <w:p w14:paraId="4BB5E5E9"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189" w:history="1">
            <w:r w:rsidR="00597B14" w:rsidRPr="00D91263">
              <w:rPr>
                <w:rStyle w:val="Hyperlink"/>
                <w:b/>
                <w:bCs/>
                <w:smallCaps/>
                <w:spacing w:val="5"/>
              </w:rPr>
              <w:t>1.2.2.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Context Diagram</w:t>
            </w:r>
            <w:r w:rsidR="00597B14" w:rsidRPr="00D91263">
              <w:rPr>
                <w:webHidden/>
              </w:rPr>
              <w:tab/>
            </w:r>
            <w:r w:rsidR="00320788" w:rsidRPr="00D91263">
              <w:rPr>
                <w:webHidden/>
              </w:rPr>
              <w:fldChar w:fldCharType="begin"/>
            </w:r>
            <w:r w:rsidR="00597B14" w:rsidRPr="00D91263">
              <w:rPr>
                <w:webHidden/>
              </w:rPr>
              <w:instrText xml:space="preserve"> PAGEREF _Toc243148189 \h </w:instrText>
            </w:r>
            <w:r w:rsidR="00320788" w:rsidRPr="00D91263">
              <w:rPr>
                <w:webHidden/>
              </w:rPr>
            </w:r>
            <w:r w:rsidR="00320788" w:rsidRPr="00D91263">
              <w:rPr>
                <w:webHidden/>
              </w:rPr>
              <w:fldChar w:fldCharType="separate"/>
            </w:r>
            <w:r w:rsidR="00597B14" w:rsidRPr="00D91263">
              <w:rPr>
                <w:webHidden/>
              </w:rPr>
              <w:t>6</w:t>
            </w:r>
            <w:r w:rsidR="00320788" w:rsidRPr="00D91263">
              <w:rPr>
                <w:webHidden/>
              </w:rPr>
              <w:fldChar w:fldCharType="end"/>
            </w:r>
          </w:hyperlink>
        </w:p>
        <w:p w14:paraId="1C41F0FE"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190" w:history="1">
            <w:r w:rsidR="00597B14" w:rsidRPr="00D91263">
              <w:rPr>
                <w:rStyle w:val="Hyperlink"/>
                <w:b/>
                <w:bCs/>
                <w:smallCaps/>
                <w:spacing w:val="5"/>
              </w:rPr>
              <w:t>1.2.3.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Problem frames</w:t>
            </w:r>
            <w:r w:rsidR="00597B14" w:rsidRPr="00D91263">
              <w:rPr>
                <w:webHidden/>
              </w:rPr>
              <w:tab/>
            </w:r>
            <w:r w:rsidR="00320788" w:rsidRPr="00D91263">
              <w:rPr>
                <w:webHidden/>
              </w:rPr>
              <w:fldChar w:fldCharType="begin"/>
            </w:r>
            <w:r w:rsidR="00597B14" w:rsidRPr="00D91263">
              <w:rPr>
                <w:webHidden/>
              </w:rPr>
              <w:instrText xml:space="preserve"> PAGEREF _Toc243148190 \h </w:instrText>
            </w:r>
            <w:r w:rsidR="00320788" w:rsidRPr="00D91263">
              <w:rPr>
                <w:webHidden/>
              </w:rPr>
            </w:r>
            <w:r w:rsidR="00320788" w:rsidRPr="00D91263">
              <w:rPr>
                <w:webHidden/>
              </w:rPr>
              <w:fldChar w:fldCharType="separate"/>
            </w:r>
            <w:r w:rsidR="00597B14" w:rsidRPr="00D91263">
              <w:rPr>
                <w:webHidden/>
              </w:rPr>
              <w:t>6</w:t>
            </w:r>
            <w:r w:rsidR="00320788" w:rsidRPr="00D91263">
              <w:rPr>
                <w:webHidden/>
              </w:rPr>
              <w:fldChar w:fldCharType="end"/>
            </w:r>
          </w:hyperlink>
        </w:p>
        <w:p w14:paraId="28C6EF7B" w14:textId="77777777" w:rsidR="00597B14" w:rsidRPr="00D91263" w:rsidRDefault="0039576E">
          <w:pPr>
            <w:pStyle w:val="TOC1"/>
            <w:tabs>
              <w:tab w:val="left" w:pos="440"/>
              <w:tab w:val="right" w:leader="dot" w:pos="10054"/>
            </w:tabs>
            <w:rPr>
              <w:rFonts w:asciiTheme="minorHAnsi" w:eastAsiaTheme="minorEastAsia" w:hAnsiTheme="minorHAnsi" w:cstheme="minorBidi"/>
              <w:lang w:eastAsia="ko-KR"/>
            </w:rPr>
          </w:pPr>
          <w:hyperlink w:anchor="_Toc243148191" w:history="1">
            <w:r w:rsidR="00597B14" w:rsidRPr="00D91263">
              <w:rPr>
                <w:rStyle w:val="Hyperlink"/>
                <w:b/>
              </w:rPr>
              <w:t>2.</w:t>
            </w:r>
            <w:r w:rsidR="00597B14" w:rsidRPr="00D91263">
              <w:rPr>
                <w:rFonts w:asciiTheme="minorHAnsi" w:eastAsiaTheme="minorEastAsia" w:hAnsiTheme="minorHAnsi" w:cstheme="minorBidi"/>
                <w:lang w:eastAsia="ko-KR"/>
              </w:rPr>
              <w:tab/>
            </w:r>
            <w:r w:rsidR="00597B14" w:rsidRPr="00D91263">
              <w:rPr>
                <w:rStyle w:val="Hyperlink"/>
                <w:b/>
              </w:rPr>
              <w:t>Functional requirements (use-case model)</w:t>
            </w:r>
            <w:r w:rsidR="00597B14" w:rsidRPr="00D91263">
              <w:rPr>
                <w:webHidden/>
              </w:rPr>
              <w:tab/>
            </w:r>
            <w:r w:rsidR="00320788" w:rsidRPr="00D91263">
              <w:rPr>
                <w:webHidden/>
              </w:rPr>
              <w:fldChar w:fldCharType="begin"/>
            </w:r>
            <w:r w:rsidR="00597B14" w:rsidRPr="00D91263">
              <w:rPr>
                <w:webHidden/>
              </w:rPr>
              <w:instrText xml:space="preserve"> PAGEREF _Toc243148191 \h </w:instrText>
            </w:r>
            <w:r w:rsidR="00320788" w:rsidRPr="00D91263">
              <w:rPr>
                <w:webHidden/>
              </w:rPr>
            </w:r>
            <w:r w:rsidR="00320788" w:rsidRPr="00D91263">
              <w:rPr>
                <w:webHidden/>
              </w:rPr>
              <w:fldChar w:fldCharType="separate"/>
            </w:r>
            <w:r w:rsidR="00597B14" w:rsidRPr="00D91263">
              <w:rPr>
                <w:webHidden/>
              </w:rPr>
              <w:t>7</w:t>
            </w:r>
            <w:r w:rsidR="00320788" w:rsidRPr="00D91263">
              <w:rPr>
                <w:webHidden/>
              </w:rPr>
              <w:fldChar w:fldCharType="end"/>
            </w:r>
          </w:hyperlink>
        </w:p>
        <w:p w14:paraId="72DE05CA" w14:textId="77777777" w:rsidR="00597B14" w:rsidRPr="00D91263" w:rsidRDefault="0039576E">
          <w:pPr>
            <w:pStyle w:val="TOC2"/>
            <w:tabs>
              <w:tab w:val="left" w:pos="880"/>
              <w:tab w:val="right" w:leader="dot" w:pos="10054"/>
            </w:tabs>
            <w:rPr>
              <w:rFonts w:asciiTheme="minorHAnsi" w:eastAsiaTheme="minorEastAsia" w:hAnsiTheme="minorHAnsi" w:cstheme="minorBidi"/>
              <w:lang w:eastAsia="ko-KR"/>
            </w:rPr>
          </w:pPr>
          <w:hyperlink w:anchor="_Toc243148192" w:history="1">
            <w:r w:rsidR="00597B14" w:rsidRPr="00D91263">
              <w:rPr>
                <w:rStyle w:val="Hyperlink"/>
              </w:rPr>
              <w:t>2.1.</w:t>
            </w:r>
            <w:r w:rsidR="00597B14" w:rsidRPr="00D91263">
              <w:rPr>
                <w:rFonts w:asciiTheme="minorHAnsi" w:eastAsiaTheme="minorEastAsia" w:hAnsiTheme="minorHAnsi" w:cstheme="minorBidi"/>
                <w:lang w:eastAsia="ko-KR"/>
              </w:rPr>
              <w:tab/>
            </w:r>
            <w:r w:rsidR="00597B14" w:rsidRPr="00D91263">
              <w:rPr>
                <w:rStyle w:val="Hyperlink"/>
              </w:rPr>
              <w:t>Use-case diagram</w:t>
            </w:r>
            <w:r w:rsidR="00597B14" w:rsidRPr="00D91263">
              <w:rPr>
                <w:webHidden/>
              </w:rPr>
              <w:tab/>
            </w:r>
            <w:r w:rsidR="00320788" w:rsidRPr="00D91263">
              <w:rPr>
                <w:webHidden/>
              </w:rPr>
              <w:fldChar w:fldCharType="begin"/>
            </w:r>
            <w:r w:rsidR="00597B14" w:rsidRPr="00D91263">
              <w:rPr>
                <w:webHidden/>
              </w:rPr>
              <w:instrText xml:space="preserve"> PAGEREF _Toc243148192 \h </w:instrText>
            </w:r>
            <w:r w:rsidR="00320788" w:rsidRPr="00D91263">
              <w:rPr>
                <w:webHidden/>
              </w:rPr>
            </w:r>
            <w:r w:rsidR="00320788" w:rsidRPr="00D91263">
              <w:rPr>
                <w:webHidden/>
              </w:rPr>
              <w:fldChar w:fldCharType="separate"/>
            </w:r>
            <w:r w:rsidR="00597B14" w:rsidRPr="00D91263">
              <w:rPr>
                <w:webHidden/>
              </w:rPr>
              <w:t>7</w:t>
            </w:r>
            <w:r w:rsidR="00320788" w:rsidRPr="00D91263">
              <w:rPr>
                <w:webHidden/>
              </w:rPr>
              <w:fldChar w:fldCharType="end"/>
            </w:r>
          </w:hyperlink>
        </w:p>
        <w:p w14:paraId="4A911ADB"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193" w:history="1">
            <w:r w:rsidR="00597B14" w:rsidRPr="00D91263">
              <w:rPr>
                <w:rStyle w:val="Hyperlink"/>
                <w:b/>
                <w:bCs/>
                <w:smallCaps/>
                <w:spacing w:val="5"/>
              </w:rPr>
              <w:t>2.1.1.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Actors description</w:t>
            </w:r>
            <w:r w:rsidR="00597B14" w:rsidRPr="00D91263">
              <w:rPr>
                <w:webHidden/>
              </w:rPr>
              <w:tab/>
            </w:r>
            <w:r w:rsidR="00320788" w:rsidRPr="00D91263">
              <w:rPr>
                <w:webHidden/>
              </w:rPr>
              <w:fldChar w:fldCharType="begin"/>
            </w:r>
            <w:r w:rsidR="00597B14" w:rsidRPr="00D91263">
              <w:rPr>
                <w:webHidden/>
              </w:rPr>
              <w:instrText xml:space="preserve"> PAGEREF _Toc243148193 \h </w:instrText>
            </w:r>
            <w:r w:rsidR="00320788" w:rsidRPr="00D91263">
              <w:rPr>
                <w:webHidden/>
              </w:rPr>
            </w:r>
            <w:r w:rsidR="00320788" w:rsidRPr="00D91263">
              <w:rPr>
                <w:webHidden/>
              </w:rPr>
              <w:fldChar w:fldCharType="separate"/>
            </w:r>
            <w:r w:rsidR="00597B14" w:rsidRPr="00D91263">
              <w:rPr>
                <w:webHidden/>
              </w:rPr>
              <w:t>7</w:t>
            </w:r>
            <w:r w:rsidR="00320788" w:rsidRPr="00D91263">
              <w:rPr>
                <w:webHidden/>
              </w:rPr>
              <w:fldChar w:fldCharType="end"/>
            </w:r>
          </w:hyperlink>
        </w:p>
        <w:p w14:paraId="3BC022CB"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194" w:history="1">
            <w:r w:rsidR="00597B14" w:rsidRPr="00D91263">
              <w:rPr>
                <w:rStyle w:val="Hyperlink"/>
                <w:b/>
                <w:bCs/>
                <w:smallCaps/>
                <w:spacing w:val="5"/>
              </w:rPr>
              <w:t>2.1.2.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Use-case diagram</w:t>
            </w:r>
            <w:r w:rsidR="00597B14" w:rsidRPr="00D91263">
              <w:rPr>
                <w:webHidden/>
              </w:rPr>
              <w:tab/>
            </w:r>
            <w:r w:rsidR="00320788" w:rsidRPr="00D91263">
              <w:rPr>
                <w:webHidden/>
              </w:rPr>
              <w:fldChar w:fldCharType="begin"/>
            </w:r>
            <w:r w:rsidR="00597B14" w:rsidRPr="00D91263">
              <w:rPr>
                <w:webHidden/>
              </w:rPr>
              <w:instrText xml:space="preserve"> PAGEREF _Toc243148194 \h </w:instrText>
            </w:r>
            <w:r w:rsidR="00320788" w:rsidRPr="00D91263">
              <w:rPr>
                <w:webHidden/>
              </w:rPr>
            </w:r>
            <w:r w:rsidR="00320788" w:rsidRPr="00D91263">
              <w:rPr>
                <w:webHidden/>
              </w:rPr>
              <w:fldChar w:fldCharType="separate"/>
            </w:r>
            <w:r w:rsidR="00597B14" w:rsidRPr="00D91263">
              <w:rPr>
                <w:webHidden/>
              </w:rPr>
              <w:t>7</w:t>
            </w:r>
            <w:r w:rsidR="00320788" w:rsidRPr="00D91263">
              <w:rPr>
                <w:webHidden/>
              </w:rPr>
              <w:fldChar w:fldCharType="end"/>
            </w:r>
          </w:hyperlink>
        </w:p>
        <w:p w14:paraId="55039A6A"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195" w:history="1">
            <w:r w:rsidR="00597B14" w:rsidRPr="00D91263">
              <w:rPr>
                <w:rStyle w:val="Hyperlink"/>
                <w:b/>
                <w:bCs/>
                <w:smallCaps/>
                <w:spacing w:val="5"/>
              </w:rPr>
              <w:t>2.1.3.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Use-case specifications</w:t>
            </w:r>
            <w:r w:rsidR="00597B14" w:rsidRPr="00D91263">
              <w:rPr>
                <w:webHidden/>
              </w:rPr>
              <w:tab/>
            </w:r>
            <w:r w:rsidR="00320788" w:rsidRPr="00D91263">
              <w:rPr>
                <w:webHidden/>
              </w:rPr>
              <w:fldChar w:fldCharType="begin"/>
            </w:r>
            <w:r w:rsidR="00597B14" w:rsidRPr="00D91263">
              <w:rPr>
                <w:webHidden/>
              </w:rPr>
              <w:instrText xml:space="preserve"> PAGEREF _Toc243148195 \h </w:instrText>
            </w:r>
            <w:r w:rsidR="00320788" w:rsidRPr="00D91263">
              <w:rPr>
                <w:webHidden/>
              </w:rPr>
            </w:r>
            <w:r w:rsidR="00320788" w:rsidRPr="00D91263">
              <w:rPr>
                <w:webHidden/>
              </w:rPr>
              <w:fldChar w:fldCharType="separate"/>
            </w:r>
            <w:r w:rsidR="00597B14" w:rsidRPr="00D91263">
              <w:rPr>
                <w:webHidden/>
              </w:rPr>
              <w:t>8</w:t>
            </w:r>
            <w:r w:rsidR="00320788" w:rsidRPr="00D91263">
              <w:rPr>
                <w:webHidden/>
              </w:rPr>
              <w:fldChar w:fldCharType="end"/>
            </w:r>
          </w:hyperlink>
        </w:p>
        <w:p w14:paraId="0647B817" w14:textId="77777777" w:rsidR="00597B14" w:rsidRPr="00D91263" w:rsidRDefault="0039576E">
          <w:pPr>
            <w:pStyle w:val="TOC2"/>
            <w:tabs>
              <w:tab w:val="left" w:pos="880"/>
              <w:tab w:val="right" w:leader="dot" w:pos="10054"/>
            </w:tabs>
            <w:rPr>
              <w:rFonts w:asciiTheme="minorHAnsi" w:eastAsiaTheme="minorEastAsia" w:hAnsiTheme="minorHAnsi" w:cstheme="minorBidi"/>
              <w:lang w:eastAsia="ko-KR"/>
            </w:rPr>
          </w:pPr>
          <w:hyperlink w:anchor="_Toc243148196" w:history="1">
            <w:r w:rsidR="00597B14" w:rsidRPr="00D91263">
              <w:rPr>
                <w:rStyle w:val="Hyperlink"/>
              </w:rPr>
              <w:t>2.2.</w:t>
            </w:r>
            <w:r w:rsidR="00597B14" w:rsidRPr="00D91263">
              <w:rPr>
                <w:rFonts w:asciiTheme="minorHAnsi" w:eastAsiaTheme="minorEastAsia" w:hAnsiTheme="minorHAnsi" w:cstheme="minorBidi"/>
                <w:lang w:eastAsia="ko-KR"/>
              </w:rPr>
              <w:tab/>
            </w:r>
            <w:r w:rsidR="00597B14" w:rsidRPr="00D91263">
              <w:rPr>
                <w:rStyle w:val="Hyperlink"/>
              </w:rPr>
              <w:t>Sequence diagrams</w:t>
            </w:r>
            <w:r w:rsidR="00597B14" w:rsidRPr="00D91263">
              <w:rPr>
                <w:webHidden/>
              </w:rPr>
              <w:tab/>
            </w:r>
            <w:r w:rsidR="00320788" w:rsidRPr="00D91263">
              <w:rPr>
                <w:webHidden/>
              </w:rPr>
              <w:fldChar w:fldCharType="begin"/>
            </w:r>
            <w:r w:rsidR="00597B14" w:rsidRPr="00D91263">
              <w:rPr>
                <w:webHidden/>
              </w:rPr>
              <w:instrText xml:space="preserve"> PAGEREF _Toc243148196 \h </w:instrText>
            </w:r>
            <w:r w:rsidR="00320788" w:rsidRPr="00D91263">
              <w:rPr>
                <w:webHidden/>
              </w:rPr>
            </w:r>
            <w:r w:rsidR="00320788" w:rsidRPr="00D91263">
              <w:rPr>
                <w:webHidden/>
              </w:rPr>
              <w:fldChar w:fldCharType="separate"/>
            </w:r>
            <w:r w:rsidR="00597B14" w:rsidRPr="00D91263">
              <w:rPr>
                <w:webHidden/>
              </w:rPr>
              <w:t>11</w:t>
            </w:r>
            <w:r w:rsidR="00320788" w:rsidRPr="00D91263">
              <w:rPr>
                <w:webHidden/>
              </w:rPr>
              <w:fldChar w:fldCharType="end"/>
            </w:r>
          </w:hyperlink>
        </w:p>
        <w:p w14:paraId="086E0D32"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197" w:history="1">
            <w:r w:rsidR="00597B14" w:rsidRPr="00D91263">
              <w:rPr>
                <w:rStyle w:val="Hyperlink"/>
                <w:b/>
                <w:bCs/>
                <w:smallCaps/>
                <w:spacing w:val="5"/>
              </w:rPr>
              <w:t>2.2.1.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Fault recovery</w:t>
            </w:r>
            <w:r w:rsidR="00597B14" w:rsidRPr="00D91263">
              <w:rPr>
                <w:webHidden/>
              </w:rPr>
              <w:tab/>
            </w:r>
            <w:r w:rsidR="00320788" w:rsidRPr="00D91263">
              <w:rPr>
                <w:webHidden/>
              </w:rPr>
              <w:fldChar w:fldCharType="begin"/>
            </w:r>
            <w:r w:rsidR="00597B14" w:rsidRPr="00D91263">
              <w:rPr>
                <w:webHidden/>
              </w:rPr>
              <w:instrText xml:space="preserve"> PAGEREF _Toc243148197 \h </w:instrText>
            </w:r>
            <w:r w:rsidR="00320788" w:rsidRPr="00D91263">
              <w:rPr>
                <w:webHidden/>
              </w:rPr>
            </w:r>
            <w:r w:rsidR="00320788" w:rsidRPr="00D91263">
              <w:rPr>
                <w:webHidden/>
              </w:rPr>
              <w:fldChar w:fldCharType="separate"/>
            </w:r>
            <w:r w:rsidR="00597B14" w:rsidRPr="00D91263">
              <w:rPr>
                <w:webHidden/>
              </w:rPr>
              <w:t>11</w:t>
            </w:r>
            <w:r w:rsidR="00320788" w:rsidRPr="00D91263">
              <w:rPr>
                <w:webHidden/>
              </w:rPr>
              <w:fldChar w:fldCharType="end"/>
            </w:r>
          </w:hyperlink>
        </w:p>
        <w:p w14:paraId="00FCEB8B"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198" w:history="1">
            <w:r w:rsidR="00597B14" w:rsidRPr="00D91263">
              <w:rPr>
                <w:rStyle w:val="Hyperlink"/>
                <w:b/>
                <w:bCs/>
                <w:smallCaps/>
                <w:spacing w:val="5"/>
              </w:rPr>
              <w:t>2.2.2.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Safe response in case of hazardous conditions</w:t>
            </w:r>
            <w:r w:rsidR="00597B14" w:rsidRPr="00D91263">
              <w:rPr>
                <w:webHidden/>
              </w:rPr>
              <w:tab/>
            </w:r>
            <w:r w:rsidR="00320788" w:rsidRPr="00D91263">
              <w:rPr>
                <w:webHidden/>
              </w:rPr>
              <w:fldChar w:fldCharType="begin"/>
            </w:r>
            <w:r w:rsidR="00597B14" w:rsidRPr="00D91263">
              <w:rPr>
                <w:webHidden/>
              </w:rPr>
              <w:instrText xml:space="preserve"> PAGEREF _Toc243148198 \h </w:instrText>
            </w:r>
            <w:r w:rsidR="00320788" w:rsidRPr="00D91263">
              <w:rPr>
                <w:webHidden/>
              </w:rPr>
            </w:r>
            <w:r w:rsidR="00320788" w:rsidRPr="00D91263">
              <w:rPr>
                <w:webHidden/>
              </w:rPr>
              <w:fldChar w:fldCharType="separate"/>
            </w:r>
            <w:r w:rsidR="00597B14" w:rsidRPr="00D91263">
              <w:rPr>
                <w:webHidden/>
              </w:rPr>
              <w:t>12</w:t>
            </w:r>
            <w:r w:rsidR="00320788" w:rsidRPr="00D91263">
              <w:rPr>
                <w:webHidden/>
              </w:rPr>
              <w:fldChar w:fldCharType="end"/>
            </w:r>
          </w:hyperlink>
        </w:p>
        <w:p w14:paraId="01E4E5B4"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199" w:history="1">
            <w:r w:rsidR="00597B14" w:rsidRPr="00D91263">
              <w:rPr>
                <w:rStyle w:val="Hyperlink"/>
                <w:b/>
                <w:bCs/>
                <w:smallCaps/>
                <w:spacing w:val="5"/>
              </w:rPr>
              <w:t>2.2.3.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Critical failure</w:t>
            </w:r>
            <w:r w:rsidR="00597B14" w:rsidRPr="00D91263">
              <w:rPr>
                <w:webHidden/>
              </w:rPr>
              <w:tab/>
            </w:r>
            <w:r w:rsidR="00320788" w:rsidRPr="00D91263">
              <w:rPr>
                <w:webHidden/>
              </w:rPr>
              <w:fldChar w:fldCharType="begin"/>
            </w:r>
            <w:r w:rsidR="00597B14" w:rsidRPr="00D91263">
              <w:rPr>
                <w:webHidden/>
              </w:rPr>
              <w:instrText xml:space="preserve"> PAGEREF _Toc243148199 \h </w:instrText>
            </w:r>
            <w:r w:rsidR="00320788" w:rsidRPr="00D91263">
              <w:rPr>
                <w:webHidden/>
              </w:rPr>
            </w:r>
            <w:r w:rsidR="00320788" w:rsidRPr="00D91263">
              <w:rPr>
                <w:webHidden/>
              </w:rPr>
              <w:fldChar w:fldCharType="separate"/>
            </w:r>
            <w:r w:rsidR="00597B14" w:rsidRPr="00D91263">
              <w:rPr>
                <w:webHidden/>
              </w:rPr>
              <w:t>13</w:t>
            </w:r>
            <w:r w:rsidR="00320788" w:rsidRPr="00D91263">
              <w:rPr>
                <w:webHidden/>
              </w:rPr>
              <w:fldChar w:fldCharType="end"/>
            </w:r>
          </w:hyperlink>
        </w:p>
        <w:p w14:paraId="454CD254"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200" w:history="1">
            <w:r w:rsidR="00597B14" w:rsidRPr="00D91263">
              <w:rPr>
                <w:rStyle w:val="Hyperlink"/>
                <w:b/>
                <w:bCs/>
                <w:smallCaps/>
                <w:spacing w:val="5"/>
              </w:rPr>
              <w:t>2.2.4.</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Select system &amp; get information</w:t>
            </w:r>
            <w:r w:rsidR="00597B14" w:rsidRPr="00D91263">
              <w:rPr>
                <w:webHidden/>
              </w:rPr>
              <w:tab/>
            </w:r>
            <w:r w:rsidR="00320788" w:rsidRPr="00D91263">
              <w:rPr>
                <w:webHidden/>
              </w:rPr>
              <w:fldChar w:fldCharType="begin"/>
            </w:r>
            <w:r w:rsidR="00597B14" w:rsidRPr="00D91263">
              <w:rPr>
                <w:webHidden/>
              </w:rPr>
              <w:instrText xml:space="preserve"> PAGEREF _Toc243148200 \h </w:instrText>
            </w:r>
            <w:r w:rsidR="00320788" w:rsidRPr="00D91263">
              <w:rPr>
                <w:webHidden/>
              </w:rPr>
            </w:r>
            <w:r w:rsidR="00320788" w:rsidRPr="00D91263">
              <w:rPr>
                <w:webHidden/>
              </w:rPr>
              <w:fldChar w:fldCharType="separate"/>
            </w:r>
            <w:r w:rsidR="00597B14" w:rsidRPr="00D91263">
              <w:rPr>
                <w:webHidden/>
              </w:rPr>
              <w:t>14</w:t>
            </w:r>
            <w:r w:rsidR="00320788" w:rsidRPr="00D91263">
              <w:rPr>
                <w:webHidden/>
              </w:rPr>
              <w:fldChar w:fldCharType="end"/>
            </w:r>
          </w:hyperlink>
        </w:p>
        <w:p w14:paraId="2F2DBEBD"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201" w:history="1">
            <w:r w:rsidR="00597B14" w:rsidRPr="00D91263">
              <w:rPr>
                <w:rStyle w:val="Hyperlink"/>
                <w:b/>
                <w:bCs/>
                <w:smallCaps/>
                <w:spacing w:val="5"/>
              </w:rPr>
              <w:t>2.2.5.</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Start system, restart system &amp; refresh system state</w:t>
            </w:r>
            <w:r w:rsidR="00597B14" w:rsidRPr="00D91263">
              <w:rPr>
                <w:webHidden/>
              </w:rPr>
              <w:tab/>
            </w:r>
            <w:r w:rsidR="00320788" w:rsidRPr="00D91263">
              <w:rPr>
                <w:webHidden/>
              </w:rPr>
              <w:fldChar w:fldCharType="begin"/>
            </w:r>
            <w:r w:rsidR="00597B14" w:rsidRPr="00D91263">
              <w:rPr>
                <w:webHidden/>
              </w:rPr>
              <w:instrText xml:space="preserve"> PAGEREF _Toc243148201 \h </w:instrText>
            </w:r>
            <w:r w:rsidR="00320788" w:rsidRPr="00D91263">
              <w:rPr>
                <w:webHidden/>
              </w:rPr>
            </w:r>
            <w:r w:rsidR="00320788" w:rsidRPr="00D91263">
              <w:rPr>
                <w:webHidden/>
              </w:rPr>
              <w:fldChar w:fldCharType="separate"/>
            </w:r>
            <w:r w:rsidR="00597B14" w:rsidRPr="00D91263">
              <w:rPr>
                <w:webHidden/>
              </w:rPr>
              <w:t>15</w:t>
            </w:r>
            <w:r w:rsidR="00320788" w:rsidRPr="00D91263">
              <w:rPr>
                <w:webHidden/>
              </w:rPr>
              <w:fldChar w:fldCharType="end"/>
            </w:r>
          </w:hyperlink>
        </w:p>
        <w:p w14:paraId="08FB1834"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202" w:history="1">
            <w:r w:rsidR="00597B14" w:rsidRPr="00D91263">
              <w:rPr>
                <w:rStyle w:val="Hyperlink"/>
                <w:b/>
                <w:bCs/>
                <w:smallCaps/>
                <w:spacing w:val="5"/>
              </w:rPr>
              <w:t>2.2.6.</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Backup system and shutdown system</w:t>
            </w:r>
            <w:r w:rsidR="00597B14" w:rsidRPr="00D91263">
              <w:rPr>
                <w:webHidden/>
              </w:rPr>
              <w:tab/>
            </w:r>
            <w:r w:rsidR="00320788" w:rsidRPr="00D91263">
              <w:rPr>
                <w:webHidden/>
              </w:rPr>
              <w:fldChar w:fldCharType="begin"/>
            </w:r>
            <w:r w:rsidR="00597B14" w:rsidRPr="00D91263">
              <w:rPr>
                <w:webHidden/>
              </w:rPr>
              <w:instrText xml:space="preserve"> PAGEREF _Toc243148202 \h </w:instrText>
            </w:r>
            <w:r w:rsidR="00320788" w:rsidRPr="00D91263">
              <w:rPr>
                <w:webHidden/>
              </w:rPr>
            </w:r>
            <w:r w:rsidR="00320788" w:rsidRPr="00D91263">
              <w:rPr>
                <w:webHidden/>
              </w:rPr>
              <w:fldChar w:fldCharType="separate"/>
            </w:r>
            <w:r w:rsidR="00597B14" w:rsidRPr="00D91263">
              <w:rPr>
                <w:webHidden/>
              </w:rPr>
              <w:t>16</w:t>
            </w:r>
            <w:r w:rsidR="00320788" w:rsidRPr="00D91263">
              <w:rPr>
                <w:webHidden/>
              </w:rPr>
              <w:fldChar w:fldCharType="end"/>
            </w:r>
          </w:hyperlink>
        </w:p>
        <w:p w14:paraId="23DC3791" w14:textId="77777777" w:rsidR="00597B14" w:rsidRPr="00D91263" w:rsidRDefault="0039576E">
          <w:pPr>
            <w:pStyle w:val="TOC1"/>
            <w:tabs>
              <w:tab w:val="left" w:pos="440"/>
              <w:tab w:val="right" w:leader="dot" w:pos="10054"/>
            </w:tabs>
            <w:rPr>
              <w:rFonts w:asciiTheme="minorHAnsi" w:eastAsiaTheme="minorEastAsia" w:hAnsiTheme="minorHAnsi" w:cstheme="minorBidi"/>
              <w:lang w:eastAsia="ko-KR"/>
            </w:rPr>
          </w:pPr>
          <w:hyperlink w:anchor="_Toc243148203" w:history="1">
            <w:r w:rsidR="00597B14" w:rsidRPr="00D91263">
              <w:rPr>
                <w:rStyle w:val="Hyperlink"/>
                <w:b/>
              </w:rPr>
              <w:t>3.</w:t>
            </w:r>
            <w:r w:rsidR="00597B14" w:rsidRPr="00D91263">
              <w:rPr>
                <w:rFonts w:asciiTheme="minorHAnsi" w:eastAsiaTheme="minorEastAsia" w:hAnsiTheme="minorHAnsi" w:cstheme="minorBidi"/>
                <w:lang w:eastAsia="ko-KR"/>
              </w:rPr>
              <w:tab/>
            </w:r>
            <w:r w:rsidR="00597B14" w:rsidRPr="00D91263">
              <w:rPr>
                <w:rStyle w:val="Hyperlink"/>
                <w:b/>
              </w:rPr>
              <w:t>Non-functional requirements</w:t>
            </w:r>
            <w:r w:rsidR="00597B14" w:rsidRPr="00D91263">
              <w:rPr>
                <w:webHidden/>
              </w:rPr>
              <w:tab/>
            </w:r>
            <w:r w:rsidR="00320788" w:rsidRPr="00D91263">
              <w:rPr>
                <w:webHidden/>
              </w:rPr>
              <w:fldChar w:fldCharType="begin"/>
            </w:r>
            <w:r w:rsidR="00597B14" w:rsidRPr="00D91263">
              <w:rPr>
                <w:webHidden/>
              </w:rPr>
              <w:instrText xml:space="preserve"> PAGEREF _Toc243148203 \h </w:instrText>
            </w:r>
            <w:r w:rsidR="00320788" w:rsidRPr="00D91263">
              <w:rPr>
                <w:webHidden/>
              </w:rPr>
            </w:r>
            <w:r w:rsidR="00320788" w:rsidRPr="00D91263">
              <w:rPr>
                <w:webHidden/>
              </w:rPr>
              <w:fldChar w:fldCharType="separate"/>
            </w:r>
            <w:r w:rsidR="00597B14" w:rsidRPr="00D91263">
              <w:rPr>
                <w:webHidden/>
              </w:rPr>
              <w:t>17</w:t>
            </w:r>
            <w:r w:rsidR="00320788" w:rsidRPr="00D91263">
              <w:rPr>
                <w:webHidden/>
              </w:rPr>
              <w:fldChar w:fldCharType="end"/>
            </w:r>
          </w:hyperlink>
        </w:p>
        <w:p w14:paraId="524C83C0" w14:textId="77777777" w:rsidR="00597B14" w:rsidRPr="00D91263" w:rsidRDefault="0039576E">
          <w:pPr>
            <w:pStyle w:val="TOC2"/>
            <w:tabs>
              <w:tab w:val="left" w:pos="880"/>
              <w:tab w:val="right" w:leader="dot" w:pos="10054"/>
            </w:tabs>
            <w:rPr>
              <w:rFonts w:asciiTheme="minorHAnsi" w:eastAsiaTheme="minorEastAsia" w:hAnsiTheme="minorHAnsi" w:cstheme="minorBidi"/>
              <w:lang w:eastAsia="ko-KR"/>
            </w:rPr>
          </w:pPr>
          <w:hyperlink w:anchor="_Toc243148204" w:history="1">
            <w:r w:rsidR="00597B14" w:rsidRPr="00D91263">
              <w:rPr>
                <w:rStyle w:val="Hyperlink"/>
              </w:rPr>
              <w:t>3.1.</w:t>
            </w:r>
            <w:r w:rsidR="00597B14" w:rsidRPr="00D91263">
              <w:rPr>
                <w:rFonts w:asciiTheme="minorHAnsi" w:eastAsiaTheme="minorEastAsia" w:hAnsiTheme="minorHAnsi" w:cstheme="minorBidi"/>
                <w:lang w:eastAsia="ko-KR"/>
              </w:rPr>
              <w:tab/>
            </w:r>
            <w:r w:rsidR="00597B14" w:rsidRPr="00D91263">
              <w:rPr>
                <w:rStyle w:val="Hyperlink"/>
              </w:rPr>
              <w:t>Identified quality attributes</w:t>
            </w:r>
            <w:r w:rsidR="00597B14" w:rsidRPr="00D91263">
              <w:rPr>
                <w:webHidden/>
              </w:rPr>
              <w:tab/>
            </w:r>
            <w:r w:rsidR="00320788" w:rsidRPr="00D91263">
              <w:rPr>
                <w:webHidden/>
              </w:rPr>
              <w:fldChar w:fldCharType="begin"/>
            </w:r>
            <w:r w:rsidR="00597B14" w:rsidRPr="00D91263">
              <w:rPr>
                <w:webHidden/>
              </w:rPr>
              <w:instrText xml:space="preserve"> PAGEREF _Toc243148204 \h </w:instrText>
            </w:r>
            <w:r w:rsidR="00320788" w:rsidRPr="00D91263">
              <w:rPr>
                <w:webHidden/>
              </w:rPr>
            </w:r>
            <w:r w:rsidR="00320788" w:rsidRPr="00D91263">
              <w:rPr>
                <w:webHidden/>
              </w:rPr>
              <w:fldChar w:fldCharType="separate"/>
            </w:r>
            <w:r w:rsidR="00597B14" w:rsidRPr="00D91263">
              <w:rPr>
                <w:webHidden/>
              </w:rPr>
              <w:t>17</w:t>
            </w:r>
            <w:r w:rsidR="00320788" w:rsidRPr="00D91263">
              <w:rPr>
                <w:webHidden/>
              </w:rPr>
              <w:fldChar w:fldCharType="end"/>
            </w:r>
          </w:hyperlink>
        </w:p>
        <w:p w14:paraId="5C6740ED"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205" w:history="1">
            <w:r w:rsidR="00597B14" w:rsidRPr="00D91263">
              <w:rPr>
                <w:rStyle w:val="Hyperlink"/>
                <w:b/>
                <w:bCs/>
                <w:smallCaps/>
                <w:spacing w:val="5"/>
              </w:rPr>
              <w:t>3.1.1.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Testability</w:t>
            </w:r>
            <w:r w:rsidR="00597B14" w:rsidRPr="00D91263">
              <w:rPr>
                <w:webHidden/>
              </w:rPr>
              <w:tab/>
            </w:r>
            <w:r w:rsidR="00320788" w:rsidRPr="00D91263">
              <w:rPr>
                <w:webHidden/>
              </w:rPr>
              <w:fldChar w:fldCharType="begin"/>
            </w:r>
            <w:r w:rsidR="00597B14" w:rsidRPr="00D91263">
              <w:rPr>
                <w:webHidden/>
              </w:rPr>
              <w:instrText xml:space="preserve"> PAGEREF _Toc243148205 \h </w:instrText>
            </w:r>
            <w:r w:rsidR="00320788" w:rsidRPr="00D91263">
              <w:rPr>
                <w:webHidden/>
              </w:rPr>
            </w:r>
            <w:r w:rsidR="00320788" w:rsidRPr="00D91263">
              <w:rPr>
                <w:webHidden/>
              </w:rPr>
              <w:fldChar w:fldCharType="separate"/>
            </w:r>
            <w:r w:rsidR="00597B14" w:rsidRPr="00D91263">
              <w:rPr>
                <w:webHidden/>
              </w:rPr>
              <w:t>17</w:t>
            </w:r>
            <w:r w:rsidR="00320788" w:rsidRPr="00D91263">
              <w:rPr>
                <w:webHidden/>
              </w:rPr>
              <w:fldChar w:fldCharType="end"/>
            </w:r>
          </w:hyperlink>
        </w:p>
        <w:p w14:paraId="0032BEAF"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206" w:history="1">
            <w:r w:rsidR="00597B14" w:rsidRPr="00D91263">
              <w:rPr>
                <w:rStyle w:val="Hyperlink"/>
                <w:b/>
                <w:bCs/>
                <w:smallCaps/>
                <w:spacing w:val="5"/>
              </w:rPr>
              <w:t>3.1.2.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Availability</w:t>
            </w:r>
            <w:r w:rsidR="00597B14" w:rsidRPr="00D91263">
              <w:rPr>
                <w:webHidden/>
              </w:rPr>
              <w:tab/>
            </w:r>
            <w:r w:rsidR="00320788" w:rsidRPr="00D91263">
              <w:rPr>
                <w:webHidden/>
              </w:rPr>
              <w:fldChar w:fldCharType="begin"/>
            </w:r>
            <w:r w:rsidR="00597B14" w:rsidRPr="00D91263">
              <w:rPr>
                <w:webHidden/>
              </w:rPr>
              <w:instrText xml:space="preserve"> PAGEREF _Toc243148206 \h </w:instrText>
            </w:r>
            <w:r w:rsidR="00320788" w:rsidRPr="00D91263">
              <w:rPr>
                <w:webHidden/>
              </w:rPr>
            </w:r>
            <w:r w:rsidR="00320788" w:rsidRPr="00D91263">
              <w:rPr>
                <w:webHidden/>
              </w:rPr>
              <w:fldChar w:fldCharType="separate"/>
            </w:r>
            <w:r w:rsidR="00597B14" w:rsidRPr="00D91263">
              <w:rPr>
                <w:webHidden/>
              </w:rPr>
              <w:t>17</w:t>
            </w:r>
            <w:r w:rsidR="00320788" w:rsidRPr="00D91263">
              <w:rPr>
                <w:webHidden/>
              </w:rPr>
              <w:fldChar w:fldCharType="end"/>
            </w:r>
          </w:hyperlink>
        </w:p>
        <w:p w14:paraId="35C9F958"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207" w:history="1">
            <w:r w:rsidR="00597B14" w:rsidRPr="00D91263">
              <w:rPr>
                <w:rStyle w:val="Hyperlink"/>
                <w:b/>
                <w:bCs/>
                <w:smallCaps/>
                <w:spacing w:val="5"/>
              </w:rPr>
              <w:t>3.1.3.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Adaptability</w:t>
            </w:r>
            <w:r w:rsidR="00597B14" w:rsidRPr="00D91263">
              <w:rPr>
                <w:webHidden/>
              </w:rPr>
              <w:tab/>
            </w:r>
            <w:r w:rsidR="00320788" w:rsidRPr="00D91263">
              <w:rPr>
                <w:webHidden/>
              </w:rPr>
              <w:fldChar w:fldCharType="begin"/>
            </w:r>
            <w:r w:rsidR="00597B14" w:rsidRPr="00D91263">
              <w:rPr>
                <w:webHidden/>
              </w:rPr>
              <w:instrText xml:space="preserve"> PAGEREF _Toc243148207 \h </w:instrText>
            </w:r>
            <w:r w:rsidR="00320788" w:rsidRPr="00D91263">
              <w:rPr>
                <w:webHidden/>
              </w:rPr>
            </w:r>
            <w:r w:rsidR="00320788" w:rsidRPr="00D91263">
              <w:rPr>
                <w:webHidden/>
              </w:rPr>
              <w:fldChar w:fldCharType="separate"/>
            </w:r>
            <w:r w:rsidR="00597B14" w:rsidRPr="00D91263">
              <w:rPr>
                <w:webHidden/>
              </w:rPr>
              <w:t>17</w:t>
            </w:r>
            <w:r w:rsidR="00320788" w:rsidRPr="00D91263">
              <w:rPr>
                <w:webHidden/>
              </w:rPr>
              <w:fldChar w:fldCharType="end"/>
            </w:r>
          </w:hyperlink>
        </w:p>
        <w:p w14:paraId="206F8089" w14:textId="77777777" w:rsidR="00597B14" w:rsidRPr="00D91263" w:rsidRDefault="0039576E">
          <w:pPr>
            <w:pStyle w:val="TOC2"/>
            <w:tabs>
              <w:tab w:val="left" w:pos="880"/>
              <w:tab w:val="right" w:leader="dot" w:pos="10054"/>
            </w:tabs>
            <w:rPr>
              <w:rFonts w:asciiTheme="minorHAnsi" w:eastAsiaTheme="minorEastAsia" w:hAnsiTheme="minorHAnsi" w:cstheme="minorBidi"/>
              <w:lang w:eastAsia="ko-KR"/>
            </w:rPr>
          </w:pPr>
          <w:hyperlink w:anchor="_Toc243148208" w:history="1">
            <w:r w:rsidR="00597B14" w:rsidRPr="00D91263">
              <w:rPr>
                <w:rStyle w:val="Hyperlink"/>
              </w:rPr>
              <w:t>3.2.</w:t>
            </w:r>
            <w:r w:rsidR="00597B14" w:rsidRPr="00D91263">
              <w:rPr>
                <w:rFonts w:asciiTheme="minorHAnsi" w:eastAsiaTheme="minorEastAsia" w:hAnsiTheme="minorHAnsi" w:cstheme="minorBidi"/>
                <w:lang w:eastAsia="ko-KR"/>
              </w:rPr>
              <w:tab/>
            </w:r>
            <w:r w:rsidR="00597B14" w:rsidRPr="00D91263">
              <w:rPr>
                <w:rStyle w:val="Hyperlink"/>
              </w:rPr>
              <w:t>Improvised quality attributes</w:t>
            </w:r>
            <w:r w:rsidR="00597B14" w:rsidRPr="00D91263">
              <w:rPr>
                <w:webHidden/>
              </w:rPr>
              <w:tab/>
            </w:r>
            <w:r w:rsidR="00320788" w:rsidRPr="00D91263">
              <w:rPr>
                <w:webHidden/>
              </w:rPr>
              <w:fldChar w:fldCharType="begin"/>
            </w:r>
            <w:r w:rsidR="00597B14" w:rsidRPr="00D91263">
              <w:rPr>
                <w:webHidden/>
              </w:rPr>
              <w:instrText xml:space="preserve"> PAGEREF _Toc243148208 \h </w:instrText>
            </w:r>
            <w:r w:rsidR="00320788" w:rsidRPr="00D91263">
              <w:rPr>
                <w:webHidden/>
              </w:rPr>
            </w:r>
            <w:r w:rsidR="00320788" w:rsidRPr="00D91263">
              <w:rPr>
                <w:webHidden/>
              </w:rPr>
              <w:fldChar w:fldCharType="separate"/>
            </w:r>
            <w:r w:rsidR="00597B14" w:rsidRPr="00D91263">
              <w:rPr>
                <w:webHidden/>
              </w:rPr>
              <w:t>17</w:t>
            </w:r>
            <w:r w:rsidR="00320788" w:rsidRPr="00D91263">
              <w:rPr>
                <w:webHidden/>
              </w:rPr>
              <w:fldChar w:fldCharType="end"/>
            </w:r>
          </w:hyperlink>
        </w:p>
        <w:p w14:paraId="70A2C848"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209" w:history="1">
            <w:r w:rsidR="00597B14" w:rsidRPr="00D91263">
              <w:rPr>
                <w:rStyle w:val="Hyperlink"/>
                <w:b/>
                <w:bCs/>
                <w:smallCaps/>
                <w:spacing w:val="5"/>
              </w:rPr>
              <w:t>3.2.1.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Avaibility</w:t>
            </w:r>
            <w:r w:rsidR="00597B14" w:rsidRPr="00D91263">
              <w:rPr>
                <w:webHidden/>
              </w:rPr>
              <w:tab/>
            </w:r>
            <w:r w:rsidR="00320788" w:rsidRPr="00D91263">
              <w:rPr>
                <w:webHidden/>
              </w:rPr>
              <w:fldChar w:fldCharType="begin"/>
            </w:r>
            <w:r w:rsidR="00597B14" w:rsidRPr="00D91263">
              <w:rPr>
                <w:webHidden/>
              </w:rPr>
              <w:instrText xml:space="preserve"> PAGEREF _Toc243148209 \h </w:instrText>
            </w:r>
            <w:r w:rsidR="00320788" w:rsidRPr="00D91263">
              <w:rPr>
                <w:webHidden/>
              </w:rPr>
            </w:r>
            <w:r w:rsidR="00320788" w:rsidRPr="00D91263">
              <w:rPr>
                <w:webHidden/>
              </w:rPr>
              <w:fldChar w:fldCharType="separate"/>
            </w:r>
            <w:r w:rsidR="00597B14" w:rsidRPr="00D91263">
              <w:rPr>
                <w:webHidden/>
              </w:rPr>
              <w:t>17</w:t>
            </w:r>
            <w:r w:rsidR="00320788" w:rsidRPr="00D91263">
              <w:rPr>
                <w:webHidden/>
              </w:rPr>
              <w:fldChar w:fldCharType="end"/>
            </w:r>
          </w:hyperlink>
        </w:p>
        <w:p w14:paraId="2FEA5B0F"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210" w:history="1">
            <w:r w:rsidR="00597B14" w:rsidRPr="00D91263">
              <w:rPr>
                <w:rStyle w:val="Hyperlink"/>
                <w:b/>
                <w:bCs/>
                <w:smallCaps/>
                <w:spacing w:val="5"/>
              </w:rPr>
              <w:t>3.2.2.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Reliability</w:t>
            </w:r>
            <w:r w:rsidR="00597B14" w:rsidRPr="00D91263">
              <w:rPr>
                <w:webHidden/>
              </w:rPr>
              <w:tab/>
            </w:r>
            <w:r w:rsidR="00320788" w:rsidRPr="00D91263">
              <w:rPr>
                <w:webHidden/>
              </w:rPr>
              <w:fldChar w:fldCharType="begin"/>
            </w:r>
            <w:r w:rsidR="00597B14" w:rsidRPr="00D91263">
              <w:rPr>
                <w:webHidden/>
              </w:rPr>
              <w:instrText xml:space="preserve"> PAGEREF _Toc243148210 \h </w:instrText>
            </w:r>
            <w:r w:rsidR="00320788" w:rsidRPr="00D91263">
              <w:rPr>
                <w:webHidden/>
              </w:rPr>
            </w:r>
            <w:r w:rsidR="00320788" w:rsidRPr="00D91263">
              <w:rPr>
                <w:webHidden/>
              </w:rPr>
              <w:fldChar w:fldCharType="separate"/>
            </w:r>
            <w:r w:rsidR="00597B14" w:rsidRPr="00D91263">
              <w:rPr>
                <w:webHidden/>
              </w:rPr>
              <w:t>17</w:t>
            </w:r>
            <w:r w:rsidR="00320788" w:rsidRPr="00D91263">
              <w:rPr>
                <w:webHidden/>
              </w:rPr>
              <w:fldChar w:fldCharType="end"/>
            </w:r>
          </w:hyperlink>
        </w:p>
        <w:p w14:paraId="4CB40D50"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211" w:history="1">
            <w:r w:rsidR="00597B14" w:rsidRPr="00D91263">
              <w:rPr>
                <w:rStyle w:val="Hyperlink"/>
                <w:b/>
                <w:bCs/>
                <w:smallCaps/>
                <w:spacing w:val="5"/>
              </w:rPr>
              <w:t>3.2.3.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Resilience</w:t>
            </w:r>
            <w:r w:rsidR="00597B14" w:rsidRPr="00D91263">
              <w:rPr>
                <w:webHidden/>
              </w:rPr>
              <w:tab/>
            </w:r>
            <w:r w:rsidR="00320788" w:rsidRPr="00D91263">
              <w:rPr>
                <w:webHidden/>
              </w:rPr>
              <w:fldChar w:fldCharType="begin"/>
            </w:r>
            <w:r w:rsidR="00597B14" w:rsidRPr="00D91263">
              <w:rPr>
                <w:webHidden/>
              </w:rPr>
              <w:instrText xml:space="preserve"> PAGEREF _Toc243148211 \h </w:instrText>
            </w:r>
            <w:r w:rsidR="00320788" w:rsidRPr="00D91263">
              <w:rPr>
                <w:webHidden/>
              </w:rPr>
            </w:r>
            <w:r w:rsidR="00320788" w:rsidRPr="00D91263">
              <w:rPr>
                <w:webHidden/>
              </w:rPr>
              <w:fldChar w:fldCharType="separate"/>
            </w:r>
            <w:r w:rsidR="00597B14" w:rsidRPr="00D91263">
              <w:rPr>
                <w:webHidden/>
              </w:rPr>
              <w:t>18</w:t>
            </w:r>
            <w:r w:rsidR="00320788" w:rsidRPr="00D91263">
              <w:rPr>
                <w:webHidden/>
              </w:rPr>
              <w:fldChar w:fldCharType="end"/>
            </w:r>
          </w:hyperlink>
        </w:p>
        <w:p w14:paraId="326F9F1D"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212" w:history="1">
            <w:r w:rsidR="00597B14" w:rsidRPr="00D91263">
              <w:rPr>
                <w:rStyle w:val="Hyperlink"/>
                <w:b/>
                <w:bCs/>
                <w:smallCaps/>
                <w:spacing w:val="5"/>
              </w:rPr>
              <w:t>3.2.4.</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Performance</w:t>
            </w:r>
            <w:r w:rsidR="00597B14" w:rsidRPr="00D91263">
              <w:rPr>
                <w:webHidden/>
              </w:rPr>
              <w:tab/>
            </w:r>
            <w:r w:rsidR="00320788" w:rsidRPr="00D91263">
              <w:rPr>
                <w:webHidden/>
              </w:rPr>
              <w:fldChar w:fldCharType="begin"/>
            </w:r>
            <w:r w:rsidR="00597B14" w:rsidRPr="00D91263">
              <w:rPr>
                <w:webHidden/>
              </w:rPr>
              <w:instrText xml:space="preserve"> PAGEREF _Toc243148212 \h </w:instrText>
            </w:r>
            <w:r w:rsidR="00320788" w:rsidRPr="00D91263">
              <w:rPr>
                <w:webHidden/>
              </w:rPr>
            </w:r>
            <w:r w:rsidR="00320788" w:rsidRPr="00D91263">
              <w:rPr>
                <w:webHidden/>
              </w:rPr>
              <w:fldChar w:fldCharType="separate"/>
            </w:r>
            <w:r w:rsidR="00597B14" w:rsidRPr="00D91263">
              <w:rPr>
                <w:webHidden/>
              </w:rPr>
              <w:t>18</w:t>
            </w:r>
            <w:r w:rsidR="00320788" w:rsidRPr="00D91263">
              <w:rPr>
                <w:webHidden/>
              </w:rPr>
              <w:fldChar w:fldCharType="end"/>
            </w:r>
          </w:hyperlink>
        </w:p>
        <w:p w14:paraId="7F37E855" w14:textId="77777777" w:rsidR="00597B14" w:rsidRPr="00D91263" w:rsidRDefault="0039576E">
          <w:pPr>
            <w:pStyle w:val="TOC2"/>
            <w:tabs>
              <w:tab w:val="left" w:pos="1100"/>
              <w:tab w:val="right" w:leader="dot" w:pos="10054"/>
            </w:tabs>
            <w:rPr>
              <w:rFonts w:asciiTheme="minorHAnsi" w:eastAsiaTheme="minorEastAsia" w:hAnsiTheme="minorHAnsi" w:cstheme="minorBidi"/>
              <w:lang w:eastAsia="ko-KR"/>
            </w:rPr>
          </w:pPr>
          <w:hyperlink w:anchor="_Toc243148213" w:history="1">
            <w:r w:rsidR="00597B14" w:rsidRPr="00D91263">
              <w:rPr>
                <w:rStyle w:val="Hyperlink"/>
                <w:b/>
                <w:bCs/>
                <w:smallCaps/>
                <w:spacing w:val="5"/>
              </w:rPr>
              <w:t>3.2.5.</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Usability</w:t>
            </w:r>
            <w:r w:rsidR="00597B14" w:rsidRPr="00D91263">
              <w:rPr>
                <w:webHidden/>
              </w:rPr>
              <w:tab/>
            </w:r>
            <w:r w:rsidR="00320788" w:rsidRPr="00D91263">
              <w:rPr>
                <w:webHidden/>
              </w:rPr>
              <w:fldChar w:fldCharType="begin"/>
            </w:r>
            <w:r w:rsidR="00597B14" w:rsidRPr="00D91263">
              <w:rPr>
                <w:webHidden/>
              </w:rPr>
              <w:instrText xml:space="preserve"> PAGEREF _Toc243148213 \h </w:instrText>
            </w:r>
            <w:r w:rsidR="00320788" w:rsidRPr="00D91263">
              <w:rPr>
                <w:webHidden/>
              </w:rPr>
            </w:r>
            <w:r w:rsidR="00320788" w:rsidRPr="00D91263">
              <w:rPr>
                <w:webHidden/>
              </w:rPr>
              <w:fldChar w:fldCharType="separate"/>
            </w:r>
            <w:r w:rsidR="00597B14" w:rsidRPr="00D91263">
              <w:rPr>
                <w:webHidden/>
              </w:rPr>
              <w:t>18</w:t>
            </w:r>
            <w:r w:rsidR="00320788" w:rsidRPr="00D91263">
              <w:rPr>
                <w:webHidden/>
              </w:rPr>
              <w:fldChar w:fldCharType="end"/>
            </w:r>
          </w:hyperlink>
        </w:p>
        <w:p w14:paraId="1ED90C0D" w14:textId="77777777" w:rsidR="00597B14" w:rsidRPr="00D91263" w:rsidRDefault="0039576E">
          <w:pPr>
            <w:pStyle w:val="TOC1"/>
            <w:tabs>
              <w:tab w:val="left" w:pos="440"/>
              <w:tab w:val="right" w:leader="dot" w:pos="10054"/>
            </w:tabs>
            <w:rPr>
              <w:rFonts w:asciiTheme="minorHAnsi" w:eastAsiaTheme="minorEastAsia" w:hAnsiTheme="minorHAnsi" w:cstheme="minorBidi"/>
              <w:lang w:eastAsia="ko-KR"/>
            </w:rPr>
          </w:pPr>
          <w:hyperlink w:anchor="_Toc243148214" w:history="1">
            <w:r w:rsidR="00597B14" w:rsidRPr="00D91263">
              <w:rPr>
                <w:rStyle w:val="Hyperlink"/>
                <w:b/>
              </w:rPr>
              <w:t>4.</w:t>
            </w:r>
            <w:r w:rsidR="00597B14" w:rsidRPr="00D91263">
              <w:rPr>
                <w:rFonts w:asciiTheme="minorHAnsi" w:eastAsiaTheme="minorEastAsia" w:hAnsiTheme="minorHAnsi" w:cstheme="minorBidi"/>
                <w:lang w:eastAsia="ko-KR"/>
              </w:rPr>
              <w:tab/>
            </w:r>
            <w:r w:rsidR="00597B14" w:rsidRPr="00D91263">
              <w:rPr>
                <w:rStyle w:val="Hyperlink"/>
                <w:b/>
              </w:rPr>
              <w:t>Usability analysis &amp; design</w:t>
            </w:r>
            <w:r w:rsidR="00597B14" w:rsidRPr="00D91263">
              <w:rPr>
                <w:webHidden/>
              </w:rPr>
              <w:tab/>
            </w:r>
            <w:r w:rsidR="00320788" w:rsidRPr="00D91263">
              <w:rPr>
                <w:webHidden/>
              </w:rPr>
              <w:fldChar w:fldCharType="begin"/>
            </w:r>
            <w:r w:rsidR="00597B14" w:rsidRPr="00D91263">
              <w:rPr>
                <w:webHidden/>
              </w:rPr>
              <w:instrText xml:space="preserve"> PAGEREF _Toc243148214 \h </w:instrText>
            </w:r>
            <w:r w:rsidR="00320788" w:rsidRPr="00D91263">
              <w:rPr>
                <w:webHidden/>
              </w:rPr>
            </w:r>
            <w:r w:rsidR="00320788" w:rsidRPr="00D91263">
              <w:rPr>
                <w:webHidden/>
              </w:rPr>
              <w:fldChar w:fldCharType="separate"/>
            </w:r>
            <w:r w:rsidR="00597B14" w:rsidRPr="00D91263">
              <w:rPr>
                <w:webHidden/>
              </w:rPr>
              <w:t>19</w:t>
            </w:r>
            <w:r w:rsidR="00320788" w:rsidRPr="00D91263">
              <w:rPr>
                <w:webHidden/>
              </w:rPr>
              <w:fldChar w:fldCharType="end"/>
            </w:r>
          </w:hyperlink>
        </w:p>
        <w:p w14:paraId="07B01C47" w14:textId="77777777" w:rsidR="00597B14" w:rsidRPr="00D91263" w:rsidRDefault="0039576E">
          <w:pPr>
            <w:pStyle w:val="TOC2"/>
            <w:tabs>
              <w:tab w:val="left" w:pos="880"/>
              <w:tab w:val="right" w:leader="dot" w:pos="10054"/>
            </w:tabs>
            <w:rPr>
              <w:rFonts w:asciiTheme="minorHAnsi" w:eastAsiaTheme="minorEastAsia" w:hAnsiTheme="minorHAnsi" w:cstheme="minorBidi"/>
              <w:lang w:eastAsia="ko-KR"/>
            </w:rPr>
          </w:pPr>
          <w:hyperlink w:anchor="_Toc243148215" w:history="1">
            <w:r w:rsidR="00597B14" w:rsidRPr="00D91263">
              <w:rPr>
                <w:rStyle w:val="Hyperlink"/>
              </w:rPr>
              <w:t>4.1.</w:t>
            </w:r>
            <w:r w:rsidR="00597B14" w:rsidRPr="00D91263">
              <w:rPr>
                <w:rFonts w:asciiTheme="minorHAnsi" w:eastAsiaTheme="minorEastAsia" w:hAnsiTheme="minorHAnsi" w:cstheme="minorBidi"/>
                <w:lang w:eastAsia="ko-KR"/>
              </w:rPr>
              <w:tab/>
            </w:r>
            <w:r w:rsidR="00597B14" w:rsidRPr="00D91263">
              <w:rPr>
                <w:rStyle w:val="Hyperlink"/>
              </w:rPr>
              <w:t>Preliminary user interface design</w:t>
            </w:r>
            <w:r w:rsidR="00597B14" w:rsidRPr="00D91263">
              <w:rPr>
                <w:webHidden/>
              </w:rPr>
              <w:tab/>
            </w:r>
            <w:r w:rsidR="00320788" w:rsidRPr="00D91263">
              <w:rPr>
                <w:webHidden/>
              </w:rPr>
              <w:fldChar w:fldCharType="begin"/>
            </w:r>
            <w:r w:rsidR="00597B14" w:rsidRPr="00D91263">
              <w:rPr>
                <w:webHidden/>
              </w:rPr>
              <w:instrText xml:space="preserve"> PAGEREF _Toc243148215 \h </w:instrText>
            </w:r>
            <w:r w:rsidR="00320788" w:rsidRPr="00D91263">
              <w:rPr>
                <w:webHidden/>
              </w:rPr>
            </w:r>
            <w:r w:rsidR="00320788" w:rsidRPr="00D91263">
              <w:rPr>
                <w:webHidden/>
              </w:rPr>
              <w:fldChar w:fldCharType="separate"/>
            </w:r>
            <w:r w:rsidR="00597B14" w:rsidRPr="00D91263">
              <w:rPr>
                <w:webHidden/>
              </w:rPr>
              <w:t>19</w:t>
            </w:r>
            <w:r w:rsidR="00320788" w:rsidRPr="00D91263">
              <w:rPr>
                <w:webHidden/>
              </w:rPr>
              <w:fldChar w:fldCharType="end"/>
            </w:r>
          </w:hyperlink>
        </w:p>
        <w:p w14:paraId="0A398333" w14:textId="77777777" w:rsidR="00597B14" w:rsidRPr="00D91263" w:rsidRDefault="0039576E">
          <w:pPr>
            <w:pStyle w:val="TOC2"/>
            <w:tabs>
              <w:tab w:val="left" w:pos="880"/>
              <w:tab w:val="right" w:leader="dot" w:pos="10054"/>
            </w:tabs>
            <w:rPr>
              <w:rFonts w:asciiTheme="minorHAnsi" w:eastAsiaTheme="minorEastAsia" w:hAnsiTheme="minorHAnsi" w:cstheme="minorBidi"/>
              <w:lang w:eastAsia="ko-KR"/>
            </w:rPr>
          </w:pPr>
          <w:hyperlink w:anchor="_Toc243148216" w:history="1">
            <w:r w:rsidR="00597B14" w:rsidRPr="00D91263">
              <w:rPr>
                <w:rStyle w:val="Hyperlink"/>
              </w:rPr>
              <w:t>4.2.</w:t>
            </w:r>
            <w:r w:rsidR="00597B14" w:rsidRPr="00D91263">
              <w:rPr>
                <w:rFonts w:asciiTheme="minorHAnsi" w:eastAsiaTheme="minorEastAsia" w:hAnsiTheme="minorHAnsi" w:cstheme="minorBidi"/>
                <w:lang w:eastAsia="ko-KR"/>
              </w:rPr>
              <w:tab/>
            </w:r>
            <w:r w:rsidR="00597B14" w:rsidRPr="00D91263">
              <w:rPr>
                <w:rStyle w:val="Hyperlink"/>
              </w:rPr>
              <w:t>Discussion on usability scenarios</w:t>
            </w:r>
            <w:r w:rsidR="00597B14" w:rsidRPr="00D91263">
              <w:rPr>
                <w:webHidden/>
              </w:rPr>
              <w:tab/>
            </w:r>
            <w:r w:rsidR="00320788" w:rsidRPr="00D91263">
              <w:rPr>
                <w:webHidden/>
              </w:rPr>
              <w:fldChar w:fldCharType="begin"/>
            </w:r>
            <w:r w:rsidR="00597B14" w:rsidRPr="00D91263">
              <w:rPr>
                <w:webHidden/>
              </w:rPr>
              <w:instrText xml:space="preserve"> PAGEREF _Toc243148216 \h </w:instrText>
            </w:r>
            <w:r w:rsidR="00320788" w:rsidRPr="00D91263">
              <w:rPr>
                <w:webHidden/>
              </w:rPr>
            </w:r>
            <w:r w:rsidR="00320788" w:rsidRPr="00D91263">
              <w:rPr>
                <w:webHidden/>
              </w:rPr>
              <w:fldChar w:fldCharType="separate"/>
            </w:r>
            <w:r w:rsidR="00597B14" w:rsidRPr="00D91263">
              <w:rPr>
                <w:webHidden/>
              </w:rPr>
              <w:t>24</w:t>
            </w:r>
            <w:r w:rsidR="00320788" w:rsidRPr="00D91263">
              <w:rPr>
                <w:webHidden/>
              </w:rPr>
              <w:fldChar w:fldCharType="end"/>
            </w:r>
          </w:hyperlink>
        </w:p>
        <w:p w14:paraId="5B6ADFDE" w14:textId="77777777" w:rsidR="00597B14" w:rsidRPr="00D91263" w:rsidRDefault="0039576E">
          <w:pPr>
            <w:pStyle w:val="TOC1"/>
            <w:tabs>
              <w:tab w:val="right" w:leader="dot" w:pos="10054"/>
            </w:tabs>
            <w:rPr>
              <w:rFonts w:asciiTheme="minorHAnsi" w:eastAsiaTheme="minorEastAsia" w:hAnsiTheme="minorHAnsi" w:cstheme="minorBidi"/>
              <w:lang w:eastAsia="ko-KR"/>
            </w:rPr>
          </w:pPr>
          <w:hyperlink w:anchor="_Toc243148217" w:history="1">
            <w:r w:rsidR="00597B14" w:rsidRPr="00D91263">
              <w:rPr>
                <w:rStyle w:val="Hyperlink"/>
                <w:b/>
              </w:rPr>
              <w:t>Conclusion</w:t>
            </w:r>
            <w:r w:rsidR="00597B14" w:rsidRPr="00D91263">
              <w:rPr>
                <w:webHidden/>
              </w:rPr>
              <w:tab/>
            </w:r>
            <w:r w:rsidR="00320788" w:rsidRPr="00D91263">
              <w:rPr>
                <w:webHidden/>
              </w:rPr>
              <w:fldChar w:fldCharType="begin"/>
            </w:r>
            <w:r w:rsidR="00597B14" w:rsidRPr="00D91263">
              <w:rPr>
                <w:webHidden/>
              </w:rPr>
              <w:instrText xml:space="preserve"> PAGEREF _Toc243148217 \h </w:instrText>
            </w:r>
            <w:r w:rsidR="00320788" w:rsidRPr="00D91263">
              <w:rPr>
                <w:webHidden/>
              </w:rPr>
            </w:r>
            <w:r w:rsidR="00320788" w:rsidRPr="00D91263">
              <w:rPr>
                <w:webHidden/>
              </w:rPr>
              <w:fldChar w:fldCharType="separate"/>
            </w:r>
            <w:r w:rsidR="00597B14" w:rsidRPr="00D91263">
              <w:rPr>
                <w:webHidden/>
              </w:rPr>
              <w:t>25</w:t>
            </w:r>
            <w:r w:rsidR="00320788" w:rsidRPr="00D91263">
              <w:rPr>
                <w:webHidden/>
              </w:rPr>
              <w:fldChar w:fldCharType="end"/>
            </w:r>
          </w:hyperlink>
        </w:p>
        <w:p w14:paraId="2E1B2529" w14:textId="77777777" w:rsidR="00597B14" w:rsidRPr="00D91263" w:rsidRDefault="0039576E">
          <w:pPr>
            <w:pStyle w:val="TOC1"/>
            <w:tabs>
              <w:tab w:val="right" w:leader="dot" w:pos="10054"/>
            </w:tabs>
            <w:rPr>
              <w:rFonts w:asciiTheme="minorHAnsi" w:eastAsiaTheme="minorEastAsia" w:hAnsiTheme="minorHAnsi" w:cstheme="minorBidi"/>
              <w:lang w:eastAsia="ko-KR"/>
            </w:rPr>
          </w:pPr>
          <w:hyperlink w:anchor="_Toc243148218" w:history="1">
            <w:r w:rsidR="00597B14" w:rsidRPr="00D91263">
              <w:rPr>
                <w:rStyle w:val="Hyperlink"/>
                <w:b/>
              </w:rPr>
              <w:t>References</w:t>
            </w:r>
            <w:r w:rsidR="00597B14" w:rsidRPr="00D91263">
              <w:rPr>
                <w:webHidden/>
              </w:rPr>
              <w:tab/>
            </w:r>
            <w:r w:rsidR="00320788" w:rsidRPr="00D91263">
              <w:rPr>
                <w:webHidden/>
              </w:rPr>
              <w:fldChar w:fldCharType="begin"/>
            </w:r>
            <w:r w:rsidR="00597B14" w:rsidRPr="00D91263">
              <w:rPr>
                <w:webHidden/>
              </w:rPr>
              <w:instrText xml:space="preserve"> PAGEREF _Toc243148218 \h </w:instrText>
            </w:r>
            <w:r w:rsidR="00320788" w:rsidRPr="00D91263">
              <w:rPr>
                <w:webHidden/>
              </w:rPr>
            </w:r>
            <w:r w:rsidR="00320788" w:rsidRPr="00D91263">
              <w:rPr>
                <w:webHidden/>
              </w:rPr>
              <w:fldChar w:fldCharType="separate"/>
            </w:r>
            <w:r w:rsidR="00597B14" w:rsidRPr="00D91263">
              <w:rPr>
                <w:webHidden/>
              </w:rPr>
              <w:t>26</w:t>
            </w:r>
            <w:r w:rsidR="00320788" w:rsidRPr="00D91263">
              <w:rPr>
                <w:webHidden/>
              </w:rPr>
              <w:fldChar w:fldCharType="end"/>
            </w:r>
          </w:hyperlink>
        </w:p>
        <w:p w14:paraId="626D63BE" w14:textId="77777777" w:rsidR="00D2614C" w:rsidRPr="00D91263" w:rsidRDefault="00320788" w:rsidP="00D2614C">
          <w:r w:rsidRPr="00D91263">
            <w:fldChar w:fldCharType="end"/>
          </w:r>
        </w:p>
      </w:sdtContent>
    </w:sdt>
    <w:p w14:paraId="199865AA" w14:textId="77777777" w:rsidR="004E6DD8" w:rsidRPr="00D91263" w:rsidRDefault="004E6DD8">
      <w:pPr>
        <w:spacing w:after="0" w:line="240" w:lineRule="auto"/>
        <w:rPr>
          <w:b/>
          <w:color w:val="1F497D" w:themeColor="text2"/>
          <w:sz w:val="48"/>
        </w:rPr>
      </w:pPr>
      <w:r w:rsidRPr="00D91263">
        <w:rPr>
          <w:b/>
          <w:color w:val="1F497D" w:themeColor="text2"/>
          <w:sz w:val="48"/>
        </w:rPr>
        <w:br w:type="page"/>
      </w:r>
    </w:p>
    <w:p w14:paraId="0680E4FB" w14:textId="77777777" w:rsidR="008E734F" w:rsidRPr="00D91263" w:rsidRDefault="008E734F" w:rsidP="005E29BD">
      <w:pPr>
        <w:pStyle w:val="NoSpacing"/>
        <w:jc w:val="center"/>
        <w:outlineLvl w:val="0"/>
        <w:rPr>
          <w:b/>
          <w:color w:val="1F497D" w:themeColor="text2"/>
          <w:sz w:val="48"/>
        </w:rPr>
      </w:pPr>
      <w:bookmarkStart w:id="1" w:name="_Toc243148181"/>
      <w:r w:rsidRPr="00D91263">
        <w:rPr>
          <w:b/>
          <w:color w:val="1F497D" w:themeColor="text2"/>
          <w:sz w:val="48"/>
        </w:rPr>
        <w:lastRenderedPageBreak/>
        <w:t>Illustration table</w:t>
      </w:r>
      <w:bookmarkEnd w:id="0"/>
      <w:bookmarkEnd w:id="1"/>
    </w:p>
    <w:p w14:paraId="19DD29D5" w14:textId="77777777" w:rsidR="008E734F" w:rsidRPr="00D91263" w:rsidRDefault="008E734F" w:rsidP="005E29BD">
      <w:pPr>
        <w:pStyle w:val="NoSpacing"/>
      </w:pPr>
    </w:p>
    <w:p w14:paraId="549A9024" w14:textId="77777777" w:rsidR="002D42B2" w:rsidRPr="00D91263" w:rsidRDefault="00320788">
      <w:pPr>
        <w:pStyle w:val="TableofFigures"/>
        <w:tabs>
          <w:tab w:val="right" w:leader="dot" w:pos="10054"/>
        </w:tabs>
        <w:rPr>
          <w:rFonts w:asciiTheme="minorHAnsi" w:eastAsiaTheme="minorEastAsia" w:hAnsiTheme="minorHAnsi" w:cstheme="minorBidi"/>
          <w:lang w:eastAsia="ko-KR"/>
        </w:rPr>
      </w:pPr>
      <w:r w:rsidRPr="00D91263">
        <w:rPr>
          <w:b/>
          <w:color w:val="244061"/>
          <w:sz w:val="32"/>
          <w:szCs w:val="48"/>
        </w:rPr>
        <w:fldChar w:fldCharType="begin"/>
      </w:r>
      <w:r w:rsidR="008E734F" w:rsidRPr="00D91263">
        <w:rPr>
          <w:b/>
          <w:color w:val="244061"/>
          <w:sz w:val="32"/>
          <w:szCs w:val="48"/>
        </w:rPr>
        <w:instrText xml:space="preserve"> TOC \h \z \c "Figure" </w:instrText>
      </w:r>
      <w:r w:rsidRPr="00D91263">
        <w:rPr>
          <w:b/>
          <w:color w:val="244061"/>
          <w:sz w:val="32"/>
          <w:szCs w:val="48"/>
        </w:rPr>
        <w:fldChar w:fldCharType="separate"/>
      </w:r>
      <w:hyperlink r:id="rId11" w:anchor="_Toc243294726" w:history="1">
        <w:r w:rsidR="002D42B2" w:rsidRPr="00D91263">
          <w:rPr>
            <w:rStyle w:val="Hyperlink"/>
          </w:rPr>
          <w:t>Figure 1: Use case diagram</w:t>
        </w:r>
        <w:r w:rsidR="002D42B2" w:rsidRPr="00D91263">
          <w:rPr>
            <w:webHidden/>
          </w:rPr>
          <w:tab/>
        </w:r>
        <w:r w:rsidRPr="00D91263">
          <w:rPr>
            <w:webHidden/>
          </w:rPr>
          <w:fldChar w:fldCharType="begin"/>
        </w:r>
        <w:r w:rsidR="002D42B2" w:rsidRPr="00D91263">
          <w:rPr>
            <w:webHidden/>
          </w:rPr>
          <w:instrText xml:space="preserve"> PAGEREF _Toc243294726 \h </w:instrText>
        </w:r>
        <w:r w:rsidRPr="00D91263">
          <w:rPr>
            <w:webHidden/>
          </w:rPr>
        </w:r>
        <w:r w:rsidRPr="00D91263">
          <w:rPr>
            <w:webHidden/>
          </w:rPr>
          <w:fldChar w:fldCharType="separate"/>
        </w:r>
        <w:r w:rsidR="002D42B2" w:rsidRPr="00D91263">
          <w:rPr>
            <w:webHidden/>
          </w:rPr>
          <w:t>8</w:t>
        </w:r>
        <w:r w:rsidRPr="00D91263">
          <w:rPr>
            <w:webHidden/>
          </w:rPr>
          <w:fldChar w:fldCharType="end"/>
        </w:r>
      </w:hyperlink>
    </w:p>
    <w:p w14:paraId="4898A505" w14:textId="77777777" w:rsidR="002D42B2" w:rsidRPr="00D91263" w:rsidRDefault="0039576E">
      <w:pPr>
        <w:pStyle w:val="TableofFigures"/>
        <w:tabs>
          <w:tab w:val="right" w:leader="dot" w:pos="10054"/>
        </w:tabs>
        <w:rPr>
          <w:rFonts w:asciiTheme="minorHAnsi" w:eastAsiaTheme="minorEastAsia" w:hAnsiTheme="minorHAnsi" w:cstheme="minorBidi"/>
          <w:lang w:eastAsia="ko-KR"/>
        </w:rPr>
      </w:pPr>
      <w:hyperlink r:id="rId12" w:anchor="_Toc243294727" w:history="1">
        <w:r w:rsidR="002D42B2" w:rsidRPr="00D91263">
          <w:rPr>
            <w:rStyle w:val="Hyperlink"/>
          </w:rPr>
          <w:t>Figure 2: Sequence diagram - Fault recovery</w:t>
        </w:r>
        <w:r w:rsidR="002D42B2" w:rsidRPr="00D91263">
          <w:rPr>
            <w:webHidden/>
          </w:rPr>
          <w:tab/>
        </w:r>
        <w:r w:rsidR="00320788" w:rsidRPr="00D91263">
          <w:rPr>
            <w:webHidden/>
          </w:rPr>
          <w:fldChar w:fldCharType="begin"/>
        </w:r>
        <w:r w:rsidR="002D42B2" w:rsidRPr="00D91263">
          <w:rPr>
            <w:webHidden/>
          </w:rPr>
          <w:instrText xml:space="preserve"> PAGEREF _Toc243294727 \h </w:instrText>
        </w:r>
        <w:r w:rsidR="00320788" w:rsidRPr="00D91263">
          <w:rPr>
            <w:webHidden/>
          </w:rPr>
        </w:r>
        <w:r w:rsidR="00320788" w:rsidRPr="00D91263">
          <w:rPr>
            <w:webHidden/>
          </w:rPr>
          <w:fldChar w:fldCharType="separate"/>
        </w:r>
        <w:r w:rsidR="002D42B2" w:rsidRPr="00D91263">
          <w:rPr>
            <w:webHidden/>
          </w:rPr>
          <w:t>12</w:t>
        </w:r>
        <w:r w:rsidR="00320788" w:rsidRPr="00D91263">
          <w:rPr>
            <w:webHidden/>
          </w:rPr>
          <w:fldChar w:fldCharType="end"/>
        </w:r>
      </w:hyperlink>
    </w:p>
    <w:p w14:paraId="22FF98E5" w14:textId="77777777" w:rsidR="002D42B2" w:rsidRPr="00D91263" w:rsidRDefault="0039576E">
      <w:pPr>
        <w:pStyle w:val="TableofFigures"/>
        <w:tabs>
          <w:tab w:val="right" w:leader="dot" w:pos="10054"/>
        </w:tabs>
        <w:rPr>
          <w:rFonts w:asciiTheme="minorHAnsi" w:eastAsiaTheme="minorEastAsia" w:hAnsiTheme="minorHAnsi" w:cstheme="minorBidi"/>
          <w:lang w:eastAsia="ko-KR"/>
        </w:rPr>
      </w:pPr>
      <w:hyperlink r:id="rId13" w:anchor="_Toc243294728" w:history="1">
        <w:r w:rsidR="002D42B2" w:rsidRPr="00D91263">
          <w:rPr>
            <w:rStyle w:val="Hyperlink"/>
          </w:rPr>
          <w:t>Figure 3: Sequence diagram - Safe response in case of hazardous conditions</w:t>
        </w:r>
        <w:r w:rsidR="002D42B2" w:rsidRPr="00D91263">
          <w:rPr>
            <w:webHidden/>
          </w:rPr>
          <w:tab/>
        </w:r>
        <w:r w:rsidR="00320788" w:rsidRPr="00D91263">
          <w:rPr>
            <w:webHidden/>
          </w:rPr>
          <w:fldChar w:fldCharType="begin"/>
        </w:r>
        <w:r w:rsidR="002D42B2" w:rsidRPr="00D91263">
          <w:rPr>
            <w:webHidden/>
          </w:rPr>
          <w:instrText xml:space="preserve"> PAGEREF _Toc243294728 \h </w:instrText>
        </w:r>
        <w:r w:rsidR="00320788" w:rsidRPr="00D91263">
          <w:rPr>
            <w:webHidden/>
          </w:rPr>
        </w:r>
        <w:r w:rsidR="00320788" w:rsidRPr="00D91263">
          <w:rPr>
            <w:webHidden/>
          </w:rPr>
          <w:fldChar w:fldCharType="separate"/>
        </w:r>
        <w:r w:rsidR="002D42B2" w:rsidRPr="00D91263">
          <w:rPr>
            <w:webHidden/>
          </w:rPr>
          <w:t>13</w:t>
        </w:r>
        <w:r w:rsidR="00320788" w:rsidRPr="00D91263">
          <w:rPr>
            <w:webHidden/>
          </w:rPr>
          <w:fldChar w:fldCharType="end"/>
        </w:r>
      </w:hyperlink>
    </w:p>
    <w:p w14:paraId="42994822" w14:textId="77777777" w:rsidR="002D42B2" w:rsidRPr="00D91263" w:rsidRDefault="0039576E">
      <w:pPr>
        <w:pStyle w:val="TableofFigures"/>
        <w:tabs>
          <w:tab w:val="right" w:leader="dot" w:pos="10054"/>
        </w:tabs>
        <w:rPr>
          <w:rFonts w:asciiTheme="minorHAnsi" w:eastAsiaTheme="minorEastAsia" w:hAnsiTheme="minorHAnsi" w:cstheme="minorBidi"/>
          <w:lang w:eastAsia="ko-KR"/>
        </w:rPr>
      </w:pPr>
      <w:hyperlink r:id="rId14" w:anchor="_Toc243294729" w:history="1">
        <w:r w:rsidR="002D42B2" w:rsidRPr="00D91263">
          <w:rPr>
            <w:rStyle w:val="Hyperlink"/>
          </w:rPr>
          <w:t>Figure 4: Sequence diagram - Critical failure</w:t>
        </w:r>
        <w:r w:rsidR="002D42B2" w:rsidRPr="00D91263">
          <w:rPr>
            <w:webHidden/>
          </w:rPr>
          <w:tab/>
        </w:r>
        <w:r w:rsidR="00320788" w:rsidRPr="00D91263">
          <w:rPr>
            <w:webHidden/>
          </w:rPr>
          <w:fldChar w:fldCharType="begin"/>
        </w:r>
        <w:r w:rsidR="002D42B2" w:rsidRPr="00D91263">
          <w:rPr>
            <w:webHidden/>
          </w:rPr>
          <w:instrText xml:space="preserve"> PAGEREF _Toc243294729 \h </w:instrText>
        </w:r>
        <w:r w:rsidR="00320788" w:rsidRPr="00D91263">
          <w:rPr>
            <w:webHidden/>
          </w:rPr>
        </w:r>
        <w:r w:rsidR="00320788" w:rsidRPr="00D91263">
          <w:rPr>
            <w:webHidden/>
          </w:rPr>
          <w:fldChar w:fldCharType="separate"/>
        </w:r>
        <w:r w:rsidR="002D42B2" w:rsidRPr="00D91263">
          <w:rPr>
            <w:webHidden/>
          </w:rPr>
          <w:t>14</w:t>
        </w:r>
        <w:r w:rsidR="00320788" w:rsidRPr="00D91263">
          <w:rPr>
            <w:webHidden/>
          </w:rPr>
          <w:fldChar w:fldCharType="end"/>
        </w:r>
      </w:hyperlink>
    </w:p>
    <w:p w14:paraId="0D710A02" w14:textId="77777777" w:rsidR="002D42B2" w:rsidRPr="00D91263" w:rsidRDefault="0039576E">
      <w:pPr>
        <w:pStyle w:val="TableofFigures"/>
        <w:tabs>
          <w:tab w:val="right" w:leader="dot" w:pos="10054"/>
        </w:tabs>
        <w:rPr>
          <w:rFonts w:asciiTheme="minorHAnsi" w:eastAsiaTheme="minorEastAsia" w:hAnsiTheme="minorHAnsi" w:cstheme="minorBidi"/>
          <w:lang w:eastAsia="ko-KR"/>
        </w:rPr>
      </w:pPr>
      <w:hyperlink r:id="rId15" w:anchor="_Toc243294730" w:history="1">
        <w:r w:rsidR="002D42B2" w:rsidRPr="00D91263">
          <w:rPr>
            <w:rStyle w:val="Hyperlink"/>
          </w:rPr>
          <w:t>Figure 5: Sequence diagram - select system &amp; get information</w:t>
        </w:r>
        <w:r w:rsidR="002D42B2" w:rsidRPr="00D91263">
          <w:rPr>
            <w:webHidden/>
          </w:rPr>
          <w:tab/>
        </w:r>
        <w:r w:rsidR="00320788" w:rsidRPr="00D91263">
          <w:rPr>
            <w:webHidden/>
          </w:rPr>
          <w:fldChar w:fldCharType="begin"/>
        </w:r>
        <w:r w:rsidR="002D42B2" w:rsidRPr="00D91263">
          <w:rPr>
            <w:webHidden/>
          </w:rPr>
          <w:instrText xml:space="preserve"> PAGEREF _Toc243294730 \h </w:instrText>
        </w:r>
        <w:r w:rsidR="00320788" w:rsidRPr="00D91263">
          <w:rPr>
            <w:webHidden/>
          </w:rPr>
        </w:r>
        <w:r w:rsidR="00320788" w:rsidRPr="00D91263">
          <w:rPr>
            <w:webHidden/>
          </w:rPr>
          <w:fldChar w:fldCharType="separate"/>
        </w:r>
        <w:r w:rsidR="002D42B2" w:rsidRPr="00D91263">
          <w:rPr>
            <w:webHidden/>
          </w:rPr>
          <w:t>15</w:t>
        </w:r>
        <w:r w:rsidR="00320788" w:rsidRPr="00D91263">
          <w:rPr>
            <w:webHidden/>
          </w:rPr>
          <w:fldChar w:fldCharType="end"/>
        </w:r>
      </w:hyperlink>
    </w:p>
    <w:p w14:paraId="4499B768" w14:textId="77777777" w:rsidR="002D42B2" w:rsidRPr="00D91263" w:rsidRDefault="0039576E">
      <w:pPr>
        <w:pStyle w:val="TableofFigures"/>
        <w:tabs>
          <w:tab w:val="right" w:leader="dot" w:pos="10054"/>
        </w:tabs>
        <w:rPr>
          <w:rFonts w:asciiTheme="minorHAnsi" w:eastAsiaTheme="minorEastAsia" w:hAnsiTheme="minorHAnsi" w:cstheme="minorBidi"/>
          <w:lang w:eastAsia="ko-KR"/>
        </w:rPr>
      </w:pPr>
      <w:hyperlink r:id="rId16" w:anchor="_Toc243294731" w:history="1">
        <w:r w:rsidR="002D42B2" w:rsidRPr="00D91263">
          <w:rPr>
            <w:rStyle w:val="Hyperlink"/>
          </w:rPr>
          <w:t>Figure 6: Sequence diagram - Start system, restart system &amp; refresh system state</w:t>
        </w:r>
        <w:r w:rsidR="002D42B2" w:rsidRPr="00D91263">
          <w:rPr>
            <w:webHidden/>
          </w:rPr>
          <w:tab/>
        </w:r>
        <w:r w:rsidR="00320788" w:rsidRPr="00D91263">
          <w:rPr>
            <w:webHidden/>
          </w:rPr>
          <w:fldChar w:fldCharType="begin"/>
        </w:r>
        <w:r w:rsidR="002D42B2" w:rsidRPr="00D91263">
          <w:rPr>
            <w:webHidden/>
          </w:rPr>
          <w:instrText xml:space="preserve"> PAGEREF _Toc243294731 \h </w:instrText>
        </w:r>
        <w:r w:rsidR="00320788" w:rsidRPr="00D91263">
          <w:rPr>
            <w:webHidden/>
          </w:rPr>
        </w:r>
        <w:r w:rsidR="00320788" w:rsidRPr="00D91263">
          <w:rPr>
            <w:webHidden/>
          </w:rPr>
          <w:fldChar w:fldCharType="separate"/>
        </w:r>
        <w:r w:rsidR="002D42B2" w:rsidRPr="00D91263">
          <w:rPr>
            <w:webHidden/>
          </w:rPr>
          <w:t>16</w:t>
        </w:r>
        <w:r w:rsidR="00320788" w:rsidRPr="00D91263">
          <w:rPr>
            <w:webHidden/>
          </w:rPr>
          <w:fldChar w:fldCharType="end"/>
        </w:r>
      </w:hyperlink>
    </w:p>
    <w:p w14:paraId="581DF1F6" w14:textId="77777777" w:rsidR="002D42B2" w:rsidRPr="00D91263" w:rsidRDefault="0039576E">
      <w:pPr>
        <w:pStyle w:val="TableofFigures"/>
        <w:tabs>
          <w:tab w:val="right" w:leader="dot" w:pos="10054"/>
        </w:tabs>
        <w:rPr>
          <w:rFonts w:asciiTheme="minorHAnsi" w:eastAsiaTheme="minorEastAsia" w:hAnsiTheme="minorHAnsi" w:cstheme="minorBidi"/>
          <w:lang w:eastAsia="ko-KR"/>
        </w:rPr>
      </w:pPr>
      <w:hyperlink r:id="rId17" w:anchor="_Toc243294732" w:history="1">
        <w:r w:rsidR="002D42B2" w:rsidRPr="00D91263">
          <w:rPr>
            <w:rStyle w:val="Hyperlink"/>
          </w:rPr>
          <w:t>Figure 7: Sequence diagram - Backup system &amp; shutdown system</w:t>
        </w:r>
        <w:r w:rsidR="002D42B2" w:rsidRPr="00D91263">
          <w:rPr>
            <w:webHidden/>
          </w:rPr>
          <w:tab/>
        </w:r>
        <w:r w:rsidR="00320788" w:rsidRPr="00D91263">
          <w:rPr>
            <w:webHidden/>
          </w:rPr>
          <w:fldChar w:fldCharType="begin"/>
        </w:r>
        <w:r w:rsidR="002D42B2" w:rsidRPr="00D91263">
          <w:rPr>
            <w:webHidden/>
          </w:rPr>
          <w:instrText xml:space="preserve"> PAGEREF _Toc243294732 \h </w:instrText>
        </w:r>
        <w:r w:rsidR="00320788" w:rsidRPr="00D91263">
          <w:rPr>
            <w:webHidden/>
          </w:rPr>
        </w:r>
        <w:r w:rsidR="00320788" w:rsidRPr="00D91263">
          <w:rPr>
            <w:webHidden/>
          </w:rPr>
          <w:fldChar w:fldCharType="separate"/>
        </w:r>
        <w:r w:rsidR="002D42B2" w:rsidRPr="00D91263">
          <w:rPr>
            <w:webHidden/>
          </w:rPr>
          <w:t>17</w:t>
        </w:r>
        <w:r w:rsidR="00320788" w:rsidRPr="00D91263">
          <w:rPr>
            <w:webHidden/>
          </w:rPr>
          <w:fldChar w:fldCharType="end"/>
        </w:r>
      </w:hyperlink>
    </w:p>
    <w:p w14:paraId="0FD85AC3" w14:textId="77777777" w:rsidR="002D42B2" w:rsidRPr="00D91263" w:rsidRDefault="0039576E">
      <w:pPr>
        <w:pStyle w:val="TableofFigures"/>
        <w:tabs>
          <w:tab w:val="right" w:leader="dot" w:pos="10054"/>
        </w:tabs>
        <w:rPr>
          <w:rFonts w:asciiTheme="minorHAnsi" w:eastAsiaTheme="minorEastAsia" w:hAnsiTheme="minorHAnsi" w:cstheme="minorBidi"/>
          <w:lang w:eastAsia="ko-KR"/>
        </w:rPr>
      </w:pPr>
      <w:hyperlink r:id="rId18" w:anchor="_Toc243294733" w:history="1">
        <w:r w:rsidR="002D42B2" w:rsidRPr="00D91263">
          <w:rPr>
            <w:rStyle w:val="Hyperlink"/>
          </w:rPr>
          <w:t>Figure 8: Systems list window prototype</w:t>
        </w:r>
        <w:r w:rsidR="002D42B2" w:rsidRPr="00D91263">
          <w:rPr>
            <w:webHidden/>
          </w:rPr>
          <w:tab/>
        </w:r>
        <w:r w:rsidR="00320788" w:rsidRPr="00D91263">
          <w:rPr>
            <w:webHidden/>
          </w:rPr>
          <w:fldChar w:fldCharType="begin"/>
        </w:r>
        <w:r w:rsidR="002D42B2" w:rsidRPr="00D91263">
          <w:rPr>
            <w:webHidden/>
          </w:rPr>
          <w:instrText xml:space="preserve"> PAGEREF _Toc243294733 \h </w:instrText>
        </w:r>
        <w:r w:rsidR="00320788" w:rsidRPr="00D91263">
          <w:rPr>
            <w:webHidden/>
          </w:rPr>
        </w:r>
        <w:r w:rsidR="00320788" w:rsidRPr="00D91263">
          <w:rPr>
            <w:webHidden/>
          </w:rPr>
          <w:fldChar w:fldCharType="separate"/>
        </w:r>
        <w:r w:rsidR="002D42B2" w:rsidRPr="00D91263">
          <w:rPr>
            <w:webHidden/>
          </w:rPr>
          <w:t>21</w:t>
        </w:r>
        <w:r w:rsidR="00320788" w:rsidRPr="00D91263">
          <w:rPr>
            <w:webHidden/>
          </w:rPr>
          <w:fldChar w:fldCharType="end"/>
        </w:r>
      </w:hyperlink>
    </w:p>
    <w:p w14:paraId="7A1EAFFF" w14:textId="77777777" w:rsidR="002D42B2" w:rsidRPr="00D91263" w:rsidRDefault="0039576E">
      <w:pPr>
        <w:pStyle w:val="TableofFigures"/>
        <w:tabs>
          <w:tab w:val="right" w:leader="dot" w:pos="10054"/>
        </w:tabs>
        <w:rPr>
          <w:rFonts w:asciiTheme="minorHAnsi" w:eastAsiaTheme="minorEastAsia" w:hAnsiTheme="minorHAnsi" w:cstheme="minorBidi"/>
          <w:lang w:eastAsia="ko-KR"/>
        </w:rPr>
      </w:pPr>
      <w:hyperlink r:id="rId19" w:anchor="_Toc243294734" w:history="1">
        <w:r w:rsidR="002D42B2" w:rsidRPr="00D91263">
          <w:rPr>
            <w:rStyle w:val="Hyperlink"/>
          </w:rPr>
          <w:t>Figure 9: System Information window prototype</w:t>
        </w:r>
        <w:r w:rsidR="002D42B2" w:rsidRPr="00D91263">
          <w:rPr>
            <w:webHidden/>
          </w:rPr>
          <w:tab/>
        </w:r>
        <w:r w:rsidR="00320788" w:rsidRPr="00D91263">
          <w:rPr>
            <w:webHidden/>
          </w:rPr>
          <w:fldChar w:fldCharType="begin"/>
        </w:r>
        <w:r w:rsidR="002D42B2" w:rsidRPr="00D91263">
          <w:rPr>
            <w:webHidden/>
          </w:rPr>
          <w:instrText xml:space="preserve"> PAGEREF _Toc243294734 \h </w:instrText>
        </w:r>
        <w:r w:rsidR="00320788" w:rsidRPr="00D91263">
          <w:rPr>
            <w:webHidden/>
          </w:rPr>
        </w:r>
        <w:r w:rsidR="00320788" w:rsidRPr="00D91263">
          <w:rPr>
            <w:webHidden/>
          </w:rPr>
          <w:fldChar w:fldCharType="separate"/>
        </w:r>
        <w:r w:rsidR="002D42B2" w:rsidRPr="00D91263">
          <w:rPr>
            <w:webHidden/>
          </w:rPr>
          <w:t>22</w:t>
        </w:r>
        <w:r w:rsidR="00320788" w:rsidRPr="00D91263">
          <w:rPr>
            <w:webHidden/>
          </w:rPr>
          <w:fldChar w:fldCharType="end"/>
        </w:r>
      </w:hyperlink>
    </w:p>
    <w:p w14:paraId="0652BC95" w14:textId="77777777" w:rsidR="002D42B2" w:rsidRPr="00D91263" w:rsidRDefault="0039576E">
      <w:pPr>
        <w:pStyle w:val="TableofFigures"/>
        <w:tabs>
          <w:tab w:val="right" w:leader="dot" w:pos="10054"/>
        </w:tabs>
        <w:rPr>
          <w:rFonts w:asciiTheme="minorHAnsi" w:eastAsiaTheme="minorEastAsia" w:hAnsiTheme="minorHAnsi" w:cstheme="minorBidi"/>
          <w:lang w:eastAsia="ko-KR"/>
        </w:rPr>
      </w:pPr>
      <w:hyperlink r:id="rId20" w:anchor="_Toc243294735" w:history="1">
        <w:r w:rsidR="002D42B2" w:rsidRPr="00D91263">
          <w:rPr>
            <w:rStyle w:val="Hyperlink"/>
          </w:rPr>
          <w:t>Figure 10: Logs window prototype</w:t>
        </w:r>
        <w:r w:rsidR="002D42B2" w:rsidRPr="00D91263">
          <w:rPr>
            <w:webHidden/>
          </w:rPr>
          <w:tab/>
        </w:r>
        <w:r w:rsidR="00320788" w:rsidRPr="00D91263">
          <w:rPr>
            <w:webHidden/>
          </w:rPr>
          <w:fldChar w:fldCharType="begin"/>
        </w:r>
        <w:r w:rsidR="002D42B2" w:rsidRPr="00D91263">
          <w:rPr>
            <w:webHidden/>
          </w:rPr>
          <w:instrText xml:space="preserve"> PAGEREF _Toc243294735 \h </w:instrText>
        </w:r>
        <w:r w:rsidR="00320788" w:rsidRPr="00D91263">
          <w:rPr>
            <w:webHidden/>
          </w:rPr>
        </w:r>
        <w:r w:rsidR="00320788" w:rsidRPr="00D91263">
          <w:rPr>
            <w:webHidden/>
          </w:rPr>
          <w:fldChar w:fldCharType="separate"/>
        </w:r>
        <w:r w:rsidR="002D42B2" w:rsidRPr="00D91263">
          <w:rPr>
            <w:webHidden/>
          </w:rPr>
          <w:t>23</w:t>
        </w:r>
        <w:r w:rsidR="00320788" w:rsidRPr="00D91263">
          <w:rPr>
            <w:webHidden/>
          </w:rPr>
          <w:fldChar w:fldCharType="end"/>
        </w:r>
      </w:hyperlink>
    </w:p>
    <w:p w14:paraId="2F1945AB" w14:textId="77777777" w:rsidR="002D42B2" w:rsidRPr="00D91263" w:rsidRDefault="0039576E">
      <w:pPr>
        <w:pStyle w:val="TableofFigures"/>
        <w:tabs>
          <w:tab w:val="right" w:leader="dot" w:pos="10054"/>
        </w:tabs>
        <w:rPr>
          <w:rFonts w:asciiTheme="minorHAnsi" w:eastAsiaTheme="minorEastAsia" w:hAnsiTheme="minorHAnsi" w:cstheme="minorBidi"/>
          <w:lang w:eastAsia="ko-KR"/>
        </w:rPr>
      </w:pPr>
      <w:hyperlink r:id="rId21" w:anchor="_Toc243294736" w:history="1">
        <w:r w:rsidR="002D42B2" w:rsidRPr="00D91263">
          <w:rPr>
            <w:rStyle w:val="Hyperlink"/>
          </w:rPr>
          <w:t>Figure 11: Backup management pop-up before backup</w:t>
        </w:r>
        <w:r w:rsidR="002D42B2" w:rsidRPr="00D91263">
          <w:rPr>
            <w:webHidden/>
          </w:rPr>
          <w:tab/>
        </w:r>
        <w:r w:rsidR="00320788" w:rsidRPr="00D91263">
          <w:rPr>
            <w:webHidden/>
          </w:rPr>
          <w:fldChar w:fldCharType="begin"/>
        </w:r>
        <w:r w:rsidR="002D42B2" w:rsidRPr="00D91263">
          <w:rPr>
            <w:webHidden/>
          </w:rPr>
          <w:instrText xml:space="preserve"> PAGEREF _Toc243294736 \h </w:instrText>
        </w:r>
        <w:r w:rsidR="00320788" w:rsidRPr="00D91263">
          <w:rPr>
            <w:webHidden/>
          </w:rPr>
        </w:r>
        <w:r w:rsidR="00320788" w:rsidRPr="00D91263">
          <w:rPr>
            <w:webHidden/>
          </w:rPr>
          <w:fldChar w:fldCharType="separate"/>
        </w:r>
        <w:r w:rsidR="002D42B2" w:rsidRPr="00D91263">
          <w:rPr>
            <w:webHidden/>
          </w:rPr>
          <w:t>24</w:t>
        </w:r>
        <w:r w:rsidR="00320788" w:rsidRPr="00D91263">
          <w:rPr>
            <w:webHidden/>
          </w:rPr>
          <w:fldChar w:fldCharType="end"/>
        </w:r>
      </w:hyperlink>
    </w:p>
    <w:p w14:paraId="77928B08" w14:textId="77777777" w:rsidR="002D42B2" w:rsidRPr="00D91263" w:rsidRDefault="0039576E">
      <w:pPr>
        <w:pStyle w:val="TableofFigures"/>
        <w:tabs>
          <w:tab w:val="right" w:leader="dot" w:pos="10054"/>
        </w:tabs>
        <w:rPr>
          <w:rFonts w:asciiTheme="minorHAnsi" w:eastAsiaTheme="minorEastAsia" w:hAnsiTheme="minorHAnsi" w:cstheme="minorBidi"/>
          <w:lang w:eastAsia="ko-KR"/>
        </w:rPr>
      </w:pPr>
      <w:hyperlink r:id="rId22" w:anchor="_Toc243294737" w:history="1">
        <w:r w:rsidR="002D42B2" w:rsidRPr="00D91263">
          <w:rPr>
            <w:rStyle w:val="Hyperlink"/>
          </w:rPr>
          <w:t>Figure 12: Backup management pop-up during backup</w:t>
        </w:r>
        <w:r w:rsidR="002D42B2" w:rsidRPr="00D91263">
          <w:rPr>
            <w:webHidden/>
          </w:rPr>
          <w:tab/>
        </w:r>
        <w:r w:rsidR="00320788" w:rsidRPr="00D91263">
          <w:rPr>
            <w:webHidden/>
          </w:rPr>
          <w:fldChar w:fldCharType="begin"/>
        </w:r>
        <w:r w:rsidR="002D42B2" w:rsidRPr="00D91263">
          <w:rPr>
            <w:webHidden/>
          </w:rPr>
          <w:instrText xml:space="preserve"> PAGEREF _Toc243294737 \h </w:instrText>
        </w:r>
        <w:r w:rsidR="00320788" w:rsidRPr="00D91263">
          <w:rPr>
            <w:webHidden/>
          </w:rPr>
        </w:r>
        <w:r w:rsidR="00320788" w:rsidRPr="00D91263">
          <w:rPr>
            <w:webHidden/>
          </w:rPr>
          <w:fldChar w:fldCharType="separate"/>
        </w:r>
        <w:r w:rsidR="002D42B2" w:rsidRPr="00D91263">
          <w:rPr>
            <w:webHidden/>
          </w:rPr>
          <w:t>24</w:t>
        </w:r>
        <w:r w:rsidR="00320788" w:rsidRPr="00D91263">
          <w:rPr>
            <w:webHidden/>
          </w:rPr>
          <w:fldChar w:fldCharType="end"/>
        </w:r>
      </w:hyperlink>
    </w:p>
    <w:p w14:paraId="4BECB0E9" w14:textId="77777777" w:rsidR="008E734F" w:rsidRPr="00D91263" w:rsidRDefault="00320788" w:rsidP="005E29BD">
      <w:pPr>
        <w:pStyle w:val="NoSpacing"/>
      </w:pPr>
      <w:r w:rsidRPr="00D91263">
        <w:fldChar w:fldCharType="end"/>
      </w:r>
    </w:p>
    <w:p w14:paraId="524BAFFD" w14:textId="77777777" w:rsidR="008E734F" w:rsidRPr="00D91263" w:rsidRDefault="008E734F" w:rsidP="005E29BD">
      <w:pPr>
        <w:pStyle w:val="NoSpacing"/>
      </w:pPr>
    </w:p>
    <w:p w14:paraId="3CAB527B" w14:textId="77777777" w:rsidR="00D06EDD" w:rsidRPr="00D91263" w:rsidRDefault="00D06EDD" w:rsidP="005E29BD">
      <w:pPr>
        <w:pStyle w:val="NoSpacing"/>
      </w:pPr>
    </w:p>
    <w:p w14:paraId="1387FCCC" w14:textId="77777777" w:rsidR="008E734F" w:rsidRPr="00D91263" w:rsidRDefault="008E734F" w:rsidP="005E29BD">
      <w:pPr>
        <w:pStyle w:val="NoSpacing"/>
      </w:pPr>
    </w:p>
    <w:p w14:paraId="62F9D5DB" w14:textId="77777777" w:rsidR="008E734F" w:rsidRPr="00D91263" w:rsidRDefault="008E734F" w:rsidP="005E29BD">
      <w:pPr>
        <w:pStyle w:val="NoSpacing"/>
      </w:pPr>
    </w:p>
    <w:p w14:paraId="258E11CB" w14:textId="77777777" w:rsidR="008E734F" w:rsidRPr="00D91263" w:rsidRDefault="008E734F" w:rsidP="005E29BD">
      <w:pPr>
        <w:pStyle w:val="NoSpacing"/>
      </w:pPr>
    </w:p>
    <w:p w14:paraId="564D6D6A" w14:textId="77777777" w:rsidR="008E734F" w:rsidRPr="00D91263" w:rsidRDefault="008E734F" w:rsidP="005E29BD">
      <w:pPr>
        <w:pStyle w:val="NoSpacing"/>
      </w:pPr>
    </w:p>
    <w:p w14:paraId="736B5F16" w14:textId="77777777" w:rsidR="008E734F" w:rsidRPr="00D91263" w:rsidRDefault="008E734F" w:rsidP="005E29BD">
      <w:pPr>
        <w:pStyle w:val="NoSpacing"/>
      </w:pPr>
    </w:p>
    <w:p w14:paraId="792BB830" w14:textId="77777777" w:rsidR="008E734F" w:rsidRPr="00D91263" w:rsidRDefault="008E734F" w:rsidP="005E29BD">
      <w:pPr>
        <w:pStyle w:val="NoSpacing"/>
      </w:pPr>
    </w:p>
    <w:p w14:paraId="1D460A8B" w14:textId="77777777" w:rsidR="008E734F" w:rsidRPr="00D91263" w:rsidRDefault="008E734F" w:rsidP="005E29BD">
      <w:pPr>
        <w:pStyle w:val="NoSpacing"/>
      </w:pPr>
    </w:p>
    <w:p w14:paraId="230F28C6" w14:textId="77777777" w:rsidR="008E734F" w:rsidRPr="00D91263" w:rsidRDefault="008E734F" w:rsidP="005E29BD">
      <w:pPr>
        <w:pStyle w:val="NoSpacing"/>
      </w:pPr>
    </w:p>
    <w:p w14:paraId="179C0933" w14:textId="77777777" w:rsidR="008E734F" w:rsidRPr="00D91263" w:rsidRDefault="008E734F" w:rsidP="005E29BD">
      <w:pPr>
        <w:pStyle w:val="NoSpacing"/>
      </w:pPr>
    </w:p>
    <w:p w14:paraId="5819B820" w14:textId="77777777" w:rsidR="008E734F" w:rsidRPr="00D91263" w:rsidRDefault="008E734F" w:rsidP="005E29BD">
      <w:pPr>
        <w:pStyle w:val="NoSpacing"/>
      </w:pPr>
    </w:p>
    <w:p w14:paraId="6DB99237" w14:textId="77777777" w:rsidR="008E734F" w:rsidRPr="00D91263" w:rsidRDefault="008E734F" w:rsidP="005E29BD">
      <w:pPr>
        <w:pStyle w:val="NoSpacing"/>
      </w:pPr>
    </w:p>
    <w:p w14:paraId="032B4C15" w14:textId="77777777" w:rsidR="008E734F" w:rsidRPr="00D91263" w:rsidRDefault="008E734F" w:rsidP="005E29BD">
      <w:pPr>
        <w:pStyle w:val="NoSpacing"/>
      </w:pPr>
    </w:p>
    <w:p w14:paraId="2F127E19" w14:textId="77777777" w:rsidR="008E734F" w:rsidRPr="00D91263" w:rsidRDefault="008E734F" w:rsidP="005E29BD">
      <w:pPr>
        <w:pStyle w:val="NoSpacing"/>
      </w:pPr>
    </w:p>
    <w:p w14:paraId="737C4EF6" w14:textId="77777777" w:rsidR="008E734F" w:rsidRPr="00D91263" w:rsidRDefault="008E734F" w:rsidP="005E29BD">
      <w:pPr>
        <w:pStyle w:val="NoSpacing"/>
      </w:pPr>
    </w:p>
    <w:p w14:paraId="02EE27F6" w14:textId="77777777" w:rsidR="008E734F" w:rsidRPr="00D91263" w:rsidRDefault="008E734F" w:rsidP="005E29BD">
      <w:pPr>
        <w:pStyle w:val="NoSpacing"/>
      </w:pPr>
    </w:p>
    <w:p w14:paraId="057FADC3" w14:textId="77777777" w:rsidR="001A347D" w:rsidRPr="00D91263" w:rsidRDefault="008E734F" w:rsidP="005E29BD">
      <w:pPr>
        <w:pStyle w:val="NoSpacing"/>
        <w:jc w:val="center"/>
        <w:outlineLvl w:val="0"/>
        <w:rPr>
          <w:b/>
          <w:color w:val="1F497D" w:themeColor="text2"/>
          <w:sz w:val="36"/>
        </w:rPr>
      </w:pPr>
      <w:bookmarkStart w:id="2" w:name="_Toc241229017"/>
      <w:bookmarkStart w:id="3" w:name="_Toc241229040"/>
      <w:r w:rsidRPr="00D91263">
        <w:rPr>
          <w:sz w:val="36"/>
        </w:rPr>
        <w:br w:type="page"/>
      </w:r>
      <w:bookmarkStart w:id="4" w:name="_Toc243148182"/>
      <w:bookmarkStart w:id="5" w:name="_Toc242705880"/>
      <w:r w:rsidR="001A347D" w:rsidRPr="00D91263">
        <w:rPr>
          <w:b/>
          <w:color w:val="1F497D" w:themeColor="text2"/>
          <w:sz w:val="48"/>
        </w:rPr>
        <w:lastRenderedPageBreak/>
        <w:t>Introduction</w:t>
      </w:r>
      <w:bookmarkEnd w:id="4"/>
    </w:p>
    <w:p w14:paraId="0E39B776" w14:textId="77777777" w:rsidR="001A347D" w:rsidRPr="00D91263" w:rsidRDefault="001A347D" w:rsidP="005E29BD">
      <w:pPr>
        <w:pStyle w:val="NoSpacing"/>
      </w:pPr>
    </w:p>
    <w:p w14:paraId="573FD505" w14:textId="77777777" w:rsidR="00D528CB" w:rsidRPr="00D91263" w:rsidRDefault="00D528CB" w:rsidP="00D528CB">
      <w:pPr>
        <w:pStyle w:val="NoSpacing"/>
      </w:pPr>
    </w:p>
    <w:p w14:paraId="46DC0B02" w14:textId="77777777" w:rsidR="00D528CB" w:rsidRPr="00D91263" w:rsidRDefault="00D528CB" w:rsidP="00D528CB">
      <w:pPr>
        <w:pStyle w:val="NoSpacing"/>
        <w:rPr>
          <w:rFonts w:ascii="Times New Roman" w:hAnsi="Times New Roman"/>
          <w:color w:val="000000"/>
          <w:sz w:val="24"/>
          <w:szCs w:val="24"/>
        </w:rPr>
      </w:pPr>
      <w:r w:rsidRPr="00D91263">
        <w:t>In the purpose of applying and study</w:t>
      </w:r>
      <w:r w:rsidR="004201DA" w:rsidRPr="00D91263">
        <w:t>ing</w:t>
      </w:r>
      <w:r w:rsidRPr="00D91263">
        <w:t xml:space="preserve"> real case project for the </w:t>
      </w:r>
      <w:r w:rsidRPr="00D91263">
        <w:rPr>
          <w:i/>
        </w:rPr>
        <w:t>Design for Softwares and Systems</w:t>
      </w:r>
      <w:r w:rsidRPr="00D91263">
        <w:t xml:space="preserve"> course, our team </w:t>
      </w:r>
      <w:r w:rsidR="007851D0" w:rsidRPr="00D91263">
        <w:t>is</w:t>
      </w:r>
      <w:r w:rsidRPr="00D91263">
        <w:t xml:space="preserve"> required to understand and design a fault protection system for a spacecraft as described in the article by Steve Easterbrook et al. [Eas98]. The first part of this </w:t>
      </w:r>
      <w:r w:rsidR="00CC0D27" w:rsidRPr="00D91263">
        <w:t xml:space="preserve">global </w:t>
      </w:r>
      <w:r w:rsidRPr="00D91263">
        <w:t>project is to understand the problems we have to respond</w:t>
      </w:r>
      <w:r w:rsidR="004201DA" w:rsidRPr="00D91263">
        <w:t>, to specify the</w:t>
      </w:r>
      <w:r w:rsidRPr="00D91263">
        <w:t xml:space="preserve"> needs of </w:t>
      </w:r>
      <w:r w:rsidR="004201DA" w:rsidRPr="00D91263">
        <w:t>our client</w:t>
      </w:r>
      <w:r w:rsidRPr="00D91263">
        <w:t xml:space="preserve"> and </w:t>
      </w:r>
      <w:r w:rsidR="004201DA" w:rsidRPr="00D91263">
        <w:t xml:space="preserve">to </w:t>
      </w:r>
      <w:r w:rsidRPr="00D91263">
        <w:t xml:space="preserve">start thinking about </w:t>
      </w:r>
      <w:r w:rsidR="004201DA" w:rsidRPr="00D91263">
        <w:t>a</w:t>
      </w:r>
      <w:r w:rsidR="007851D0" w:rsidRPr="00D91263">
        <w:t xml:space="preserve"> user system in</w:t>
      </w:r>
      <w:r w:rsidR="004201DA" w:rsidRPr="00D91263">
        <w:t>terface</w:t>
      </w:r>
      <w:r w:rsidRPr="00D91263">
        <w:t>.</w:t>
      </w:r>
    </w:p>
    <w:p w14:paraId="029F2C77" w14:textId="77777777" w:rsidR="00D528CB" w:rsidRPr="00D91263" w:rsidRDefault="00D528CB" w:rsidP="00D528CB">
      <w:pPr>
        <w:pStyle w:val="NoSpacing"/>
      </w:pPr>
    </w:p>
    <w:p w14:paraId="2F797173" w14:textId="77777777" w:rsidR="00D528CB" w:rsidRPr="00D91263" w:rsidRDefault="007851D0" w:rsidP="00D528CB">
      <w:pPr>
        <w:pStyle w:val="NoSpacing"/>
      </w:pPr>
      <w:r w:rsidRPr="00D91263">
        <w:t>More specifically</w:t>
      </w:r>
      <w:r w:rsidR="00D528CB" w:rsidRPr="00D91263">
        <w:t xml:space="preserve">, we are required to use two different methods for problem understanding, namely </w:t>
      </w:r>
      <w:r w:rsidRPr="00D91263">
        <w:rPr>
          <w:b/>
        </w:rPr>
        <w:t>problem frame analysis</w:t>
      </w:r>
      <w:r w:rsidR="0048028D" w:rsidRPr="00D91263">
        <w:rPr>
          <w:b/>
        </w:rPr>
        <w:t xml:space="preserve"> </w:t>
      </w:r>
      <w:r w:rsidRPr="00D91263">
        <w:t xml:space="preserve">and </w:t>
      </w:r>
      <w:r w:rsidR="00D528CB" w:rsidRPr="00D91263">
        <w:rPr>
          <w:b/>
        </w:rPr>
        <w:t>use-case modeling</w:t>
      </w:r>
      <w:r w:rsidRPr="00D91263">
        <w:t xml:space="preserve">. The goal of this study is </w:t>
      </w:r>
      <w:r w:rsidR="00D528CB" w:rsidRPr="00D91263">
        <w:t xml:space="preserve">to get hands-on experience of </w:t>
      </w:r>
      <w:r w:rsidRPr="00D91263">
        <w:t>these two concepts</w:t>
      </w:r>
      <w:r w:rsidR="00D528CB" w:rsidRPr="00D91263">
        <w:t xml:space="preserve"> and </w:t>
      </w:r>
      <w:r w:rsidRPr="00D91263">
        <w:t xml:space="preserve">understand how they can be combined in order to resolve a problem. </w:t>
      </w:r>
    </w:p>
    <w:p w14:paraId="610226AA" w14:textId="77777777" w:rsidR="00D528CB" w:rsidRPr="00D91263" w:rsidRDefault="00D528CB" w:rsidP="00D528CB">
      <w:pPr>
        <w:pStyle w:val="NoSpacing"/>
      </w:pPr>
    </w:p>
    <w:p w14:paraId="2A922917" w14:textId="77777777" w:rsidR="00CC0D27" w:rsidRPr="00D91263" w:rsidRDefault="00CC0D27" w:rsidP="00CC0D27">
      <w:pPr>
        <w:pStyle w:val="NoSpacing"/>
      </w:pPr>
      <w:r w:rsidRPr="00D91263">
        <w:t xml:space="preserve">When performing use-case modeling and problem frame analysis, we have to analyze the requirements as described in [Eas98], the direct </w:t>
      </w:r>
      <w:r w:rsidRPr="00D91263">
        <w:rPr>
          <w:b/>
        </w:rPr>
        <w:t>user needs</w:t>
      </w:r>
      <w:r w:rsidRPr="00D91263">
        <w:t xml:space="preserve">. Then, we are expected to identify the </w:t>
      </w:r>
      <w:r w:rsidRPr="00D91263">
        <w:rPr>
          <w:b/>
        </w:rPr>
        <w:t>non-functional requirements</w:t>
      </w:r>
      <w:r w:rsidRPr="00D91263">
        <w:t xml:space="preserve"> of the system as well. Besides that, when identifying non-functional requirements, however, we could improvise and add more quality attributes that we believe are essential to the system in question. </w:t>
      </w:r>
    </w:p>
    <w:p w14:paraId="443F2F52" w14:textId="77777777" w:rsidR="00CC0D27" w:rsidRPr="00D91263" w:rsidRDefault="00CC0D27" w:rsidP="003C7AD7">
      <w:pPr>
        <w:pStyle w:val="NoSpacing"/>
      </w:pPr>
    </w:p>
    <w:p w14:paraId="47074012" w14:textId="77777777" w:rsidR="00BD6B67" w:rsidRDefault="003C7AD7" w:rsidP="00CC0D27">
      <w:pPr>
        <w:pStyle w:val="NoSpacing"/>
      </w:pPr>
      <w:r w:rsidRPr="00D91263">
        <w:t>To conclude,</w:t>
      </w:r>
      <w:r w:rsidR="00D528CB" w:rsidRPr="00D91263">
        <w:t xml:space="preserve"> we have to consider the </w:t>
      </w:r>
      <w:r w:rsidR="00D528CB" w:rsidRPr="00D91263">
        <w:rPr>
          <w:b/>
        </w:rPr>
        <w:t>usability issues</w:t>
      </w:r>
      <w:r w:rsidR="00D528CB" w:rsidRPr="00D91263">
        <w:t xml:space="preserve"> for designing the</w:t>
      </w:r>
      <w:r w:rsidR="00D528CB" w:rsidRPr="00D91263">
        <w:rPr>
          <w:b/>
        </w:rPr>
        <w:t xml:space="preserve"> user interface</w:t>
      </w:r>
      <w:r w:rsidR="0048028D" w:rsidRPr="00D91263">
        <w:rPr>
          <w:b/>
        </w:rPr>
        <w:t xml:space="preserve"> </w:t>
      </w:r>
      <w:r w:rsidR="00D528CB" w:rsidRPr="00D91263">
        <w:t>of the system, as we learn a couple of weeks ago</w:t>
      </w:r>
      <w:r w:rsidR="00CC0D27" w:rsidRPr="00D91263">
        <w:t xml:space="preserve"> and provide some screen shots of our interface. </w:t>
      </w:r>
    </w:p>
    <w:p w14:paraId="7C31BFDD" w14:textId="77777777" w:rsidR="00BD6B67" w:rsidRDefault="00BD6B67" w:rsidP="00CC0D27">
      <w:pPr>
        <w:pStyle w:val="NoSpacing"/>
      </w:pPr>
    </w:p>
    <w:p w14:paraId="1B9A6C83" w14:textId="77777777" w:rsidR="006A4DB1" w:rsidRDefault="006A4DB1" w:rsidP="00BD6B67">
      <w:pPr>
        <w:pStyle w:val="NoSpacing"/>
      </w:pPr>
    </w:p>
    <w:p w14:paraId="0E418E5F" w14:textId="77777777" w:rsidR="002C20AF" w:rsidRDefault="0004717B" w:rsidP="00BD6B67">
      <w:pPr>
        <w:pStyle w:val="NoSpacing"/>
      </w:pPr>
      <w:r>
        <w:t>Thanks to our work o</w:t>
      </w:r>
      <w:r w:rsidR="00F74939">
        <w:t>n the usability, we revised a lot our previous work, starting from the UML design and non-functional requirement. Moreover, our team has been involved in refactoring this project 1 considering the professor &amp; TA feedbacks.</w:t>
      </w:r>
      <w:r w:rsidR="002C20AF">
        <w:t xml:space="preserve"> </w:t>
      </w:r>
    </w:p>
    <w:p w14:paraId="03FF8F82" w14:textId="77777777" w:rsidR="001A347D" w:rsidRPr="00D91263" w:rsidRDefault="001A347D" w:rsidP="002C20AF">
      <w:pPr>
        <w:pStyle w:val="NoSpacing"/>
        <w:ind w:firstLine="0"/>
      </w:pPr>
      <w:r w:rsidRPr="00D91263">
        <w:br w:type="page"/>
      </w:r>
    </w:p>
    <w:p w14:paraId="7E311C27" w14:textId="77777777" w:rsidR="00D2614C" w:rsidRPr="00D91263" w:rsidRDefault="00D2614C" w:rsidP="00D2614C">
      <w:pPr>
        <w:pStyle w:val="ListParagraph"/>
        <w:numPr>
          <w:ilvl w:val="0"/>
          <w:numId w:val="1"/>
        </w:numPr>
        <w:pBdr>
          <w:bottom w:val="single" w:sz="4" w:space="1" w:color="A6A6A6"/>
        </w:pBdr>
        <w:outlineLvl w:val="0"/>
        <w:rPr>
          <w:b/>
          <w:color w:val="244061"/>
          <w:sz w:val="36"/>
          <w:szCs w:val="36"/>
        </w:rPr>
      </w:pPr>
      <w:bookmarkStart w:id="6" w:name="_Toc241330843"/>
      <w:bookmarkStart w:id="7" w:name="_Toc243148183"/>
      <w:bookmarkEnd w:id="2"/>
      <w:bookmarkEnd w:id="3"/>
      <w:bookmarkEnd w:id="5"/>
      <w:r w:rsidRPr="00D91263">
        <w:rPr>
          <w:b/>
          <w:color w:val="244061"/>
          <w:sz w:val="36"/>
          <w:szCs w:val="36"/>
        </w:rPr>
        <w:lastRenderedPageBreak/>
        <w:t xml:space="preserve">Problem </w:t>
      </w:r>
      <w:bookmarkEnd w:id="6"/>
      <w:r w:rsidR="00DE36B5" w:rsidRPr="00D91263">
        <w:rPr>
          <w:b/>
          <w:color w:val="244061"/>
          <w:sz w:val="36"/>
          <w:szCs w:val="36"/>
        </w:rPr>
        <w:t>understanding</w:t>
      </w:r>
      <w:bookmarkEnd w:id="7"/>
    </w:p>
    <w:p w14:paraId="3D1211A2" w14:textId="77777777" w:rsidR="00D2614C" w:rsidRPr="00B71831" w:rsidRDefault="00D2614C" w:rsidP="00D2614C">
      <w:pPr>
        <w:pStyle w:val="ListParagraph"/>
        <w:ind w:left="1440"/>
        <w:rPr>
          <w:color w:val="365F91"/>
          <w:sz w:val="18"/>
          <w:szCs w:val="28"/>
        </w:rPr>
      </w:pPr>
    </w:p>
    <w:p w14:paraId="793B4B4A" w14:textId="77777777" w:rsidR="007C3567" w:rsidRPr="00D91263" w:rsidRDefault="00D2614C" w:rsidP="007B2638">
      <w:pPr>
        <w:pStyle w:val="ListParagraph"/>
        <w:numPr>
          <w:ilvl w:val="1"/>
          <w:numId w:val="12"/>
        </w:numPr>
        <w:outlineLvl w:val="1"/>
        <w:rPr>
          <w:color w:val="365F91"/>
          <w:sz w:val="28"/>
          <w:szCs w:val="28"/>
        </w:rPr>
      </w:pPr>
      <w:bookmarkStart w:id="8" w:name="_Toc241229018"/>
      <w:bookmarkStart w:id="9" w:name="_Toc241229041"/>
      <w:bookmarkStart w:id="10" w:name="_Toc241330844"/>
      <w:bookmarkStart w:id="11" w:name="_Toc243148184"/>
      <w:r w:rsidRPr="00D91263">
        <w:rPr>
          <w:color w:val="365F91"/>
          <w:sz w:val="28"/>
          <w:szCs w:val="28"/>
        </w:rPr>
        <w:t>B</w:t>
      </w:r>
      <w:bookmarkEnd w:id="8"/>
      <w:bookmarkEnd w:id="9"/>
      <w:bookmarkEnd w:id="10"/>
      <w:r w:rsidR="00DE36B5" w:rsidRPr="00D91263">
        <w:rPr>
          <w:color w:val="365F91"/>
          <w:sz w:val="28"/>
          <w:szCs w:val="28"/>
        </w:rPr>
        <w:t>usiness case &amp; system context</w:t>
      </w:r>
      <w:bookmarkEnd w:id="11"/>
    </w:p>
    <w:p w14:paraId="72C4551C" w14:textId="77777777" w:rsidR="00763DED" w:rsidRDefault="005977C8" w:rsidP="00D91263">
      <w:pPr>
        <w:pStyle w:val="NoSpacing"/>
      </w:pPr>
      <w:r>
        <w:t>In the proposed study, effic</w:t>
      </w:r>
      <w:r w:rsidR="00763DED">
        <w:t>i</w:t>
      </w:r>
      <w:r>
        <w:t xml:space="preserve">ency of formal methods </w:t>
      </w:r>
      <w:r w:rsidR="00763DED">
        <w:t>has</w:t>
      </w:r>
      <w:r>
        <w:t xml:space="preserve"> been demonstrated by overriding initial specification of an already existing</w:t>
      </w:r>
      <w:r w:rsidR="001D3A47" w:rsidRPr="00D91263">
        <w:t xml:space="preserve"> system: the </w:t>
      </w:r>
      <w:r w:rsidR="001D3A47" w:rsidRPr="008A3662">
        <w:rPr>
          <w:b/>
          <w:sz w:val="24"/>
        </w:rPr>
        <w:t>F</w:t>
      </w:r>
      <w:r w:rsidR="001D3A47" w:rsidRPr="00D91263">
        <w:t xml:space="preserve">ault </w:t>
      </w:r>
      <w:r w:rsidR="001D3A47" w:rsidRPr="008A3662">
        <w:rPr>
          <w:b/>
          <w:sz w:val="24"/>
        </w:rPr>
        <w:t>D</w:t>
      </w:r>
      <w:r w:rsidR="001D3A47" w:rsidRPr="00D91263">
        <w:t xml:space="preserve">etection, </w:t>
      </w:r>
      <w:r w:rsidR="001D3A47" w:rsidRPr="008A3662">
        <w:rPr>
          <w:b/>
          <w:sz w:val="24"/>
        </w:rPr>
        <w:t>I</w:t>
      </w:r>
      <w:r w:rsidR="001D3A47" w:rsidRPr="00D91263">
        <w:t xml:space="preserve">solation and </w:t>
      </w:r>
      <w:r w:rsidR="001D3A47" w:rsidRPr="008A3662">
        <w:rPr>
          <w:b/>
          <w:sz w:val="24"/>
        </w:rPr>
        <w:t>R</w:t>
      </w:r>
      <w:r w:rsidR="001D3A47" w:rsidRPr="00D91263">
        <w:t>ecovery system (</w:t>
      </w:r>
      <w:r w:rsidR="001D3A47" w:rsidRPr="008A3662">
        <w:rPr>
          <w:b/>
        </w:rPr>
        <w:t>FDIR</w:t>
      </w:r>
      <w:r w:rsidR="001D3A47" w:rsidRPr="00D91263">
        <w:t xml:space="preserve">). </w:t>
      </w:r>
      <w:r w:rsidR="00763DED">
        <w:t xml:space="preserve"> We extracted, as much as we could, the requirements of this </w:t>
      </w:r>
      <w:r w:rsidR="006C0C79">
        <w:t>proj</w:t>
      </w:r>
      <w:r w:rsidR="00763DED">
        <w:t>ect.</w:t>
      </w:r>
    </w:p>
    <w:p w14:paraId="7101FD58" w14:textId="77777777" w:rsidR="00D91263" w:rsidRPr="00B71831" w:rsidRDefault="00D91263" w:rsidP="00D91263">
      <w:pPr>
        <w:pStyle w:val="NoSpacing"/>
        <w:rPr>
          <w:sz w:val="16"/>
        </w:rPr>
      </w:pPr>
    </w:p>
    <w:p w14:paraId="746101A4" w14:textId="77777777" w:rsidR="001D3A47" w:rsidRPr="00D91263" w:rsidRDefault="001D3A47" w:rsidP="00D91263">
      <w:pPr>
        <w:pStyle w:val="NoSpacing"/>
      </w:pPr>
      <w:r w:rsidRPr="00D91263">
        <w:t>This system is speci</w:t>
      </w:r>
      <w:r w:rsidR="00E12E09">
        <w:t>ally designed for a spacecraft</w:t>
      </w:r>
      <w:r w:rsidRPr="00D91263">
        <w:t xml:space="preserve"> and provides specific functions nee</w:t>
      </w:r>
      <w:r w:rsidR="00E12E09">
        <w:t>ded and requested by the client</w:t>
      </w:r>
      <w:r w:rsidRPr="00D91263">
        <w:t xml:space="preserve"> which make this product unique. </w:t>
      </w:r>
      <w:r w:rsidR="00E12E09">
        <w:t>Customer presents</w:t>
      </w:r>
      <w:r w:rsidRPr="00D91263">
        <w:t xml:space="preserve"> two main needs about this system: </w:t>
      </w:r>
      <w:r w:rsidR="00E12E09">
        <w:t xml:space="preserve">the </w:t>
      </w:r>
      <w:r w:rsidRPr="00D91263">
        <w:t xml:space="preserve">guarantee </w:t>
      </w:r>
      <w:r w:rsidR="00E12E09">
        <w:t xml:space="preserve">of </w:t>
      </w:r>
      <w:r w:rsidRPr="00D91263">
        <w:t xml:space="preserve">the completion of any time critical activities, and </w:t>
      </w:r>
      <w:r w:rsidR="00EE36CB">
        <w:t xml:space="preserve">the control of the spacecraft with </w:t>
      </w:r>
      <w:r w:rsidRPr="00D91263">
        <w:t>safe</w:t>
      </w:r>
      <w:r w:rsidR="00E12E09">
        <w:t>ty</w:t>
      </w:r>
      <w:r w:rsidRPr="00D91263">
        <w:t xml:space="preserve">, </w:t>
      </w:r>
      <w:proofErr w:type="spellStart"/>
      <w:r w:rsidRPr="00D91263">
        <w:t>observab</w:t>
      </w:r>
      <w:r w:rsidR="00E12E09">
        <w:t>ility</w:t>
      </w:r>
      <w:proofErr w:type="spellEnd"/>
      <w:r w:rsidR="00604674">
        <w:t xml:space="preserve"> and </w:t>
      </w:r>
      <w:proofErr w:type="spellStart"/>
      <w:r w:rsidR="00604674">
        <w:t>comm</w:t>
      </w:r>
      <w:r w:rsidR="00D62A26">
        <w:t>anda</w:t>
      </w:r>
      <w:r w:rsidR="00E12E09">
        <w:t>bility</w:t>
      </w:r>
      <w:proofErr w:type="spellEnd"/>
      <w:r w:rsidR="00D62A26">
        <w:t>. Indeed</w:t>
      </w:r>
      <w:r w:rsidRPr="00D91263">
        <w:t xml:space="preserve"> each spacecraft </w:t>
      </w:r>
      <w:r w:rsidR="00D62A26">
        <w:t>device</w:t>
      </w:r>
      <w:r w:rsidRPr="00D91263">
        <w:t xml:space="preserve"> has a predefined set of operating parameters</w:t>
      </w:r>
      <w:r w:rsidR="00D62A26">
        <w:t xml:space="preserve"> that have</w:t>
      </w:r>
      <w:r w:rsidRPr="00D91263">
        <w:t xml:space="preserve"> a normal operating range. Values beyond this range are called “</w:t>
      </w:r>
      <w:r w:rsidRPr="00D91263">
        <w:rPr>
          <w:i/>
          <w:iCs/>
        </w:rPr>
        <w:t>out-of-tolerance”</w:t>
      </w:r>
      <w:r w:rsidRPr="00D91263">
        <w:t xml:space="preserve">. Besides </w:t>
      </w:r>
      <w:r w:rsidR="00D62A26">
        <w:t xml:space="preserve">that, </w:t>
      </w:r>
      <w:r w:rsidRPr="00D91263">
        <w:t xml:space="preserve">an out of-tolerance condition may </w:t>
      </w:r>
      <w:r w:rsidR="00D62A26">
        <w:t>come from any</w:t>
      </w:r>
      <w:r w:rsidRPr="00D91263">
        <w:t xml:space="preserve"> possible causes</w:t>
      </w:r>
      <w:r w:rsidR="00D62A26">
        <w:t>. That is why</w:t>
      </w:r>
      <w:r w:rsidRPr="00D91263">
        <w:t xml:space="preserve"> information from multiple sources must be combined </w:t>
      </w:r>
      <w:r w:rsidR="00D62A26">
        <w:t xml:space="preserve">in order </w:t>
      </w:r>
      <w:r w:rsidRPr="00D91263">
        <w:t xml:space="preserve">to locate the fault. </w:t>
      </w:r>
    </w:p>
    <w:p w14:paraId="4888E757" w14:textId="77777777" w:rsidR="00D91263" w:rsidRPr="00B71831" w:rsidRDefault="00D91263" w:rsidP="00D91263">
      <w:pPr>
        <w:pStyle w:val="NoSpacing"/>
        <w:rPr>
          <w:sz w:val="16"/>
        </w:rPr>
      </w:pPr>
    </w:p>
    <w:p w14:paraId="471FCAB3" w14:textId="77777777" w:rsidR="001D3A47" w:rsidRPr="00D91263" w:rsidRDefault="001D3A47" w:rsidP="00EE36CB">
      <w:pPr>
        <w:pStyle w:val="NoSpacing"/>
      </w:pPr>
      <w:r w:rsidRPr="00D91263">
        <w:t>The FDIR system is unique and specially designed to generate appropriate responses when out-of-tolerance conditions are detected in har</w:t>
      </w:r>
      <w:r w:rsidR="00EE36CB">
        <w:t>dware and software components. It</w:t>
      </w:r>
      <w:r w:rsidRPr="00D91263">
        <w:t xml:space="preserve"> </w:t>
      </w:r>
      <w:r w:rsidR="00EE36CB">
        <w:t>means that</w:t>
      </w:r>
      <w:r w:rsidRPr="00D91263">
        <w:t xml:space="preserve"> it will be able</w:t>
      </w:r>
      <w:r w:rsidR="00EE36CB">
        <w:t xml:space="preserve"> to</w:t>
      </w:r>
      <w:r w:rsidRPr="00D91263">
        <w:t xml:space="preserve"> recover the data, locate the fault</w:t>
      </w:r>
      <w:r w:rsidR="00EE36CB">
        <w:t xml:space="preserve"> </w:t>
      </w:r>
      <w:r w:rsidR="00EE36CB" w:rsidRPr="00D91263">
        <w:t>with precision</w:t>
      </w:r>
      <w:r w:rsidRPr="00D91263">
        <w:t xml:space="preserve"> and </w:t>
      </w:r>
      <w:r w:rsidR="00EE36CB">
        <w:t>to fix them as well</w:t>
      </w:r>
      <w:r w:rsidRPr="00D91263">
        <w:t xml:space="preserve"> by a restart of a system for example.</w:t>
      </w:r>
      <w:r w:rsidR="00EE36CB">
        <w:t xml:space="preserve"> Moreover</w:t>
      </w:r>
      <w:r w:rsidRPr="00D91263">
        <w:t xml:space="preserve"> this system is designed to answer all actions launched by the crew </w:t>
      </w:r>
      <w:r w:rsidR="00EE36CB">
        <w:t>or</w:t>
      </w:r>
      <w:r w:rsidRPr="00D91263">
        <w:t xml:space="preserve"> the f</w:t>
      </w:r>
      <w:r w:rsidR="00EE36CB">
        <w:t>light controller on Earth. B</w:t>
      </w:r>
      <w:r w:rsidRPr="00D91263">
        <w:t xml:space="preserve">oth actors </w:t>
      </w:r>
      <w:r w:rsidR="00EE36CB">
        <w:t>are able to</w:t>
      </w:r>
      <w:r w:rsidRPr="00D91263">
        <w:t xml:space="preserve"> interact together and launch different actions at the same time.</w:t>
      </w:r>
    </w:p>
    <w:p w14:paraId="29B0038E" w14:textId="77777777" w:rsidR="00D91263" w:rsidRPr="00B71831" w:rsidRDefault="00D91263" w:rsidP="00D91263">
      <w:pPr>
        <w:pStyle w:val="NoSpacing"/>
        <w:rPr>
          <w:sz w:val="16"/>
        </w:rPr>
      </w:pPr>
    </w:p>
    <w:p w14:paraId="60851FD9" w14:textId="77777777" w:rsidR="001D3A47" w:rsidRDefault="001D3A47" w:rsidP="00D91263">
      <w:pPr>
        <w:pStyle w:val="NoSpacing"/>
      </w:pPr>
      <w:r w:rsidRPr="00D91263">
        <w:t xml:space="preserve">In this purpose, the requirements of the system are the followings: </w:t>
      </w:r>
    </w:p>
    <w:p w14:paraId="6E23A9B0" w14:textId="77777777" w:rsidR="00D91263" w:rsidRPr="00B71831" w:rsidRDefault="00D91263" w:rsidP="00D91263">
      <w:pPr>
        <w:pStyle w:val="NoSpacing"/>
        <w:rPr>
          <w:sz w:val="10"/>
        </w:rPr>
      </w:pPr>
    </w:p>
    <w:p w14:paraId="6931A751" w14:textId="77777777" w:rsidR="001D3A47" w:rsidRPr="00D91263" w:rsidRDefault="001D3A47" w:rsidP="00B71831">
      <w:pPr>
        <w:pStyle w:val="ListParagraph"/>
        <w:numPr>
          <w:ilvl w:val="0"/>
          <w:numId w:val="24"/>
        </w:numPr>
        <w:jc w:val="both"/>
      </w:pPr>
      <w:r w:rsidRPr="00BE3AE3">
        <w:rPr>
          <w:b/>
        </w:rPr>
        <w:t>Guarantee the completion of any time criti</w:t>
      </w:r>
      <w:r w:rsidR="00BE3AE3" w:rsidRPr="00BE3AE3">
        <w:rPr>
          <w:b/>
        </w:rPr>
        <w:t>cal activities of the spaceship</w:t>
      </w:r>
      <w:r w:rsidR="00FE728A">
        <w:t>.</w:t>
      </w:r>
      <w:r w:rsidR="00BE3AE3">
        <w:t xml:space="preserve"> E</w:t>
      </w:r>
      <w:r w:rsidRPr="00D91263">
        <w:t>ven if a device has a problem, the system must be able to analyze, locate the fault, and restart the action again, even if it has to fix by anyway the problem before (recover the data, or restart the device for example).</w:t>
      </w:r>
    </w:p>
    <w:p w14:paraId="30ECBB4C" w14:textId="77777777" w:rsidR="001D3A47" w:rsidRPr="00D91263" w:rsidRDefault="001D3A47" w:rsidP="00B71831">
      <w:pPr>
        <w:numPr>
          <w:ilvl w:val="0"/>
          <w:numId w:val="24"/>
        </w:numPr>
        <w:spacing w:line="240" w:lineRule="auto"/>
        <w:jc w:val="both"/>
      </w:pPr>
      <w:r w:rsidRPr="00BE3AE3">
        <w:rPr>
          <w:b/>
        </w:rPr>
        <w:t>The system provides a manual control for the user</w:t>
      </w:r>
      <w:r w:rsidR="00FE728A">
        <w:t>.</w:t>
      </w:r>
      <w:r w:rsidRPr="00D91263">
        <w:t xml:space="preserve"> The crew or the flight controller must be able at any time to restart, shutdown, or switch to a spare system.</w:t>
      </w:r>
    </w:p>
    <w:p w14:paraId="04DA2988" w14:textId="079D6C2A" w:rsidR="001D3A47" w:rsidRPr="00D91263" w:rsidRDefault="001D3A47" w:rsidP="00B71831">
      <w:pPr>
        <w:numPr>
          <w:ilvl w:val="0"/>
          <w:numId w:val="24"/>
        </w:numPr>
        <w:spacing w:line="240" w:lineRule="auto"/>
        <w:jc w:val="both"/>
      </w:pPr>
      <w:r w:rsidRPr="00275A65">
        <w:t xml:space="preserve">To control the spacecraft and the FDIR system, the crew </w:t>
      </w:r>
      <w:r w:rsidR="00275A65">
        <w:t>should know</w:t>
      </w:r>
      <w:r w:rsidRPr="00275A65">
        <w:t xml:space="preserve"> infor</w:t>
      </w:r>
      <w:r w:rsidR="00FD2985" w:rsidRPr="00275A65">
        <w:t>mation about each device</w:t>
      </w:r>
      <w:r w:rsidR="00FD2985">
        <w:t>. That is</w:t>
      </w:r>
      <w:r w:rsidRPr="00D91263">
        <w:t xml:space="preserve"> why </w:t>
      </w:r>
      <w:r w:rsidRPr="00275A65">
        <w:rPr>
          <w:b/>
        </w:rPr>
        <w:t>the system will display information continuously to the both actors</w:t>
      </w:r>
      <w:r w:rsidRPr="00D91263">
        <w:t>.</w:t>
      </w:r>
    </w:p>
    <w:p w14:paraId="4077EE7E" w14:textId="77777777" w:rsidR="001D3A47" w:rsidRPr="00D91263" w:rsidRDefault="001D3A47" w:rsidP="00B71831">
      <w:pPr>
        <w:numPr>
          <w:ilvl w:val="0"/>
          <w:numId w:val="24"/>
        </w:numPr>
        <w:jc w:val="both"/>
      </w:pPr>
      <w:r w:rsidRPr="00BE3AE3">
        <w:rPr>
          <w:b/>
        </w:rPr>
        <w:t>The system will be able to collect data to data storage</w:t>
      </w:r>
      <w:r w:rsidRPr="00D91263">
        <w:t xml:space="preserve">. All data during the journey will be store in a safe place on the spacecraft. After that, the crew must be able during the complete mission to </w:t>
      </w:r>
      <w:r w:rsidRPr="00FE728A">
        <w:rPr>
          <w:b/>
        </w:rPr>
        <w:t>retrieve old information about a device</w:t>
      </w:r>
      <w:r w:rsidRPr="00D91263">
        <w:t>, to compare with actual data for example.</w:t>
      </w:r>
    </w:p>
    <w:p w14:paraId="5405386E" w14:textId="77777777" w:rsidR="001D3A47" w:rsidRPr="00D91263" w:rsidRDefault="00BE3AE3" w:rsidP="00B71831">
      <w:pPr>
        <w:numPr>
          <w:ilvl w:val="0"/>
          <w:numId w:val="24"/>
        </w:numPr>
        <w:spacing w:line="240" w:lineRule="auto"/>
        <w:jc w:val="both"/>
      </w:pPr>
      <w:r w:rsidRPr="00BE3AE3">
        <w:rPr>
          <w:b/>
        </w:rPr>
        <w:t>S</w:t>
      </w:r>
      <w:r w:rsidR="001D3A47" w:rsidRPr="00BE3AE3">
        <w:rPr>
          <w:b/>
        </w:rPr>
        <w:t>ystem must display the failure localization</w:t>
      </w:r>
      <w:r w:rsidR="001D3A47" w:rsidRPr="00D91263">
        <w:t>. In this goal, system has specific tools to detect and locate failure in a part of the ship, and display information with precision to the crew</w:t>
      </w:r>
    </w:p>
    <w:p w14:paraId="6752B9F0" w14:textId="77777777" w:rsidR="00A369B5" w:rsidRPr="00FE728A" w:rsidRDefault="001D3A47" w:rsidP="00B71831">
      <w:pPr>
        <w:numPr>
          <w:ilvl w:val="0"/>
          <w:numId w:val="24"/>
        </w:numPr>
        <w:jc w:val="both"/>
      </w:pPr>
      <w:r w:rsidRPr="000C6346">
        <w:t>FDIR Storage System contains the collected values or data from devices as said before.</w:t>
      </w:r>
      <w:r w:rsidRPr="00D91263">
        <w:t xml:space="preserve"> FDIR checks the inputs from the storage system, and analyses these inputs to determine if irresolvable conditions has been reached.</w:t>
      </w:r>
      <w:r w:rsidRPr="00D91263">
        <w:rPr>
          <w:rFonts w:cs="Calibri"/>
        </w:rPr>
        <w:t xml:space="preserve"> </w:t>
      </w:r>
      <w:bookmarkStart w:id="12" w:name="_Toc243148187"/>
      <w:r w:rsidR="00FE728A" w:rsidRPr="00FE728A">
        <w:rPr>
          <w:b/>
        </w:rPr>
        <w:t>Information about irresolvable conditions is written into a report sent as a notification to the crew</w:t>
      </w:r>
      <w:r w:rsidR="00FE728A">
        <w:rPr>
          <w:b/>
          <w:color w:val="365F91"/>
          <w:sz w:val="28"/>
          <w:szCs w:val="28"/>
        </w:rPr>
        <w:t>.</w:t>
      </w:r>
    </w:p>
    <w:p w14:paraId="6BB40E31" w14:textId="77777777" w:rsidR="00813D21" w:rsidRDefault="00D461FD" w:rsidP="00B71831">
      <w:pPr>
        <w:numPr>
          <w:ilvl w:val="0"/>
          <w:numId w:val="24"/>
        </w:numPr>
        <w:jc w:val="both"/>
      </w:pPr>
      <w:r>
        <w:rPr>
          <w:b/>
        </w:rPr>
        <w:t>System presents an a</w:t>
      </w:r>
      <w:r w:rsidR="00FE728A">
        <w:rPr>
          <w:b/>
        </w:rPr>
        <w:t>utomatic recovery</w:t>
      </w:r>
      <w:r>
        <w:rPr>
          <w:b/>
        </w:rPr>
        <w:t xml:space="preserve"> to failure.</w:t>
      </w:r>
      <w:r>
        <w:t xml:space="preserve"> </w:t>
      </w:r>
      <w:r w:rsidR="008E5F5E">
        <w:t>If a system is failing, FDIR is required to act on</w:t>
      </w:r>
      <w:r w:rsidR="00887F05">
        <w:t xml:space="preserve"> </w:t>
      </w:r>
      <w:r w:rsidR="00763DED">
        <w:t>its own to recover the crash. FDIR provides responses automatically for a lot of casual issues, by shutting down or restarting the faulty part. FDIR is also able to provide responses under specific or more critical context (hazardous conditions or unresolved problems).</w:t>
      </w:r>
    </w:p>
    <w:p w14:paraId="75915E1E" w14:textId="77777777" w:rsidR="00FE728A" w:rsidRPr="00813D21" w:rsidRDefault="00813D21" w:rsidP="00B71831">
      <w:pPr>
        <w:numPr>
          <w:ilvl w:val="0"/>
          <w:numId w:val="24"/>
        </w:numPr>
        <w:spacing w:line="240" w:lineRule="auto"/>
        <w:jc w:val="both"/>
        <w:rPr>
          <w:b/>
        </w:rPr>
      </w:pPr>
      <w:r w:rsidRPr="00813D21">
        <w:rPr>
          <w:b/>
        </w:rPr>
        <w:t xml:space="preserve">Keep the control of the spacecraft with safety, </w:t>
      </w:r>
      <w:proofErr w:type="spellStart"/>
      <w:r w:rsidRPr="00813D21">
        <w:rPr>
          <w:b/>
        </w:rPr>
        <w:t>observability</w:t>
      </w:r>
      <w:proofErr w:type="spellEnd"/>
      <w:r w:rsidRPr="00813D21">
        <w:rPr>
          <w:b/>
        </w:rPr>
        <w:t xml:space="preserve"> &amp; </w:t>
      </w:r>
      <w:proofErr w:type="spellStart"/>
      <w:r w:rsidRPr="00813D21">
        <w:rPr>
          <w:b/>
        </w:rPr>
        <w:t>commandability</w:t>
      </w:r>
      <w:proofErr w:type="spellEnd"/>
      <w:r w:rsidRPr="00813D21">
        <w:rPr>
          <w:b/>
        </w:rPr>
        <w:t>.</w:t>
      </w:r>
      <w:r>
        <w:rPr>
          <w:color w:val="365F91"/>
          <w:sz w:val="28"/>
          <w:szCs w:val="28"/>
        </w:rPr>
        <w:t xml:space="preserve"> </w:t>
      </w:r>
      <w:r w:rsidR="00FE728A" w:rsidRPr="00813D21">
        <w:rPr>
          <w:b/>
          <w:color w:val="365F91"/>
          <w:sz w:val="28"/>
          <w:szCs w:val="28"/>
        </w:rPr>
        <w:br w:type="page"/>
      </w:r>
    </w:p>
    <w:p w14:paraId="64D48986" w14:textId="77777777" w:rsidR="00A01AC7" w:rsidRDefault="00A01AC7" w:rsidP="007B2638">
      <w:pPr>
        <w:pStyle w:val="ListParagraph"/>
        <w:numPr>
          <w:ilvl w:val="1"/>
          <w:numId w:val="12"/>
        </w:numPr>
        <w:outlineLvl w:val="1"/>
        <w:rPr>
          <w:color w:val="365F91"/>
          <w:sz w:val="28"/>
          <w:szCs w:val="28"/>
        </w:rPr>
      </w:pPr>
      <w:r w:rsidRPr="00D91263">
        <w:rPr>
          <w:color w:val="365F91"/>
          <w:sz w:val="28"/>
          <w:szCs w:val="28"/>
        </w:rPr>
        <w:lastRenderedPageBreak/>
        <w:t>Problem frames</w:t>
      </w:r>
      <w:bookmarkEnd w:id="12"/>
    </w:p>
    <w:p w14:paraId="264A81FF" w14:textId="77777777" w:rsidR="000D26CE" w:rsidRPr="00D91263" w:rsidRDefault="000D26CE" w:rsidP="000D26CE">
      <w:pPr>
        <w:pStyle w:val="ListParagraph"/>
        <w:ind w:left="1800"/>
        <w:outlineLvl w:val="1"/>
        <w:rPr>
          <w:color w:val="365F91"/>
          <w:sz w:val="28"/>
          <w:szCs w:val="28"/>
        </w:rPr>
      </w:pPr>
    </w:p>
    <w:p w14:paraId="48ACD7C9" w14:textId="77777777" w:rsidR="00A01AC7" w:rsidRPr="008B5107" w:rsidRDefault="00A01093" w:rsidP="007B2638">
      <w:pPr>
        <w:pStyle w:val="ListParagraph"/>
        <w:numPr>
          <w:ilvl w:val="2"/>
          <w:numId w:val="12"/>
        </w:numPr>
        <w:outlineLvl w:val="1"/>
        <w:rPr>
          <w:rStyle w:val="BookTitle"/>
        </w:rPr>
      </w:pPr>
      <w:bookmarkStart w:id="13" w:name="_Toc243148188"/>
      <w:r w:rsidRPr="00D91263">
        <w:rPr>
          <w:rStyle w:val="BookTitle"/>
          <w:color w:val="4F81BD" w:themeColor="accent1"/>
        </w:rPr>
        <w:t>Domains identification</w:t>
      </w:r>
      <w:bookmarkEnd w:id="13"/>
    </w:p>
    <w:p w14:paraId="233E7C99" w14:textId="311C1C52" w:rsidR="008B5107" w:rsidRDefault="008B5107" w:rsidP="008B5107">
      <w:pPr>
        <w:pStyle w:val="NoSpacing"/>
      </w:pPr>
      <w:r>
        <w:t>We identified the FDIR system domains as depicted on the context diagram (</w:t>
      </w:r>
      <w:r>
        <w:fldChar w:fldCharType="begin"/>
      </w:r>
      <w:r>
        <w:instrText xml:space="preserve"> REF _Ref117163135 \h  \* MERGEFORMAT </w:instrText>
      </w:r>
      <w:r>
        <w:fldChar w:fldCharType="separate"/>
      </w:r>
      <w:r>
        <w:t xml:space="preserve">Figure </w:t>
      </w:r>
      <w:r>
        <w:rPr>
          <w:noProof/>
        </w:rPr>
        <w:t>1</w:t>
      </w:r>
      <w:r>
        <w:t>: Context diagram</w:t>
      </w:r>
      <w:r>
        <w:fldChar w:fldCharType="end"/>
      </w:r>
      <w:r>
        <w:t xml:space="preserve">). Crew is identified as a biddable domain. The crew consists of the people on board of the spacecraft if any. In case of a satellite there might not be any crew. Ground Control is a biddable domain as well. It consists of the people on earth monitoring the progress of space missions. They have to possibility to issue commands to the system in addition of the crew. </w:t>
      </w:r>
    </w:p>
    <w:p w14:paraId="2F3EC928" w14:textId="77777777" w:rsidR="008B5107" w:rsidRDefault="008B5107" w:rsidP="008B5107">
      <w:pPr>
        <w:pStyle w:val="NoSpacing"/>
      </w:pPr>
      <w:r>
        <w:t xml:space="preserve">Information display is a causal domain and </w:t>
      </w:r>
      <w:proofErr w:type="gramStart"/>
      <w:r>
        <w:t>its</w:t>
      </w:r>
      <w:proofErr w:type="gramEnd"/>
      <w:r>
        <w:t xml:space="preserve"> essentially displays installed in the spacecraft, but it can also be a display in the ground control premises on earth. Other kinds of displays could be envisioned as well, for example PDA’s. The FDIR storage system is a lexical domain and contains the historical data from different systems plugged in to the FDIR as well as the data from FDIR operation.</w:t>
      </w:r>
    </w:p>
    <w:p w14:paraId="16B7D9A0" w14:textId="6FACEEA2" w:rsidR="008B5107" w:rsidRDefault="008B5107" w:rsidP="008B5107">
      <w:pPr>
        <w:pStyle w:val="NoSpacing"/>
      </w:pPr>
      <w:r>
        <w:t xml:space="preserve">Report is a causal domain. It contains information as specified by a search usually performed on the FDIR Storage System. </w:t>
      </w:r>
      <w:r w:rsidR="000D26CE">
        <w:t>Systems are</w:t>
      </w:r>
      <w:r>
        <w:t xml:space="preserve"> a causal domain. It </w:t>
      </w:r>
      <w:r w:rsidR="000D26CE">
        <w:t>consists</w:t>
      </w:r>
      <w:r>
        <w:t xml:space="preserve"> of the different devices and systems plugged in to the control of the FDIR system.</w:t>
      </w:r>
    </w:p>
    <w:p w14:paraId="4A0AB097" w14:textId="77777777" w:rsidR="008B5107" w:rsidRPr="00D91263" w:rsidRDefault="008B5107" w:rsidP="008B5107">
      <w:pPr>
        <w:pStyle w:val="NoSpacing"/>
        <w:rPr>
          <w:rStyle w:val="BookTitle"/>
        </w:rPr>
      </w:pPr>
    </w:p>
    <w:p w14:paraId="29DF0865" w14:textId="77777777" w:rsidR="00A01093" w:rsidRPr="006D4879" w:rsidRDefault="00DB6D62" w:rsidP="007B2638">
      <w:pPr>
        <w:pStyle w:val="ListParagraph"/>
        <w:numPr>
          <w:ilvl w:val="2"/>
          <w:numId w:val="12"/>
        </w:numPr>
        <w:outlineLvl w:val="1"/>
        <w:rPr>
          <w:rStyle w:val="BookTitle"/>
        </w:rPr>
      </w:pPr>
      <w:bookmarkStart w:id="14" w:name="_Toc243148189"/>
      <w:r w:rsidRPr="00D91263">
        <w:rPr>
          <w:rStyle w:val="BookTitle"/>
          <w:color w:val="4F81BD" w:themeColor="accent1"/>
        </w:rPr>
        <w:t>Context Diagram</w:t>
      </w:r>
      <w:bookmarkEnd w:id="14"/>
    </w:p>
    <w:p w14:paraId="2367A675" w14:textId="77777777" w:rsidR="000D26CE" w:rsidRDefault="006D4879" w:rsidP="000D26CE">
      <w:pPr>
        <w:pStyle w:val="NoSpacing"/>
        <w:keepNext/>
      </w:pPr>
      <w:r>
        <w:rPr>
          <w:noProof/>
          <w:lang w:val="fr-FR" w:eastAsia="ko-KR"/>
        </w:rPr>
        <w:drawing>
          <wp:inline distT="0" distB="0" distL="0" distR="0" wp14:editId="50DA958B">
            <wp:extent cx="5972810" cy="3630930"/>
            <wp:effectExtent l="0" t="0" r="0" b="0"/>
            <wp:docPr id="14"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23"/>
                    <a:srcRect/>
                    <a:stretch>
                      <a:fillRect/>
                    </a:stretch>
                  </pic:blipFill>
                  <pic:spPr bwMode="auto">
                    <a:xfrm>
                      <a:off x="0" y="0"/>
                      <a:ext cx="5972810" cy="3630930"/>
                    </a:xfrm>
                    <a:prstGeom prst="rect">
                      <a:avLst/>
                    </a:prstGeom>
                    <a:noFill/>
                    <a:ln w="9525">
                      <a:noFill/>
                      <a:miter lim="800000"/>
                      <a:headEnd/>
                      <a:tailEnd/>
                    </a:ln>
                  </pic:spPr>
                </pic:pic>
              </a:graphicData>
            </a:graphic>
          </wp:inline>
        </w:drawing>
      </w:r>
    </w:p>
    <w:p w14:paraId="162759BF" w14:textId="1C4B8096" w:rsidR="006D4879" w:rsidRDefault="000D26CE" w:rsidP="000D26CE">
      <w:pPr>
        <w:pStyle w:val="Caption"/>
        <w:jc w:val="both"/>
        <w:rPr>
          <w:rStyle w:val="BookTitle"/>
        </w:rPr>
      </w:pPr>
      <w:r>
        <w:t xml:space="preserve">Figure </w:t>
      </w:r>
      <w:r>
        <w:fldChar w:fldCharType="begin"/>
      </w:r>
      <w:r>
        <w:instrText xml:space="preserve"> SEQ Figure \* ARABIC </w:instrText>
      </w:r>
      <w:r>
        <w:fldChar w:fldCharType="separate"/>
      </w:r>
      <w:r>
        <w:rPr>
          <w:noProof/>
        </w:rPr>
        <w:t>1</w:t>
      </w:r>
      <w:r>
        <w:fldChar w:fldCharType="end"/>
      </w:r>
      <w:r>
        <w:t>: Context diagram</w:t>
      </w:r>
    </w:p>
    <w:p w14:paraId="323F83EA" w14:textId="77777777" w:rsidR="006D4879" w:rsidRDefault="006D4879" w:rsidP="006D4879">
      <w:pPr>
        <w:pStyle w:val="NoSpacing"/>
        <w:rPr>
          <w:rStyle w:val="BookTitle"/>
        </w:rPr>
      </w:pPr>
    </w:p>
    <w:p w14:paraId="4B4729FB" w14:textId="77777777" w:rsidR="006D4879" w:rsidRDefault="006D4879" w:rsidP="006D4879">
      <w:pPr>
        <w:pStyle w:val="NoSpacing"/>
        <w:rPr>
          <w:rStyle w:val="BookTitle"/>
        </w:rPr>
      </w:pPr>
    </w:p>
    <w:p w14:paraId="0422628C" w14:textId="77777777" w:rsidR="006D4879" w:rsidRPr="00D91263" w:rsidRDefault="006D4879" w:rsidP="006D4879">
      <w:pPr>
        <w:pStyle w:val="NoSpacing"/>
        <w:rPr>
          <w:rStyle w:val="BookTitle"/>
        </w:rPr>
      </w:pPr>
    </w:p>
    <w:p w14:paraId="6C51E461" w14:textId="77777777" w:rsidR="002D65D8" w:rsidRPr="00D91263" w:rsidRDefault="002D65D8" w:rsidP="007B2638">
      <w:pPr>
        <w:pStyle w:val="ListParagraph"/>
        <w:numPr>
          <w:ilvl w:val="2"/>
          <w:numId w:val="12"/>
        </w:numPr>
        <w:outlineLvl w:val="1"/>
        <w:rPr>
          <w:rStyle w:val="BookTitle"/>
        </w:rPr>
      </w:pPr>
      <w:bookmarkStart w:id="15" w:name="_Toc243148190"/>
      <w:r w:rsidRPr="00D91263">
        <w:rPr>
          <w:rStyle w:val="BookTitle"/>
          <w:color w:val="4F81BD" w:themeColor="accent1"/>
        </w:rPr>
        <w:t>Problem frames</w:t>
      </w:r>
      <w:bookmarkEnd w:id="15"/>
    </w:p>
    <w:p w14:paraId="0024C35C" w14:textId="77777777" w:rsidR="000D26CE" w:rsidRDefault="000D26CE" w:rsidP="000D26CE">
      <w:pPr>
        <w:outlineLvl w:val="1"/>
        <w:rPr>
          <w:color w:val="365F91"/>
          <w:sz w:val="28"/>
          <w:szCs w:val="28"/>
        </w:rPr>
      </w:pPr>
      <w:r>
        <w:t>We identified distinct problem frames depicting certain scenarios in the FDIR systems. These frames are in order of appearance: Automatic recovery from failure, Manual control of FDIR, Displaying information continuously, Collecting system data to data storage, Information retrieval, Providing failure localization, and Response in case of irresolvable failure.</w:t>
      </w:r>
    </w:p>
    <w:p w14:paraId="1D675673" w14:textId="4561DBB6" w:rsidR="000D26CE" w:rsidRDefault="000D26CE" w:rsidP="000D26CE">
      <w:pPr>
        <w:keepNext/>
        <w:outlineLvl w:val="1"/>
      </w:pPr>
      <w:r>
        <w:rPr>
          <w:noProof/>
          <w:lang w:val="fr-FR" w:eastAsia="ko-KR"/>
        </w:rPr>
        <w:lastRenderedPageBreak/>
        <w:drawing>
          <wp:inline distT="0" distB="0" distL="0" distR="0" wp14:editId="76E1896C">
            <wp:extent cx="6390005" cy="21799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07/7/7/main" val="0"/>
                        </a:ext>
                      </a:extLst>
                    </a:blip>
                    <a:srcRect/>
                    <a:stretch>
                      <a:fillRect/>
                    </a:stretch>
                  </pic:blipFill>
                  <pic:spPr bwMode="auto">
                    <a:xfrm>
                      <a:off x="0" y="0"/>
                      <a:ext cx="6390005" cy="2179955"/>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14:paraId="206C2BD5" w14:textId="77777777" w:rsidR="000D26CE" w:rsidRDefault="000D26CE" w:rsidP="000D26CE">
      <w:pPr>
        <w:pStyle w:val="Caption"/>
        <w:rPr>
          <w:color w:val="365F91"/>
          <w:sz w:val="28"/>
          <w:szCs w:val="28"/>
        </w:rPr>
      </w:pPr>
      <w:bookmarkStart w:id="16" w:name="_Ref117173056"/>
      <w:r>
        <w:t xml:space="preserve">Figure </w:t>
      </w:r>
      <w:r>
        <w:fldChar w:fldCharType="begin"/>
      </w:r>
      <w:r>
        <w:instrText xml:space="preserve"> SEQ Figure \* ARABIC </w:instrText>
      </w:r>
      <w:r>
        <w:fldChar w:fldCharType="separate"/>
      </w:r>
      <w:r>
        <w:rPr>
          <w:noProof/>
        </w:rPr>
        <w:t>2</w:t>
      </w:r>
      <w:r>
        <w:fldChar w:fldCharType="end"/>
      </w:r>
      <w:bookmarkEnd w:id="16"/>
      <w:r>
        <w:t>: Automatic recovery from failure</w:t>
      </w:r>
    </w:p>
    <w:p w14:paraId="70DA5920" w14:textId="77777777" w:rsidR="000D26CE" w:rsidRDefault="000D26CE" w:rsidP="000D26CE">
      <w:pPr>
        <w:pStyle w:val="NoSpacing"/>
      </w:pPr>
      <w:r>
        <w:t>Automatic recovery from failure (</w:t>
      </w:r>
      <w:r>
        <w:fldChar w:fldCharType="begin"/>
      </w:r>
      <w:r>
        <w:instrText xml:space="preserve"> REF _Ref117173056 \h </w:instrText>
      </w:r>
      <w:r>
        <w:fldChar w:fldCharType="separate"/>
      </w:r>
      <w:r>
        <w:t>Figure 2</w:t>
      </w:r>
      <w:r>
        <w:fldChar w:fldCharType="end"/>
      </w:r>
      <w:r>
        <w:t xml:space="preserve">) uses the required behavior problem frame.  If FDIR deems that a failure has occurred it will try to remedy the situation by a series of actions. It can try to start, shutdown, restart the system, or try to switch to an alternate system. The systems can be, at any point in time, </w:t>
      </w:r>
      <w:proofErr w:type="gramStart"/>
      <w:r>
        <w:t>be</w:t>
      </w:r>
      <w:proofErr w:type="gramEnd"/>
      <w:r>
        <w:t xml:space="preserve"> functional, non-functional or broken. After issuing commands it will receive the command status from the systems.</w:t>
      </w:r>
    </w:p>
    <w:p w14:paraId="039A1D29" w14:textId="66D57731" w:rsidR="000D26CE" w:rsidRDefault="0039576E" w:rsidP="000D26CE">
      <w:pPr>
        <w:keepNext/>
        <w:spacing w:after="0" w:line="240" w:lineRule="auto"/>
      </w:pPr>
      <w:r>
        <w:pict>
          <v:shape id="_x0000_s1047" type="#_x0000_t202" style="position:absolute;margin-left:-9.9pt;margin-top:319.2pt;width:503pt;height:20.25pt;z-index:251719680;mso-wrap-edited:f;mso-position-horizontal:absolute;mso-position-vertical:absolute" wrapcoords="0 0 21600 0 21600 21600 0 21600 0 0" filled="f" stroked="f">
            <v:fill o:detectmouseclick="t"/>
            <v:textbox style="mso-next-textbox:#_x0000_s1047;mso-fit-shape-to-text:t" inset="0,0,0,0">
              <w:txbxContent>
                <w:p w14:paraId="789B094F" w14:textId="77777777" w:rsidR="000D26CE" w:rsidRDefault="000D26CE" w:rsidP="000D26CE">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Manual control of FDIR</w:t>
                  </w:r>
                </w:p>
              </w:txbxContent>
            </v:textbox>
            <w10:wrap type="tight"/>
          </v:shape>
        </w:pict>
      </w:r>
      <w:r w:rsidR="000D26CE">
        <w:rPr>
          <w:noProof/>
          <w:lang w:val="fr-FR" w:eastAsia="ko-KR"/>
        </w:rPr>
        <w:drawing>
          <wp:anchor distT="0" distB="0" distL="114300" distR="114300" simplePos="0" relativeHeight="251720704" behindDoc="0" locked="0" layoutInCell="1" allowOverlap="1" wp14:editId="4F7C18EF">
            <wp:simplePos x="0" y="0"/>
            <wp:positionH relativeFrom="column">
              <wp:posOffset>-139700</wp:posOffset>
            </wp:positionH>
            <wp:positionV relativeFrom="paragraph">
              <wp:posOffset>142240</wp:posOffset>
            </wp:positionV>
            <wp:extent cx="6387465" cy="3719830"/>
            <wp:effectExtent l="0" t="0" r="0" b="0"/>
            <wp:wrapTight wrapText="bothSides">
              <wp:wrapPolygon edited="0">
                <wp:start x="0" y="0"/>
                <wp:lineTo x="0" y="21460"/>
                <wp:lineTo x="21516" y="21460"/>
                <wp:lineTo x="2151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07/7/7/main" val="0"/>
                        </a:ext>
                      </a:extLst>
                    </a:blip>
                    <a:srcRect/>
                    <a:stretch>
                      <a:fillRect/>
                    </a:stretch>
                  </pic:blipFill>
                  <pic:spPr bwMode="auto">
                    <a:xfrm>
                      <a:off x="0" y="0"/>
                      <a:ext cx="6387465" cy="3719830"/>
                    </a:xfrm>
                    <a:prstGeom prst="rect">
                      <a:avLst/>
                    </a:prstGeom>
                    <a:noFill/>
                    <a:extLst>
                      <a:ext uri="{909E8E84-426E-40dd-AFC4-6F175D3DCCD1}">
                        <a14:hiddenFill xmlns:a14="http://schemas.microsoft.com/office/drawing/2007/7/7/main">
                          <a:solidFill>
                            <a:srgbClr val="FFFFFF" mc:Ignorable=""/>
                          </a:solidFill>
                        </a14:hiddenFill>
                      </a:ext>
                    </a:extLst>
                  </pic:spPr>
                </pic:pic>
              </a:graphicData>
            </a:graphic>
            <wp14:sizeRelH relativeFrom="page">
              <wp14:pctWidth>0</wp14:pctWidth>
            </wp14:sizeRelH>
            <wp14:sizeRelV relativeFrom="page">
              <wp14:pctHeight>0</wp14:pctHeight>
            </wp14:sizeRelV>
          </wp:anchor>
        </w:drawing>
      </w:r>
      <w:r w:rsidR="000D26CE">
        <w:br w:type="page"/>
      </w:r>
      <w:r w:rsidR="000D26CE">
        <w:lastRenderedPageBreak/>
        <w:t xml:space="preserve">Manual control of FDIR uses the commanded behavior problem frame. The FDIR provides an interface for issuing manual commands for the crew and ground control. They might want to e.g. restart a system that is not operating in tolerance, or switch that function to use an </w:t>
      </w:r>
      <w:proofErr w:type="gramStart"/>
      <w:r w:rsidR="000D26CE">
        <w:t>alternate,</w:t>
      </w:r>
      <w:proofErr w:type="gramEnd"/>
      <w:r w:rsidR="000D26CE">
        <w:t xml:space="preserve"> or backup system. </w:t>
      </w:r>
    </w:p>
    <w:p w14:paraId="4A5D5D06" w14:textId="77777777" w:rsidR="000D26CE" w:rsidRDefault="000D26CE" w:rsidP="000D26CE">
      <w:pPr>
        <w:keepNext/>
        <w:spacing w:after="0" w:line="240" w:lineRule="auto"/>
      </w:pPr>
    </w:p>
    <w:p w14:paraId="7AC692AE" w14:textId="77777777" w:rsidR="000D26CE" w:rsidRDefault="000D26CE" w:rsidP="000D26CE">
      <w:pPr>
        <w:keepNext/>
        <w:spacing w:after="0" w:line="240" w:lineRule="auto"/>
      </w:pPr>
      <w:r>
        <w:t>Commands issued by the crew or ground control are relayed to the systems by FDIR and the command status is returned to FDIR. In case the system is broken the system might not respond. The system can be Functional, malfunctioning or broken.</w:t>
      </w:r>
    </w:p>
    <w:p w14:paraId="2EF625CE" w14:textId="77777777" w:rsidR="000D26CE" w:rsidRDefault="000D26CE" w:rsidP="000D26CE">
      <w:pPr>
        <w:keepNext/>
        <w:spacing w:after="0" w:line="240" w:lineRule="auto"/>
      </w:pPr>
    </w:p>
    <w:p w14:paraId="34152EC5" w14:textId="77777777" w:rsidR="000D26CE" w:rsidRDefault="000D26CE" w:rsidP="000D26CE">
      <w:pPr>
        <w:spacing w:after="0" w:line="240" w:lineRule="auto"/>
      </w:pPr>
    </w:p>
    <w:p w14:paraId="2BB01ABA" w14:textId="0BB278F8" w:rsidR="000D26CE" w:rsidRDefault="00B23628" w:rsidP="000D26CE">
      <w:pPr>
        <w:keepNext/>
        <w:spacing w:after="0" w:line="240" w:lineRule="auto"/>
      </w:pPr>
      <w:r>
        <w:rPr>
          <w:noProof/>
          <w:lang w:val="fr-FR" w:eastAsia="ko-KR"/>
        </w:rPr>
        <w:drawing>
          <wp:anchor distT="0" distB="0" distL="114300" distR="114300" simplePos="0" relativeHeight="251721728" behindDoc="0" locked="0" layoutInCell="1" allowOverlap="1" wp14:editId="33054830">
            <wp:simplePos x="0" y="0"/>
            <wp:positionH relativeFrom="column">
              <wp:posOffset>-3810</wp:posOffset>
            </wp:positionH>
            <wp:positionV relativeFrom="paragraph">
              <wp:posOffset>-5715</wp:posOffset>
            </wp:positionV>
            <wp:extent cx="6390005" cy="310451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07/7/7/main" val="0"/>
                        </a:ext>
                      </a:extLst>
                    </a:blip>
                    <a:srcRect/>
                    <a:stretch>
                      <a:fillRect/>
                    </a:stretch>
                  </pic:blipFill>
                  <pic:spPr bwMode="auto">
                    <a:xfrm>
                      <a:off x="0" y="0"/>
                      <a:ext cx="6390005" cy="3104515"/>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14:sizeRelH relativeFrom="page">
              <wp14:pctWidth>0</wp14:pctWidth>
            </wp14:sizeRelH>
            <wp14:sizeRelV relativeFrom="page">
              <wp14:pctHeight>0</wp14:pctHeight>
            </wp14:sizeRelV>
          </wp:anchor>
        </w:drawing>
      </w:r>
    </w:p>
    <w:p w14:paraId="1DFE1F46" w14:textId="287C6DEA" w:rsidR="000D26CE" w:rsidRDefault="000D26CE" w:rsidP="000D26CE">
      <w:pPr>
        <w:keepNext/>
        <w:spacing w:after="0" w:line="240" w:lineRule="auto"/>
      </w:pPr>
    </w:p>
    <w:p w14:paraId="390281C5" w14:textId="76EC464F" w:rsidR="000D26CE" w:rsidRDefault="000D26CE" w:rsidP="000D26CE">
      <w:pPr>
        <w:pStyle w:val="Caption"/>
      </w:pPr>
      <w:bookmarkStart w:id="17" w:name="_Ref117174900"/>
      <w:bookmarkStart w:id="18" w:name="_Ref117174841"/>
      <w:r>
        <w:t xml:space="preserve">Figure </w:t>
      </w:r>
      <w:r>
        <w:fldChar w:fldCharType="begin"/>
      </w:r>
      <w:r>
        <w:instrText xml:space="preserve"> SEQ Figure \* ARABIC </w:instrText>
      </w:r>
      <w:r>
        <w:fldChar w:fldCharType="separate"/>
      </w:r>
      <w:r>
        <w:rPr>
          <w:noProof/>
        </w:rPr>
        <w:t>4</w:t>
      </w:r>
      <w:r>
        <w:fldChar w:fldCharType="end"/>
      </w:r>
      <w:bookmarkEnd w:id="17"/>
      <w:r w:rsidR="00B23628">
        <w:t xml:space="preserve">: Displaying </w:t>
      </w:r>
      <w:proofErr w:type="spellStart"/>
      <w:r w:rsidR="00B23628">
        <w:t>infor</w:t>
      </w:r>
      <w:r>
        <w:t>ation</w:t>
      </w:r>
      <w:proofErr w:type="spellEnd"/>
      <w:r>
        <w:t xml:space="preserve"> continuously</w:t>
      </w:r>
      <w:bookmarkEnd w:id="18"/>
    </w:p>
    <w:p w14:paraId="30392507" w14:textId="77777777" w:rsidR="000D26CE" w:rsidRDefault="000D26CE" w:rsidP="000D26CE">
      <w:pPr>
        <w:keepNext/>
        <w:spacing w:after="0" w:line="240" w:lineRule="auto"/>
      </w:pPr>
      <w:r>
        <w:lastRenderedPageBreak/>
        <w:t>Display information continuously (</w:t>
      </w:r>
      <w:r>
        <w:fldChar w:fldCharType="begin"/>
      </w:r>
      <w:r>
        <w:instrText xml:space="preserve"> REF _Ref117174900 \h </w:instrText>
      </w:r>
      <w:r>
        <w:fldChar w:fldCharType="separate"/>
      </w:r>
      <w:r>
        <w:t xml:space="preserve">Figure </w:t>
      </w:r>
      <w:r>
        <w:rPr>
          <w:noProof/>
        </w:rPr>
        <w:t>4</w:t>
      </w:r>
      <w:r>
        <w:fldChar w:fldCharType="end"/>
      </w:r>
      <w:r>
        <w:t xml:space="preserve">) uses the display problem frame. The FDIR constantly relays information from the systems to be displayed on screen. The crew and flight control can make deductions about the systems based on this data. </w:t>
      </w:r>
    </w:p>
    <w:p w14:paraId="1B4E5BCE" w14:textId="77777777" w:rsidR="000D26CE" w:rsidRDefault="000D26CE" w:rsidP="000D26CE">
      <w:pPr>
        <w:keepNext/>
        <w:spacing w:after="0" w:line="240" w:lineRule="auto"/>
      </w:pPr>
    </w:p>
    <w:p w14:paraId="2824B4A5" w14:textId="77777777" w:rsidR="000D26CE" w:rsidRDefault="000D26CE" w:rsidP="000D26CE">
      <w:pPr>
        <w:keepNext/>
        <w:spacing w:after="0" w:line="240" w:lineRule="auto"/>
      </w:pPr>
      <w:r>
        <w:t>Systems send the values to FDIR and no value if they are broken. FDIR on the other hand displays the value and interprets whether it’s in tolerance. The information is displayed on the console depending on what kind of view is selected in the user interface.</w:t>
      </w:r>
    </w:p>
    <w:p w14:paraId="2332EA5F" w14:textId="6278B3B5" w:rsidR="000D26CE" w:rsidRDefault="000D26CE" w:rsidP="000D26CE">
      <w:pPr>
        <w:keepNext/>
        <w:spacing w:after="0" w:line="240" w:lineRule="auto"/>
      </w:pPr>
      <w:r>
        <w:rPr>
          <w:noProof/>
          <w:lang w:eastAsia="en-US"/>
        </w:rPr>
        <w:t xml:space="preserve"> </w:t>
      </w:r>
      <w:r>
        <w:rPr>
          <w:noProof/>
          <w:lang w:val="fr-FR" w:eastAsia="ko-KR"/>
        </w:rPr>
        <w:drawing>
          <wp:inline distT="0" distB="0" distL="0" distR="0" wp14:editId="2BF49EB1">
            <wp:extent cx="6390005" cy="3263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07/7/7/main" val="0"/>
                        </a:ext>
                      </a:extLst>
                    </a:blip>
                    <a:srcRect/>
                    <a:stretch>
                      <a:fillRect/>
                    </a:stretch>
                  </pic:blipFill>
                  <pic:spPr bwMode="auto">
                    <a:xfrm>
                      <a:off x="0" y="0"/>
                      <a:ext cx="6390005" cy="32639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14:paraId="7355FC7A" w14:textId="77777777" w:rsidR="000D26CE" w:rsidRDefault="000D26CE" w:rsidP="000D26CE">
      <w:pPr>
        <w:pStyle w:val="Caption"/>
      </w:pPr>
      <w:bookmarkStart w:id="19" w:name="_Ref117175759"/>
      <w:r>
        <w:t xml:space="preserve">Figure </w:t>
      </w:r>
      <w:r>
        <w:fldChar w:fldCharType="begin"/>
      </w:r>
      <w:r>
        <w:instrText xml:space="preserve"> SEQ Figure \* ARABIC </w:instrText>
      </w:r>
      <w:r>
        <w:fldChar w:fldCharType="separate"/>
      </w:r>
      <w:r>
        <w:rPr>
          <w:noProof/>
        </w:rPr>
        <w:t>6</w:t>
      </w:r>
      <w:r>
        <w:fldChar w:fldCharType="end"/>
      </w:r>
      <w:bookmarkEnd w:id="19"/>
      <w:r>
        <w:t>: Collect systems data to data storage</w:t>
      </w:r>
    </w:p>
    <w:p w14:paraId="44C3B67A" w14:textId="77777777" w:rsidR="000D26CE" w:rsidRDefault="000D26CE" w:rsidP="000D26CE">
      <w:pPr>
        <w:keepNext/>
        <w:spacing w:after="0" w:line="240" w:lineRule="auto"/>
      </w:pPr>
      <w:r>
        <w:lastRenderedPageBreak/>
        <w:t>Collecting systems data to data storage (</w:t>
      </w:r>
      <w:r>
        <w:fldChar w:fldCharType="begin"/>
      </w:r>
      <w:r>
        <w:instrText xml:space="preserve"> REF _Ref117175759 \h </w:instrText>
      </w:r>
      <w:r>
        <w:fldChar w:fldCharType="separate"/>
      </w:r>
      <w:r>
        <w:t xml:space="preserve">Figure </w:t>
      </w:r>
      <w:r>
        <w:rPr>
          <w:noProof/>
        </w:rPr>
        <w:t>6</w:t>
      </w:r>
      <w:r>
        <w:fldChar w:fldCharType="end"/>
      </w:r>
      <w:r>
        <w:t>) uses the transformation problem frame. The systems send measurement values to FDIR at regular intervals. This data is stored with a timestamp to the FDIR Storage System. This approach has a link to non-functional requirements as well. If the data is stored in a centralized place with proper backup in place it doesn’t matter if some parts of the system go down and the data can still be accessed. This contributes to better availability of data used for critical decision making.</w:t>
      </w:r>
    </w:p>
    <w:p w14:paraId="233C3E37" w14:textId="77777777" w:rsidR="000D26CE" w:rsidRDefault="000D26CE" w:rsidP="000D26CE">
      <w:pPr>
        <w:keepNext/>
        <w:spacing w:after="0" w:line="240" w:lineRule="auto"/>
      </w:pPr>
    </w:p>
    <w:p w14:paraId="592B79ED" w14:textId="77777777" w:rsidR="000D26CE" w:rsidRDefault="000D26CE" w:rsidP="000D26CE">
      <w:pPr>
        <w:keepNext/>
        <w:spacing w:after="0" w:line="240" w:lineRule="auto"/>
      </w:pPr>
      <w:r>
        <w:t xml:space="preserve">All systems send some kind of data. The FDIR knows the system ID based on where the system is located. The state value is then stored with </w:t>
      </w:r>
      <w:proofErr w:type="gramStart"/>
      <w:r>
        <w:t>a  timestamp</w:t>
      </w:r>
      <w:proofErr w:type="gramEnd"/>
      <w:r>
        <w:t>.</w:t>
      </w:r>
    </w:p>
    <w:p w14:paraId="73F170E8" w14:textId="4808414B" w:rsidR="000D26CE" w:rsidRDefault="000D26CE" w:rsidP="000D26CE">
      <w:pPr>
        <w:keepNext/>
        <w:spacing w:after="0" w:line="240" w:lineRule="auto"/>
      </w:pPr>
      <w:r>
        <w:rPr>
          <w:noProof/>
          <w:lang w:val="fr-FR" w:eastAsia="ko-KR"/>
        </w:rPr>
        <w:drawing>
          <wp:inline distT="0" distB="0" distL="0" distR="0" wp14:editId="3F7D613D">
            <wp:extent cx="6390005" cy="3136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07/7/7/main" val="0"/>
                        </a:ext>
                      </a:extLst>
                    </a:blip>
                    <a:srcRect/>
                    <a:stretch>
                      <a:fillRect/>
                    </a:stretch>
                  </pic:blipFill>
                  <pic:spPr bwMode="auto">
                    <a:xfrm>
                      <a:off x="0" y="0"/>
                      <a:ext cx="6390005" cy="31369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14:paraId="10855F22" w14:textId="77777777" w:rsidR="000D26CE" w:rsidRDefault="000D26CE" w:rsidP="000D26CE">
      <w:pPr>
        <w:pStyle w:val="Caption"/>
      </w:pPr>
      <w:bookmarkStart w:id="20" w:name="_Ref117176234"/>
      <w:r>
        <w:t xml:space="preserve">Figure </w:t>
      </w:r>
      <w:r>
        <w:fldChar w:fldCharType="begin"/>
      </w:r>
      <w:r>
        <w:instrText xml:space="preserve"> SEQ Figure \* ARABIC </w:instrText>
      </w:r>
      <w:r>
        <w:fldChar w:fldCharType="separate"/>
      </w:r>
      <w:r>
        <w:rPr>
          <w:noProof/>
        </w:rPr>
        <w:t>7</w:t>
      </w:r>
      <w:r>
        <w:fldChar w:fldCharType="end"/>
      </w:r>
      <w:bookmarkEnd w:id="20"/>
      <w:r>
        <w:t>: Providing failure localization</w:t>
      </w:r>
    </w:p>
    <w:p w14:paraId="679F4F93" w14:textId="77777777" w:rsidR="000D26CE" w:rsidRDefault="000D26CE" w:rsidP="000D26CE">
      <w:pPr>
        <w:keepNext/>
        <w:spacing w:after="0" w:line="240" w:lineRule="auto"/>
      </w:pPr>
      <w:r>
        <w:t>Providing failure localization (</w:t>
      </w:r>
      <w:r>
        <w:fldChar w:fldCharType="begin"/>
      </w:r>
      <w:r>
        <w:instrText xml:space="preserve"> REF _Ref117176234 \h </w:instrText>
      </w:r>
      <w:r>
        <w:fldChar w:fldCharType="separate"/>
      </w:r>
      <w:r>
        <w:t xml:space="preserve">Figure </w:t>
      </w:r>
      <w:r>
        <w:rPr>
          <w:noProof/>
        </w:rPr>
        <w:t>7</w:t>
      </w:r>
      <w:r>
        <w:fldChar w:fldCharType="end"/>
      </w:r>
      <w:r>
        <w:t>) uses the transformation problem frame. Data is retrieved from the FDIR Storage System and then FDIR determines based on this data where the failure originates. This information is then written on a report that is later displayed based on which user interface view is open. The type of the failure is recorded in the report in addition to the localization data.</w:t>
      </w:r>
    </w:p>
    <w:p w14:paraId="65BCAB64" w14:textId="7A67AEF1" w:rsidR="000D26CE" w:rsidRDefault="000D26CE" w:rsidP="000D26CE">
      <w:pPr>
        <w:keepNext/>
        <w:spacing w:after="0" w:line="240" w:lineRule="auto"/>
      </w:pPr>
      <w:r>
        <w:rPr>
          <w:noProof/>
          <w:lang w:val="fr-FR" w:eastAsia="ko-KR"/>
        </w:rPr>
        <w:drawing>
          <wp:inline distT="0" distB="0" distL="0" distR="0" wp14:editId="0B1331BC">
            <wp:extent cx="6390005" cy="3136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07/7/7/main" val="0"/>
                        </a:ext>
                      </a:extLst>
                    </a:blip>
                    <a:srcRect/>
                    <a:stretch>
                      <a:fillRect/>
                    </a:stretch>
                  </pic:blipFill>
                  <pic:spPr bwMode="auto">
                    <a:xfrm>
                      <a:off x="0" y="0"/>
                      <a:ext cx="6390005" cy="31369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 uri="{53640926-AAD7-44d8-BBD7-CCE9431645EC}">
                        <a14:shadowObscured xmlns:a14="http://schemas.microsoft.com/office/drawing/2007/7/7/main" val="1"/>
                      </a:ext>
                    </a:extLst>
                  </pic:spPr>
                </pic:pic>
              </a:graphicData>
            </a:graphic>
          </wp:inline>
        </w:drawing>
      </w:r>
    </w:p>
    <w:p w14:paraId="1208183D" w14:textId="77777777" w:rsidR="000D26CE" w:rsidRDefault="000D26CE" w:rsidP="000D26CE">
      <w:pPr>
        <w:pStyle w:val="Caption"/>
      </w:pPr>
      <w:bookmarkStart w:id="21" w:name="_Ref117176884"/>
      <w:r>
        <w:t xml:space="preserve">Figure </w:t>
      </w:r>
      <w:r>
        <w:fldChar w:fldCharType="begin"/>
      </w:r>
      <w:r>
        <w:instrText xml:space="preserve"> SEQ Figure \* ARABIC </w:instrText>
      </w:r>
      <w:r>
        <w:fldChar w:fldCharType="separate"/>
      </w:r>
      <w:r>
        <w:rPr>
          <w:noProof/>
        </w:rPr>
        <w:t>8</w:t>
      </w:r>
      <w:r>
        <w:fldChar w:fldCharType="end"/>
      </w:r>
      <w:bookmarkEnd w:id="21"/>
      <w:r>
        <w:t>: Response in case of unresolvable conditions</w:t>
      </w:r>
    </w:p>
    <w:p w14:paraId="5B9687C4" w14:textId="77777777" w:rsidR="000D26CE" w:rsidRDefault="000D26CE" w:rsidP="000D26CE">
      <w:pPr>
        <w:spacing w:after="0" w:line="240" w:lineRule="auto"/>
      </w:pPr>
      <w:r>
        <w:t>Response in case of irresolvable conditions (</w:t>
      </w:r>
      <w:r>
        <w:fldChar w:fldCharType="begin"/>
      </w:r>
      <w:r>
        <w:instrText xml:space="preserve"> REF _Ref117176884 \h </w:instrText>
      </w:r>
      <w:r>
        <w:fldChar w:fldCharType="separate"/>
      </w:r>
      <w:r>
        <w:t xml:space="preserve">Figure </w:t>
      </w:r>
      <w:r>
        <w:rPr>
          <w:noProof/>
        </w:rPr>
        <w:t>8</w:t>
      </w:r>
      <w:r>
        <w:fldChar w:fldCharType="end"/>
      </w:r>
      <w:r>
        <w:t xml:space="preserve">) uses the transformation problem frame. When automatic recovery fails and the issue cannot be resolved by the FDIR by itself a report is written that is then actionable by the crew or ground control. This report is based on the data collected to the FDIR Storage System. </w:t>
      </w:r>
      <w:r>
        <w:br w:type="page"/>
      </w:r>
      <w:r>
        <w:lastRenderedPageBreak/>
        <w:t>Information retrieval (</w:t>
      </w:r>
      <w:r>
        <w:fldChar w:fldCharType="begin"/>
      </w:r>
      <w:r>
        <w:instrText xml:space="preserve"> REF _Ref117177182 \h </w:instrText>
      </w:r>
      <w:r>
        <w:fldChar w:fldCharType="separate"/>
      </w:r>
      <w:r>
        <w:t xml:space="preserve">Figure </w:t>
      </w:r>
      <w:r>
        <w:rPr>
          <w:noProof/>
        </w:rPr>
        <w:t>9</w:t>
      </w:r>
      <w:r>
        <w:fldChar w:fldCharType="end"/>
      </w:r>
      <w:proofErr w:type="gramStart"/>
      <w:r>
        <w:t>)  uses</w:t>
      </w:r>
      <w:proofErr w:type="gramEnd"/>
      <w:r>
        <w:t xml:space="preserve"> the commanded behavior problem frame.  The crew can search information from the system logs. Each log item is stored separately in the FDIR Storage System. By specifying search criteria specific information can be retrieved. This data can then be used as basis for important decision regarding the use or repair of the systems. This data is can be more specific then general information displayed on the screen via the user interface.</w:t>
      </w:r>
    </w:p>
    <w:p w14:paraId="38E35F77" w14:textId="77777777" w:rsidR="000D26CE" w:rsidRDefault="000D26CE" w:rsidP="000D26CE">
      <w:pPr>
        <w:spacing w:after="0" w:line="240" w:lineRule="auto"/>
      </w:pPr>
    </w:p>
    <w:p w14:paraId="05D23C57" w14:textId="77777777" w:rsidR="000D26CE" w:rsidRDefault="000D26CE" w:rsidP="000D26CE">
      <w:pPr>
        <w:spacing w:after="0" w:line="240" w:lineRule="auto"/>
      </w:pPr>
      <w:r>
        <w:t xml:space="preserve">The query goes through the FDIR to the storage system. Data is then sent back to FDIR for processing. Data is then sent to the crew and ground control for viewing. </w:t>
      </w:r>
    </w:p>
    <w:p w14:paraId="6D617C7E" w14:textId="1E4588C5" w:rsidR="000D26CE" w:rsidRDefault="0039576E" w:rsidP="000D26CE">
      <w:pPr>
        <w:pStyle w:val="Caption"/>
      </w:pPr>
      <w:r>
        <w:pict>
          <v:shape id="_x0000_s1046" type="#_x0000_t202" style="position:absolute;margin-left:5.5pt;margin-top:241.3pt;width:503pt;height:20.25pt;z-index:251718656;mso-wrap-edited:f;mso-position-horizontal:absolute;mso-position-vertical:absolute" wrapcoords="0 0 21600 0 21600 21600 0 21600 0 0" filled="f" stroked="f">
            <v:fill o:detectmouseclick="t"/>
            <v:textbox style="mso-next-textbox:#_x0000_s1046;mso-fit-shape-to-text:t" inset="0,0,0,0">
              <w:txbxContent>
                <w:p w14:paraId="6EC113E2" w14:textId="77777777" w:rsidR="000D26CE" w:rsidRDefault="000D26CE" w:rsidP="000D26CE">
                  <w:pPr>
                    <w:pStyle w:val="Caption"/>
                  </w:pPr>
                  <w:bookmarkStart w:id="22" w:name="_Ref117177182"/>
                  <w:r>
                    <w:t xml:space="preserve">Figure </w:t>
                  </w:r>
                  <w:r>
                    <w:fldChar w:fldCharType="begin"/>
                  </w:r>
                  <w:r>
                    <w:instrText xml:space="preserve"> SEQ Figure \* ARABIC </w:instrText>
                  </w:r>
                  <w:r>
                    <w:fldChar w:fldCharType="separate"/>
                  </w:r>
                  <w:r>
                    <w:rPr>
                      <w:noProof/>
                    </w:rPr>
                    <w:t>9</w:t>
                  </w:r>
                  <w:r>
                    <w:fldChar w:fldCharType="end"/>
                  </w:r>
                  <w:bookmarkEnd w:id="22"/>
                  <w:r>
                    <w:t>: Information retrieval</w:t>
                  </w:r>
                </w:p>
              </w:txbxContent>
            </v:textbox>
            <w10:wrap type="tight"/>
          </v:shape>
        </w:pict>
      </w:r>
      <w:r w:rsidR="000D26CE">
        <w:rPr>
          <w:noProof/>
          <w:lang w:val="fr-FR" w:eastAsia="ko-KR"/>
        </w:rPr>
        <w:drawing>
          <wp:anchor distT="0" distB="0" distL="114300" distR="114300" simplePos="0" relativeHeight="251717632" behindDoc="0" locked="0" layoutInCell="1" allowOverlap="1" wp14:editId="0A0288C4">
            <wp:simplePos x="0" y="0"/>
            <wp:positionH relativeFrom="column">
              <wp:posOffset>-69850</wp:posOffset>
            </wp:positionH>
            <wp:positionV relativeFrom="paragraph">
              <wp:posOffset>-626110</wp:posOffset>
            </wp:positionV>
            <wp:extent cx="6388100" cy="3683000"/>
            <wp:effectExtent l="0" t="0" r="0" b="0"/>
            <wp:wrapTight wrapText="bothSides">
              <wp:wrapPolygon edited="0">
                <wp:start x="0" y="0"/>
                <wp:lineTo x="0" y="21451"/>
                <wp:lineTo x="21514" y="21451"/>
                <wp:lineTo x="2151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07/7/7/main" val="0"/>
                        </a:ext>
                      </a:extLst>
                    </a:blip>
                    <a:srcRect/>
                    <a:stretch>
                      <a:fillRect/>
                    </a:stretch>
                  </pic:blipFill>
                  <pic:spPr bwMode="auto">
                    <a:xfrm>
                      <a:off x="0" y="0"/>
                      <a:ext cx="6388100" cy="3683000"/>
                    </a:xfrm>
                    <a:prstGeom prst="rect">
                      <a:avLst/>
                    </a:prstGeom>
                    <a:noFill/>
                    <a:extLst>
                      <a:ext uri="{909E8E84-426E-40dd-AFC4-6F175D3DCCD1}">
                        <a14:hiddenFill xmlns:a14="http://schemas.microsoft.com/office/drawing/2007/7/7/main">
                          <a:solidFill>
                            <a:srgbClr val="FFFFFF" mc:Ignorable=""/>
                          </a:solidFill>
                        </a14:hiddenFill>
                      </a:ext>
                    </a:extLst>
                  </pic:spPr>
                </pic:pic>
              </a:graphicData>
            </a:graphic>
            <wp14:sizeRelH relativeFrom="page">
              <wp14:pctWidth>0</wp14:pctWidth>
            </wp14:sizeRelH>
            <wp14:sizeRelV relativeFrom="page">
              <wp14:pctHeight>0</wp14:pctHeight>
            </wp14:sizeRelV>
          </wp:anchor>
        </w:drawing>
      </w:r>
      <w:r w:rsidR="000D26CE">
        <w:rPr>
          <w:color w:val="244061"/>
          <w:sz w:val="36"/>
          <w:szCs w:val="36"/>
        </w:rPr>
        <w:br w:type="page"/>
      </w:r>
    </w:p>
    <w:p w14:paraId="1CB34757" w14:textId="77777777" w:rsidR="002D65D8" w:rsidRPr="00D91263" w:rsidRDefault="002D65D8" w:rsidP="000D26CE">
      <w:pPr>
        <w:pStyle w:val="NoSpacing"/>
      </w:pPr>
    </w:p>
    <w:p w14:paraId="24C48FE0" w14:textId="77777777" w:rsidR="007C3567" w:rsidRPr="00D91263" w:rsidRDefault="007C3567" w:rsidP="005E29BD">
      <w:pPr>
        <w:pStyle w:val="NoSpacing"/>
      </w:pPr>
    </w:p>
    <w:p w14:paraId="23D051DA" w14:textId="77777777" w:rsidR="005A3ED6" w:rsidRPr="00D91263" w:rsidRDefault="0026146F">
      <w:pPr>
        <w:spacing w:after="0" w:line="240" w:lineRule="auto"/>
        <w:rPr>
          <w:b/>
          <w:color w:val="244061"/>
          <w:sz w:val="36"/>
          <w:szCs w:val="36"/>
        </w:rPr>
      </w:pPr>
      <w:r w:rsidRPr="00D91263">
        <w:rPr>
          <w:noProof/>
          <w:lang w:val="fr-FR" w:eastAsia="ko-KR"/>
        </w:rPr>
        <w:drawing>
          <wp:inline distT="0" distB="0" distL="0" distR="0" wp14:editId="227E0C66">
            <wp:extent cx="5200089" cy="3467762"/>
            <wp:effectExtent l="57150" t="38100" r="38661" b="94588"/>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r w:rsidR="005A3ED6" w:rsidRPr="00D91263">
        <w:rPr>
          <w:b/>
          <w:color w:val="244061"/>
          <w:sz w:val="36"/>
          <w:szCs w:val="36"/>
        </w:rPr>
        <w:br w:type="page"/>
      </w:r>
    </w:p>
    <w:p w14:paraId="09E0EAFF" w14:textId="77777777" w:rsidR="00DC377C" w:rsidRPr="00D91263" w:rsidRDefault="00DC377C" w:rsidP="007B2638">
      <w:pPr>
        <w:pStyle w:val="ListParagraph"/>
        <w:numPr>
          <w:ilvl w:val="0"/>
          <w:numId w:val="12"/>
        </w:numPr>
        <w:pBdr>
          <w:bottom w:val="single" w:sz="4" w:space="1" w:color="A6A6A6"/>
        </w:pBdr>
        <w:outlineLvl w:val="0"/>
        <w:rPr>
          <w:b/>
          <w:color w:val="244061"/>
          <w:sz w:val="36"/>
          <w:szCs w:val="36"/>
        </w:rPr>
      </w:pPr>
      <w:bookmarkStart w:id="23" w:name="_Toc243148191"/>
      <w:r w:rsidRPr="00D91263">
        <w:rPr>
          <w:b/>
          <w:color w:val="244061"/>
          <w:sz w:val="36"/>
          <w:szCs w:val="36"/>
        </w:rPr>
        <w:lastRenderedPageBreak/>
        <w:t>Functional requirements (use-case model)</w:t>
      </w:r>
      <w:bookmarkEnd w:id="23"/>
    </w:p>
    <w:p w14:paraId="14A3E11A" w14:textId="77777777" w:rsidR="00DC377C" w:rsidRPr="00D91263" w:rsidRDefault="00DC377C" w:rsidP="00DC377C">
      <w:pPr>
        <w:pStyle w:val="ListParagraph"/>
        <w:ind w:left="1440"/>
        <w:rPr>
          <w:color w:val="365F91"/>
          <w:sz w:val="24"/>
          <w:szCs w:val="28"/>
        </w:rPr>
      </w:pPr>
    </w:p>
    <w:p w14:paraId="6DFF5937" w14:textId="77777777" w:rsidR="00DC377C" w:rsidRPr="00D91263" w:rsidRDefault="00DC377C" w:rsidP="007B2638">
      <w:pPr>
        <w:pStyle w:val="ListParagraph"/>
        <w:numPr>
          <w:ilvl w:val="1"/>
          <w:numId w:val="12"/>
        </w:numPr>
        <w:outlineLvl w:val="1"/>
        <w:rPr>
          <w:color w:val="365F91"/>
          <w:sz w:val="28"/>
          <w:szCs w:val="28"/>
        </w:rPr>
      </w:pPr>
      <w:bookmarkStart w:id="24" w:name="_Toc243148192"/>
      <w:r w:rsidRPr="00D91263">
        <w:rPr>
          <w:color w:val="365F91"/>
          <w:sz w:val="28"/>
          <w:szCs w:val="28"/>
        </w:rPr>
        <w:t>Use-case</w:t>
      </w:r>
      <w:r w:rsidR="00880FF6" w:rsidRPr="00D91263">
        <w:rPr>
          <w:color w:val="365F91"/>
          <w:sz w:val="28"/>
          <w:szCs w:val="28"/>
        </w:rPr>
        <w:t xml:space="preserve"> diagram</w:t>
      </w:r>
      <w:bookmarkEnd w:id="24"/>
    </w:p>
    <w:p w14:paraId="780E8AB6" w14:textId="77777777" w:rsidR="002D49DC" w:rsidRPr="00D91263" w:rsidRDefault="002D49DC" w:rsidP="002D49DC">
      <w:pPr>
        <w:pStyle w:val="ListParagraph"/>
        <w:ind w:left="1800"/>
        <w:outlineLvl w:val="1"/>
        <w:rPr>
          <w:color w:val="365F91"/>
          <w:sz w:val="28"/>
          <w:szCs w:val="28"/>
        </w:rPr>
      </w:pPr>
    </w:p>
    <w:p w14:paraId="60EC725C" w14:textId="77777777" w:rsidR="008003CA" w:rsidRPr="00D91263" w:rsidRDefault="00880FF6" w:rsidP="007B2638">
      <w:pPr>
        <w:pStyle w:val="ListParagraph"/>
        <w:numPr>
          <w:ilvl w:val="2"/>
          <w:numId w:val="12"/>
        </w:numPr>
        <w:outlineLvl w:val="1"/>
        <w:rPr>
          <w:rStyle w:val="BookTitle"/>
        </w:rPr>
      </w:pPr>
      <w:bookmarkStart w:id="25" w:name="_Toc243148193"/>
      <w:r w:rsidRPr="00D91263">
        <w:rPr>
          <w:rStyle w:val="BookTitle"/>
          <w:color w:val="4F81BD" w:themeColor="accent1"/>
        </w:rPr>
        <w:t>A</w:t>
      </w:r>
      <w:r w:rsidR="00DC377C" w:rsidRPr="00D91263">
        <w:rPr>
          <w:rStyle w:val="BookTitle"/>
          <w:color w:val="4F81BD" w:themeColor="accent1"/>
        </w:rPr>
        <w:t>ctor</w:t>
      </w:r>
      <w:r w:rsidRPr="00D91263">
        <w:rPr>
          <w:rStyle w:val="BookTitle"/>
          <w:color w:val="4F81BD" w:themeColor="accent1"/>
        </w:rPr>
        <w:t>s</w:t>
      </w:r>
      <w:r w:rsidR="00DC377C" w:rsidRPr="00D91263">
        <w:rPr>
          <w:rStyle w:val="BookTitle"/>
          <w:color w:val="4F81BD" w:themeColor="accent1"/>
        </w:rPr>
        <w:t xml:space="preserve"> description</w:t>
      </w:r>
      <w:bookmarkEnd w:id="25"/>
    </w:p>
    <w:p w14:paraId="69EC1234" w14:textId="77777777" w:rsidR="002D49DC" w:rsidRPr="00D91263" w:rsidRDefault="002D49DC" w:rsidP="007F1109">
      <w:pPr>
        <w:pStyle w:val="NoSpacing"/>
        <w:rPr>
          <w:rStyle w:val="BookTitle"/>
        </w:rPr>
      </w:pPr>
      <w:r w:rsidRPr="00D91263">
        <w:rPr>
          <w:rStyle w:val="BookTitle"/>
          <w:b w:val="0"/>
          <w:bCs w:val="0"/>
          <w:smallCaps w:val="0"/>
          <w:spacing w:val="0"/>
        </w:rPr>
        <w:t>The FDIR system is designed to control systems of the spacecraft. But this system can act alone, would be useless if there were no human control to decide which actions the system must launch. Therefore, this system is designed for the crew of the spacecraft during their mission. Moreover the spacecraft and the crew are helped by the flight controller on Earth. They could do same actions as the cre</w:t>
      </w:r>
      <w:r w:rsidR="007665C3">
        <w:rPr>
          <w:rStyle w:val="BookTitle"/>
          <w:b w:val="0"/>
          <w:bCs w:val="0"/>
          <w:smallCaps w:val="0"/>
          <w:spacing w:val="0"/>
        </w:rPr>
        <w:t xml:space="preserve">w. For example, during the time </w:t>
      </w:r>
      <w:r w:rsidRPr="00D91263">
        <w:rPr>
          <w:rStyle w:val="BookTitle"/>
          <w:b w:val="0"/>
          <w:bCs w:val="0"/>
          <w:smallCaps w:val="0"/>
          <w:spacing w:val="0"/>
        </w:rPr>
        <w:t>the crew sleep, the crew could command the system and do some tests, get information about any devices</w:t>
      </w:r>
      <w:proofErr w:type="gramStart"/>
      <w:r w:rsidRPr="00D91263">
        <w:rPr>
          <w:rStyle w:val="BookTitle"/>
          <w:b w:val="0"/>
          <w:bCs w:val="0"/>
          <w:smallCaps w:val="0"/>
          <w:color w:val="FF0000"/>
          <w:spacing w:val="0"/>
          <w:sz w:val="32"/>
        </w:rPr>
        <w:t>,…</w:t>
      </w:r>
      <w:proofErr w:type="gramEnd"/>
    </w:p>
    <w:p w14:paraId="20834C7A" w14:textId="77777777" w:rsidR="002D49DC" w:rsidRPr="00D91263" w:rsidRDefault="002D49DC" w:rsidP="002D49DC">
      <w:pPr>
        <w:pStyle w:val="NoSpacing"/>
        <w:rPr>
          <w:rStyle w:val="BookTitle"/>
        </w:rPr>
      </w:pPr>
    </w:p>
    <w:p w14:paraId="6819BA43" w14:textId="77777777" w:rsidR="00DC377C" w:rsidRPr="00D91263" w:rsidRDefault="00107057" w:rsidP="007B2638">
      <w:pPr>
        <w:pStyle w:val="ListParagraph"/>
        <w:numPr>
          <w:ilvl w:val="2"/>
          <w:numId w:val="12"/>
        </w:numPr>
        <w:outlineLvl w:val="1"/>
        <w:rPr>
          <w:rStyle w:val="BookTitle"/>
        </w:rPr>
      </w:pPr>
      <w:bookmarkStart w:id="26" w:name="_Toc243148194"/>
      <w:r w:rsidRPr="00D91263">
        <w:rPr>
          <w:noProof/>
          <w:lang w:val="fr-FR" w:eastAsia="ko-KR"/>
        </w:rPr>
        <w:drawing>
          <wp:anchor distT="0" distB="0" distL="114300" distR="114300" simplePos="0" relativeHeight="251693056" behindDoc="0" locked="0" layoutInCell="1" allowOverlap="1" wp14:editId="58AE577B">
            <wp:simplePos x="0" y="0"/>
            <wp:positionH relativeFrom="column">
              <wp:posOffset>-450215</wp:posOffset>
            </wp:positionH>
            <wp:positionV relativeFrom="paragraph">
              <wp:posOffset>393700</wp:posOffset>
            </wp:positionV>
            <wp:extent cx="7187565" cy="4231640"/>
            <wp:effectExtent l="0" t="0" r="0" b="0"/>
            <wp:wrapTopAndBottom/>
            <wp:docPr id="4" name="Picture 4" descr="D:\Documents\UTBM\MON CURSUS\GI05\KAIST\Projects\euroteam\Project 1\Part Final\Design\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UseCase Diagram.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7187565" cy="423164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Lst>
                  </pic:spPr>
                </pic:pic>
              </a:graphicData>
            </a:graphic>
          </wp:anchor>
        </w:drawing>
      </w:r>
      <w:r w:rsidR="00DC377C" w:rsidRPr="00D91263">
        <w:rPr>
          <w:rStyle w:val="BookTitle"/>
          <w:color w:val="4F81BD" w:themeColor="accent1"/>
        </w:rPr>
        <w:t>Use-case diagram</w:t>
      </w:r>
      <w:bookmarkEnd w:id="26"/>
    </w:p>
    <w:p w14:paraId="3E0B834B" w14:textId="77777777" w:rsidR="008003CA" w:rsidRPr="00D91263" w:rsidRDefault="0039576E" w:rsidP="005E29BD">
      <w:pPr>
        <w:pStyle w:val="NoSpacing"/>
      </w:pPr>
      <w:r>
        <w:rPr>
          <w:b/>
          <w:bCs/>
          <w:smallCaps/>
          <w:color w:val="4F81BD" w:themeColor="accent1"/>
          <w:spacing w:val="5"/>
          <w:lang w:eastAsia="ko-KR"/>
        </w:rPr>
        <w:pict>
          <v:shape id="_x0000_s1034" type="#_x0000_t202" style="position:absolute;left:0;text-align:left;margin-left:-34.45pt;margin-top:339.8pt;width:571.35pt;height:21pt;z-index:251669504" wrapcoords="-28 0 -28 20829 21600 20829 21600 0 -28 0" stroked="f">
            <v:textbox style="mso-next-textbox:#_x0000_s1034;mso-fit-shape-to-text:t" inset="0,0,0,0">
              <w:txbxContent>
                <w:p w14:paraId="3BEAB695" w14:textId="77777777" w:rsidR="005977C8" w:rsidRPr="00037BC7" w:rsidRDefault="005977C8" w:rsidP="00753F0F">
                  <w:pPr>
                    <w:pStyle w:val="Caption"/>
                    <w:jc w:val="center"/>
                    <w:rPr>
                      <w:noProof/>
                      <w:color w:val="808080" w:themeColor="text1" w:themeTint="80"/>
                    </w:rPr>
                  </w:pPr>
                  <w:bookmarkStart w:id="27" w:name="_Toc243294726"/>
                  <w:r w:rsidRPr="00037BC7">
                    <w:rPr>
                      <w:color w:val="808080" w:themeColor="text1" w:themeTint="80"/>
                    </w:rPr>
                    <w:t xml:space="preserve">Figure </w:t>
                  </w:r>
                  <w:r w:rsidR="00320788" w:rsidRPr="00037BC7">
                    <w:rPr>
                      <w:color w:val="808080" w:themeColor="text1" w:themeTint="80"/>
                    </w:rPr>
                    <w:fldChar w:fldCharType="begin"/>
                  </w:r>
                  <w:r w:rsidRPr="00037BC7">
                    <w:rPr>
                      <w:color w:val="808080" w:themeColor="text1" w:themeTint="80"/>
                    </w:rPr>
                    <w:instrText xml:space="preserve"> SEQ Figure \* ARABIC </w:instrText>
                  </w:r>
                  <w:r w:rsidR="00320788" w:rsidRPr="00037BC7">
                    <w:rPr>
                      <w:color w:val="808080" w:themeColor="text1" w:themeTint="80"/>
                    </w:rPr>
                    <w:fldChar w:fldCharType="separate"/>
                  </w:r>
                  <w:r w:rsidR="000D26CE">
                    <w:rPr>
                      <w:noProof/>
                      <w:color w:val="808080" w:themeColor="text1" w:themeTint="80"/>
                    </w:rPr>
                    <w:t>2</w:t>
                  </w:r>
                  <w:r w:rsidR="00320788" w:rsidRPr="00037BC7">
                    <w:rPr>
                      <w:color w:val="808080" w:themeColor="text1" w:themeTint="80"/>
                    </w:rPr>
                    <w:fldChar w:fldCharType="end"/>
                  </w:r>
                  <w:r w:rsidRPr="00037BC7">
                    <w:rPr>
                      <w:color w:val="808080" w:themeColor="text1" w:themeTint="80"/>
                    </w:rPr>
                    <w:t>: Use case diagram</w:t>
                  </w:r>
                  <w:bookmarkEnd w:id="27"/>
                </w:p>
              </w:txbxContent>
            </v:textbox>
            <w10:wrap type="through"/>
          </v:shape>
        </w:pict>
      </w:r>
    </w:p>
    <w:p w14:paraId="5AB89DC0" w14:textId="77777777" w:rsidR="008003CA" w:rsidRPr="00D91263" w:rsidRDefault="008003CA" w:rsidP="005E29BD">
      <w:pPr>
        <w:pStyle w:val="NoSpacing"/>
      </w:pPr>
    </w:p>
    <w:p w14:paraId="7788AFDB" w14:textId="77777777" w:rsidR="008003CA" w:rsidRPr="00D91263" w:rsidRDefault="008003CA" w:rsidP="005E29BD">
      <w:pPr>
        <w:pStyle w:val="NoSpacing"/>
      </w:pPr>
    </w:p>
    <w:p w14:paraId="51CF4DFB" w14:textId="77777777" w:rsidR="008003CA" w:rsidRPr="00D91263" w:rsidRDefault="008003CA" w:rsidP="005E29BD">
      <w:pPr>
        <w:pStyle w:val="NoSpacing"/>
      </w:pPr>
    </w:p>
    <w:p w14:paraId="18EF85E8" w14:textId="77777777" w:rsidR="008003CA" w:rsidRPr="00D91263" w:rsidRDefault="008003CA" w:rsidP="005E29BD">
      <w:pPr>
        <w:pStyle w:val="NoSpacing"/>
        <w:rPr>
          <w:rStyle w:val="BookTitle"/>
        </w:rPr>
      </w:pPr>
    </w:p>
    <w:p w14:paraId="37F0C217" w14:textId="77777777" w:rsidR="008003CA" w:rsidRPr="00D91263" w:rsidRDefault="008003CA" w:rsidP="005E29BD">
      <w:pPr>
        <w:pStyle w:val="NoSpacing"/>
        <w:rPr>
          <w:rStyle w:val="BookTitle"/>
        </w:rPr>
      </w:pPr>
    </w:p>
    <w:p w14:paraId="2A52B7A9" w14:textId="77777777" w:rsidR="000D27D7" w:rsidRPr="00D91263" w:rsidRDefault="000D27D7">
      <w:pPr>
        <w:spacing w:after="0" w:line="240" w:lineRule="auto"/>
        <w:rPr>
          <w:rStyle w:val="BookTitle"/>
        </w:rPr>
      </w:pPr>
      <w:bookmarkStart w:id="28" w:name="_Toc243148195"/>
      <w:r w:rsidRPr="00D91263">
        <w:rPr>
          <w:rStyle w:val="BookTitle"/>
          <w:color w:val="4F81BD" w:themeColor="accent1"/>
        </w:rPr>
        <w:br w:type="page"/>
      </w:r>
    </w:p>
    <w:p w14:paraId="425C96ED" w14:textId="77777777" w:rsidR="00753F0F" w:rsidRPr="00D91263" w:rsidRDefault="00880FF6" w:rsidP="007B2638">
      <w:pPr>
        <w:pStyle w:val="ListParagraph"/>
        <w:numPr>
          <w:ilvl w:val="2"/>
          <w:numId w:val="12"/>
        </w:numPr>
        <w:outlineLvl w:val="1"/>
        <w:rPr>
          <w:b/>
          <w:bCs/>
          <w:smallCaps/>
          <w:color w:val="4F81BD" w:themeColor="accent1"/>
          <w:spacing w:val="5"/>
        </w:rPr>
      </w:pPr>
      <w:r w:rsidRPr="00D91263">
        <w:rPr>
          <w:rStyle w:val="BookTitle"/>
          <w:color w:val="4F81BD" w:themeColor="accent1"/>
        </w:rPr>
        <w:lastRenderedPageBreak/>
        <w:t>Use-case specifications</w:t>
      </w:r>
      <w:bookmarkEnd w:id="28"/>
    </w:p>
    <w:tbl>
      <w:tblPr>
        <w:tblStyle w:val="MediumShading1-Accent11"/>
        <w:tblpPr w:leftFromText="141" w:rightFromText="141" w:vertAnchor="text" w:horzAnchor="margin" w:tblpY="543"/>
        <w:tblW w:w="10314" w:type="dxa"/>
        <w:tblLook w:val="04A0" w:firstRow="1" w:lastRow="0" w:firstColumn="1" w:lastColumn="0" w:noHBand="0" w:noVBand="1"/>
      </w:tblPr>
      <w:tblGrid>
        <w:gridCol w:w="3227"/>
        <w:gridCol w:w="7087"/>
      </w:tblGrid>
      <w:tr w:rsidR="008003CA" w:rsidRPr="00D91263" w14:paraId="050305F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516D557" w14:textId="77777777" w:rsidR="008003CA" w:rsidRPr="00D91263" w:rsidRDefault="008003CA" w:rsidP="000E667B">
            <w:pPr>
              <w:pStyle w:val="NoSpacing"/>
              <w:ind w:firstLine="0"/>
            </w:pPr>
            <w:r w:rsidRPr="00D91263">
              <w:t>Name</w:t>
            </w:r>
          </w:p>
        </w:tc>
        <w:tc>
          <w:tcPr>
            <w:tcW w:w="7087" w:type="dxa"/>
          </w:tcPr>
          <w:p w14:paraId="0803633E" w14:textId="77777777" w:rsidR="008003CA" w:rsidRPr="00D91263" w:rsidRDefault="008003CA"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Start system(s)/device(s)</w:t>
            </w:r>
          </w:p>
        </w:tc>
      </w:tr>
      <w:tr w:rsidR="008003CA" w:rsidRPr="00D91263" w14:paraId="1702D2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0077571" w14:textId="77777777" w:rsidR="008003CA" w:rsidRPr="00D91263" w:rsidRDefault="008003CA" w:rsidP="000E667B">
            <w:pPr>
              <w:pStyle w:val="NoSpacing"/>
              <w:ind w:firstLine="0"/>
            </w:pPr>
            <w:r w:rsidRPr="00D91263">
              <w:t>Actors</w:t>
            </w:r>
          </w:p>
        </w:tc>
        <w:tc>
          <w:tcPr>
            <w:tcW w:w="7087" w:type="dxa"/>
          </w:tcPr>
          <w:p w14:paraId="1931652B" w14:textId="77777777" w:rsidR="008003CA" w:rsidRPr="00D91263"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8003CA" w:rsidRPr="00D91263" w14:paraId="017E9828"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24F7517" w14:textId="77777777" w:rsidR="008003CA" w:rsidRPr="00D91263" w:rsidRDefault="008003CA" w:rsidP="000E667B">
            <w:pPr>
              <w:pStyle w:val="NoSpacing"/>
              <w:ind w:firstLine="0"/>
            </w:pPr>
            <w:r w:rsidRPr="00D91263">
              <w:t>Description</w:t>
            </w:r>
          </w:p>
        </w:tc>
        <w:tc>
          <w:tcPr>
            <w:tcW w:w="7087" w:type="dxa"/>
          </w:tcPr>
          <w:p w14:paraId="1D4BD6DD"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User can start device(s) or system(s) of the spacecraft system whenever he wants or because it was shutdown</w:t>
            </w:r>
          </w:p>
        </w:tc>
      </w:tr>
      <w:tr w:rsidR="008003CA" w:rsidRPr="00D91263" w14:paraId="4E752770" w14:textId="7777777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09FEF06" w14:textId="77777777" w:rsidR="008003CA" w:rsidRPr="00D91263" w:rsidRDefault="008003CA" w:rsidP="000E667B">
            <w:pPr>
              <w:pStyle w:val="NoSpacing"/>
              <w:ind w:firstLine="0"/>
            </w:pPr>
            <w:r w:rsidRPr="00D91263">
              <w:t>Precondition</w:t>
            </w:r>
          </w:p>
        </w:tc>
        <w:tc>
          <w:tcPr>
            <w:tcW w:w="7087" w:type="dxa"/>
          </w:tcPr>
          <w:p w14:paraId="42A1B7BC" w14:textId="77777777" w:rsidR="008003CA" w:rsidRPr="00D91263"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 System(s) are off</w:t>
            </w:r>
          </w:p>
          <w:p w14:paraId="51128495" w14:textId="77777777" w:rsidR="008003CA" w:rsidRPr="00D91263" w:rsidRDefault="00246515"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 O</w:t>
            </w:r>
            <w:r w:rsidR="008003CA" w:rsidRPr="00D91263">
              <w:t>ne or several device(s) or system(s)</w:t>
            </w:r>
            <w:r w:rsidRPr="00D91263">
              <w:t xml:space="preserve"> have been selected</w:t>
            </w:r>
          </w:p>
        </w:tc>
      </w:tr>
      <w:tr w:rsidR="008003CA" w:rsidRPr="00D91263" w14:paraId="2D7D3C1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F76CF52" w14:textId="77777777" w:rsidR="008003CA" w:rsidRPr="00D91263" w:rsidRDefault="008003CA" w:rsidP="000E667B">
            <w:pPr>
              <w:pStyle w:val="NoSpacing"/>
              <w:ind w:firstLine="0"/>
            </w:pPr>
            <w:r w:rsidRPr="00D91263">
              <w:t>Events flow</w:t>
            </w:r>
          </w:p>
        </w:tc>
        <w:tc>
          <w:tcPr>
            <w:tcW w:w="7087" w:type="dxa"/>
          </w:tcPr>
          <w:p w14:paraId="0BFC829D" w14:textId="2C1401D4" w:rsidR="008003CA" w:rsidRPr="00D91263" w:rsidRDefault="000E7047" w:rsidP="000E667B">
            <w:pPr>
              <w:pStyle w:val="NoSpacing"/>
              <w:ind w:firstLine="0"/>
              <w:cnfStyle w:val="000000010000" w:firstRow="0" w:lastRow="0" w:firstColumn="0" w:lastColumn="0" w:oddVBand="0" w:evenVBand="0" w:oddHBand="0" w:evenHBand="1" w:firstRowFirstColumn="0" w:firstRowLastColumn="0" w:lastRowFirstColumn="0" w:lastRowLastColumn="0"/>
            </w:pPr>
            <w:r>
              <w:t xml:space="preserve">1. Click on the </w:t>
            </w:r>
            <w:r w:rsidR="00A74655">
              <w:rPr>
                <w:i/>
              </w:rPr>
              <w:t>S</w:t>
            </w:r>
            <w:r w:rsidR="008003CA" w:rsidRPr="000E7047">
              <w:rPr>
                <w:i/>
              </w:rPr>
              <w:t>tar</w:t>
            </w:r>
            <w:r>
              <w:rPr>
                <w:i/>
              </w:rPr>
              <w:t>t</w:t>
            </w:r>
            <w:r w:rsidR="008003CA" w:rsidRPr="00D91263">
              <w:t xml:space="preserve"> button</w:t>
            </w:r>
          </w:p>
          <w:p w14:paraId="712B843E" w14:textId="665C3F90" w:rsidR="008003CA" w:rsidRPr="00D91263" w:rsidRDefault="008003CA" w:rsidP="0022451F">
            <w:pPr>
              <w:pStyle w:val="NoSpacing"/>
              <w:ind w:firstLine="0"/>
              <w:cnfStyle w:val="000000010000" w:firstRow="0" w:lastRow="0" w:firstColumn="0" w:lastColumn="0" w:oddVBand="0" w:evenVBand="0" w:oddHBand="0" w:evenHBand="1" w:firstRowFirstColumn="0" w:firstRowLastColumn="0" w:lastRowFirstColumn="0" w:lastRowLastColumn="0"/>
            </w:pPr>
            <w:r w:rsidRPr="00D91263">
              <w:t xml:space="preserve">2. </w:t>
            </w:r>
            <w:r w:rsidR="0022451F">
              <w:t>Confirm the start</w:t>
            </w:r>
          </w:p>
        </w:tc>
      </w:tr>
      <w:tr w:rsidR="008003CA" w:rsidRPr="00D91263" w14:paraId="0A7FCE2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8779BC5" w14:textId="77777777" w:rsidR="008003CA" w:rsidRPr="00D91263" w:rsidRDefault="008003CA" w:rsidP="000E667B">
            <w:pPr>
              <w:pStyle w:val="NoSpacing"/>
              <w:ind w:firstLine="0"/>
            </w:pPr>
            <w:r w:rsidRPr="00D91263">
              <w:t>Post-condition</w:t>
            </w:r>
          </w:p>
        </w:tc>
        <w:tc>
          <w:tcPr>
            <w:tcW w:w="7087" w:type="dxa"/>
          </w:tcPr>
          <w:p w14:paraId="5F9FA4BD" w14:textId="77777777" w:rsidR="008003CA" w:rsidRPr="00D91263"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System(s) has been started</w:t>
            </w:r>
          </w:p>
        </w:tc>
      </w:tr>
      <w:tr w:rsidR="008003CA" w:rsidRPr="00D91263" w14:paraId="5AD10301" w14:textId="7777777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413E8A2" w14:textId="77777777" w:rsidR="008003CA" w:rsidRPr="00D91263" w:rsidRDefault="008003CA" w:rsidP="000E667B">
            <w:pPr>
              <w:pStyle w:val="NoSpacing"/>
              <w:ind w:firstLine="0"/>
            </w:pPr>
            <w:r w:rsidRPr="00D91263">
              <w:t>Exception</w:t>
            </w:r>
          </w:p>
        </w:tc>
        <w:tc>
          <w:tcPr>
            <w:tcW w:w="7087" w:type="dxa"/>
          </w:tcPr>
          <w:p w14:paraId="6AD07979"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 System states could be already turned on while it is still displayed as “off” on the FDIR system</w:t>
            </w:r>
          </w:p>
        </w:tc>
      </w:tr>
    </w:tbl>
    <w:p w14:paraId="1F6D145B" w14:textId="77777777" w:rsidR="00D74FAB" w:rsidRPr="00D91263" w:rsidRDefault="00D74FAB" w:rsidP="00D74FAB">
      <w:pPr>
        <w:pStyle w:val="NoSpacing"/>
        <w:rPr>
          <w:lang w:eastAsia="ko-KR"/>
        </w:rPr>
      </w:pPr>
    </w:p>
    <w:p w14:paraId="36B2BC7A" w14:textId="77777777" w:rsidR="00D74FAB" w:rsidRPr="00D91263" w:rsidRDefault="00D74FAB" w:rsidP="00D74FAB">
      <w:pPr>
        <w:pStyle w:val="NoSpacing"/>
      </w:pPr>
    </w:p>
    <w:p w14:paraId="01F570DC" w14:textId="77777777" w:rsidR="00D74FAB" w:rsidRPr="00D91263" w:rsidRDefault="00D74FAB" w:rsidP="00D74FAB">
      <w:pPr>
        <w:pStyle w:val="NoSpacing"/>
      </w:pPr>
    </w:p>
    <w:tbl>
      <w:tblPr>
        <w:tblStyle w:val="MediumShading1-Accent11"/>
        <w:tblpPr w:leftFromText="141" w:rightFromText="141" w:vertAnchor="text" w:tblpY="160"/>
        <w:tblW w:w="10314" w:type="dxa"/>
        <w:tblLook w:val="04A0" w:firstRow="1" w:lastRow="0" w:firstColumn="1" w:lastColumn="0" w:noHBand="0" w:noVBand="1"/>
      </w:tblPr>
      <w:tblGrid>
        <w:gridCol w:w="3227"/>
        <w:gridCol w:w="7087"/>
      </w:tblGrid>
      <w:tr w:rsidR="00D74FAB" w:rsidRPr="00D91263" w14:paraId="4C8EC8B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FF767E9" w14:textId="77777777" w:rsidR="00D74FAB" w:rsidRPr="00D91263" w:rsidRDefault="00D74FAB" w:rsidP="00D74FAB">
            <w:pPr>
              <w:pStyle w:val="NoSpacing"/>
              <w:ind w:firstLine="0"/>
              <w:jc w:val="left"/>
            </w:pPr>
            <w:r w:rsidRPr="00D91263">
              <w:t>Name</w:t>
            </w:r>
          </w:p>
        </w:tc>
        <w:tc>
          <w:tcPr>
            <w:tcW w:w="7087" w:type="dxa"/>
          </w:tcPr>
          <w:p w14:paraId="115A3422"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Shutdown system(s)/device(s)</w:t>
            </w:r>
          </w:p>
        </w:tc>
      </w:tr>
      <w:tr w:rsidR="00D74FAB" w:rsidRPr="00D91263" w14:paraId="71084E0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CB67EC1" w14:textId="77777777" w:rsidR="00D74FAB" w:rsidRPr="00D91263" w:rsidRDefault="00D74FAB" w:rsidP="00D74FAB">
            <w:pPr>
              <w:pStyle w:val="NoSpacing"/>
              <w:ind w:firstLine="0"/>
              <w:jc w:val="left"/>
            </w:pPr>
            <w:r w:rsidRPr="00D91263">
              <w:t>Actors</w:t>
            </w:r>
          </w:p>
        </w:tc>
        <w:tc>
          <w:tcPr>
            <w:tcW w:w="7087" w:type="dxa"/>
          </w:tcPr>
          <w:p w14:paraId="2029720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7CAE8719"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6A77548" w14:textId="77777777" w:rsidR="00D74FAB" w:rsidRPr="00D91263" w:rsidRDefault="00D74FAB" w:rsidP="00D74FAB">
            <w:pPr>
              <w:pStyle w:val="NoSpacing"/>
              <w:ind w:firstLine="0"/>
              <w:jc w:val="left"/>
            </w:pPr>
            <w:r w:rsidRPr="00D91263">
              <w:t>Description</w:t>
            </w:r>
          </w:p>
        </w:tc>
        <w:tc>
          <w:tcPr>
            <w:tcW w:w="7087" w:type="dxa"/>
          </w:tcPr>
          <w:p w14:paraId="414B3149"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 xml:space="preserve">User can </w:t>
            </w:r>
            <w:proofErr w:type="spellStart"/>
            <w:r w:rsidRPr="00D91263">
              <w:t>shutdown</w:t>
            </w:r>
            <w:proofErr w:type="spellEnd"/>
            <w:r w:rsidRPr="00D91263">
              <w:t xml:space="preserve"> device(s) or a part(s) of the spacecraft system whenever he wants or in case of failure</w:t>
            </w:r>
          </w:p>
        </w:tc>
      </w:tr>
      <w:tr w:rsidR="00D74FAB" w:rsidRPr="00D91263" w14:paraId="634B3EC1" w14:textId="7777777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tcPr>
          <w:p w14:paraId="4E81B228" w14:textId="77777777" w:rsidR="00D74FAB" w:rsidRPr="00D91263" w:rsidRDefault="00D74FAB" w:rsidP="00D74FAB">
            <w:pPr>
              <w:pStyle w:val="NoSpacing"/>
              <w:ind w:firstLine="0"/>
              <w:jc w:val="left"/>
            </w:pPr>
            <w:r w:rsidRPr="00D91263">
              <w:t>Precondition</w:t>
            </w:r>
          </w:p>
        </w:tc>
        <w:tc>
          <w:tcPr>
            <w:tcW w:w="7087" w:type="dxa"/>
          </w:tcPr>
          <w:p w14:paraId="609C8DE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Devices or parts of the system have to be running</w:t>
            </w:r>
          </w:p>
          <w:p w14:paraId="70FCF444"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One or several device(s) or system(s) have been selected</w:t>
            </w:r>
          </w:p>
          <w:p w14:paraId="3333BFA0"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must not have dependencies to the selected device(s) or system(s)</w:t>
            </w:r>
          </w:p>
        </w:tc>
      </w:tr>
      <w:tr w:rsidR="00D74FAB" w:rsidRPr="00D91263" w14:paraId="422BDB83"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8B365F4" w14:textId="77777777" w:rsidR="00D74FAB" w:rsidRPr="00D91263" w:rsidRDefault="00D74FAB" w:rsidP="00D74FAB">
            <w:pPr>
              <w:pStyle w:val="NoSpacing"/>
              <w:ind w:firstLine="0"/>
              <w:jc w:val="left"/>
            </w:pPr>
            <w:r w:rsidRPr="00D91263">
              <w:t>Events flow</w:t>
            </w:r>
          </w:p>
        </w:tc>
        <w:tc>
          <w:tcPr>
            <w:tcW w:w="7087" w:type="dxa"/>
          </w:tcPr>
          <w:p w14:paraId="18C08937" w14:textId="5615A1B7" w:rsidR="00D74FAB" w:rsidRDefault="0022451F" w:rsidP="0022451F">
            <w:pPr>
              <w:pStyle w:val="NoSpacing"/>
              <w:ind w:firstLine="0"/>
              <w:jc w:val="left"/>
              <w:cnfStyle w:val="000000010000" w:firstRow="0" w:lastRow="0" w:firstColumn="0" w:lastColumn="0" w:oddVBand="0" w:evenVBand="0" w:oddHBand="0" w:evenHBand="1" w:firstRowFirstColumn="0" w:firstRowLastColumn="0" w:lastRowFirstColumn="0" w:lastRowLastColumn="0"/>
            </w:pPr>
            <w:r>
              <w:t xml:space="preserve">1. </w:t>
            </w:r>
            <w:r w:rsidR="000E7047">
              <w:t xml:space="preserve">Click on the </w:t>
            </w:r>
            <w:r w:rsidR="00A74655">
              <w:rPr>
                <w:i/>
              </w:rPr>
              <w:t>S</w:t>
            </w:r>
            <w:r w:rsidR="000E7047" w:rsidRPr="000E7047">
              <w:rPr>
                <w:i/>
              </w:rPr>
              <w:t>hutdown</w:t>
            </w:r>
            <w:r w:rsidR="00D74FAB" w:rsidRPr="00D91263">
              <w:t xml:space="preserve"> button</w:t>
            </w:r>
          </w:p>
          <w:p w14:paraId="755B146F" w14:textId="6EEC03C6" w:rsidR="0022451F" w:rsidRPr="00D91263" w:rsidRDefault="0022451F" w:rsidP="0022451F">
            <w:pPr>
              <w:pStyle w:val="NoSpacing"/>
              <w:ind w:firstLine="0"/>
              <w:jc w:val="left"/>
              <w:cnfStyle w:val="000000010000" w:firstRow="0" w:lastRow="0" w:firstColumn="0" w:lastColumn="0" w:oddVBand="0" w:evenVBand="0" w:oddHBand="0" w:evenHBand="1" w:firstRowFirstColumn="0" w:firstRowLastColumn="0" w:lastRowFirstColumn="0" w:lastRowLastColumn="0"/>
            </w:pPr>
            <w:r>
              <w:t>2. Confirm the shutdown</w:t>
            </w:r>
          </w:p>
        </w:tc>
      </w:tr>
      <w:tr w:rsidR="00D74FAB" w:rsidRPr="00D91263" w14:paraId="5D9526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7910DBA" w14:textId="77777777" w:rsidR="00D74FAB" w:rsidRPr="00D91263" w:rsidRDefault="00D74FAB" w:rsidP="00D74FAB">
            <w:pPr>
              <w:pStyle w:val="NoSpacing"/>
              <w:ind w:firstLine="0"/>
              <w:jc w:val="left"/>
            </w:pPr>
            <w:r w:rsidRPr="00D91263">
              <w:t>Post-condition</w:t>
            </w:r>
          </w:p>
        </w:tc>
        <w:tc>
          <w:tcPr>
            <w:tcW w:w="7087" w:type="dxa"/>
          </w:tcPr>
          <w:p w14:paraId="02C869F2"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System(s) has been shutdown</w:t>
            </w:r>
          </w:p>
        </w:tc>
      </w:tr>
      <w:tr w:rsidR="00D74FAB" w:rsidRPr="00D91263" w14:paraId="5A9E7037" w14:textId="7777777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tcPr>
          <w:p w14:paraId="3DF028AC" w14:textId="77777777" w:rsidR="00D74FAB" w:rsidRPr="00D91263" w:rsidRDefault="00D74FAB" w:rsidP="00D74FAB">
            <w:pPr>
              <w:pStyle w:val="NoSpacing"/>
              <w:ind w:firstLine="0"/>
              <w:jc w:val="left"/>
            </w:pPr>
            <w:r w:rsidRPr="00D91263">
              <w:t>Exception</w:t>
            </w:r>
          </w:p>
        </w:tc>
        <w:tc>
          <w:tcPr>
            <w:tcW w:w="7087" w:type="dxa"/>
          </w:tcPr>
          <w:p w14:paraId="41552FBE" w14:textId="77777777" w:rsidR="00D74FAB" w:rsidRPr="00D91263" w:rsidRDefault="00D74FAB" w:rsidP="00C173BD">
            <w:pPr>
              <w:pStyle w:val="NoSpacing"/>
              <w:numPr>
                <w:ilvl w:val="0"/>
                <w:numId w:val="13"/>
              </w:numPr>
              <w:spacing w:line="240" w:lineRule="auto"/>
              <w:ind w:left="317"/>
              <w:jc w:val="left"/>
              <w:cnfStyle w:val="000000010000" w:firstRow="0" w:lastRow="0" w:firstColumn="0" w:lastColumn="0" w:oddVBand="0" w:evenVBand="0" w:oddHBand="0" w:evenHBand="1" w:firstRowFirstColumn="0" w:firstRowLastColumn="0" w:lastRowFirstColumn="0" w:lastRowLastColumn="0"/>
            </w:pPr>
            <w:r w:rsidRPr="00D91263">
              <w:t>System states could be already turned off while it is still displayed as “running” on the FDIR system</w:t>
            </w:r>
          </w:p>
          <w:p w14:paraId="7C155D05" w14:textId="77777777" w:rsidR="00D74FAB" w:rsidRPr="00D91263" w:rsidRDefault="00D74FAB" w:rsidP="00C173BD">
            <w:pPr>
              <w:pStyle w:val="NoSpacing"/>
              <w:numPr>
                <w:ilvl w:val="0"/>
                <w:numId w:val="13"/>
              </w:numPr>
              <w:spacing w:line="240" w:lineRule="auto"/>
              <w:ind w:left="317"/>
              <w:jc w:val="left"/>
              <w:cnfStyle w:val="000000010000" w:firstRow="0" w:lastRow="0" w:firstColumn="0" w:lastColumn="0" w:oddVBand="0" w:evenVBand="0" w:oddHBand="0" w:evenHBand="1" w:firstRowFirstColumn="0" w:firstRowLastColumn="0" w:lastRowFirstColumn="0" w:lastRowLastColumn="0"/>
            </w:pPr>
            <w:r w:rsidRPr="00D91263">
              <w:t xml:space="preserve">If other systems have dependencies to the selected devices(s) or system(s) display a warning and information about the dependencies and offer to override. </w:t>
            </w:r>
          </w:p>
        </w:tc>
      </w:tr>
    </w:tbl>
    <w:p w14:paraId="0B43E14C" w14:textId="77777777" w:rsidR="00D74FAB" w:rsidRPr="00D91263" w:rsidRDefault="00D74FAB" w:rsidP="00D74FAB">
      <w:pPr>
        <w:pStyle w:val="NoSpacing"/>
      </w:pPr>
    </w:p>
    <w:p w14:paraId="4626E8FD" w14:textId="77777777" w:rsidR="00D74FAB" w:rsidRPr="00D91263" w:rsidRDefault="00D74FAB" w:rsidP="00D74FAB">
      <w:pPr>
        <w:pStyle w:val="NoSpacing"/>
      </w:pPr>
    </w:p>
    <w:p w14:paraId="5DC51D95" w14:textId="77777777" w:rsidR="00D74FAB" w:rsidRPr="00D91263" w:rsidRDefault="00D74FAB" w:rsidP="00D74FAB">
      <w:pPr>
        <w:pStyle w:val="NoSpacing"/>
      </w:pPr>
    </w:p>
    <w:p w14:paraId="6E0CB7A4" w14:textId="77777777" w:rsidR="00D74FAB" w:rsidRPr="00D91263" w:rsidRDefault="00D74FAB" w:rsidP="00D74FAB">
      <w:pPr>
        <w:pStyle w:val="NoSpacing"/>
      </w:pPr>
    </w:p>
    <w:p w14:paraId="78EDF899" w14:textId="77777777" w:rsidR="00D74FAB" w:rsidRPr="00D91263" w:rsidRDefault="00D74FAB" w:rsidP="00D74FAB">
      <w:pPr>
        <w:pStyle w:val="NoSpacing"/>
      </w:pPr>
    </w:p>
    <w:p w14:paraId="5C6706AF" w14:textId="77777777" w:rsidR="00D74FAB" w:rsidRPr="00D91263" w:rsidRDefault="00D74FAB" w:rsidP="00D74FAB">
      <w:pPr>
        <w:pStyle w:val="NoSpacing"/>
      </w:pPr>
    </w:p>
    <w:p w14:paraId="77784036" w14:textId="77777777" w:rsidR="00D74FAB" w:rsidRPr="00D91263" w:rsidRDefault="00D74FAB" w:rsidP="00D74FAB">
      <w:pPr>
        <w:pStyle w:val="NoSpacing"/>
      </w:pPr>
    </w:p>
    <w:p w14:paraId="5B44533F" w14:textId="77777777" w:rsidR="00D74FAB" w:rsidRPr="00D91263" w:rsidRDefault="00D74FAB" w:rsidP="00D74FAB">
      <w:pPr>
        <w:pStyle w:val="NoSpacing"/>
      </w:pPr>
    </w:p>
    <w:p w14:paraId="673A8CD9" w14:textId="77777777" w:rsidR="00D74FAB" w:rsidRPr="00D91263" w:rsidRDefault="00D74FAB" w:rsidP="00D74FAB">
      <w:pPr>
        <w:pStyle w:val="NoSpacing"/>
      </w:pPr>
    </w:p>
    <w:p w14:paraId="4C3A4F6D" w14:textId="77777777" w:rsidR="00D74FAB" w:rsidRPr="00D91263" w:rsidRDefault="00D74FAB" w:rsidP="00D74FAB">
      <w:pPr>
        <w:pStyle w:val="NoSpacing"/>
      </w:pPr>
    </w:p>
    <w:p w14:paraId="7405E655" w14:textId="77777777" w:rsidR="00D74FAB" w:rsidRPr="00D91263" w:rsidRDefault="00D74FAB" w:rsidP="00D74FAB">
      <w:pPr>
        <w:pStyle w:val="NoSpacing"/>
      </w:pPr>
    </w:p>
    <w:p w14:paraId="21622DA3" w14:textId="77777777" w:rsidR="00D74FAB" w:rsidRPr="00D91263" w:rsidRDefault="00D74FAB" w:rsidP="00D74FAB">
      <w:pPr>
        <w:pStyle w:val="NoSpacing"/>
      </w:pPr>
    </w:p>
    <w:p w14:paraId="4E7D8920" w14:textId="77777777" w:rsidR="00D74FAB" w:rsidRPr="00D91263" w:rsidRDefault="00D74FAB" w:rsidP="00D74FAB">
      <w:pPr>
        <w:pStyle w:val="NoSpacing"/>
      </w:pPr>
    </w:p>
    <w:p w14:paraId="41027255" w14:textId="77777777" w:rsidR="00D74FAB" w:rsidRPr="00D91263" w:rsidRDefault="00D74FAB" w:rsidP="00D74FAB">
      <w:pPr>
        <w:pStyle w:val="NoSpacing"/>
      </w:pPr>
    </w:p>
    <w:p w14:paraId="15E8FB53" w14:textId="77777777" w:rsidR="00D74FAB" w:rsidRPr="00D91263" w:rsidRDefault="00D74FAB" w:rsidP="00D74FAB">
      <w:pPr>
        <w:pStyle w:val="NoSpacing"/>
      </w:pPr>
    </w:p>
    <w:p w14:paraId="25FE6DD4"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189B5A5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CC82D37" w14:textId="77777777" w:rsidR="00D74FAB" w:rsidRPr="00D91263" w:rsidRDefault="00D74FAB" w:rsidP="00D74FAB">
            <w:pPr>
              <w:pStyle w:val="NoSpacing"/>
              <w:ind w:firstLine="0"/>
              <w:jc w:val="left"/>
            </w:pPr>
            <w:r w:rsidRPr="00D91263">
              <w:t>Name</w:t>
            </w:r>
          </w:p>
        </w:tc>
        <w:tc>
          <w:tcPr>
            <w:tcW w:w="7087" w:type="dxa"/>
          </w:tcPr>
          <w:p w14:paraId="167B7099"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Restart part(s) of the system(s)/device(s)</w:t>
            </w:r>
          </w:p>
        </w:tc>
      </w:tr>
      <w:tr w:rsidR="00D74FAB" w:rsidRPr="00D91263" w14:paraId="44DD620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AE5EE16" w14:textId="77777777" w:rsidR="00D74FAB" w:rsidRPr="00D91263" w:rsidRDefault="00D74FAB" w:rsidP="00D74FAB">
            <w:pPr>
              <w:pStyle w:val="NoSpacing"/>
              <w:ind w:firstLine="0"/>
              <w:jc w:val="left"/>
            </w:pPr>
            <w:r w:rsidRPr="00D91263">
              <w:t>Actors</w:t>
            </w:r>
          </w:p>
        </w:tc>
        <w:tc>
          <w:tcPr>
            <w:tcW w:w="7087" w:type="dxa"/>
          </w:tcPr>
          <w:p w14:paraId="01EB8F19"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7724AE3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C06D6B3" w14:textId="77777777" w:rsidR="00D74FAB" w:rsidRPr="00D91263" w:rsidRDefault="00D74FAB" w:rsidP="00D74FAB">
            <w:pPr>
              <w:pStyle w:val="NoSpacing"/>
              <w:ind w:firstLine="0"/>
              <w:jc w:val="left"/>
            </w:pPr>
            <w:r w:rsidRPr="00D91263">
              <w:t>Description</w:t>
            </w:r>
          </w:p>
        </w:tc>
        <w:tc>
          <w:tcPr>
            <w:tcW w:w="7087" w:type="dxa"/>
          </w:tcPr>
          <w:p w14:paraId="2D67834B"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can restart a device or a part of the spacecraft system whenever he wants or in case of failure</w:t>
            </w:r>
          </w:p>
        </w:tc>
      </w:tr>
      <w:tr w:rsidR="00D74FAB" w:rsidRPr="00D91263" w14:paraId="13E9CD30" w14:textId="7777777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53D1368" w14:textId="77777777" w:rsidR="00D74FAB" w:rsidRPr="00D91263" w:rsidRDefault="00D74FAB" w:rsidP="00D74FAB">
            <w:pPr>
              <w:pStyle w:val="NoSpacing"/>
              <w:ind w:firstLine="0"/>
              <w:jc w:val="left"/>
            </w:pPr>
            <w:r w:rsidRPr="00D91263">
              <w:t>Precondition</w:t>
            </w:r>
          </w:p>
        </w:tc>
        <w:tc>
          <w:tcPr>
            <w:tcW w:w="7087" w:type="dxa"/>
          </w:tcPr>
          <w:p w14:paraId="231E4DEE" w14:textId="0C676EEB"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xml:space="preserve">- Device or part of the system </w:t>
            </w:r>
            <w:r w:rsidR="0022451F">
              <w:t>are</w:t>
            </w:r>
            <w:r w:rsidRPr="00D91263">
              <w:t xml:space="preserve"> running</w:t>
            </w:r>
          </w:p>
          <w:p w14:paraId="5CA0726F"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p w14:paraId="1252F766"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must not have dependencies to the selected device(s) or system(s)</w:t>
            </w:r>
          </w:p>
        </w:tc>
      </w:tr>
      <w:tr w:rsidR="00D74FAB" w:rsidRPr="00D91263" w14:paraId="2F5E9BD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B7168B5" w14:textId="77777777" w:rsidR="00D74FAB" w:rsidRPr="00D91263" w:rsidRDefault="00D74FAB" w:rsidP="00D74FAB">
            <w:pPr>
              <w:pStyle w:val="NoSpacing"/>
              <w:ind w:firstLine="0"/>
              <w:jc w:val="left"/>
            </w:pPr>
            <w:r w:rsidRPr="00D91263">
              <w:t>Events flow</w:t>
            </w:r>
          </w:p>
        </w:tc>
        <w:tc>
          <w:tcPr>
            <w:tcW w:w="7087" w:type="dxa"/>
          </w:tcPr>
          <w:p w14:paraId="5FB136AC" w14:textId="3F0D185E" w:rsidR="00D74FAB" w:rsidRDefault="0022451F" w:rsidP="0022451F">
            <w:pPr>
              <w:pStyle w:val="NoSpacing"/>
              <w:ind w:firstLine="0"/>
              <w:jc w:val="left"/>
              <w:cnfStyle w:val="000000010000" w:firstRow="0" w:lastRow="0" w:firstColumn="0" w:lastColumn="0" w:oddVBand="0" w:evenVBand="0" w:oddHBand="0" w:evenHBand="1" w:firstRowFirstColumn="0" w:firstRowLastColumn="0" w:lastRowFirstColumn="0" w:lastRowLastColumn="0"/>
            </w:pPr>
            <w:r>
              <w:t xml:space="preserve">1. </w:t>
            </w:r>
            <w:r w:rsidR="000E7047">
              <w:t xml:space="preserve">Click on the </w:t>
            </w:r>
            <w:r w:rsidR="00A74655">
              <w:rPr>
                <w:i/>
              </w:rPr>
              <w:t>R</w:t>
            </w:r>
            <w:r w:rsidR="000E7047" w:rsidRPr="000E7047">
              <w:rPr>
                <w:i/>
              </w:rPr>
              <w:t>estart</w:t>
            </w:r>
            <w:r w:rsidR="00D74FAB" w:rsidRPr="00D91263">
              <w:t xml:space="preserve"> button</w:t>
            </w:r>
          </w:p>
          <w:p w14:paraId="18CA990F" w14:textId="04B46CDA" w:rsidR="0022451F" w:rsidRPr="00D91263" w:rsidRDefault="0022451F" w:rsidP="0022451F">
            <w:pPr>
              <w:pStyle w:val="NoSpacing"/>
              <w:ind w:firstLine="0"/>
              <w:jc w:val="left"/>
              <w:cnfStyle w:val="000000010000" w:firstRow="0" w:lastRow="0" w:firstColumn="0" w:lastColumn="0" w:oddVBand="0" w:evenVBand="0" w:oddHBand="0" w:evenHBand="1" w:firstRowFirstColumn="0" w:firstRowLastColumn="0" w:lastRowFirstColumn="0" w:lastRowLastColumn="0"/>
            </w:pPr>
            <w:r>
              <w:t>2. Confirm the restart</w:t>
            </w:r>
          </w:p>
        </w:tc>
      </w:tr>
      <w:tr w:rsidR="00D74FAB" w:rsidRPr="00D91263" w14:paraId="2ED9612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B8DFE5E" w14:textId="77777777" w:rsidR="00D74FAB" w:rsidRPr="00D91263" w:rsidRDefault="00D74FAB" w:rsidP="00D74FAB">
            <w:pPr>
              <w:pStyle w:val="NoSpacing"/>
              <w:ind w:firstLine="0"/>
              <w:jc w:val="left"/>
            </w:pPr>
            <w:r w:rsidRPr="00D91263">
              <w:t>Post-condition</w:t>
            </w:r>
          </w:p>
        </w:tc>
        <w:tc>
          <w:tcPr>
            <w:tcW w:w="7087" w:type="dxa"/>
          </w:tcPr>
          <w:p w14:paraId="716445DF"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 is restarting</w:t>
            </w:r>
          </w:p>
        </w:tc>
      </w:tr>
      <w:tr w:rsidR="00D74FAB" w:rsidRPr="00D91263" w14:paraId="526D2478" w14:textId="7777777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4716A56" w14:textId="77777777" w:rsidR="00D74FAB" w:rsidRPr="00D91263" w:rsidRDefault="00D74FAB" w:rsidP="00D74FAB">
            <w:pPr>
              <w:pStyle w:val="NoSpacing"/>
              <w:ind w:firstLine="0"/>
              <w:jc w:val="left"/>
            </w:pPr>
            <w:r w:rsidRPr="00D91263">
              <w:t>Exception</w:t>
            </w:r>
          </w:p>
        </w:tc>
        <w:tc>
          <w:tcPr>
            <w:tcW w:w="7087" w:type="dxa"/>
          </w:tcPr>
          <w:p w14:paraId="6E095C87" w14:textId="77777777" w:rsidR="00D74FAB" w:rsidRPr="00D91263" w:rsidRDefault="00D74FAB" w:rsidP="00C173BD">
            <w:pPr>
              <w:pStyle w:val="NoSpacing"/>
              <w:numPr>
                <w:ilvl w:val="0"/>
                <w:numId w:val="13"/>
              </w:numPr>
              <w:spacing w:line="240" w:lineRule="auto"/>
              <w:ind w:left="459"/>
              <w:jc w:val="left"/>
              <w:cnfStyle w:val="000000010000" w:firstRow="0" w:lastRow="0" w:firstColumn="0" w:lastColumn="0" w:oddVBand="0" w:evenVBand="0" w:oddHBand="0" w:evenHBand="1" w:firstRowFirstColumn="0" w:firstRowLastColumn="0" w:lastRowFirstColumn="0" w:lastRowLastColumn="0"/>
            </w:pPr>
            <w:r w:rsidRPr="00D91263">
              <w:t>System states could be already turned off while it is still displayed as “running” on the FDIR system</w:t>
            </w:r>
          </w:p>
          <w:p w14:paraId="782F8779" w14:textId="77777777" w:rsidR="00D74FAB" w:rsidRPr="00D91263" w:rsidRDefault="00D74FAB" w:rsidP="00C173BD">
            <w:pPr>
              <w:pStyle w:val="NoSpacing"/>
              <w:numPr>
                <w:ilvl w:val="0"/>
                <w:numId w:val="13"/>
              </w:numPr>
              <w:spacing w:line="240" w:lineRule="auto"/>
              <w:ind w:left="459"/>
              <w:jc w:val="left"/>
              <w:cnfStyle w:val="000000010000" w:firstRow="0" w:lastRow="0" w:firstColumn="0" w:lastColumn="0" w:oddVBand="0" w:evenVBand="0" w:oddHBand="0" w:evenHBand="1" w:firstRowFirstColumn="0" w:firstRowLastColumn="0" w:lastRowFirstColumn="0" w:lastRowLastColumn="0"/>
            </w:pPr>
            <w:r w:rsidRPr="00D91263">
              <w:t>If other systems have dependencies to the selected devices(s) or system(s) display a warning and information about the dependencies and offer to override.</w:t>
            </w:r>
          </w:p>
        </w:tc>
      </w:tr>
    </w:tbl>
    <w:p w14:paraId="401CDEA5" w14:textId="77777777" w:rsidR="00D74FAB" w:rsidRPr="00D91263" w:rsidRDefault="00D74FAB" w:rsidP="00D74FAB">
      <w:pPr>
        <w:pStyle w:val="NoSpacing"/>
      </w:pPr>
    </w:p>
    <w:p w14:paraId="2E962B9F"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2CC1662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21437C5" w14:textId="77777777" w:rsidR="00D74FAB" w:rsidRPr="00D91263" w:rsidRDefault="00D74FAB" w:rsidP="00D74FAB">
            <w:pPr>
              <w:pStyle w:val="NoSpacing"/>
              <w:ind w:firstLine="0"/>
              <w:jc w:val="left"/>
            </w:pPr>
            <w:r w:rsidRPr="00D91263">
              <w:t>Name</w:t>
            </w:r>
          </w:p>
        </w:tc>
        <w:tc>
          <w:tcPr>
            <w:tcW w:w="7087" w:type="dxa"/>
          </w:tcPr>
          <w:p w14:paraId="6CAC6591"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Refresh system(s)/device(s) states</w:t>
            </w:r>
          </w:p>
        </w:tc>
      </w:tr>
      <w:tr w:rsidR="00D74FAB" w:rsidRPr="00D91263" w14:paraId="3C4DB9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279F251" w14:textId="77777777" w:rsidR="00D74FAB" w:rsidRPr="00D91263" w:rsidRDefault="00D74FAB" w:rsidP="00D74FAB">
            <w:pPr>
              <w:pStyle w:val="NoSpacing"/>
              <w:ind w:firstLine="0"/>
              <w:jc w:val="left"/>
            </w:pPr>
            <w:r w:rsidRPr="00D91263">
              <w:t>Actors</w:t>
            </w:r>
          </w:p>
        </w:tc>
        <w:tc>
          <w:tcPr>
            <w:tcW w:w="7087" w:type="dxa"/>
          </w:tcPr>
          <w:p w14:paraId="6B51CDB6"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36C6024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CD148A0" w14:textId="77777777" w:rsidR="00D74FAB" w:rsidRPr="00D91263" w:rsidRDefault="00D74FAB" w:rsidP="00D74FAB">
            <w:pPr>
              <w:pStyle w:val="NoSpacing"/>
              <w:ind w:firstLine="0"/>
              <w:jc w:val="left"/>
            </w:pPr>
            <w:r w:rsidRPr="00D91263">
              <w:t>Description</w:t>
            </w:r>
          </w:p>
        </w:tc>
        <w:tc>
          <w:tcPr>
            <w:tcW w:w="7087" w:type="dxa"/>
          </w:tcPr>
          <w:p w14:paraId="53DBEAA8"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can refresh the states of any device or system to see if this one is still working correctly or not</w:t>
            </w:r>
          </w:p>
        </w:tc>
      </w:tr>
      <w:tr w:rsidR="00D74FAB" w:rsidRPr="00D91263" w14:paraId="31A93D49" w14:textId="7777777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5523010" w14:textId="77777777" w:rsidR="00D74FAB" w:rsidRPr="00D91263" w:rsidRDefault="00D74FAB" w:rsidP="00D74FAB">
            <w:pPr>
              <w:pStyle w:val="NoSpacing"/>
              <w:ind w:firstLine="0"/>
              <w:jc w:val="left"/>
            </w:pPr>
            <w:r w:rsidRPr="00D91263">
              <w:t>Precondition</w:t>
            </w:r>
          </w:p>
        </w:tc>
        <w:tc>
          <w:tcPr>
            <w:tcW w:w="7087" w:type="dxa"/>
          </w:tcPr>
          <w:p w14:paraId="1D0AC096"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Device or part of the system has to be running</w:t>
            </w:r>
          </w:p>
          <w:p w14:paraId="408B0E1D"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tc>
      </w:tr>
      <w:tr w:rsidR="00D74FAB" w:rsidRPr="00D91263" w14:paraId="4E08477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4A0EFB0" w14:textId="77777777" w:rsidR="00D74FAB" w:rsidRPr="00D91263" w:rsidRDefault="00D74FAB" w:rsidP="00D74FAB">
            <w:pPr>
              <w:pStyle w:val="NoSpacing"/>
              <w:ind w:firstLine="0"/>
              <w:jc w:val="left"/>
            </w:pPr>
            <w:r w:rsidRPr="00D91263">
              <w:t>Events flow</w:t>
            </w:r>
          </w:p>
        </w:tc>
        <w:tc>
          <w:tcPr>
            <w:tcW w:w="7087" w:type="dxa"/>
          </w:tcPr>
          <w:p w14:paraId="6D18086E" w14:textId="25793760" w:rsidR="00D74FAB" w:rsidRPr="00D91263" w:rsidRDefault="000E7047"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t xml:space="preserve">1. Click on the </w:t>
            </w:r>
            <w:r w:rsidR="00A74655">
              <w:rPr>
                <w:i/>
              </w:rPr>
              <w:t>R</w:t>
            </w:r>
            <w:r w:rsidRPr="000E7047">
              <w:rPr>
                <w:i/>
              </w:rPr>
              <w:t>efresh</w:t>
            </w:r>
            <w:r w:rsidR="00D74FAB" w:rsidRPr="00D91263">
              <w:t xml:space="preserve"> button</w:t>
            </w:r>
          </w:p>
        </w:tc>
      </w:tr>
      <w:tr w:rsidR="00D74FAB" w:rsidRPr="00D91263" w14:paraId="020A02C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EAA8276" w14:textId="77777777" w:rsidR="00D74FAB" w:rsidRPr="00D91263" w:rsidRDefault="00D74FAB" w:rsidP="00D74FAB">
            <w:pPr>
              <w:pStyle w:val="NoSpacing"/>
              <w:ind w:firstLine="0"/>
              <w:jc w:val="left"/>
            </w:pPr>
            <w:r w:rsidRPr="00D91263">
              <w:t>Post-condition</w:t>
            </w:r>
          </w:p>
        </w:tc>
        <w:tc>
          <w:tcPr>
            <w:tcW w:w="7087" w:type="dxa"/>
          </w:tcPr>
          <w:p w14:paraId="5E5BC7BA"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 is refreshing</w:t>
            </w:r>
          </w:p>
        </w:tc>
      </w:tr>
      <w:tr w:rsidR="00D74FAB" w:rsidRPr="00D91263" w14:paraId="79CD8C31" w14:textId="7777777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518C4A9" w14:textId="77777777" w:rsidR="00D74FAB" w:rsidRPr="00D91263" w:rsidRDefault="00D74FAB" w:rsidP="00D74FAB">
            <w:pPr>
              <w:pStyle w:val="NoSpacing"/>
              <w:ind w:firstLine="0"/>
              <w:jc w:val="left"/>
            </w:pPr>
            <w:r w:rsidRPr="00D91263">
              <w:t>Exception</w:t>
            </w:r>
          </w:p>
        </w:tc>
        <w:tc>
          <w:tcPr>
            <w:tcW w:w="7087" w:type="dxa"/>
          </w:tcPr>
          <w:p w14:paraId="323D6EB9"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 If the system(s) or device(s) are not responding change status not responding.</w:t>
            </w:r>
          </w:p>
        </w:tc>
      </w:tr>
    </w:tbl>
    <w:p w14:paraId="5D881D99" w14:textId="77777777" w:rsidR="00D74FAB" w:rsidRPr="00D91263" w:rsidRDefault="00D74FAB" w:rsidP="00D74FAB">
      <w:pPr>
        <w:pStyle w:val="NoSpacing"/>
      </w:pPr>
    </w:p>
    <w:p w14:paraId="49E462B4" w14:textId="77777777" w:rsidR="00D74FAB" w:rsidRPr="00D91263" w:rsidRDefault="00D74FAB" w:rsidP="00D74FAB">
      <w:pPr>
        <w:pStyle w:val="NoSpacing"/>
      </w:pPr>
    </w:p>
    <w:p w14:paraId="59AB7159"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04E2B0E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1285AFF" w14:textId="77777777" w:rsidR="00D74FAB" w:rsidRPr="00D91263" w:rsidRDefault="00D74FAB" w:rsidP="00D74FAB">
            <w:pPr>
              <w:pStyle w:val="NoSpacing"/>
              <w:ind w:firstLine="0"/>
              <w:jc w:val="left"/>
            </w:pPr>
            <w:r w:rsidRPr="00D91263">
              <w:t>Name</w:t>
            </w:r>
          </w:p>
        </w:tc>
        <w:tc>
          <w:tcPr>
            <w:tcW w:w="7087" w:type="dxa"/>
          </w:tcPr>
          <w:p w14:paraId="24379F30"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Switch to alternate system/device</w:t>
            </w:r>
          </w:p>
        </w:tc>
      </w:tr>
      <w:tr w:rsidR="00D74FAB" w:rsidRPr="00D91263" w14:paraId="6B6CEB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7A97E2A" w14:textId="77777777" w:rsidR="00D74FAB" w:rsidRPr="00D91263" w:rsidRDefault="00D74FAB" w:rsidP="00D74FAB">
            <w:pPr>
              <w:pStyle w:val="NoSpacing"/>
              <w:ind w:firstLine="0"/>
              <w:jc w:val="left"/>
            </w:pPr>
            <w:r w:rsidRPr="00D91263">
              <w:t>Actors</w:t>
            </w:r>
          </w:p>
        </w:tc>
        <w:tc>
          <w:tcPr>
            <w:tcW w:w="7087" w:type="dxa"/>
          </w:tcPr>
          <w:p w14:paraId="0C59C87C"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34B2808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C937F04" w14:textId="77777777" w:rsidR="00D74FAB" w:rsidRPr="00D91263" w:rsidRDefault="00D74FAB" w:rsidP="00D74FAB">
            <w:pPr>
              <w:pStyle w:val="NoSpacing"/>
              <w:ind w:firstLine="0"/>
              <w:jc w:val="left"/>
            </w:pPr>
            <w:r w:rsidRPr="00D91263">
              <w:t>Description</w:t>
            </w:r>
          </w:p>
        </w:tc>
        <w:tc>
          <w:tcPr>
            <w:tcW w:w="7087" w:type="dxa"/>
          </w:tcPr>
          <w:p w14:paraId="517C9D7C"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If the device is not responding or if there is a failure, user may switch to another system/device</w:t>
            </w:r>
          </w:p>
        </w:tc>
      </w:tr>
      <w:tr w:rsidR="00D74FAB" w:rsidRPr="00D91263" w14:paraId="24654375" w14:textId="7777777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EF8A244" w14:textId="77777777" w:rsidR="00D74FAB" w:rsidRPr="00D91263" w:rsidRDefault="00D74FAB" w:rsidP="00D74FAB">
            <w:pPr>
              <w:pStyle w:val="NoSpacing"/>
              <w:ind w:firstLine="0"/>
              <w:jc w:val="left"/>
            </w:pPr>
            <w:r w:rsidRPr="00D91263">
              <w:t>Precondition</w:t>
            </w:r>
          </w:p>
        </w:tc>
        <w:tc>
          <w:tcPr>
            <w:tcW w:w="7087" w:type="dxa"/>
          </w:tcPr>
          <w:p w14:paraId="6375D687" w14:textId="2A23809C"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xml:space="preserve">- </w:t>
            </w:r>
            <w:r w:rsidR="00984C9B">
              <w:rPr>
                <w:b/>
              </w:rPr>
              <w:t>O</w:t>
            </w:r>
            <w:r w:rsidRPr="00D91263">
              <w:rPr>
                <w:b/>
              </w:rPr>
              <w:t>ne and only one</w:t>
            </w:r>
            <w:r w:rsidR="00984C9B">
              <w:t xml:space="preserve"> system/</w:t>
            </w:r>
            <w:r w:rsidRPr="00D91263">
              <w:t>device</w:t>
            </w:r>
            <w:r w:rsidR="00984C9B">
              <w:t xml:space="preserve"> has </w:t>
            </w:r>
            <w:r w:rsidR="0022451F">
              <w:t>been</w:t>
            </w:r>
            <w:r w:rsidR="00984C9B">
              <w:t xml:space="preserve"> selected</w:t>
            </w:r>
          </w:p>
          <w:p w14:paraId="3AB3F25A"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or device(s) must not have dependencies to the selected system, or the switch has to be able to be done seamlessly.</w:t>
            </w:r>
          </w:p>
        </w:tc>
      </w:tr>
      <w:tr w:rsidR="00D74FAB" w:rsidRPr="00D91263" w14:paraId="441DBE2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BD9B465" w14:textId="77777777" w:rsidR="00D74FAB" w:rsidRPr="00D91263" w:rsidRDefault="00D74FAB" w:rsidP="00D74FAB">
            <w:pPr>
              <w:pStyle w:val="NoSpacing"/>
              <w:ind w:firstLine="0"/>
              <w:jc w:val="left"/>
            </w:pPr>
            <w:r w:rsidRPr="00D91263">
              <w:t>Events flow</w:t>
            </w:r>
          </w:p>
        </w:tc>
        <w:tc>
          <w:tcPr>
            <w:tcW w:w="7087" w:type="dxa"/>
          </w:tcPr>
          <w:p w14:paraId="1696E6CD" w14:textId="2E6BBF8C" w:rsidR="00D74FAB" w:rsidRDefault="00A74655" w:rsidP="00A74655">
            <w:pPr>
              <w:pStyle w:val="NoSpacing"/>
              <w:ind w:firstLine="0"/>
              <w:jc w:val="left"/>
              <w:cnfStyle w:val="000000010000" w:firstRow="0" w:lastRow="0" w:firstColumn="0" w:lastColumn="0" w:oddVBand="0" w:evenVBand="0" w:oddHBand="0" w:evenHBand="1" w:firstRowFirstColumn="0" w:firstRowLastColumn="0" w:lastRowFirstColumn="0" w:lastRowLastColumn="0"/>
            </w:pPr>
            <w:r>
              <w:t xml:space="preserve">1. </w:t>
            </w:r>
            <w:r w:rsidR="000E7047">
              <w:t xml:space="preserve">Click on the </w:t>
            </w:r>
            <w:r>
              <w:rPr>
                <w:i/>
              </w:rPr>
              <w:t>Backup</w:t>
            </w:r>
            <w:r w:rsidR="00D74FAB" w:rsidRPr="00D91263">
              <w:t xml:space="preserve"> button</w:t>
            </w:r>
          </w:p>
          <w:p w14:paraId="4066EC54" w14:textId="77777777" w:rsidR="00A74655" w:rsidRDefault="00A74655" w:rsidP="00A74655">
            <w:pPr>
              <w:pStyle w:val="NoSpacing"/>
              <w:ind w:firstLine="0"/>
              <w:jc w:val="left"/>
              <w:cnfStyle w:val="000000010000" w:firstRow="0" w:lastRow="0" w:firstColumn="0" w:lastColumn="0" w:oddVBand="0" w:evenVBand="0" w:oddHBand="0" w:evenHBand="1" w:firstRowFirstColumn="0" w:firstRowLastColumn="0" w:lastRowFirstColumn="0" w:lastRowLastColumn="0"/>
            </w:pPr>
            <w:r>
              <w:t>2. Select a spare system</w:t>
            </w:r>
          </w:p>
          <w:p w14:paraId="49EA7F2D" w14:textId="40011F46" w:rsidR="00A74655" w:rsidRPr="00D91263" w:rsidRDefault="00A74655" w:rsidP="00A74655">
            <w:pPr>
              <w:pStyle w:val="NoSpacing"/>
              <w:ind w:firstLine="0"/>
              <w:jc w:val="left"/>
              <w:cnfStyle w:val="000000010000" w:firstRow="0" w:lastRow="0" w:firstColumn="0" w:lastColumn="0" w:oddVBand="0" w:evenVBand="0" w:oddHBand="0" w:evenHBand="1" w:firstRowFirstColumn="0" w:firstRowLastColumn="0" w:lastRowFirstColumn="0" w:lastRowLastColumn="0"/>
            </w:pPr>
            <w:r>
              <w:t>3. Confirm the backup</w:t>
            </w:r>
          </w:p>
        </w:tc>
      </w:tr>
      <w:tr w:rsidR="00D74FAB" w:rsidRPr="00D91263" w14:paraId="717BEBA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415ECF0" w14:textId="77777777" w:rsidR="00D74FAB" w:rsidRPr="00D91263" w:rsidRDefault="00D74FAB" w:rsidP="00D74FAB">
            <w:pPr>
              <w:pStyle w:val="NoSpacing"/>
              <w:ind w:firstLine="0"/>
              <w:jc w:val="left"/>
            </w:pPr>
            <w:r w:rsidRPr="00D91263">
              <w:t>Post-condition</w:t>
            </w:r>
          </w:p>
        </w:tc>
        <w:tc>
          <w:tcPr>
            <w:tcW w:w="7087" w:type="dxa"/>
          </w:tcPr>
          <w:p w14:paraId="182F8131"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Alternate system takes the control.</w:t>
            </w:r>
          </w:p>
        </w:tc>
      </w:tr>
      <w:tr w:rsidR="00D74FAB" w:rsidRPr="00D91263" w14:paraId="0DDDC729" w14:textId="7777777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A0C17A5" w14:textId="77777777" w:rsidR="00D74FAB" w:rsidRPr="00D91263" w:rsidRDefault="00D74FAB" w:rsidP="00D74FAB">
            <w:pPr>
              <w:pStyle w:val="NoSpacing"/>
              <w:ind w:firstLine="0"/>
              <w:jc w:val="left"/>
            </w:pPr>
            <w:r w:rsidRPr="00D91263">
              <w:t>Exception</w:t>
            </w:r>
          </w:p>
        </w:tc>
        <w:tc>
          <w:tcPr>
            <w:tcW w:w="7087" w:type="dxa"/>
          </w:tcPr>
          <w:p w14:paraId="7CF3F4C5" w14:textId="77777777" w:rsidR="00D74FAB" w:rsidRPr="00D91263" w:rsidRDefault="00D74FAB" w:rsidP="00C173BD">
            <w:pPr>
              <w:pStyle w:val="NoSpacing"/>
              <w:numPr>
                <w:ilvl w:val="0"/>
                <w:numId w:val="13"/>
              </w:numPr>
              <w:spacing w:line="240" w:lineRule="auto"/>
              <w:ind w:left="459"/>
              <w:jc w:val="left"/>
              <w:cnfStyle w:val="000000010000" w:firstRow="0" w:lastRow="0" w:firstColumn="0" w:lastColumn="0" w:oddVBand="0" w:evenVBand="0" w:oddHBand="0" w:evenHBand="1" w:firstRowFirstColumn="0" w:firstRowLastColumn="0" w:lastRowFirstColumn="0" w:lastRowLastColumn="0"/>
            </w:pPr>
            <w:r w:rsidRPr="00D91263">
              <w:t>If the alternate system is broken as well, it may generate a fatal error of the system</w:t>
            </w:r>
          </w:p>
          <w:p w14:paraId="360235FC" w14:textId="73704AF3" w:rsidR="00D74FAB" w:rsidRPr="00D91263" w:rsidRDefault="00D74FAB" w:rsidP="00C173BD">
            <w:pPr>
              <w:pStyle w:val="NoSpacing"/>
              <w:numPr>
                <w:ilvl w:val="0"/>
                <w:numId w:val="13"/>
              </w:numPr>
              <w:spacing w:line="240" w:lineRule="auto"/>
              <w:ind w:left="459"/>
              <w:jc w:val="left"/>
              <w:cnfStyle w:val="000000010000" w:firstRow="0" w:lastRow="0" w:firstColumn="0" w:lastColumn="0" w:oddVBand="0" w:evenVBand="0" w:oddHBand="0" w:evenHBand="1" w:firstRowFirstColumn="0" w:firstRowLastColumn="0" w:lastRowFirstColumn="0" w:lastRowLastColumn="0"/>
            </w:pPr>
            <w:r w:rsidRPr="00D91263">
              <w:t xml:space="preserve">If other system(s) or device(s) have dependencies to the selected systems and the switch cannot be made seamlessly, display a warning </w:t>
            </w:r>
            <w:r w:rsidRPr="00D91263">
              <w:lastRenderedPageBreak/>
              <w:t>and information about the dependencies, and offer to override.</w:t>
            </w:r>
          </w:p>
        </w:tc>
      </w:tr>
    </w:tbl>
    <w:p w14:paraId="102E35BB" w14:textId="77777777" w:rsidR="00D74FAB" w:rsidRPr="00D91263" w:rsidRDefault="00D74FAB" w:rsidP="00D74FAB">
      <w:pPr>
        <w:pStyle w:val="NoSpacing"/>
      </w:pPr>
    </w:p>
    <w:p w14:paraId="57D0057F"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418885A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26FCCAD" w14:textId="77777777" w:rsidR="00D74FAB" w:rsidRPr="00D91263" w:rsidRDefault="00D74FAB" w:rsidP="00D74FAB">
            <w:pPr>
              <w:pStyle w:val="NoSpacing"/>
              <w:ind w:firstLine="0"/>
              <w:jc w:val="left"/>
            </w:pPr>
            <w:r w:rsidRPr="00D91263">
              <w:t>Name</w:t>
            </w:r>
          </w:p>
        </w:tc>
        <w:tc>
          <w:tcPr>
            <w:tcW w:w="7087" w:type="dxa"/>
          </w:tcPr>
          <w:p w14:paraId="760BE621"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Get information on a system(s)/device(s)</w:t>
            </w:r>
          </w:p>
        </w:tc>
      </w:tr>
      <w:tr w:rsidR="00D74FAB" w:rsidRPr="00D91263" w14:paraId="2723E35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D7C8009" w14:textId="77777777" w:rsidR="00D74FAB" w:rsidRPr="00D91263" w:rsidRDefault="00D74FAB" w:rsidP="00D74FAB">
            <w:pPr>
              <w:pStyle w:val="NoSpacing"/>
              <w:ind w:firstLine="0"/>
              <w:jc w:val="left"/>
            </w:pPr>
            <w:r w:rsidRPr="00D91263">
              <w:t>Actors</w:t>
            </w:r>
          </w:p>
        </w:tc>
        <w:tc>
          <w:tcPr>
            <w:tcW w:w="7087" w:type="dxa"/>
          </w:tcPr>
          <w:p w14:paraId="1C48925E"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38AF284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6D617A4" w14:textId="77777777" w:rsidR="00D74FAB" w:rsidRPr="00D91263" w:rsidRDefault="00D74FAB" w:rsidP="00D74FAB">
            <w:pPr>
              <w:pStyle w:val="NoSpacing"/>
              <w:ind w:firstLine="0"/>
              <w:jc w:val="left"/>
            </w:pPr>
            <w:r w:rsidRPr="00D91263">
              <w:t>Description</w:t>
            </w:r>
          </w:p>
        </w:tc>
        <w:tc>
          <w:tcPr>
            <w:tcW w:w="7087" w:type="dxa"/>
          </w:tcPr>
          <w:p w14:paraId="7E55B289"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may seek information about any device or system on the spacecraft</w:t>
            </w:r>
          </w:p>
        </w:tc>
      </w:tr>
      <w:tr w:rsidR="00D74FAB" w:rsidRPr="00D91263" w14:paraId="036A5350" w14:textId="7777777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2AA1FD0" w14:textId="77777777" w:rsidR="00D74FAB" w:rsidRPr="00D91263" w:rsidRDefault="00D74FAB" w:rsidP="00D74FAB">
            <w:pPr>
              <w:pStyle w:val="NoSpacing"/>
              <w:ind w:firstLine="0"/>
              <w:jc w:val="left"/>
            </w:pPr>
            <w:r w:rsidRPr="00D91263">
              <w:t>Precondition</w:t>
            </w:r>
          </w:p>
        </w:tc>
        <w:tc>
          <w:tcPr>
            <w:tcW w:w="7087" w:type="dxa"/>
          </w:tcPr>
          <w:p w14:paraId="4393427B"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tc>
      </w:tr>
      <w:tr w:rsidR="00D74FAB" w:rsidRPr="00D91263" w14:paraId="1B54FAC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10AC362" w14:textId="77777777" w:rsidR="00D74FAB" w:rsidRPr="00D91263" w:rsidRDefault="00D74FAB" w:rsidP="00D74FAB">
            <w:pPr>
              <w:pStyle w:val="NoSpacing"/>
              <w:ind w:firstLine="0"/>
              <w:jc w:val="left"/>
            </w:pPr>
            <w:r w:rsidRPr="00D91263">
              <w:t>Events flow</w:t>
            </w:r>
          </w:p>
        </w:tc>
        <w:tc>
          <w:tcPr>
            <w:tcW w:w="7087" w:type="dxa"/>
          </w:tcPr>
          <w:p w14:paraId="34F65D98"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Specify query</w:t>
            </w:r>
          </w:p>
          <w:p w14:paraId="617C2666" w14:textId="7B40A2CD" w:rsidR="00D74FAB" w:rsidRDefault="00D74FAB" w:rsidP="00820820">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2</w:t>
            </w:r>
            <w:r w:rsidR="00F048BB" w:rsidRPr="00D91263">
              <w:t>.</w:t>
            </w:r>
            <w:r w:rsidR="00A74655">
              <w:t>1.</w:t>
            </w:r>
            <w:r w:rsidR="00F048BB" w:rsidRPr="00D91263">
              <w:t xml:space="preserve"> Click on the </w:t>
            </w:r>
            <w:r w:rsidR="00820820">
              <w:rPr>
                <w:i/>
              </w:rPr>
              <w:t>Display in Current/New view</w:t>
            </w:r>
            <w:r w:rsidRPr="00D91263">
              <w:t xml:space="preserve"> button</w:t>
            </w:r>
            <w:r w:rsidR="00820820">
              <w:t xml:space="preserve"> on screen 1</w:t>
            </w:r>
          </w:p>
          <w:p w14:paraId="0C894865" w14:textId="6A599F1C" w:rsidR="00820820" w:rsidRDefault="00A74655" w:rsidP="00820820">
            <w:pPr>
              <w:pStyle w:val="NoSpacing"/>
              <w:ind w:firstLine="0"/>
              <w:jc w:val="left"/>
              <w:cnfStyle w:val="000000010000" w:firstRow="0" w:lastRow="0" w:firstColumn="0" w:lastColumn="0" w:oddVBand="0" w:evenVBand="0" w:oddHBand="0" w:evenHBand="1" w:firstRowFirstColumn="0" w:firstRowLastColumn="0" w:lastRowFirstColumn="0" w:lastRowLastColumn="0"/>
            </w:pPr>
            <w:r>
              <w:t>2.2</w:t>
            </w:r>
            <w:r w:rsidR="00820820">
              <w:t>. Control the detailed information on screen 2</w:t>
            </w:r>
          </w:p>
          <w:p w14:paraId="1D0A46A3" w14:textId="48596320" w:rsidR="00820820" w:rsidRDefault="00A74655" w:rsidP="00820820">
            <w:pPr>
              <w:pStyle w:val="NoSpacing"/>
              <w:ind w:firstLine="0"/>
              <w:jc w:val="left"/>
              <w:cnfStyle w:val="000000010000" w:firstRow="0" w:lastRow="0" w:firstColumn="0" w:lastColumn="0" w:oddVBand="0" w:evenVBand="0" w:oddHBand="0" w:evenHBand="1" w:firstRowFirstColumn="0" w:firstRowLastColumn="0" w:lastRowFirstColumn="0" w:lastRowLastColumn="0"/>
            </w:pPr>
            <w:r>
              <w:t>3.1</w:t>
            </w:r>
            <w:r w:rsidR="00820820">
              <w:t xml:space="preserve">. Click on </w:t>
            </w:r>
            <w:r w:rsidR="00820820" w:rsidRPr="00820820">
              <w:rPr>
                <w:i/>
              </w:rPr>
              <w:t>Logs</w:t>
            </w:r>
            <w:r w:rsidR="00820820">
              <w:t xml:space="preserve"> button on screen 1</w:t>
            </w:r>
          </w:p>
          <w:p w14:paraId="6A7165A2" w14:textId="39D5212F" w:rsidR="00820820" w:rsidRPr="00D91263" w:rsidRDefault="00A74655" w:rsidP="00820820">
            <w:pPr>
              <w:pStyle w:val="NoSpacing"/>
              <w:ind w:firstLine="0"/>
              <w:jc w:val="left"/>
              <w:cnfStyle w:val="000000010000" w:firstRow="0" w:lastRow="0" w:firstColumn="0" w:lastColumn="0" w:oddVBand="0" w:evenVBand="0" w:oddHBand="0" w:evenHBand="1" w:firstRowFirstColumn="0" w:firstRowLastColumn="0" w:lastRowFirstColumn="0" w:lastRowLastColumn="0"/>
            </w:pPr>
            <w:r>
              <w:t>3.2</w:t>
            </w:r>
            <w:r w:rsidR="00820820">
              <w:t>. Watch and filter logs on screen 3</w:t>
            </w:r>
          </w:p>
        </w:tc>
      </w:tr>
      <w:tr w:rsidR="00D74FAB" w:rsidRPr="00D91263" w14:paraId="52E64B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6247E1B" w14:textId="77777777" w:rsidR="00D74FAB" w:rsidRPr="00D91263" w:rsidRDefault="00D74FAB" w:rsidP="00D74FAB">
            <w:pPr>
              <w:pStyle w:val="NoSpacing"/>
              <w:ind w:firstLine="0"/>
              <w:jc w:val="left"/>
            </w:pPr>
            <w:r w:rsidRPr="00D91263">
              <w:t>Post-condition</w:t>
            </w:r>
          </w:p>
        </w:tc>
        <w:tc>
          <w:tcPr>
            <w:tcW w:w="7087" w:type="dxa"/>
          </w:tcPr>
          <w:p w14:paraId="610689EE"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Information about the selected system appears on the screen.</w:t>
            </w:r>
          </w:p>
        </w:tc>
      </w:tr>
      <w:tr w:rsidR="00D74FAB" w:rsidRPr="00D91263" w14:paraId="36DBA72D" w14:textId="7777777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7DEBD69" w14:textId="77777777" w:rsidR="00D74FAB" w:rsidRPr="00D91263" w:rsidRDefault="00D74FAB" w:rsidP="00D74FAB">
            <w:pPr>
              <w:pStyle w:val="NoSpacing"/>
              <w:ind w:firstLine="0"/>
              <w:jc w:val="left"/>
            </w:pPr>
            <w:r w:rsidRPr="00D91263">
              <w:t>Exception</w:t>
            </w:r>
          </w:p>
        </w:tc>
        <w:tc>
          <w:tcPr>
            <w:tcW w:w="7087" w:type="dxa"/>
          </w:tcPr>
          <w:p w14:paraId="67154A98"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p>
        </w:tc>
      </w:tr>
    </w:tbl>
    <w:p w14:paraId="23A929CA" w14:textId="77777777" w:rsidR="00D74FAB" w:rsidRPr="00D91263" w:rsidRDefault="00D74FAB" w:rsidP="00107057">
      <w:pPr>
        <w:pStyle w:val="NoSpacing"/>
        <w:ind w:firstLine="0"/>
        <w:rPr>
          <w:color w:val="244061"/>
          <w:sz w:val="48"/>
          <w:szCs w:val="48"/>
        </w:rPr>
      </w:pPr>
    </w:p>
    <w:p w14:paraId="2BB4E5F4" w14:textId="77777777" w:rsidR="00107057" w:rsidRPr="00D91263" w:rsidRDefault="00107057" w:rsidP="00107057">
      <w:pPr>
        <w:pStyle w:val="NoSpacing"/>
        <w:ind w:firstLine="0"/>
        <w:rPr>
          <w:color w:val="244061"/>
          <w:szCs w:val="48"/>
        </w:rPr>
      </w:pPr>
    </w:p>
    <w:tbl>
      <w:tblPr>
        <w:tblStyle w:val="MediumShading1-Accent11"/>
        <w:tblW w:w="10314" w:type="dxa"/>
        <w:tblLook w:val="04A0" w:firstRow="1" w:lastRow="0" w:firstColumn="1" w:lastColumn="0" w:noHBand="0" w:noVBand="1"/>
      </w:tblPr>
      <w:tblGrid>
        <w:gridCol w:w="3227"/>
        <w:gridCol w:w="7087"/>
      </w:tblGrid>
      <w:tr w:rsidR="00D74FAB" w:rsidRPr="00D91263" w14:paraId="0E8F46C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5E684A0" w14:textId="77777777" w:rsidR="00D74FAB" w:rsidRPr="00D91263" w:rsidRDefault="00D74FAB" w:rsidP="00CC0D27">
            <w:pPr>
              <w:pStyle w:val="NoSpacing"/>
              <w:ind w:firstLine="0"/>
              <w:jc w:val="left"/>
            </w:pPr>
            <w:r w:rsidRPr="00D91263">
              <w:t>Name</w:t>
            </w:r>
          </w:p>
        </w:tc>
        <w:tc>
          <w:tcPr>
            <w:tcW w:w="7087" w:type="dxa"/>
          </w:tcPr>
          <w:p w14:paraId="077AD6CE" w14:textId="77777777" w:rsidR="00D74FAB" w:rsidRPr="00D91263" w:rsidRDefault="00D74FAB" w:rsidP="00CC0D27">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Select system(s)/device(s)</w:t>
            </w:r>
          </w:p>
        </w:tc>
      </w:tr>
      <w:tr w:rsidR="00D74FAB" w:rsidRPr="00D91263" w14:paraId="64CC836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99BCF29" w14:textId="77777777" w:rsidR="00D74FAB" w:rsidRPr="00D91263" w:rsidRDefault="00D74FAB" w:rsidP="00CC0D27">
            <w:pPr>
              <w:pStyle w:val="NoSpacing"/>
              <w:ind w:firstLine="0"/>
              <w:jc w:val="left"/>
            </w:pPr>
            <w:r w:rsidRPr="00D91263">
              <w:t>Actors</w:t>
            </w:r>
          </w:p>
        </w:tc>
        <w:tc>
          <w:tcPr>
            <w:tcW w:w="7087" w:type="dxa"/>
          </w:tcPr>
          <w:p w14:paraId="59672392"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73578C70"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4DA3827" w14:textId="77777777" w:rsidR="00D74FAB" w:rsidRPr="00D91263" w:rsidRDefault="00D74FAB" w:rsidP="00CC0D27">
            <w:pPr>
              <w:pStyle w:val="NoSpacing"/>
              <w:ind w:firstLine="0"/>
              <w:jc w:val="left"/>
            </w:pPr>
            <w:r w:rsidRPr="00D91263">
              <w:t>Description</w:t>
            </w:r>
          </w:p>
        </w:tc>
        <w:tc>
          <w:tcPr>
            <w:tcW w:w="7087" w:type="dxa"/>
          </w:tcPr>
          <w:p w14:paraId="12A8DDF4" w14:textId="77777777" w:rsidR="00D74FAB" w:rsidRPr="00D91263" w:rsidRDefault="00D74FAB" w:rsidP="00CC0D27">
            <w:pPr>
              <w:pStyle w:val="NoSpacing"/>
              <w:ind w:firstLine="0"/>
              <w:cnfStyle w:val="000000010000" w:firstRow="0" w:lastRow="0" w:firstColumn="0" w:lastColumn="0" w:oddVBand="0" w:evenVBand="0" w:oddHBand="0" w:evenHBand="1" w:firstRowFirstColumn="0" w:firstRowLastColumn="0" w:lastRowFirstColumn="0" w:lastRowLastColumn="0"/>
            </w:pPr>
            <w:r w:rsidRPr="00D91263">
              <w:t>User can select any system or device in order to issue commands</w:t>
            </w:r>
          </w:p>
        </w:tc>
      </w:tr>
      <w:tr w:rsidR="00D74FAB" w:rsidRPr="00D91263" w14:paraId="17307B3C" w14:textId="7777777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0B3AABD" w14:textId="77777777" w:rsidR="00D74FAB" w:rsidRPr="00D91263" w:rsidRDefault="00D74FAB" w:rsidP="00CC0D27">
            <w:pPr>
              <w:pStyle w:val="NoSpacing"/>
              <w:ind w:firstLine="0"/>
              <w:jc w:val="left"/>
            </w:pPr>
            <w:r w:rsidRPr="00D91263">
              <w:t>Precondition</w:t>
            </w:r>
          </w:p>
        </w:tc>
        <w:tc>
          <w:tcPr>
            <w:tcW w:w="7087" w:type="dxa"/>
          </w:tcPr>
          <w:p w14:paraId="07A9C67E"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p>
        </w:tc>
      </w:tr>
      <w:tr w:rsidR="00D74FAB" w:rsidRPr="00D91263" w14:paraId="1CBCC469"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9F47943" w14:textId="77777777" w:rsidR="00D74FAB" w:rsidRPr="00D91263" w:rsidRDefault="00D74FAB" w:rsidP="00CC0D27">
            <w:pPr>
              <w:pStyle w:val="NoSpacing"/>
              <w:ind w:firstLine="0"/>
              <w:jc w:val="left"/>
            </w:pPr>
            <w:r w:rsidRPr="00D91263">
              <w:t>Events flow</w:t>
            </w:r>
          </w:p>
        </w:tc>
        <w:tc>
          <w:tcPr>
            <w:tcW w:w="7087" w:type="dxa"/>
          </w:tcPr>
          <w:p w14:paraId="72DCD3F8" w14:textId="016D786A" w:rsidR="004F043B" w:rsidRPr="00D91263" w:rsidRDefault="004F043B" w:rsidP="004F043B">
            <w:pPr>
              <w:pStyle w:val="NoSpacing"/>
              <w:ind w:firstLine="0"/>
              <w:jc w:val="left"/>
              <w:cnfStyle w:val="000000010000" w:firstRow="0" w:lastRow="0" w:firstColumn="0" w:lastColumn="0" w:oddVBand="0" w:evenVBand="0" w:oddHBand="0" w:evenHBand="1" w:firstRowFirstColumn="0" w:firstRowLastColumn="0" w:lastRowFirstColumn="0" w:lastRowLastColumn="0"/>
            </w:pPr>
            <w:r>
              <w:t xml:space="preserve">1. </w:t>
            </w:r>
            <w:r w:rsidR="00D74FAB" w:rsidRPr="00D91263">
              <w:t>Select the requested part(s)</w:t>
            </w:r>
          </w:p>
        </w:tc>
      </w:tr>
      <w:tr w:rsidR="00D74FAB" w:rsidRPr="00D91263" w14:paraId="3205391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0C7B89A" w14:textId="77777777" w:rsidR="00D74FAB" w:rsidRPr="00D91263" w:rsidRDefault="00D74FAB" w:rsidP="00CC0D27">
            <w:pPr>
              <w:pStyle w:val="NoSpacing"/>
              <w:ind w:firstLine="0"/>
              <w:jc w:val="left"/>
            </w:pPr>
            <w:r w:rsidRPr="00D91263">
              <w:t>Post-condition</w:t>
            </w:r>
          </w:p>
        </w:tc>
        <w:tc>
          <w:tcPr>
            <w:tcW w:w="7087" w:type="dxa"/>
          </w:tcPr>
          <w:p w14:paraId="5901B839"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chosen part is selected.</w:t>
            </w:r>
          </w:p>
        </w:tc>
      </w:tr>
      <w:tr w:rsidR="00D74FAB" w:rsidRPr="00D91263" w14:paraId="47426102" w14:textId="7777777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D6C5E7C" w14:textId="77777777" w:rsidR="00D74FAB" w:rsidRPr="00D91263" w:rsidRDefault="00D74FAB" w:rsidP="00CC0D27">
            <w:pPr>
              <w:pStyle w:val="NoSpacing"/>
              <w:ind w:firstLine="0"/>
              <w:jc w:val="left"/>
            </w:pPr>
            <w:r w:rsidRPr="00D91263">
              <w:t>Exception</w:t>
            </w:r>
          </w:p>
        </w:tc>
        <w:tc>
          <w:tcPr>
            <w:tcW w:w="7087" w:type="dxa"/>
          </w:tcPr>
          <w:p w14:paraId="11716BD4" w14:textId="77777777" w:rsidR="00D74FAB" w:rsidRPr="00D91263" w:rsidRDefault="00D74FAB" w:rsidP="00CC0D27">
            <w:pPr>
              <w:pStyle w:val="NoSpacing"/>
              <w:ind w:firstLine="0"/>
              <w:cnfStyle w:val="000000010000" w:firstRow="0" w:lastRow="0" w:firstColumn="0" w:lastColumn="0" w:oddVBand="0" w:evenVBand="0" w:oddHBand="0" w:evenHBand="1" w:firstRowFirstColumn="0" w:firstRowLastColumn="0" w:lastRowFirstColumn="0" w:lastRowLastColumn="0"/>
            </w:pPr>
            <w:r w:rsidRPr="00D91263">
              <w:t>The chosen part is still not selected.</w:t>
            </w:r>
          </w:p>
        </w:tc>
      </w:tr>
    </w:tbl>
    <w:p w14:paraId="58905E05" w14:textId="77777777" w:rsidR="00D74FAB" w:rsidRPr="00D91263" w:rsidRDefault="00D74FAB" w:rsidP="00D74FAB">
      <w:pPr>
        <w:pStyle w:val="NoSpacing"/>
        <w:rPr>
          <w:szCs w:val="48"/>
        </w:rPr>
      </w:pPr>
    </w:p>
    <w:p w14:paraId="3573CCEB" w14:textId="77777777" w:rsidR="00D74FAB" w:rsidRPr="00D91263" w:rsidRDefault="00D74FAB" w:rsidP="00D74FAB">
      <w:pPr>
        <w:pStyle w:val="NoSpacing"/>
        <w:rPr>
          <w:szCs w:val="48"/>
        </w:rPr>
      </w:pPr>
    </w:p>
    <w:p w14:paraId="36892AD0" w14:textId="77777777" w:rsidR="00D74FAB" w:rsidRPr="00D91263" w:rsidRDefault="00D74FAB" w:rsidP="00D74FAB">
      <w:pPr>
        <w:pStyle w:val="NoSpacing"/>
        <w:rPr>
          <w:rStyle w:val="BookTitle"/>
        </w:rPr>
      </w:pPr>
      <w:r w:rsidRPr="00D91263">
        <w:rPr>
          <w:szCs w:val="48"/>
        </w:rPr>
        <w:br w:type="page"/>
      </w:r>
    </w:p>
    <w:p w14:paraId="473C466D" w14:textId="77777777" w:rsidR="00DC377C" w:rsidRPr="00D91263" w:rsidRDefault="00880FF6" w:rsidP="007B2638">
      <w:pPr>
        <w:pStyle w:val="ListParagraph"/>
        <w:numPr>
          <w:ilvl w:val="1"/>
          <w:numId w:val="12"/>
        </w:numPr>
        <w:outlineLvl w:val="1"/>
        <w:rPr>
          <w:color w:val="365F91"/>
          <w:sz w:val="28"/>
          <w:szCs w:val="28"/>
        </w:rPr>
      </w:pPr>
      <w:bookmarkStart w:id="29" w:name="_Toc243148196"/>
      <w:r w:rsidRPr="00D91263">
        <w:rPr>
          <w:color w:val="365F91"/>
          <w:sz w:val="28"/>
          <w:szCs w:val="28"/>
        </w:rPr>
        <w:lastRenderedPageBreak/>
        <w:t>Sequence diagrams</w:t>
      </w:r>
      <w:bookmarkEnd w:id="29"/>
    </w:p>
    <w:p w14:paraId="6E66ADC5" w14:textId="77777777" w:rsidR="005E29BD" w:rsidRPr="00D91263" w:rsidRDefault="008979E2" w:rsidP="00DD287F">
      <w:pPr>
        <w:pStyle w:val="NoSpacing"/>
      </w:pPr>
      <w:r w:rsidRPr="00D91263">
        <w:t>We build several sequence diagrams</w:t>
      </w:r>
      <w:r w:rsidR="00693471" w:rsidRPr="00D91263">
        <w:t xml:space="preserve"> in order to explain in detail the use case diagram and specification. Indeed, as the FDIR system is not represented in the use cases, </w:t>
      </w:r>
      <w:r w:rsidR="000A12CA" w:rsidRPr="00D91263">
        <w:t xml:space="preserve">we need to see how it is interacting with the spacecraft, the crew and the ground </w:t>
      </w:r>
      <w:r w:rsidR="00B52D13" w:rsidRPr="00D91263">
        <w:t>controller. Three</w:t>
      </w:r>
      <w:r w:rsidR="005E29BD" w:rsidRPr="00D91263">
        <w:t xml:space="preserve"> sequence diagrams are </w:t>
      </w:r>
      <w:r w:rsidR="00DD287F" w:rsidRPr="00D91263">
        <w:t>explaining how the FDIR is working</w:t>
      </w:r>
      <w:r w:rsidR="005E29BD" w:rsidRPr="00D91263">
        <w:t xml:space="preserve">: </w:t>
      </w:r>
      <w:r w:rsidR="005E29BD" w:rsidRPr="00D91263">
        <w:rPr>
          <w:i/>
        </w:rPr>
        <w:t>Fault recovery</w:t>
      </w:r>
      <w:r w:rsidR="005E29BD" w:rsidRPr="00D91263">
        <w:t xml:space="preserve">, </w:t>
      </w:r>
      <w:r w:rsidR="005E29BD" w:rsidRPr="00D91263">
        <w:rPr>
          <w:i/>
        </w:rPr>
        <w:t xml:space="preserve">Safe response in case of </w:t>
      </w:r>
      <w:r w:rsidR="00B52D13" w:rsidRPr="00D91263">
        <w:rPr>
          <w:i/>
        </w:rPr>
        <w:t>hazardous</w:t>
      </w:r>
      <w:r w:rsidR="00B52D13" w:rsidRPr="00D91263">
        <w:rPr>
          <w:b/>
        </w:rPr>
        <w:t xml:space="preserve"> </w:t>
      </w:r>
      <w:r w:rsidR="00B52D13" w:rsidRPr="00B52D13">
        <w:t>conditions</w:t>
      </w:r>
      <w:r w:rsidR="005E29BD" w:rsidRPr="00D91263">
        <w:t xml:space="preserve"> and </w:t>
      </w:r>
      <w:r w:rsidR="005E29BD" w:rsidRPr="00D91263">
        <w:rPr>
          <w:i/>
        </w:rPr>
        <w:t>Critical failure</w:t>
      </w:r>
      <w:r w:rsidR="005E29BD" w:rsidRPr="00D91263">
        <w:t>.</w:t>
      </w:r>
    </w:p>
    <w:p w14:paraId="7425472A" w14:textId="77777777" w:rsidR="00DD287F" w:rsidRPr="00D91263" w:rsidRDefault="00DD287F" w:rsidP="00DD287F">
      <w:pPr>
        <w:pStyle w:val="NoSpacing"/>
      </w:pPr>
    </w:p>
    <w:p w14:paraId="552805FA" w14:textId="77777777" w:rsidR="00DD287F" w:rsidRPr="00D91263" w:rsidRDefault="00DD287F" w:rsidP="00DD287F">
      <w:pPr>
        <w:pStyle w:val="NoSpacing"/>
      </w:pPr>
      <w:r w:rsidRPr="00D91263">
        <w:t xml:space="preserve">Moreover, we present three sequences diagrams about the crew and flight controller actions: </w:t>
      </w:r>
      <w:r w:rsidR="00A40B9E" w:rsidRPr="00D91263">
        <w:rPr>
          <w:i/>
        </w:rPr>
        <w:t>Select system &amp; get information</w:t>
      </w:r>
      <w:r w:rsidR="00A40B9E" w:rsidRPr="00D91263">
        <w:t xml:space="preserve">, </w:t>
      </w:r>
      <w:r w:rsidR="00A40B9E" w:rsidRPr="00D91263">
        <w:rPr>
          <w:i/>
        </w:rPr>
        <w:t>Start system, restart system &amp; refresh system state</w:t>
      </w:r>
      <w:r w:rsidR="00A40B9E" w:rsidRPr="00D91263">
        <w:t xml:space="preserve"> and </w:t>
      </w:r>
      <w:r w:rsidR="00A40B9E" w:rsidRPr="00D91263">
        <w:rPr>
          <w:i/>
        </w:rPr>
        <w:t>Backup system and shutdown system</w:t>
      </w:r>
      <w:r w:rsidR="00A40B9E" w:rsidRPr="00D91263">
        <w:t>.</w:t>
      </w:r>
    </w:p>
    <w:p w14:paraId="7B7A1B10" w14:textId="77777777" w:rsidR="008979E2" w:rsidRPr="00D91263" w:rsidRDefault="008979E2" w:rsidP="005E29BD">
      <w:pPr>
        <w:pStyle w:val="NoSpacing"/>
      </w:pPr>
    </w:p>
    <w:p w14:paraId="166D2D73" w14:textId="77777777" w:rsidR="008979E2" w:rsidRPr="00D91263" w:rsidRDefault="008979E2" w:rsidP="005E29BD">
      <w:pPr>
        <w:pStyle w:val="NoSpacing"/>
      </w:pPr>
    </w:p>
    <w:p w14:paraId="7575592F" w14:textId="77777777" w:rsidR="000C4EC5" w:rsidRPr="00D91263" w:rsidRDefault="000C4EC5" w:rsidP="007B2638">
      <w:pPr>
        <w:pStyle w:val="ListParagraph"/>
        <w:numPr>
          <w:ilvl w:val="2"/>
          <w:numId w:val="12"/>
        </w:numPr>
        <w:outlineLvl w:val="1"/>
        <w:rPr>
          <w:rStyle w:val="BookTitle"/>
        </w:rPr>
      </w:pPr>
      <w:bookmarkStart w:id="30" w:name="_Toc243148197"/>
      <w:r w:rsidRPr="00D91263">
        <w:rPr>
          <w:rStyle w:val="BookTitle"/>
          <w:color w:val="4F81BD" w:themeColor="accent1"/>
        </w:rPr>
        <w:t>Fault recover</w:t>
      </w:r>
      <w:r w:rsidR="00175E53" w:rsidRPr="00D91263">
        <w:rPr>
          <w:rStyle w:val="BookTitle"/>
          <w:color w:val="4F81BD" w:themeColor="accent1"/>
        </w:rPr>
        <w:t>y</w:t>
      </w:r>
      <w:bookmarkEnd w:id="30"/>
    </w:p>
    <w:p w14:paraId="31EB5A0F" w14:textId="77777777" w:rsidR="00693471" w:rsidRPr="00D91263" w:rsidRDefault="00B75191" w:rsidP="005E29BD">
      <w:pPr>
        <w:pStyle w:val="NoSpacing"/>
        <w:rPr>
          <w:rStyle w:val="BookTitle"/>
        </w:rPr>
      </w:pPr>
      <w:r w:rsidRPr="00D91263">
        <w:rPr>
          <w:rStyle w:val="BookTitle"/>
          <w:b w:val="0"/>
          <w:bCs w:val="0"/>
          <w:smallCaps w:val="0"/>
          <w:spacing w:val="0"/>
        </w:rPr>
        <w:t>Fault recovering scenario show</w:t>
      </w:r>
      <w:r w:rsidR="00A34D61" w:rsidRPr="00D91263">
        <w:rPr>
          <w:rStyle w:val="BookTitle"/>
          <w:b w:val="0"/>
          <w:bCs w:val="0"/>
          <w:smallCaps w:val="0"/>
          <w:spacing w:val="0"/>
        </w:rPr>
        <w:t>s</w:t>
      </w:r>
      <w:r w:rsidRPr="00D91263">
        <w:rPr>
          <w:rStyle w:val="BookTitle"/>
          <w:b w:val="0"/>
          <w:bCs w:val="0"/>
          <w:smallCaps w:val="0"/>
          <w:spacing w:val="0"/>
        </w:rPr>
        <w:t xml:space="preserve"> interactions between the</w:t>
      </w:r>
      <w:r w:rsidR="00783756" w:rsidRPr="00D91263">
        <w:rPr>
          <w:rStyle w:val="BookTitle"/>
          <w:b w:val="0"/>
          <w:bCs w:val="0"/>
          <w:smallCaps w:val="0"/>
          <w:spacing w:val="0"/>
        </w:rPr>
        <w:t xml:space="preserve"> F</w:t>
      </w:r>
      <w:r w:rsidRPr="00D91263">
        <w:rPr>
          <w:rStyle w:val="BookTitle"/>
          <w:b w:val="0"/>
          <w:bCs w:val="0"/>
          <w:smallCaps w:val="0"/>
          <w:spacing w:val="0"/>
        </w:rPr>
        <w:t>DIR system and the spacecraft when a fault is detected</w:t>
      </w:r>
      <w:r w:rsidR="002C7396" w:rsidRPr="00D91263">
        <w:rPr>
          <w:rStyle w:val="BookTitle"/>
          <w:b w:val="0"/>
          <w:bCs w:val="0"/>
          <w:smallCaps w:val="0"/>
          <w:spacing w:val="0"/>
        </w:rPr>
        <w:t xml:space="preserve">. </w:t>
      </w:r>
      <w:r w:rsidR="00783756" w:rsidRPr="00D91263">
        <w:rPr>
          <w:rStyle w:val="BookTitle"/>
          <w:b w:val="0"/>
          <w:bCs w:val="0"/>
          <w:smallCaps w:val="0"/>
          <w:spacing w:val="0"/>
        </w:rPr>
        <w:t>F</w:t>
      </w:r>
      <w:r w:rsidR="002C7396" w:rsidRPr="00D91263">
        <w:rPr>
          <w:rStyle w:val="BookTitle"/>
          <w:b w:val="0"/>
          <w:bCs w:val="0"/>
          <w:smallCaps w:val="0"/>
          <w:spacing w:val="0"/>
        </w:rPr>
        <w:t xml:space="preserve">DIR is controlling several values. If one is in an out-of-tolerance state, it </w:t>
      </w:r>
      <w:proofErr w:type="gramStart"/>
      <w:r w:rsidR="002C7396" w:rsidRPr="00D91263">
        <w:rPr>
          <w:rStyle w:val="BookTitle"/>
          <w:b w:val="0"/>
          <w:bCs w:val="0"/>
          <w:smallCaps w:val="0"/>
          <w:spacing w:val="0"/>
        </w:rPr>
        <w:t>be</w:t>
      </w:r>
      <w:proofErr w:type="gramEnd"/>
      <w:r w:rsidR="002C7396" w:rsidRPr="00D91263">
        <w:rPr>
          <w:rStyle w:val="BookTitle"/>
          <w:b w:val="0"/>
          <w:bCs w:val="0"/>
          <w:smallCaps w:val="0"/>
          <w:spacing w:val="0"/>
        </w:rPr>
        <w:t xml:space="preserve"> automatically</w:t>
      </w:r>
      <w:r w:rsidR="00783756" w:rsidRPr="00D91263">
        <w:rPr>
          <w:rStyle w:val="BookTitle"/>
          <w:b w:val="0"/>
          <w:bCs w:val="0"/>
          <w:smallCaps w:val="0"/>
          <w:spacing w:val="0"/>
        </w:rPr>
        <w:t xml:space="preserve"> returned to the F</w:t>
      </w:r>
      <w:r w:rsidR="002C7396" w:rsidRPr="00D91263">
        <w:rPr>
          <w:rStyle w:val="BookTitle"/>
          <w:b w:val="0"/>
          <w:bCs w:val="0"/>
          <w:smallCaps w:val="0"/>
          <w:spacing w:val="0"/>
        </w:rPr>
        <w:t>DIR which will start the fault localization</w:t>
      </w:r>
      <w:r w:rsidR="008A7555" w:rsidRPr="00D91263">
        <w:rPr>
          <w:rStyle w:val="BookTitle"/>
          <w:b w:val="0"/>
          <w:bCs w:val="0"/>
          <w:smallCaps w:val="0"/>
          <w:spacing w:val="0"/>
        </w:rPr>
        <w:t xml:space="preserve"> process</w:t>
      </w:r>
      <w:r w:rsidR="002C7396" w:rsidRPr="00D91263">
        <w:rPr>
          <w:rStyle w:val="BookTitle"/>
          <w:b w:val="0"/>
          <w:bCs w:val="0"/>
          <w:smallCaps w:val="0"/>
          <w:spacing w:val="0"/>
        </w:rPr>
        <w:t xml:space="preserve">. </w:t>
      </w:r>
      <w:r w:rsidR="008A7555" w:rsidRPr="00D91263">
        <w:rPr>
          <w:rStyle w:val="BookTitle"/>
          <w:b w:val="0"/>
          <w:bCs w:val="0"/>
          <w:smallCaps w:val="0"/>
          <w:spacing w:val="0"/>
        </w:rPr>
        <w:t>On</w:t>
      </w:r>
      <w:r w:rsidR="00783756" w:rsidRPr="00D91263">
        <w:rPr>
          <w:rStyle w:val="BookTitle"/>
          <w:b w:val="0"/>
          <w:bCs w:val="0"/>
          <w:smallCaps w:val="0"/>
          <w:spacing w:val="0"/>
        </w:rPr>
        <w:t>ce the fault has been located, F</w:t>
      </w:r>
      <w:r w:rsidR="008A7555" w:rsidRPr="00D91263">
        <w:rPr>
          <w:rStyle w:val="BookTitle"/>
          <w:b w:val="0"/>
          <w:bCs w:val="0"/>
          <w:smallCaps w:val="0"/>
          <w:spacing w:val="0"/>
        </w:rPr>
        <w:t xml:space="preserve">DIR will be able to proceed to several actions like </w:t>
      </w:r>
      <w:r w:rsidR="008A7555" w:rsidRPr="00D91263">
        <w:rPr>
          <w:rStyle w:val="BookTitle"/>
          <w:b w:val="0"/>
          <w:bCs w:val="0"/>
          <w:i/>
          <w:smallCaps w:val="0"/>
          <w:spacing w:val="0"/>
        </w:rPr>
        <w:t>recovery</w:t>
      </w:r>
      <w:r w:rsidR="008A7555" w:rsidRPr="00D91263">
        <w:rPr>
          <w:rStyle w:val="BookTitle"/>
          <w:b w:val="0"/>
          <w:bCs w:val="0"/>
          <w:smallCaps w:val="0"/>
          <w:spacing w:val="0"/>
        </w:rPr>
        <w:t xml:space="preserve">, </w:t>
      </w:r>
      <w:r w:rsidR="008A7555" w:rsidRPr="00D91263">
        <w:rPr>
          <w:rStyle w:val="BookTitle"/>
          <w:b w:val="0"/>
          <w:bCs w:val="0"/>
          <w:i/>
          <w:smallCaps w:val="0"/>
          <w:spacing w:val="0"/>
        </w:rPr>
        <w:t>shutdown</w:t>
      </w:r>
      <w:r w:rsidR="008A7555" w:rsidRPr="00D91263">
        <w:rPr>
          <w:rStyle w:val="BookTitle"/>
          <w:b w:val="0"/>
          <w:bCs w:val="0"/>
          <w:smallCaps w:val="0"/>
          <w:spacing w:val="0"/>
        </w:rPr>
        <w:t xml:space="preserve"> or </w:t>
      </w:r>
      <w:r w:rsidR="008A7555" w:rsidRPr="00D91263">
        <w:rPr>
          <w:rStyle w:val="BookTitle"/>
          <w:b w:val="0"/>
          <w:bCs w:val="0"/>
          <w:i/>
          <w:smallCaps w:val="0"/>
          <w:spacing w:val="0"/>
        </w:rPr>
        <w:t>retry</w:t>
      </w:r>
      <w:r w:rsidR="008A7555" w:rsidRPr="00D91263">
        <w:rPr>
          <w:rStyle w:val="BookTitle"/>
          <w:b w:val="0"/>
          <w:bCs w:val="0"/>
          <w:smallCaps w:val="0"/>
          <w:spacing w:val="0"/>
        </w:rPr>
        <w:t>.</w:t>
      </w:r>
    </w:p>
    <w:p w14:paraId="2CEAC033" w14:textId="77777777" w:rsidR="00D15E62" w:rsidRPr="00D91263" w:rsidRDefault="00D15E62" w:rsidP="005E29BD">
      <w:pPr>
        <w:pStyle w:val="NoSpacing"/>
        <w:rPr>
          <w:rStyle w:val="BookTitle"/>
        </w:rPr>
      </w:pPr>
    </w:p>
    <w:p w14:paraId="44DC3AB2" w14:textId="77777777" w:rsidR="00D15E62" w:rsidRPr="00D91263" w:rsidRDefault="00D15E62" w:rsidP="005E29BD">
      <w:pPr>
        <w:pStyle w:val="NoSpacing"/>
        <w:rPr>
          <w:rStyle w:val="BookTitle"/>
        </w:rPr>
      </w:pPr>
    </w:p>
    <w:p w14:paraId="4FC49428" w14:textId="77777777" w:rsidR="00D15E62" w:rsidRPr="00D91263" w:rsidRDefault="00175E53" w:rsidP="005E29BD">
      <w:pPr>
        <w:pStyle w:val="NoSpacing"/>
        <w:rPr>
          <w:rStyle w:val="BookTitle"/>
        </w:rPr>
      </w:pPr>
      <w:r w:rsidRPr="00D91263">
        <w:rPr>
          <w:noProof/>
          <w:lang w:val="fr-FR" w:eastAsia="ko-KR"/>
        </w:rPr>
        <w:drawing>
          <wp:anchor distT="0" distB="0" distL="114300" distR="114300" simplePos="0" relativeHeight="251670528" behindDoc="0" locked="0" layoutInCell="1" allowOverlap="1" wp14:editId="335EECE4">
            <wp:simplePos x="0" y="0"/>
            <wp:positionH relativeFrom="column">
              <wp:posOffset>634719</wp:posOffset>
            </wp:positionH>
            <wp:positionV relativeFrom="paragraph">
              <wp:posOffset>114787</wp:posOffset>
            </wp:positionV>
            <wp:extent cx="5401340" cy="3519377"/>
            <wp:effectExtent l="0" t="0" r="0" b="0"/>
            <wp:wrapNone/>
            <wp:docPr id="10" name="Picture 10" descr="D:\Documents\UTBM\MON CURSUS\GI05\KAIST\Projects\euroteam\Project 1\Part Final\Design\1.Sequence Diagram - Fault reco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Design\1.Sequence Diagram - Fault recovering.png"/>
                    <pic:cNvPicPr>
                      <a:picLocks noChangeAspect="1" noChangeArrowheads="1"/>
                    </pic:cNvPicPr>
                  </pic:nvPicPr>
                  <pic:blipFill>
                    <a:blip r:embed="rId37">
                      <a:extLst>
                        <a:ext uri="28A0092B-C50C-407e-A947-70E740481C1C">
                          <a14:useLocalDpi xmlns:a14="http://schemas.microsoft.com/office/drawing/2007/7/7/main" val="0"/>
                        </a:ext>
                      </a:extLst>
                    </a:blip>
                    <a:srcRect/>
                    <a:stretch>
                      <a:fillRect/>
                    </a:stretch>
                  </pic:blipFill>
                  <pic:spPr bwMode="auto">
                    <a:xfrm>
                      <a:off x="0" y="0"/>
                      <a:ext cx="5401340" cy="3519377"/>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39576E">
        <w:pict>
          <v:shape id="_x0000_s1035" type="#_x0000_t202" style="position:absolute;left:0;text-align:left;margin-left:49.95pt;margin-top:290.1pt;width:425.3pt;height:.05pt;z-index:251672576;mso-position-horizontal-relative:text;mso-position-vertical-relative:text" stroked="f">
            <v:textbox style="mso-fit-shape-to-text:t" inset="0,0,0,0">
              <w:txbxContent>
                <w:p w14:paraId="4F39C4A6" w14:textId="77777777" w:rsidR="005977C8" w:rsidRPr="00175E53" w:rsidRDefault="005977C8" w:rsidP="00175E53">
                  <w:pPr>
                    <w:pStyle w:val="Caption"/>
                    <w:jc w:val="center"/>
                    <w:rPr>
                      <w:smallCaps/>
                      <w:noProof/>
                      <w:color w:val="808080" w:themeColor="text1" w:themeTint="80"/>
                      <w:spacing w:val="5"/>
                    </w:rPr>
                  </w:pPr>
                  <w:bookmarkStart w:id="31" w:name="_Toc243294727"/>
                  <w:r w:rsidRPr="00175E53">
                    <w:rPr>
                      <w:color w:val="808080" w:themeColor="text1" w:themeTint="80"/>
                    </w:rPr>
                    <w:t xml:space="preserve">Figure </w:t>
                  </w:r>
                  <w:r w:rsidR="00320788" w:rsidRPr="00175E53">
                    <w:rPr>
                      <w:color w:val="808080" w:themeColor="text1" w:themeTint="80"/>
                    </w:rPr>
                    <w:fldChar w:fldCharType="begin"/>
                  </w:r>
                  <w:r w:rsidRPr="00175E53">
                    <w:rPr>
                      <w:color w:val="808080" w:themeColor="text1" w:themeTint="80"/>
                    </w:rPr>
                    <w:instrText xml:space="preserve"> SEQ Figure \* ARABIC </w:instrText>
                  </w:r>
                  <w:r w:rsidR="00320788" w:rsidRPr="00175E53">
                    <w:rPr>
                      <w:color w:val="808080" w:themeColor="text1" w:themeTint="80"/>
                    </w:rPr>
                    <w:fldChar w:fldCharType="separate"/>
                  </w:r>
                  <w:r w:rsidR="000D26CE">
                    <w:rPr>
                      <w:noProof/>
                      <w:color w:val="808080" w:themeColor="text1" w:themeTint="80"/>
                    </w:rPr>
                    <w:t>3</w:t>
                  </w:r>
                  <w:r w:rsidR="00320788" w:rsidRPr="00175E53">
                    <w:rPr>
                      <w:color w:val="808080" w:themeColor="text1" w:themeTint="80"/>
                    </w:rPr>
                    <w:fldChar w:fldCharType="end"/>
                  </w:r>
                  <w:r w:rsidRPr="00175E53">
                    <w:rPr>
                      <w:color w:val="808080" w:themeColor="text1" w:themeTint="80"/>
                    </w:rPr>
                    <w:t>: Sequence diagram - Fault recovery</w:t>
                  </w:r>
                  <w:bookmarkEnd w:id="31"/>
                </w:p>
              </w:txbxContent>
            </v:textbox>
          </v:shape>
        </w:pict>
      </w:r>
    </w:p>
    <w:p w14:paraId="4374A609" w14:textId="77777777" w:rsidR="00D15E62" w:rsidRPr="00D91263" w:rsidRDefault="00D15E62" w:rsidP="005E29BD">
      <w:pPr>
        <w:pStyle w:val="NoSpacing"/>
        <w:rPr>
          <w:rStyle w:val="BookTitle"/>
          <w:b w:val="0"/>
          <w:bCs w:val="0"/>
          <w:smallCaps w:val="0"/>
          <w:color w:val="4F81BD" w:themeColor="accent1"/>
          <w:spacing w:val="0"/>
        </w:rPr>
      </w:pPr>
    </w:p>
    <w:p w14:paraId="6D128980" w14:textId="77777777" w:rsidR="00D15E62" w:rsidRPr="00D91263" w:rsidRDefault="00D15E62" w:rsidP="005E29BD">
      <w:pPr>
        <w:pStyle w:val="NoSpacing"/>
        <w:rPr>
          <w:rStyle w:val="BookTitle"/>
        </w:rPr>
      </w:pPr>
    </w:p>
    <w:p w14:paraId="7B31D25B" w14:textId="77777777" w:rsidR="00D15E62" w:rsidRPr="00D91263" w:rsidRDefault="00D15E62" w:rsidP="005E29BD">
      <w:pPr>
        <w:pStyle w:val="NoSpacing"/>
        <w:rPr>
          <w:rStyle w:val="BookTitle"/>
        </w:rPr>
      </w:pPr>
    </w:p>
    <w:p w14:paraId="415FEB9D" w14:textId="77777777" w:rsidR="00D15E62" w:rsidRPr="00D91263" w:rsidRDefault="00D15E62" w:rsidP="005E29BD">
      <w:pPr>
        <w:pStyle w:val="NoSpacing"/>
        <w:rPr>
          <w:rStyle w:val="BookTitle"/>
        </w:rPr>
      </w:pPr>
    </w:p>
    <w:p w14:paraId="17DEB7EF" w14:textId="77777777" w:rsidR="00D15E62" w:rsidRPr="00D91263" w:rsidRDefault="00D15E62" w:rsidP="005E29BD">
      <w:pPr>
        <w:pStyle w:val="NoSpacing"/>
        <w:rPr>
          <w:rStyle w:val="BookTitle"/>
        </w:rPr>
      </w:pPr>
    </w:p>
    <w:p w14:paraId="564313C1" w14:textId="77777777" w:rsidR="00D15E62" w:rsidRPr="00D91263" w:rsidRDefault="00D15E62" w:rsidP="005E29BD">
      <w:pPr>
        <w:pStyle w:val="NoSpacing"/>
        <w:rPr>
          <w:rStyle w:val="BookTitle"/>
        </w:rPr>
      </w:pPr>
    </w:p>
    <w:p w14:paraId="6659BB56" w14:textId="77777777" w:rsidR="00D15E62" w:rsidRPr="00D91263" w:rsidRDefault="00D15E62" w:rsidP="005E29BD">
      <w:pPr>
        <w:pStyle w:val="NoSpacing"/>
        <w:rPr>
          <w:rStyle w:val="BookTitle"/>
        </w:rPr>
      </w:pPr>
    </w:p>
    <w:p w14:paraId="1B74C57C" w14:textId="77777777" w:rsidR="00D15E62" w:rsidRPr="00D91263" w:rsidRDefault="00D15E62" w:rsidP="005E29BD">
      <w:pPr>
        <w:pStyle w:val="NoSpacing"/>
        <w:rPr>
          <w:rStyle w:val="BookTitle"/>
        </w:rPr>
      </w:pPr>
    </w:p>
    <w:p w14:paraId="69C8E775" w14:textId="77777777" w:rsidR="00D15E62" w:rsidRPr="00D91263" w:rsidRDefault="00D15E62" w:rsidP="005E29BD">
      <w:pPr>
        <w:pStyle w:val="NoSpacing"/>
        <w:rPr>
          <w:rStyle w:val="BookTitle"/>
        </w:rPr>
      </w:pPr>
    </w:p>
    <w:p w14:paraId="5B64634C" w14:textId="77777777" w:rsidR="00D15E62" w:rsidRPr="00D91263" w:rsidRDefault="00D15E62" w:rsidP="005E29BD">
      <w:pPr>
        <w:pStyle w:val="NoSpacing"/>
        <w:rPr>
          <w:rStyle w:val="BookTitle"/>
        </w:rPr>
      </w:pPr>
    </w:p>
    <w:p w14:paraId="354234C0" w14:textId="77777777" w:rsidR="00D15E62" w:rsidRPr="00D91263" w:rsidRDefault="00D15E62" w:rsidP="005E29BD">
      <w:pPr>
        <w:pStyle w:val="NoSpacing"/>
        <w:rPr>
          <w:rStyle w:val="BookTitle"/>
        </w:rPr>
      </w:pPr>
    </w:p>
    <w:p w14:paraId="47EE70EF" w14:textId="77777777" w:rsidR="00D15E62" w:rsidRPr="00D91263" w:rsidRDefault="00D15E62" w:rsidP="005E29BD">
      <w:pPr>
        <w:pStyle w:val="NoSpacing"/>
        <w:rPr>
          <w:rStyle w:val="BookTitle"/>
        </w:rPr>
      </w:pPr>
    </w:p>
    <w:p w14:paraId="216F49BB" w14:textId="77777777" w:rsidR="00D15E62" w:rsidRPr="00D91263" w:rsidRDefault="00D15E62" w:rsidP="005E29BD">
      <w:pPr>
        <w:pStyle w:val="NoSpacing"/>
        <w:rPr>
          <w:rStyle w:val="BookTitle"/>
        </w:rPr>
      </w:pPr>
    </w:p>
    <w:p w14:paraId="456C5AA8" w14:textId="77777777" w:rsidR="00D15E62" w:rsidRPr="00D91263" w:rsidRDefault="00D15E62" w:rsidP="005E29BD">
      <w:pPr>
        <w:pStyle w:val="NoSpacing"/>
        <w:rPr>
          <w:rStyle w:val="BookTitle"/>
        </w:rPr>
      </w:pPr>
    </w:p>
    <w:p w14:paraId="68DEC30F" w14:textId="77777777" w:rsidR="00D15E62" w:rsidRPr="00D91263" w:rsidRDefault="00D15E62" w:rsidP="005E29BD">
      <w:pPr>
        <w:pStyle w:val="NoSpacing"/>
        <w:rPr>
          <w:rStyle w:val="BookTitle"/>
        </w:rPr>
      </w:pPr>
    </w:p>
    <w:p w14:paraId="44EE0318" w14:textId="77777777" w:rsidR="00D15E62" w:rsidRPr="00D91263" w:rsidRDefault="00D15E62" w:rsidP="005E29BD">
      <w:pPr>
        <w:pStyle w:val="NoSpacing"/>
        <w:rPr>
          <w:rStyle w:val="BookTitle"/>
        </w:rPr>
      </w:pPr>
    </w:p>
    <w:p w14:paraId="79F99817" w14:textId="77777777" w:rsidR="00D15E62" w:rsidRPr="00D91263" w:rsidRDefault="00D15E62" w:rsidP="005E29BD">
      <w:pPr>
        <w:pStyle w:val="NoSpacing"/>
        <w:rPr>
          <w:rStyle w:val="BookTitle"/>
        </w:rPr>
      </w:pPr>
    </w:p>
    <w:p w14:paraId="774CAB87" w14:textId="77777777" w:rsidR="00D15E62" w:rsidRPr="00D91263" w:rsidRDefault="00D15E62" w:rsidP="005E29BD">
      <w:pPr>
        <w:pStyle w:val="NoSpacing"/>
        <w:rPr>
          <w:rStyle w:val="BookTitle"/>
        </w:rPr>
      </w:pPr>
    </w:p>
    <w:p w14:paraId="535D5FF0" w14:textId="77777777" w:rsidR="00D15E62" w:rsidRPr="00D91263" w:rsidRDefault="00D15E62" w:rsidP="005E29BD">
      <w:pPr>
        <w:pStyle w:val="NoSpacing"/>
        <w:rPr>
          <w:rStyle w:val="BookTitle"/>
        </w:rPr>
      </w:pPr>
    </w:p>
    <w:p w14:paraId="40366ACE" w14:textId="77777777" w:rsidR="00D15E62" w:rsidRPr="00D91263" w:rsidRDefault="00D15E62" w:rsidP="005E29BD">
      <w:pPr>
        <w:pStyle w:val="NoSpacing"/>
        <w:rPr>
          <w:rStyle w:val="BookTitle"/>
        </w:rPr>
      </w:pPr>
    </w:p>
    <w:p w14:paraId="02AC3AE7" w14:textId="77777777" w:rsidR="00D15E62" w:rsidRPr="00D91263" w:rsidRDefault="00D15E62" w:rsidP="005E29BD">
      <w:pPr>
        <w:pStyle w:val="NoSpacing"/>
        <w:rPr>
          <w:rStyle w:val="BookTitle"/>
        </w:rPr>
      </w:pPr>
    </w:p>
    <w:p w14:paraId="245C7022" w14:textId="77777777" w:rsidR="00D15E62" w:rsidRPr="00D91263" w:rsidRDefault="00D15E62" w:rsidP="005E29BD">
      <w:pPr>
        <w:pStyle w:val="NoSpacing"/>
        <w:rPr>
          <w:rStyle w:val="BookTitle"/>
        </w:rPr>
      </w:pPr>
    </w:p>
    <w:p w14:paraId="09469562" w14:textId="77777777" w:rsidR="00693471" w:rsidRPr="00D91263" w:rsidRDefault="00693471" w:rsidP="005E29BD">
      <w:pPr>
        <w:pStyle w:val="NoSpacing"/>
        <w:rPr>
          <w:rStyle w:val="BookTitle"/>
        </w:rPr>
      </w:pPr>
    </w:p>
    <w:p w14:paraId="73DD9096" w14:textId="77777777" w:rsidR="00D15E62" w:rsidRPr="00D91263" w:rsidRDefault="00D15E62" w:rsidP="00D15E62">
      <w:pPr>
        <w:pStyle w:val="ListParagraph"/>
        <w:ind w:left="2160"/>
        <w:outlineLvl w:val="1"/>
        <w:rPr>
          <w:rStyle w:val="BookTitle"/>
        </w:rPr>
      </w:pPr>
    </w:p>
    <w:p w14:paraId="1600CF58" w14:textId="77777777" w:rsidR="00D15E62" w:rsidRPr="00D91263" w:rsidRDefault="00D15E62">
      <w:pPr>
        <w:spacing w:after="0" w:line="240" w:lineRule="auto"/>
        <w:rPr>
          <w:rStyle w:val="BookTitle"/>
        </w:rPr>
      </w:pPr>
      <w:r w:rsidRPr="00D91263">
        <w:rPr>
          <w:rStyle w:val="BookTitle"/>
          <w:color w:val="4F81BD" w:themeColor="accent1"/>
        </w:rPr>
        <w:br w:type="page"/>
      </w:r>
    </w:p>
    <w:p w14:paraId="381F1865" w14:textId="77777777" w:rsidR="000C4EC5" w:rsidRPr="00D91263" w:rsidRDefault="00C411F4" w:rsidP="007B2638">
      <w:pPr>
        <w:pStyle w:val="ListParagraph"/>
        <w:numPr>
          <w:ilvl w:val="2"/>
          <w:numId w:val="12"/>
        </w:numPr>
        <w:outlineLvl w:val="1"/>
        <w:rPr>
          <w:rStyle w:val="BookTitle"/>
        </w:rPr>
      </w:pPr>
      <w:bookmarkStart w:id="32" w:name="_Toc243148198"/>
      <w:r w:rsidRPr="00D91263">
        <w:rPr>
          <w:rStyle w:val="BookTitle"/>
          <w:color w:val="4F81BD" w:themeColor="accent1"/>
        </w:rPr>
        <w:lastRenderedPageBreak/>
        <w:t>Safe</w:t>
      </w:r>
      <w:r w:rsidR="000C4EC5" w:rsidRPr="00D91263">
        <w:rPr>
          <w:rStyle w:val="BookTitle"/>
          <w:color w:val="4F81BD" w:themeColor="accent1"/>
        </w:rPr>
        <w:t xml:space="preserve"> response in case of hazardous conditions</w:t>
      </w:r>
      <w:bookmarkEnd w:id="32"/>
    </w:p>
    <w:p w14:paraId="1BF7A1BA" w14:textId="77777777" w:rsidR="00894FFD" w:rsidRPr="00D91263" w:rsidRDefault="006145D9" w:rsidP="004625B1">
      <w:pPr>
        <w:pStyle w:val="NoSpacing"/>
        <w:rPr>
          <w:rStyle w:val="BookTitle"/>
        </w:rPr>
      </w:pPr>
      <w:r w:rsidRPr="00D91263">
        <w:rPr>
          <w:rStyle w:val="BookTitle"/>
          <w:b w:val="0"/>
          <w:bCs w:val="0"/>
          <w:smallCaps w:val="0"/>
          <w:spacing w:val="0"/>
        </w:rPr>
        <w:t>This scenario start</w:t>
      </w:r>
      <w:r w:rsidR="00783756" w:rsidRPr="00D91263">
        <w:rPr>
          <w:rStyle w:val="BookTitle"/>
          <w:b w:val="0"/>
          <w:bCs w:val="0"/>
          <w:smallCaps w:val="0"/>
          <w:spacing w:val="0"/>
        </w:rPr>
        <w:t xml:space="preserve"> after that F</w:t>
      </w:r>
      <w:r w:rsidR="00117B1C" w:rsidRPr="00D91263">
        <w:rPr>
          <w:rStyle w:val="BookTitle"/>
          <w:b w:val="0"/>
          <w:bCs w:val="0"/>
          <w:smallCaps w:val="0"/>
          <w:spacing w:val="0"/>
        </w:rPr>
        <w:t>DIR has detected a</w:t>
      </w:r>
      <w:r w:rsidRPr="00D91263">
        <w:rPr>
          <w:rStyle w:val="BookTitle"/>
          <w:b w:val="0"/>
          <w:bCs w:val="0"/>
          <w:smallCaps w:val="0"/>
          <w:spacing w:val="0"/>
        </w:rPr>
        <w:t xml:space="preserve"> hazardous condition of problem in the spacecraft. After having </w:t>
      </w:r>
      <w:r w:rsidR="007773D3" w:rsidRPr="00D91263">
        <w:rPr>
          <w:rStyle w:val="BookTitle"/>
          <w:b w:val="0"/>
          <w:bCs w:val="0"/>
          <w:smallCaps w:val="0"/>
          <w:spacing w:val="0"/>
        </w:rPr>
        <w:t xml:space="preserve">isolated the problem, </w:t>
      </w:r>
      <w:r w:rsidR="00783756" w:rsidRPr="00D91263">
        <w:rPr>
          <w:rStyle w:val="BookTitle"/>
          <w:b w:val="0"/>
          <w:bCs w:val="0"/>
          <w:smallCaps w:val="0"/>
          <w:spacing w:val="0"/>
        </w:rPr>
        <w:t>F</w:t>
      </w:r>
      <w:r w:rsidR="007773D3" w:rsidRPr="00D91263">
        <w:rPr>
          <w:rStyle w:val="BookTitle"/>
          <w:b w:val="0"/>
          <w:bCs w:val="0"/>
          <w:smallCaps w:val="0"/>
          <w:spacing w:val="0"/>
        </w:rPr>
        <w:t xml:space="preserve">DIR is able to proceed to two different actions depending of the kind of spacecraft (unmanned or manned spacecraft). </w:t>
      </w:r>
    </w:p>
    <w:p w14:paraId="0604178B" w14:textId="77777777" w:rsidR="00894FFD" w:rsidRPr="00D91263" w:rsidRDefault="00894FFD" w:rsidP="004625B1">
      <w:pPr>
        <w:pStyle w:val="NoSpacing"/>
        <w:rPr>
          <w:rStyle w:val="BookTitle"/>
        </w:rPr>
      </w:pPr>
    </w:p>
    <w:p w14:paraId="6607E119" w14:textId="77777777" w:rsidR="00894FFD" w:rsidRPr="00D91263" w:rsidRDefault="007773D3" w:rsidP="004625B1">
      <w:pPr>
        <w:pStyle w:val="NoSpacing"/>
        <w:rPr>
          <w:rStyle w:val="BookTitle"/>
        </w:rPr>
      </w:pPr>
      <w:r w:rsidRPr="00D91263">
        <w:rPr>
          <w:rStyle w:val="BookTitle"/>
          <w:b w:val="0"/>
          <w:bCs w:val="0"/>
          <w:smallCaps w:val="0"/>
          <w:spacing w:val="0"/>
        </w:rPr>
        <w:t xml:space="preserve">Within an unmanned spacecraft, </w:t>
      </w:r>
      <w:r w:rsidR="00783756" w:rsidRPr="00D91263">
        <w:rPr>
          <w:rStyle w:val="BookTitle"/>
          <w:b w:val="0"/>
          <w:bCs w:val="0"/>
          <w:smallCaps w:val="0"/>
          <w:spacing w:val="0"/>
        </w:rPr>
        <w:t>F</w:t>
      </w:r>
      <w:r w:rsidR="00117B1C" w:rsidRPr="00D91263">
        <w:rPr>
          <w:rStyle w:val="BookTitle"/>
          <w:b w:val="0"/>
          <w:bCs w:val="0"/>
          <w:smallCaps w:val="0"/>
          <w:spacing w:val="0"/>
        </w:rPr>
        <w:t>DIR will shut down all the non-critical functions in order to focus on the device/system problem</w:t>
      </w:r>
      <w:r w:rsidR="00B21742" w:rsidRPr="00D91263">
        <w:rPr>
          <w:rStyle w:val="BookTitle"/>
          <w:b w:val="0"/>
          <w:bCs w:val="0"/>
          <w:smallCaps w:val="0"/>
          <w:spacing w:val="0"/>
        </w:rPr>
        <w:t xml:space="preserve"> and minimize the damages</w:t>
      </w:r>
      <w:r w:rsidR="00117B1C" w:rsidRPr="00D91263">
        <w:rPr>
          <w:rStyle w:val="BookTitle"/>
          <w:b w:val="0"/>
          <w:bCs w:val="0"/>
          <w:smallCaps w:val="0"/>
          <w:spacing w:val="0"/>
        </w:rPr>
        <w:t>.</w:t>
      </w:r>
      <w:r w:rsidR="00B21742" w:rsidRPr="00D91263">
        <w:rPr>
          <w:rStyle w:val="BookTitle"/>
          <w:b w:val="0"/>
          <w:bCs w:val="0"/>
          <w:smallCaps w:val="0"/>
          <w:spacing w:val="0"/>
        </w:rPr>
        <w:t xml:space="preserve"> I</w:t>
      </w:r>
      <w:r w:rsidR="008C1F29" w:rsidRPr="00D91263">
        <w:rPr>
          <w:rStyle w:val="BookTitle"/>
          <w:b w:val="0"/>
          <w:bCs w:val="0"/>
          <w:smallCaps w:val="0"/>
          <w:spacing w:val="0"/>
        </w:rPr>
        <w:t>t will also move the ant</w:t>
      </w:r>
      <w:r w:rsidR="00B21742" w:rsidRPr="00D91263">
        <w:rPr>
          <w:rStyle w:val="BookTitle"/>
          <w:b w:val="0"/>
          <w:bCs w:val="0"/>
          <w:smallCaps w:val="0"/>
          <w:spacing w:val="0"/>
        </w:rPr>
        <w:t>e</w:t>
      </w:r>
      <w:r w:rsidR="008C1F29" w:rsidRPr="00D91263">
        <w:rPr>
          <w:rStyle w:val="BookTitle"/>
          <w:b w:val="0"/>
          <w:bCs w:val="0"/>
          <w:smallCaps w:val="0"/>
          <w:spacing w:val="0"/>
        </w:rPr>
        <w:t>n</w:t>
      </w:r>
      <w:r w:rsidR="00B21742" w:rsidRPr="00D91263">
        <w:rPr>
          <w:rStyle w:val="BookTitle"/>
          <w:b w:val="0"/>
          <w:bCs w:val="0"/>
          <w:smallCaps w:val="0"/>
          <w:spacing w:val="0"/>
        </w:rPr>
        <w:t>na to point toward earth in order to receive human commands and decisions.</w:t>
      </w:r>
    </w:p>
    <w:p w14:paraId="57535F5C" w14:textId="77777777" w:rsidR="00894FFD" w:rsidRPr="00D91263" w:rsidRDefault="00894FFD" w:rsidP="004625B1">
      <w:pPr>
        <w:pStyle w:val="NoSpacing"/>
        <w:rPr>
          <w:rStyle w:val="BookTitle"/>
        </w:rPr>
      </w:pPr>
    </w:p>
    <w:p w14:paraId="347E401D" w14:textId="77777777" w:rsidR="00894FFD" w:rsidRPr="00D91263" w:rsidRDefault="00894FFD" w:rsidP="00894FFD">
      <w:pPr>
        <w:pStyle w:val="NoSpacing"/>
        <w:rPr>
          <w:rStyle w:val="BookTitle"/>
        </w:rPr>
      </w:pPr>
      <w:r w:rsidRPr="00D91263">
        <w:rPr>
          <w:rStyle w:val="BookTitle"/>
          <w:b w:val="0"/>
          <w:bCs w:val="0"/>
          <w:smallCaps w:val="0"/>
          <w:spacing w:val="0"/>
        </w:rPr>
        <w:t xml:space="preserve">Within a manned spacecraft, process is </w:t>
      </w:r>
      <w:r w:rsidR="00B2771E" w:rsidRPr="00D91263">
        <w:rPr>
          <w:rStyle w:val="BookTitle"/>
          <w:b w:val="0"/>
          <w:bCs w:val="0"/>
          <w:smallCaps w:val="0"/>
          <w:spacing w:val="0"/>
        </w:rPr>
        <w:t>easier</w:t>
      </w:r>
      <w:r w:rsidRPr="00D91263">
        <w:rPr>
          <w:rStyle w:val="BookTitle"/>
          <w:b w:val="0"/>
          <w:bCs w:val="0"/>
          <w:smallCaps w:val="0"/>
          <w:spacing w:val="0"/>
        </w:rPr>
        <w:t xml:space="preserve"> because as humans are inside the spacecraft, they can directly interact with the system without needing </w:t>
      </w:r>
      <w:r w:rsidR="00B2771E" w:rsidRPr="00D91263">
        <w:rPr>
          <w:rStyle w:val="BookTitle"/>
          <w:b w:val="0"/>
          <w:bCs w:val="0"/>
          <w:smallCaps w:val="0"/>
          <w:spacing w:val="0"/>
        </w:rPr>
        <w:t>is</w:t>
      </w:r>
      <w:r w:rsidRPr="00D91263">
        <w:rPr>
          <w:rStyle w:val="BookTitle"/>
          <w:b w:val="0"/>
          <w:bCs w:val="0"/>
          <w:smallCaps w:val="0"/>
          <w:spacing w:val="0"/>
        </w:rPr>
        <w:t xml:space="preserve"> functions shutdown process or antenna redirection. Then LDIR is just giving the hand to the crew.</w:t>
      </w:r>
    </w:p>
    <w:p w14:paraId="6A6E5D64" w14:textId="77777777" w:rsidR="003D5749" w:rsidRPr="00D91263" w:rsidRDefault="003D5749" w:rsidP="005E29BD">
      <w:pPr>
        <w:pStyle w:val="NoSpacing"/>
      </w:pPr>
    </w:p>
    <w:p w14:paraId="2701C2C3" w14:textId="77777777" w:rsidR="005A3ED6" w:rsidRPr="00D91263" w:rsidRDefault="004625B1" w:rsidP="004625B1">
      <w:pPr>
        <w:tabs>
          <w:tab w:val="left" w:pos="5529"/>
        </w:tabs>
        <w:spacing w:after="0" w:line="240" w:lineRule="auto"/>
        <w:rPr>
          <w:b/>
          <w:color w:val="244061"/>
          <w:sz w:val="36"/>
          <w:szCs w:val="36"/>
        </w:rPr>
      </w:pPr>
      <w:r w:rsidRPr="00D91263">
        <w:rPr>
          <w:b/>
          <w:bCs/>
          <w:smallCaps/>
          <w:noProof/>
          <w:color w:val="4F81BD" w:themeColor="accent1"/>
          <w:spacing w:val="5"/>
          <w:lang w:val="fr-FR" w:eastAsia="ko-KR"/>
        </w:rPr>
        <w:drawing>
          <wp:anchor distT="0" distB="0" distL="114300" distR="114300" simplePos="0" relativeHeight="251673600" behindDoc="0" locked="0" layoutInCell="1" allowOverlap="1" wp14:editId="5BB2AD2F">
            <wp:simplePos x="0" y="0"/>
            <wp:positionH relativeFrom="column">
              <wp:posOffset>-322211</wp:posOffset>
            </wp:positionH>
            <wp:positionV relativeFrom="paragraph">
              <wp:posOffset>388620</wp:posOffset>
            </wp:positionV>
            <wp:extent cx="6964326" cy="5699051"/>
            <wp:effectExtent l="0" t="0" r="0" b="0"/>
            <wp:wrapNone/>
            <wp:docPr id="17" name="Picture 17" descr="D:\Documents\UTBM\MON CURSUS\GI05\KAIST\Projects\euroteam\Project 1\Part Final\Design\2.Sequence Diagram - Safe response in case of hazardous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2.Sequence Diagram - Safe response in case of hazardous conditions.png"/>
                    <pic:cNvPicPr>
                      <a:picLocks noChangeAspect="1" noChangeArrowheads="1"/>
                    </pic:cNvPicPr>
                  </pic:nvPicPr>
                  <pic:blipFill>
                    <a:blip r:embed="rId38">
                      <a:extLst>
                        <a:ext uri="28A0092B-C50C-407e-A947-70E740481C1C">
                          <a14:useLocalDpi xmlns:a14="http://schemas.microsoft.com/office/drawing/2007/7/7/main" val="0"/>
                        </a:ext>
                      </a:extLst>
                    </a:blip>
                    <a:srcRect/>
                    <a:stretch>
                      <a:fillRect/>
                    </a:stretch>
                  </pic:blipFill>
                  <pic:spPr bwMode="auto">
                    <a:xfrm>
                      <a:off x="0" y="0"/>
                      <a:ext cx="6964326" cy="5699051"/>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39576E">
        <w:pict>
          <v:shape id="_x0000_s1036" type="#_x0000_t202" style="position:absolute;margin-left:-1.15pt;margin-top:479.95pt;width:503.15pt;height:21pt;z-index:251675648;mso-position-horizontal-relative:text;mso-position-vertical-relative:text" stroked="f">
            <v:textbox style="mso-fit-shape-to-text:t" inset="0,0,0,0">
              <w:txbxContent>
                <w:p w14:paraId="2B010A1E" w14:textId="77777777" w:rsidR="005977C8" w:rsidRPr="004625B1" w:rsidRDefault="005977C8" w:rsidP="004625B1">
                  <w:pPr>
                    <w:pStyle w:val="Caption"/>
                    <w:jc w:val="center"/>
                    <w:rPr>
                      <w:smallCaps/>
                      <w:noProof/>
                      <w:color w:val="808080" w:themeColor="text1" w:themeTint="80"/>
                      <w:spacing w:val="5"/>
                    </w:rPr>
                  </w:pPr>
                  <w:bookmarkStart w:id="33" w:name="_Toc243294728"/>
                  <w:r w:rsidRPr="004625B1">
                    <w:rPr>
                      <w:color w:val="808080" w:themeColor="text1" w:themeTint="80"/>
                    </w:rPr>
                    <w:t xml:space="preserve">Figure </w:t>
                  </w:r>
                  <w:r w:rsidR="00320788" w:rsidRPr="004625B1">
                    <w:rPr>
                      <w:color w:val="808080" w:themeColor="text1" w:themeTint="80"/>
                    </w:rPr>
                    <w:fldChar w:fldCharType="begin"/>
                  </w:r>
                  <w:r w:rsidRPr="004625B1">
                    <w:rPr>
                      <w:color w:val="808080" w:themeColor="text1" w:themeTint="80"/>
                    </w:rPr>
                    <w:instrText xml:space="preserve"> SEQ Figure \* ARABIC </w:instrText>
                  </w:r>
                  <w:r w:rsidR="00320788" w:rsidRPr="004625B1">
                    <w:rPr>
                      <w:color w:val="808080" w:themeColor="text1" w:themeTint="80"/>
                    </w:rPr>
                    <w:fldChar w:fldCharType="separate"/>
                  </w:r>
                  <w:r w:rsidR="000D26CE">
                    <w:rPr>
                      <w:noProof/>
                      <w:color w:val="808080" w:themeColor="text1" w:themeTint="80"/>
                    </w:rPr>
                    <w:t>4</w:t>
                  </w:r>
                  <w:r w:rsidR="00320788" w:rsidRPr="004625B1">
                    <w:rPr>
                      <w:color w:val="808080" w:themeColor="text1" w:themeTint="80"/>
                    </w:rPr>
                    <w:fldChar w:fldCharType="end"/>
                  </w:r>
                  <w:r w:rsidRPr="004625B1">
                    <w:rPr>
                      <w:color w:val="808080" w:themeColor="text1" w:themeTint="80"/>
                    </w:rPr>
                    <w:t>: Sequence diagram - Safe response in case of hazardous conditions</w:t>
                  </w:r>
                  <w:bookmarkEnd w:id="33"/>
                </w:p>
              </w:txbxContent>
            </v:textbox>
          </v:shape>
        </w:pict>
      </w:r>
      <w:r w:rsidR="005A3ED6" w:rsidRPr="00D91263">
        <w:rPr>
          <w:b/>
          <w:color w:val="244061"/>
          <w:sz w:val="36"/>
          <w:szCs w:val="36"/>
        </w:rPr>
        <w:br w:type="page"/>
      </w:r>
    </w:p>
    <w:p w14:paraId="099968DE" w14:textId="77777777" w:rsidR="004625B1" w:rsidRPr="00D91263" w:rsidRDefault="004625B1" w:rsidP="007B2638">
      <w:pPr>
        <w:pStyle w:val="ListParagraph"/>
        <w:numPr>
          <w:ilvl w:val="2"/>
          <w:numId w:val="12"/>
        </w:numPr>
        <w:outlineLvl w:val="1"/>
        <w:rPr>
          <w:rStyle w:val="BookTitle"/>
        </w:rPr>
      </w:pPr>
      <w:bookmarkStart w:id="34" w:name="_Toc243148199"/>
      <w:r w:rsidRPr="00D91263">
        <w:rPr>
          <w:rStyle w:val="BookTitle"/>
          <w:color w:val="4F81BD" w:themeColor="accent1"/>
        </w:rPr>
        <w:lastRenderedPageBreak/>
        <w:t>Critical failure</w:t>
      </w:r>
      <w:bookmarkEnd w:id="34"/>
    </w:p>
    <w:p w14:paraId="5D58BEB3" w14:textId="77777777" w:rsidR="004625B1" w:rsidRPr="00D91263" w:rsidRDefault="0006441E" w:rsidP="00512877">
      <w:pPr>
        <w:pStyle w:val="NoSpacing"/>
      </w:pPr>
      <w:r w:rsidRPr="00D91263">
        <w:t xml:space="preserve">Critical failure scenario starts as the </w:t>
      </w:r>
      <w:r w:rsidRPr="00D91263">
        <w:rPr>
          <w:i/>
        </w:rPr>
        <w:t>Fault recovery</w:t>
      </w:r>
      <w:r w:rsidRPr="00D91263">
        <w:t xml:space="preserve"> scenario </w:t>
      </w:r>
      <w:r w:rsidRPr="00D91263">
        <w:rPr>
          <w:color w:val="808080" w:themeColor="text1" w:themeTint="80"/>
        </w:rPr>
        <w:t>(cf. 2.2.1)</w:t>
      </w:r>
      <w:r w:rsidR="00783756" w:rsidRPr="00D91263">
        <w:t xml:space="preserve"> as we consider the detection of an out-of-tolerance value in the spacecraft. But if a failure cannot be recovered, FDIR system is going thru different decisions and actions. After localizing the error, FDIR </w:t>
      </w:r>
      <w:r w:rsidR="00097A3B" w:rsidRPr="00D91263">
        <w:t xml:space="preserve">is giving the hand to the crew and put itself in a manual mode state. Crew can then execute several actions like </w:t>
      </w:r>
      <w:r w:rsidR="00097A3B" w:rsidRPr="00D91263">
        <w:rPr>
          <w:i/>
        </w:rPr>
        <w:t>backup</w:t>
      </w:r>
      <w:r w:rsidR="00097A3B" w:rsidRPr="00D91263">
        <w:t xml:space="preserve">, </w:t>
      </w:r>
      <w:r w:rsidR="00097A3B" w:rsidRPr="00D91263">
        <w:rPr>
          <w:i/>
        </w:rPr>
        <w:t>shutdown</w:t>
      </w:r>
      <w:r w:rsidR="00097A3B" w:rsidRPr="00D91263">
        <w:t xml:space="preserve"> or </w:t>
      </w:r>
      <w:r w:rsidR="00097A3B" w:rsidRPr="00D91263">
        <w:rPr>
          <w:i/>
        </w:rPr>
        <w:t>retry</w:t>
      </w:r>
      <w:r w:rsidR="00097A3B" w:rsidRPr="00D91263">
        <w:t>.</w:t>
      </w:r>
    </w:p>
    <w:p w14:paraId="3098BFC1" w14:textId="77777777" w:rsidR="004625B1" w:rsidRPr="00D91263" w:rsidRDefault="00512877">
      <w:pPr>
        <w:spacing w:after="0" w:line="240" w:lineRule="auto"/>
        <w:rPr>
          <w:b/>
          <w:color w:val="244061"/>
          <w:sz w:val="36"/>
          <w:szCs w:val="36"/>
        </w:rPr>
      </w:pPr>
      <w:r w:rsidRPr="00D91263">
        <w:rPr>
          <w:b/>
          <w:noProof/>
          <w:color w:val="244061"/>
          <w:sz w:val="36"/>
          <w:szCs w:val="36"/>
          <w:lang w:val="fr-FR" w:eastAsia="ko-KR"/>
        </w:rPr>
        <w:drawing>
          <wp:anchor distT="0" distB="0" distL="114300" distR="114300" simplePos="0" relativeHeight="251676672" behindDoc="1" locked="0" layoutInCell="1" allowOverlap="1" wp14:editId="70AAD36A">
            <wp:simplePos x="0" y="0"/>
            <wp:positionH relativeFrom="column">
              <wp:posOffset>-131445</wp:posOffset>
            </wp:positionH>
            <wp:positionV relativeFrom="paragraph">
              <wp:posOffset>1416050</wp:posOffset>
            </wp:positionV>
            <wp:extent cx="6538595" cy="4869180"/>
            <wp:effectExtent l="0" t="0" r="0" b="0"/>
            <wp:wrapThrough wrapText="bothSides">
              <wp:wrapPolygon edited="0">
                <wp:start x="0" y="0"/>
                <wp:lineTo x="0" y="21549"/>
                <wp:lineTo x="21522" y="21549"/>
                <wp:lineTo x="21522" y="0"/>
                <wp:lineTo x="0" y="0"/>
              </wp:wrapPolygon>
            </wp:wrapThrough>
            <wp:docPr id="20" name="Picture 20" descr="D:\Documents\UTBM\MON CURSUS\GI05\KAIST\Projects\euroteam\Project 1\Part Final\Design\3.Sequence Diagram - Critical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Design\3.Sequence Diagram - Critical failure.png"/>
                    <pic:cNvPicPr>
                      <a:picLocks noChangeAspect="1" noChangeArrowheads="1"/>
                    </pic:cNvPicPr>
                  </pic:nvPicPr>
                  <pic:blipFill>
                    <a:blip r:embed="rId39">
                      <a:extLst>
                        <a:ext uri="28A0092B-C50C-407e-A947-70E740481C1C">
                          <a14:useLocalDpi xmlns:a14="http://schemas.microsoft.com/office/drawing/2007/7/7/main" val="0"/>
                        </a:ext>
                      </a:extLst>
                    </a:blip>
                    <a:srcRect/>
                    <a:stretch>
                      <a:fillRect/>
                    </a:stretch>
                  </pic:blipFill>
                  <pic:spPr bwMode="auto">
                    <a:xfrm>
                      <a:off x="0" y="0"/>
                      <a:ext cx="6538595" cy="48691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39576E">
        <w:pict>
          <v:shape id="_x0000_s1037" type="#_x0000_t202" style="position:absolute;margin-left:-10.35pt;margin-top:499.4pt;width:514.85pt;height:.05pt;z-index:251678720;mso-position-horizontal-relative:text;mso-position-vertical-relative:text" wrapcoords="-31 0 -31 20829 21600 20829 21600 0 -31 0" stroked="f">
            <v:textbox style="mso-next-textbox:#_x0000_s1037;mso-fit-shape-to-text:t" inset="0,0,0,0">
              <w:txbxContent>
                <w:p w14:paraId="015CFA79" w14:textId="77777777" w:rsidR="005977C8" w:rsidRPr="00512877" w:rsidRDefault="005977C8" w:rsidP="00512877">
                  <w:pPr>
                    <w:pStyle w:val="Caption"/>
                    <w:jc w:val="center"/>
                    <w:rPr>
                      <w:noProof/>
                      <w:color w:val="808080" w:themeColor="text1" w:themeTint="80"/>
                      <w:sz w:val="36"/>
                      <w:szCs w:val="36"/>
                    </w:rPr>
                  </w:pPr>
                  <w:bookmarkStart w:id="35" w:name="_Toc243294729"/>
                  <w:r w:rsidRPr="00512877">
                    <w:rPr>
                      <w:color w:val="808080" w:themeColor="text1" w:themeTint="80"/>
                    </w:rPr>
                    <w:t xml:space="preserve">Figure </w:t>
                  </w:r>
                  <w:r w:rsidR="00320788" w:rsidRPr="00512877">
                    <w:rPr>
                      <w:color w:val="808080" w:themeColor="text1" w:themeTint="80"/>
                    </w:rPr>
                    <w:fldChar w:fldCharType="begin"/>
                  </w:r>
                  <w:r w:rsidRPr="00512877">
                    <w:rPr>
                      <w:color w:val="808080" w:themeColor="text1" w:themeTint="80"/>
                    </w:rPr>
                    <w:instrText xml:space="preserve"> SEQ Figure \* ARABIC </w:instrText>
                  </w:r>
                  <w:r w:rsidR="00320788" w:rsidRPr="00512877">
                    <w:rPr>
                      <w:color w:val="808080" w:themeColor="text1" w:themeTint="80"/>
                    </w:rPr>
                    <w:fldChar w:fldCharType="separate"/>
                  </w:r>
                  <w:r w:rsidR="000D26CE">
                    <w:rPr>
                      <w:noProof/>
                      <w:color w:val="808080" w:themeColor="text1" w:themeTint="80"/>
                    </w:rPr>
                    <w:t>5</w:t>
                  </w:r>
                  <w:r w:rsidR="00320788" w:rsidRPr="00512877">
                    <w:rPr>
                      <w:color w:val="808080" w:themeColor="text1" w:themeTint="80"/>
                    </w:rPr>
                    <w:fldChar w:fldCharType="end"/>
                  </w:r>
                  <w:r w:rsidRPr="00512877">
                    <w:rPr>
                      <w:color w:val="808080" w:themeColor="text1" w:themeTint="80"/>
                    </w:rPr>
                    <w:t>: Sequence diagram - Critical failure</w:t>
                  </w:r>
                  <w:bookmarkEnd w:id="35"/>
                </w:p>
              </w:txbxContent>
            </v:textbox>
            <w10:wrap type="through"/>
          </v:shape>
        </w:pict>
      </w:r>
      <w:r w:rsidR="004625B1" w:rsidRPr="00D91263">
        <w:rPr>
          <w:b/>
          <w:color w:val="244061"/>
          <w:sz w:val="36"/>
          <w:szCs w:val="36"/>
        </w:rPr>
        <w:br w:type="page"/>
      </w:r>
    </w:p>
    <w:p w14:paraId="6F012A13" w14:textId="77777777" w:rsidR="00764A28" w:rsidRPr="00D91263" w:rsidRDefault="00764A28" w:rsidP="007B2638">
      <w:pPr>
        <w:pStyle w:val="ListParagraph"/>
        <w:numPr>
          <w:ilvl w:val="2"/>
          <w:numId w:val="12"/>
        </w:numPr>
        <w:outlineLvl w:val="1"/>
        <w:rPr>
          <w:rStyle w:val="BookTitle"/>
        </w:rPr>
      </w:pPr>
      <w:bookmarkStart w:id="36" w:name="_Toc243148200"/>
      <w:r w:rsidRPr="00D91263">
        <w:rPr>
          <w:rStyle w:val="BookTitle"/>
          <w:color w:val="4F81BD" w:themeColor="accent1"/>
        </w:rPr>
        <w:lastRenderedPageBreak/>
        <w:t>Select system &amp; get information</w:t>
      </w:r>
      <w:bookmarkEnd w:id="36"/>
    </w:p>
    <w:p w14:paraId="1700F509" w14:textId="67FEE316" w:rsidR="00517203" w:rsidRDefault="00517203" w:rsidP="00370A45">
      <w:pPr>
        <w:pStyle w:val="NoSpacing"/>
      </w:pPr>
      <w:r>
        <w:t>The three</w:t>
      </w:r>
      <w:r w:rsidRPr="00D91263">
        <w:t xml:space="preserve"> next sequences diagrams are containing the System object. This one is representing a system in general, but it could be one of the system’s devices.</w:t>
      </w:r>
    </w:p>
    <w:p w14:paraId="1AC50F9F" w14:textId="77777777" w:rsidR="00517203" w:rsidRDefault="00517203" w:rsidP="00370A45">
      <w:pPr>
        <w:pStyle w:val="NoSpacing"/>
      </w:pPr>
    </w:p>
    <w:p w14:paraId="1AB80860" w14:textId="51B1DFF1" w:rsidR="005447F2" w:rsidRPr="00D91263" w:rsidRDefault="008629F0" w:rsidP="00370A45">
      <w:pPr>
        <w:pStyle w:val="NoSpacing"/>
      </w:pPr>
      <w:r w:rsidRPr="00D91263">
        <w:t xml:space="preserve">This sequence diagram is introducing the first actions the crew or space controllers are doing. First of all, they have to select the system they want to access to do several actions. Once selected, they can check </w:t>
      </w:r>
      <w:r w:rsidR="0022451F">
        <w:t>several of its</w:t>
      </w:r>
      <w:r w:rsidRPr="00D91263">
        <w:t xml:space="preserve"> information. All the systems are displayed in a first screen called </w:t>
      </w:r>
      <w:r w:rsidRPr="00D91263">
        <w:rPr>
          <w:i/>
        </w:rPr>
        <w:t>System List screen</w:t>
      </w:r>
      <w:r w:rsidRPr="00D91263">
        <w:t xml:space="preserve">. We represent this screen by the </w:t>
      </w:r>
      <w:proofErr w:type="spellStart"/>
      <w:r w:rsidRPr="00D91263">
        <w:rPr>
          <w:i/>
        </w:rPr>
        <w:t>SystemListUI</w:t>
      </w:r>
      <w:proofErr w:type="spellEnd"/>
      <w:r w:rsidRPr="00D91263">
        <w:t xml:space="preserve"> object. When the crew push the button </w:t>
      </w:r>
      <w:r w:rsidRPr="00D91263">
        <w:rPr>
          <w:i/>
        </w:rPr>
        <w:t>display information</w:t>
      </w:r>
      <w:r w:rsidRPr="00D91263">
        <w:t xml:space="preserve"> (</w:t>
      </w:r>
      <w:proofErr w:type="spellStart"/>
      <w:r w:rsidRPr="00D91263">
        <w:rPr>
          <w:i/>
        </w:rPr>
        <w:t>getSystemInformation</w:t>
      </w:r>
      <w:proofErr w:type="spellEnd"/>
      <w:r w:rsidRPr="00D91263">
        <w:t xml:space="preserve"> attribute), the second screen is receiving the action and shows the system information. This one is called </w:t>
      </w:r>
      <w:r w:rsidRPr="00D91263">
        <w:rPr>
          <w:i/>
        </w:rPr>
        <w:t>Information system screen</w:t>
      </w:r>
      <w:r w:rsidRPr="00D91263">
        <w:t xml:space="preserve">, and represented by </w:t>
      </w:r>
      <w:proofErr w:type="spellStart"/>
      <w:r w:rsidRPr="00D91263">
        <w:rPr>
          <w:i/>
        </w:rPr>
        <w:t>SystemInformationUI</w:t>
      </w:r>
      <w:proofErr w:type="spellEnd"/>
      <w:r w:rsidRPr="00D91263">
        <w:t>.</w:t>
      </w:r>
      <w:r w:rsidR="002A6B1E">
        <w:t xml:space="preserve"> Moreover, user can get several information about the system/device pushing the button Logs. In this case, the third screen called </w:t>
      </w:r>
      <w:r w:rsidR="002A6B1E" w:rsidRPr="002A6B1E">
        <w:rPr>
          <w:i/>
        </w:rPr>
        <w:t>Logs screen</w:t>
      </w:r>
      <w:r w:rsidR="002A6B1E">
        <w:t xml:space="preserve"> is called (</w:t>
      </w:r>
      <w:proofErr w:type="spellStart"/>
      <w:r w:rsidR="002A6B1E" w:rsidRPr="002A6B1E">
        <w:rPr>
          <w:i/>
        </w:rPr>
        <w:t>LogUI</w:t>
      </w:r>
      <w:proofErr w:type="spellEnd"/>
      <w:r w:rsidR="002A6B1E">
        <w:t>).</w:t>
      </w:r>
    </w:p>
    <w:p w14:paraId="18718EF5" w14:textId="6CE3DB29" w:rsidR="00B23628" w:rsidRDefault="00B23628" w:rsidP="00370A45">
      <w:pPr>
        <w:pStyle w:val="NoSpacing"/>
        <w:rPr>
          <w:noProof/>
          <w:lang w:val="fr-FR" w:eastAsia="ko-KR"/>
        </w:rPr>
      </w:pPr>
    </w:p>
    <w:p w14:paraId="21260CE4" w14:textId="38EB6E7D" w:rsidR="005447F2" w:rsidRPr="00D91263" w:rsidRDefault="00B23628" w:rsidP="00370A45">
      <w:pPr>
        <w:pStyle w:val="NoSpacing"/>
      </w:pPr>
      <w:r>
        <w:rPr>
          <w:noProof/>
          <w:lang w:val="fr-FR" w:eastAsia="ko-KR"/>
        </w:rPr>
        <w:drawing>
          <wp:anchor distT="0" distB="0" distL="114300" distR="114300" simplePos="0" relativeHeight="251722752" behindDoc="0" locked="0" layoutInCell="1" allowOverlap="1" wp14:editId="18F249B7">
            <wp:simplePos x="0" y="0"/>
            <wp:positionH relativeFrom="column">
              <wp:posOffset>-535305</wp:posOffset>
            </wp:positionH>
            <wp:positionV relativeFrom="paragraph">
              <wp:posOffset>383540</wp:posOffset>
            </wp:positionV>
            <wp:extent cx="7230110" cy="4316730"/>
            <wp:effectExtent l="0" t="0" r="0" b="0"/>
            <wp:wrapTopAndBottom/>
            <wp:docPr id="58" name="Picture 58" descr="D:\Documents\UTBM\MON CURSUS\GI05\KAIST\Projects\euroteam\Project 1\Part Final\Design\Images\4.Select system &amp; ge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4.Select system &amp; get information.png"/>
                    <pic:cNvPicPr>
                      <a:picLocks noChangeAspect="1" noChangeArrowheads="1"/>
                    </pic:cNvPicPr>
                  </pic:nvPicPr>
                  <pic:blipFill>
                    <a:blip r:embed="rId40">
                      <a:extLst>
                        <a:ext uri="28A0092B-C50C-407e-A947-70E740481C1C">
                          <a14:useLocalDpi xmlns:a14="http://schemas.microsoft.com/office/drawing/2007/7/7/main" val="0"/>
                        </a:ext>
                      </a:extLst>
                    </a:blip>
                    <a:srcRect/>
                    <a:stretch>
                      <a:fillRect/>
                    </a:stretch>
                  </pic:blipFill>
                  <pic:spPr bwMode="auto">
                    <a:xfrm>
                      <a:off x="0" y="0"/>
                      <a:ext cx="7230110" cy="431673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Lst>
                  </pic:spPr>
                </pic:pic>
              </a:graphicData>
            </a:graphic>
            <wp14:sizeRelH relativeFrom="page">
              <wp14:pctWidth>0</wp14:pctWidth>
            </wp14:sizeRelH>
            <wp14:sizeRelV relativeFrom="page">
              <wp14:pctHeight>0</wp14:pctHeight>
            </wp14:sizeRelV>
          </wp:anchor>
        </w:drawing>
      </w:r>
    </w:p>
    <w:p w14:paraId="57C38BD2" w14:textId="6117111F" w:rsidR="0022451F" w:rsidRDefault="00B23628" w:rsidP="0022451F">
      <w:pPr>
        <w:pStyle w:val="NoSpacing"/>
      </w:pPr>
      <w:r>
        <w:pict>
          <v:shape id="_x0000_s1038" type="#_x0000_t202" style="position:absolute;left:0;text-align:left;margin-left:-48pt;margin-top:365.5pt;width:585.2pt;height:21pt;z-index:251685888;mso-position-horizontal-relative:text;mso-position-vertical-relative:text" stroked="f">
            <v:textbox style="mso-next-textbox:#_x0000_s1038;mso-fit-shape-to-text:t" inset="0,0,0,0">
              <w:txbxContent>
                <w:p w14:paraId="47F3C2CE" w14:textId="77777777" w:rsidR="005977C8" w:rsidRPr="00171C5E" w:rsidRDefault="005977C8" w:rsidP="00171C5E">
                  <w:pPr>
                    <w:pStyle w:val="Caption"/>
                    <w:jc w:val="center"/>
                    <w:rPr>
                      <w:noProof/>
                      <w:color w:val="808080" w:themeColor="text1" w:themeTint="80"/>
                    </w:rPr>
                  </w:pPr>
                  <w:bookmarkStart w:id="37" w:name="_Toc243294730"/>
                  <w:r w:rsidRPr="00171C5E">
                    <w:rPr>
                      <w:color w:val="808080" w:themeColor="text1" w:themeTint="80"/>
                    </w:rPr>
                    <w:t xml:space="preserve">Figure </w:t>
                  </w:r>
                  <w:r w:rsidR="00320788" w:rsidRPr="00171C5E">
                    <w:rPr>
                      <w:color w:val="808080" w:themeColor="text1" w:themeTint="80"/>
                    </w:rPr>
                    <w:fldChar w:fldCharType="begin"/>
                  </w:r>
                  <w:r w:rsidRPr="00171C5E">
                    <w:rPr>
                      <w:color w:val="808080" w:themeColor="text1" w:themeTint="80"/>
                    </w:rPr>
                    <w:instrText xml:space="preserve"> SEQ Figure \* ARABIC </w:instrText>
                  </w:r>
                  <w:r w:rsidR="00320788" w:rsidRPr="00171C5E">
                    <w:rPr>
                      <w:color w:val="808080" w:themeColor="text1" w:themeTint="80"/>
                    </w:rPr>
                    <w:fldChar w:fldCharType="separate"/>
                  </w:r>
                  <w:r w:rsidR="000D26CE">
                    <w:rPr>
                      <w:noProof/>
                      <w:color w:val="808080" w:themeColor="text1" w:themeTint="80"/>
                    </w:rPr>
                    <w:t>6</w:t>
                  </w:r>
                  <w:r w:rsidR="00320788" w:rsidRPr="00171C5E">
                    <w:rPr>
                      <w:color w:val="808080" w:themeColor="text1" w:themeTint="80"/>
                    </w:rPr>
                    <w:fldChar w:fldCharType="end"/>
                  </w:r>
                  <w:r>
                    <w:rPr>
                      <w:color w:val="808080" w:themeColor="text1" w:themeTint="80"/>
                    </w:rPr>
                    <w:t>: Sequence diagram -</w:t>
                  </w:r>
                  <w:r w:rsidRPr="00171C5E">
                    <w:rPr>
                      <w:color w:val="808080" w:themeColor="text1" w:themeTint="80"/>
                    </w:rPr>
                    <w:t xml:space="preserve"> select system &amp; get information</w:t>
                  </w:r>
                  <w:bookmarkEnd w:id="37"/>
                </w:p>
              </w:txbxContent>
            </v:textbox>
            <w10:wrap type="topAndBottom"/>
          </v:shape>
        </w:pict>
      </w:r>
    </w:p>
    <w:p w14:paraId="4BC93B47" w14:textId="60BA2B2C" w:rsidR="00764A28" w:rsidRPr="0022451F" w:rsidRDefault="00DD287F" w:rsidP="0022451F">
      <w:pPr>
        <w:pStyle w:val="NoSpacing"/>
        <w:rPr>
          <w:rStyle w:val="BookTitle"/>
          <w:b w:val="0"/>
          <w:bCs w:val="0"/>
          <w:smallCaps w:val="0"/>
          <w:spacing w:val="0"/>
        </w:rPr>
      </w:pPr>
      <w:r w:rsidRPr="00D91263">
        <w:br w:type="page"/>
      </w:r>
    </w:p>
    <w:p w14:paraId="01F3F255" w14:textId="77777777" w:rsidR="00171C5E" w:rsidRPr="00D91263" w:rsidRDefault="00171C5E" w:rsidP="007B2638">
      <w:pPr>
        <w:pStyle w:val="ListParagraph"/>
        <w:numPr>
          <w:ilvl w:val="2"/>
          <w:numId w:val="12"/>
        </w:numPr>
        <w:outlineLvl w:val="1"/>
        <w:rPr>
          <w:rStyle w:val="BookTitle"/>
        </w:rPr>
      </w:pPr>
      <w:bookmarkStart w:id="38" w:name="_Toc243148201"/>
      <w:r w:rsidRPr="00D91263">
        <w:rPr>
          <w:rStyle w:val="BookTitle"/>
          <w:color w:val="4F81BD" w:themeColor="accent1"/>
        </w:rPr>
        <w:lastRenderedPageBreak/>
        <w:t>Start system, restart system &amp; refresh system state</w:t>
      </w:r>
      <w:bookmarkEnd w:id="38"/>
    </w:p>
    <w:p w14:paraId="06A44AB3" w14:textId="77777777" w:rsidR="00DD287F" w:rsidRPr="00D91263" w:rsidRDefault="00181BB6" w:rsidP="00171C5E">
      <w:pPr>
        <w:pStyle w:val="NoSpacing"/>
      </w:pPr>
      <w:r w:rsidRPr="00D91263">
        <w:t>The goal of the</w:t>
      </w:r>
      <w:r w:rsidR="00171C5E" w:rsidRPr="00D91263">
        <w:t xml:space="preserve"> following sequence diagram is to </w:t>
      </w:r>
      <w:r w:rsidRPr="00D91263">
        <w:t xml:space="preserve">explain the behavior of action buttons while system is selected and the relevance of the </w:t>
      </w:r>
      <w:r w:rsidRPr="00D91263">
        <w:rPr>
          <w:i/>
        </w:rPr>
        <w:t>refresh system</w:t>
      </w:r>
      <w:r w:rsidRPr="00D91263">
        <w:t xml:space="preserve"> button.</w:t>
      </w:r>
    </w:p>
    <w:p w14:paraId="67D261C3" w14:textId="77777777" w:rsidR="00912C7C" w:rsidRPr="00D91263" w:rsidRDefault="00912C7C" w:rsidP="00171C5E">
      <w:pPr>
        <w:pStyle w:val="NoSpacing"/>
      </w:pPr>
    </w:p>
    <w:p w14:paraId="0CFD512D" w14:textId="77777777" w:rsidR="00912C7C" w:rsidRPr="00D91263" w:rsidRDefault="00912C7C" w:rsidP="00171C5E">
      <w:pPr>
        <w:pStyle w:val="NoSpacing"/>
      </w:pPr>
      <w:r w:rsidRPr="00D91263">
        <w:t xml:space="preserve">Indeed, the refresh button is really useful as a system is sometime doing something whereas its state is not updating. For example, a system can be showed at turned off while it was just restarting. User is attending to do some actions like </w:t>
      </w:r>
      <w:r w:rsidRPr="00D91263">
        <w:rPr>
          <w:i/>
        </w:rPr>
        <w:t>start</w:t>
      </w:r>
      <w:r w:rsidRPr="00D91263">
        <w:t xml:space="preserve"> the system whereas it is already running. This is this case of system behavior we try to explain thanks to this diagram. Moreover, it is also helping you to understand how the </w:t>
      </w:r>
      <w:r w:rsidRPr="00D91263">
        <w:rPr>
          <w:i/>
        </w:rPr>
        <w:t>start</w:t>
      </w:r>
      <w:r w:rsidRPr="00D91263">
        <w:t xml:space="preserve"> and </w:t>
      </w:r>
      <w:r w:rsidRPr="00D91263">
        <w:rPr>
          <w:i/>
        </w:rPr>
        <w:t>restart</w:t>
      </w:r>
      <w:r w:rsidRPr="00D91263">
        <w:t xml:space="preserve"> actions are working.</w:t>
      </w:r>
    </w:p>
    <w:p w14:paraId="6D1FE74A" w14:textId="09816CED" w:rsidR="00DD287F" w:rsidRPr="00D91263" w:rsidRDefault="00A67A3A">
      <w:pPr>
        <w:spacing w:after="0" w:line="240" w:lineRule="auto"/>
        <w:rPr>
          <w:b/>
          <w:color w:val="244061"/>
          <w:sz w:val="36"/>
          <w:szCs w:val="36"/>
        </w:rPr>
      </w:pPr>
      <w:r>
        <w:rPr>
          <w:b/>
          <w:noProof/>
          <w:color w:val="244061"/>
          <w:sz w:val="36"/>
          <w:szCs w:val="36"/>
          <w:lang w:val="fr-FR" w:eastAsia="ko-KR"/>
        </w:rPr>
        <w:drawing>
          <wp:anchor distT="0" distB="0" distL="114300" distR="114300" simplePos="0" relativeHeight="251723776" behindDoc="0" locked="0" layoutInCell="1" allowOverlap="1" wp14:editId="339D7EDE">
            <wp:simplePos x="0" y="0"/>
            <wp:positionH relativeFrom="column">
              <wp:posOffset>-354330</wp:posOffset>
            </wp:positionH>
            <wp:positionV relativeFrom="paragraph">
              <wp:posOffset>540385</wp:posOffset>
            </wp:positionV>
            <wp:extent cx="6783070" cy="5071110"/>
            <wp:effectExtent l="0" t="0" r="0" b="0"/>
            <wp:wrapTopAndBottom/>
            <wp:docPr id="61" name="Picture 61" descr="D:\Documents\UTBM\MON CURSUS\GI05\KAIST\Projects\euroteam\Project 1\Part Final\Design\Images\5.Start system, restart system &amp; refresh system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Design\Images\5.Start system, restart system &amp; refresh system state.png"/>
                    <pic:cNvPicPr>
                      <a:picLocks noChangeAspect="1" noChangeArrowheads="1"/>
                    </pic:cNvPicPr>
                  </pic:nvPicPr>
                  <pic:blipFill>
                    <a:blip r:embed="rId41">
                      <a:extLst>
                        <a:ext uri="28A0092B-C50C-407e-A947-70E740481C1C">
                          <a14:useLocalDpi xmlns:a14="http://schemas.microsoft.com/office/drawing/2007/7/7/main" val="0"/>
                        </a:ext>
                      </a:extLst>
                    </a:blip>
                    <a:srcRect/>
                    <a:stretch>
                      <a:fillRect/>
                    </a:stretch>
                  </pic:blipFill>
                  <pic:spPr bwMode="auto">
                    <a:xfrm>
                      <a:off x="0" y="0"/>
                      <a:ext cx="6783070" cy="507111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Lst>
                  </pic:spPr>
                </pic:pic>
              </a:graphicData>
            </a:graphic>
            <wp14:sizeRelH relativeFrom="page">
              <wp14:pctWidth>0</wp14:pctWidth>
            </wp14:sizeRelH>
            <wp14:sizeRelV relativeFrom="page">
              <wp14:pctHeight>0</wp14:pctHeight>
            </wp14:sizeRelV>
          </wp:anchor>
        </w:drawing>
      </w:r>
      <w:r w:rsidR="0039576E">
        <w:pict>
          <v:shape id="_x0000_s1039" type="#_x0000_t202" style="position:absolute;margin-left:-32.95pt;margin-top:442.8pt;width:555.9pt;height:21pt;z-index:251688960;mso-position-horizontal-relative:text;mso-position-vertical-relative:text" stroked="f">
            <v:textbox style="mso-next-textbox:#_x0000_s1039;mso-fit-shape-to-text:t" inset="0,0,0,0">
              <w:txbxContent>
                <w:p w14:paraId="29355130" w14:textId="77777777" w:rsidR="005977C8" w:rsidRPr="00181BB6" w:rsidRDefault="005977C8" w:rsidP="00181BB6">
                  <w:pPr>
                    <w:pStyle w:val="Caption"/>
                    <w:jc w:val="center"/>
                    <w:rPr>
                      <w:noProof/>
                      <w:color w:val="808080" w:themeColor="text1" w:themeTint="80"/>
                    </w:rPr>
                  </w:pPr>
                  <w:bookmarkStart w:id="39" w:name="_Toc243294731"/>
                  <w:r w:rsidRPr="00181BB6">
                    <w:rPr>
                      <w:color w:val="808080" w:themeColor="text1" w:themeTint="80"/>
                    </w:rPr>
                    <w:t xml:space="preserve">Figure </w:t>
                  </w:r>
                  <w:r w:rsidR="00320788" w:rsidRPr="00181BB6">
                    <w:rPr>
                      <w:color w:val="808080" w:themeColor="text1" w:themeTint="80"/>
                    </w:rPr>
                    <w:fldChar w:fldCharType="begin"/>
                  </w:r>
                  <w:r w:rsidRPr="00181BB6">
                    <w:rPr>
                      <w:color w:val="808080" w:themeColor="text1" w:themeTint="80"/>
                    </w:rPr>
                    <w:instrText xml:space="preserve"> SEQ Figure \* ARABIC </w:instrText>
                  </w:r>
                  <w:r w:rsidR="00320788" w:rsidRPr="00181BB6">
                    <w:rPr>
                      <w:color w:val="808080" w:themeColor="text1" w:themeTint="80"/>
                    </w:rPr>
                    <w:fldChar w:fldCharType="separate"/>
                  </w:r>
                  <w:r w:rsidR="000D26CE">
                    <w:rPr>
                      <w:noProof/>
                      <w:color w:val="808080" w:themeColor="text1" w:themeTint="80"/>
                    </w:rPr>
                    <w:t>7</w:t>
                  </w:r>
                  <w:r w:rsidR="00320788" w:rsidRPr="00181BB6">
                    <w:rPr>
                      <w:color w:val="808080" w:themeColor="text1" w:themeTint="80"/>
                    </w:rPr>
                    <w:fldChar w:fldCharType="end"/>
                  </w:r>
                  <w:r w:rsidRPr="00181BB6">
                    <w:rPr>
                      <w:color w:val="808080" w:themeColor="text1" w:themeTint="80"/>
                    </w:rPr>
                    <w:t>: Sequence diagram - Start system, restart system &amp; refresh system state</w:t>
                  </w:r>
                  <w:bookmarkEnd w:id="39"/>
                </w:p>
              </w:txbxContent>
            </v:textbox>
            <w10:wrap type="topAndBottom"/>
          </v:shape>
        </w:pict>
      </w:r>
      <w:r w:rsidR="00DD287F" w:rsidRPr="00D91263">
        <w:rPr>
          <w:b/>
          <w:color w:val="244061"/>
          <w:sz w:val="36"/>
          <w:szCs w:val="36"/>
        </w:rPr>
        <w:br w:type="page"/>
      </w:r>
    </w:p>
    <w:p w14:paraId="7BF8E7B5" w14:textId="7A22D770" w:rsidR="007E3198" w:rsidRPr="00D91263" w:rsidRDefault="00115554" w:rsidP="007B2638">
      <w:pPr>
        <w:pStyle w:val="ListParagraph"/>
        <w:numPr>
          <w:ilvl w:val="2"/>
          <w:numId w:val="12"/>
        </w:numPr>
        <w:outlineLvl w:val="1"/>
        <w:rPr>
          <w:rStyle w:val="BookTitle"/>
        </w:rPr>
      </w:pPr>
      <w:bookmarkStart w:id="40" w:name="_Toc243148202"/>
      <w:r>
        <w:rPr>
          <w:rStyle w:val="BookTitle"/>
          <w:color w:val="4F81BD" w:themeColor="accent1"/>
        </w:rPr>
        <w:lastRenderedPageBreak/>
        <w:t>Switch to alternate system device</w:t>
      </w:r>
      <w:bookmarkEnd w:id="40"/>
    </w:p>
    <w:p w14:paraId="16DE0544" w14:textId="0869AC2E" w:rsidR="00DD287F" w:rsidRPr="00D91263" w:rsidRDefault="00A71F36" w:rsidP="007E3198">
      <w:pPr>
        <w:pStyle w:val="NoSpacing"/>
      </w:pPr>
      <w:r w:rsidRPr="00D91263">
        <w:rPr>
          <w:noProof/>
          <w:lang w:val="fr-FR" w:eastAsia="ko-KR"/>
        </w:rPr>
        <w:drawing>
          <wp:anchor distT="0" distB="0" distL="114300" distR="114300" simplePos="0" relativeHeight="251689984" behindDoc="0" locked="0" layoutInCell="1" allowOverlap="1" wp14:editId="20508B3D">
            <wp:simplePos x="0" y="0"/>
            <wp:positionH relativeFrom="column">
              <wp:posOffset>6985</wp:posOffset>
            </wp:positionH>
            <wp:positionV relativeFrom="paragraph">
              <wp:posOffset>1257935</wp:posOffset>
            </wp:positionV>
            <wp:extent cx="6123940" cy="3242310"/>
            <wp:effectExtent l="0" t="0" r="0" b="0"/>
            <wp:wrapTopAndBottom/>
            <wp:docPr id="46" name="Picture 46" descr="D:\Documents\UTBM\MON CURSUS\GI05\KAIST\Projects\euroteam\Project 1\Part Final\Design\Images\6.Backup system and shutdow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UTBM\MON CURSUS\GI05\KAIST\Projects\euroteam\Project 1\Part Final\Design\Images\6.Backup system and shutdown system.png"/>
                    <pic:cNvPicPr>
                      <a:picLocks noChangeAspect="1" noChangeArrowheads="1"/>
                    </pic:cNvPicPr>
                  </pic:nvPicPr>
                  <pic:blipFill>
                    <a:blip r:embed="rId42">
                      <a:extLst>
                        <a:ext uri="28A0092B-C50C-407e-A947-70E740481C1C">
                          <a14:useLocalDpi xmlns:a14="http://schemas.microsoft.com/office/drawing/2007/7/7/main" val="0"/>
                        </a:ext>
                      </a:extLst>
                    </a:blip>
                    <a:srcRect/>
                    <a:stretch>
                      <a:fillRect/>
                    </a:stretch>
                  </pic:blipFill>
                  <pic:spPr bwMode="auto">
                    <a:xfrm>
                      <a:off x="0" y="0"/>
                      <a:ext cx="6123940" cy="324231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 uri="{53640926-AAD7-44d8-BBD7-CCE9431645EC}">
                        <a14:shadowObscured xmlns:a14="http://schemas.microsoft.com/office/drawing/2007/7/7/main" val="1"/>
                      </a:ext>
                    </a:extLst>
                  </pic:spPr>
                </pic:pic>
              </a:graphicData>
            </a:graphic>
          </wp:anchor>
        </w:drawing>
      </w:r>
      <w:r w:rsidR="0039576E">
        <w:pict>
          <v:shape id="_x0000_s1040" type="#_x0000_t202" style="position:absolute;left:0;text-align:left;margin-left:-8.25pt;margin-top:369.6pt;width:482.2pt;height:21pt;z-index:251692032;mso-position-horizontal-relative:text;mso-position-vertical-relative:text" stroked="f">
            <v:textbox style="mso-fit-shape-to-text:t" inset="0,0,0,0">
              <w:txbxContent>
                <w:p w14:paraId="0CFF4345" w14:textId="5C851FD3" w:rsidR="005977C8" w:rsidRPr="00A71F36" w:rsidRDefault="005977C8" w:rsidP="00A71F36">
                  <w:pPr>
                    <w:pStyle w:val="Caption"/>
                    <w:jc w:val="center"/>
                    <w:rPr>
                      <w:noProof/>
                      <w:color w:val="808080" w:themeColor="text1" w:themeTint="80"/>
                    </w:rPr>
                  </w:pPr>
                  <w:bookmarkStart w:id="41" w:name="_Toc243294732"/>
                  <w:r w:rsidRPr="00A71F36">
                    <w:rPr>
                      <w:color w:val="808080" w:themeColor="text1" w:themeTint="80"/>
                    </w:rPr>
                    <w:t xml:space="preserve">Figure </w:t>
                  </w:r>
                  <w:r w:rsidR="00320788" w:rsidRPr="00A71F36">
                    <w:rPr>
                      <w:color w:val="808080" w:themeColor="text1" w:themeTint="80"/>
                    </w:rPr>
                    <w:fldChar w:fldCharType="begin"/>
                  </w:r>
                  <w:r w:rsidRPr="00A71F36">
                    <w:rPr>
                      <w:color w:val="808080" w:themeColor="text1" w:themeTint="80"/>
                    </w:rPr>
                    <w:instrText xml:space="preserve"> SEQ Figure \* ARABIC </w:instrText>
                  </w:r>
                  <w:r w:rsidR="00320788" w:rsidRPr="00A71F36">
                    <w:rPr>
                      <w:color w:val="808080" w:themeColor="text1" w:themeTint="80"/>
                    </w:rPr>
                    <w:fldChar w:fldCharType="separate"/>
                  </w:r>
                  <w:r w:rsidR="000D26CE">
                    <w:rPr>
                      <w:noProof/>
                      <w:color w:val="808080" w:themeColor="text1" w:themeTint="80"/>
                    </w:rPr>
                    <w:t>8</w:t>
                  </w:r>
                  <w:r w:rsidR="00320788" w:rsidRPr="00A71F36">
                    <w:rPr>
                      <w:color w:val="808080" w:themeColor="text1" w:themeTint="80"/>
                    </w:rPr>
                    <w:fldChar w:fldCharType="end"/>
                  </w:r>
                  <w:r w:rsidRPr="00A71F36">
                    <w:rPr>
                      <w:color w:val="808080" w:themeColor="text1" w:themeTint="80"/>
                    </w:rPr>
                    <w:t xml:space="preserve">: Sequence diagram </w:t>
                  </w:r>
                  <w:r w:rsidR="0023261A">
                    <w:rPr>
                      <w:color w:val="808080" w:themeColor="text1" w:themeTint="80"/>
                    </w:rPr>
                    <w:t>–</w:t>
                  </w:r>
                  <w:r w:rsidRPr="00A71F36">
                    <w:rPr>
                      <w:color w:val="808080" w:themeColor="text1" w:themeTint="80"/>
                    </w:rPr>
                    <w:t xml:space="preserve"> </w:t>
                  </w:r>
                  <w:r w:rsidR="0023261A">
                    <w:rPr>
                      <w:color w:val="808080" w:themeColor="text1" w:themeTint="80"/>
                    </w:rPr>
                    <w:t>Switch to alternate system device</w:t>
                  </w:r>
                  <w:bookmarkEnd w:id="41"/>
                </w:p>
              </w:txbxContent>
            </v:textbox>
            <w10:wrap type="topAndBottom"/>
          </v:shape>
        </w:pict>
      </w:r>
      <w:r w:rsidR="003E5FE7">
        <w:t xml:space="preserve">This scenario is one of the most interesting because this is not an intuitive crew action. </w:t>
      </w:r>
      <w:r w:rsidR="00115554">
        <w:t xml:space="preserve">Behind the sentence </w:t>
      </w:r>
      <w:r w:rsidR="00115554" w:rsidRPr="00115554">
        <w:rPr>
          <w:i/>
        </w:rPr>
        <w:t>Switch to Alternate System Device</w:t>
      </w:r>
      <w:r w:rsidR="00115554">
        <w:t xml:space="preserve"> there is a concept that we need to explain. First of all, this use case is represented by a button called Backup in our </w:t>
      </w:r>
      <w:r w:rsidR="00C20BA5">
        <w:t>prototypes</w:t>
      </w:r>
      <w:r w:rsidR="00115554">
        <w:t>. Indeed this action is more or less corresponding to a backup event. First, user chooses a system to backup. Second, system is displaying him a popup with a list of systems where he has to choose one in order to replace the system to backup. Once he has chosen the system, he just needs to confirm or cancel the backup through a new popup.</w:t>
      </w:r>
      <w:r w:rsidR="00DD287F" w:rsidRPr="00D91263">
        <w:br w:type="page"/>
      </w:r>
    </w:p>
    <w:p w14:paraId="5E7CB494" w14:textId="77777777" w:rsidR="00B93E17" w:rsidRPr="00D91263" w:rsidRDefault="00B93E17" w:rsidP="007B2638">
      <w:pPr>
        <w:pStyle w:val="ListParagraph"/>
        <w:numPr>
          <w:ilvl w:val="0"/>
          <w:numId w:val="12"/>
        </w:numPr>
        <w:pBdr>
          <w:bottom w:val="single" w:sz="4" w:space="1" w:color="A6A6A6"/>
        </w:pBdr>
        <w:outlineLvl w:val="0"/>
        <w:rPr>
          <w:b/>
          <w:color w:val="244061"/>
          <w:sz w:val="36"/>
          <w:szCs w:val="36"/>
        </w:rPr>
      </w:pPr>
      <w:bookmarkStart w:id="42" w:name="_Toc243148203"/>
      <w:r w:rsidRPr="00D91263">
        <w:rPr>
          <w:b/>
          <w:color w:val="244061"/>
          <w:sz w:val="36"/>
          <w:szCs w:val="36"/>
        </w:rPr>
        <w:lastRenderedPageBreak/>
        <w:t>Non-functional requirements</w:t>
      </w:r>
      <w:bookmarkEnd w:id="42"/>
    </w:p>
    <w:p w14:paraId="7128786A" w14:textId="77777777" w:rsidR="00B93E17" w:rsidRDefault="00B93E17" w:rsidP="00B93E17">
      <w:pPr>
        <w:pStyle w:val="ListParagraph"/>
        <w:ind w:left="1440"/>
        <w:rPr>
          <w:color w:val="365F91"/>
          <w:sz w:val="24"/>
          <w:szCs w:val="28"/>
        </w:rPr>
      </w:pPr>
    </w:p>
    <w:p w14:paraId="38A074DE" w14:textId="77777777" w:rsidR="00A0219C" w:rsidRDefault="00A0219C" w:rsidP="00B93E17">
      <w:pPr>
        <w:pStyle w:val="ListParagraph"/>
        <w:ind w:left="1440"/>
        <w:rPr>
          <w:color w:val="365F91"/>
          <w:sz w:val="24"/>
          <w:szCs w:val="28"/>
        </w:rPr>
      </w:pPr>
    </w:p>
    <w:p w14:paraId="7EB033F3" w14:textId="77777777" w:rsidR="00B93E17" w:rsidRDefault="00B93E17" w:rsidP="007B2638">
      <w:pPr>
        <w:pStyle w:val="ListParagraph"/>
        <w:numPr>
          <w:ilvl w:val="1"/>
          <w:numId w:val="12"/>
        </w:numPr>
        <w:outlineLvl w:val="1"/>
        <w:rPr>
          <w:color w:val="365F91"/>
          <w:sz w:val="28"/>
          <w:szCs w:val="28"/>
        </w:rPr>
      </w:pPr>
      <w:bookmarkStart w:id="43" w:name="_Toc243148204"/>
      <w:r w:rsidRPr="00D91263">
        <w:rPr>
          <w:color w:val="365F91"/>
          <w:sz w:val="28"/>
          <w:szCs w:val="28"/>
        </w:rPr>
        <w:t>Identified quality attributes</w:t>
      </w:r>
      <w:bookmarkEnd w:id="43"/>
    </w:p>
    <w:tbl>
      <w:tblPr>
        <w:tblStyle w:val="MediumShading1-Accent11"/>
        <w:tblW w:w="0" w:type="auto"/>
        <w:tblLook w:val="04A0" w:firstRow="1" w:lastRow="0" w:firstColumn="1" w:lastColumn="0" w:noHBand="0" w:noVBand="1"/>
      </w:tblPr>
      <w:tblGrid>
        <w:gridCol w:w="1951"/>
        <w:gridCol w:w="6379"/>
        <w:gridCol w:w="1950"/>
      </w:tblGrid>
      <w:tr w:rsidR="00052545" w14:paraId="3937AC2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8C5E02C" w14:textId="77777777" w:rsidR="00A51AA9" w:rsidRDefault="00A51AA9" w:rsidP="00A51AA9">
            <w:pPr>
              <w:pStyle w:val="NoSpacing"/>
              <w:ind w:firstLine="0"/>
              <w:jc w:val="center"/>
            </w:pPr>
            <w:r>
              <w:t>Attributes</w:t>
            </w:r>
          </w:p>
        </w:tc>
        <w:tc>
          <w:tcPr>
            <w:tcW w:w="6379" w:type="dxa"/>
          </w:tcPr>
          <w:p w14:paraId="6A35CB3A" w14:textId="77777777" w:rsidR="00A51AA9" w:rsidRDefault="00A51AA9" w:rsidP="00A51AA9">
            <w:pPr>
              <w:pStyle w:val="NoSpacing"/>
              <w:ind w:firstLine="0"/>
              <w:jc w:val="center"/>
              <w:cnfStyle w:val="100000000000" w:firstRow="1" w:lastRow="0" w:firstColumn="0" w:lastColumn="0" w:oddVBand="0" w:evenVBand="0" w:oddHBand="0" w:evenHBand="0" w:firstRowFirstColumn="0" w:firstRowLastColumn="0" w:lastRowFirstColumn="0" w:lastRowLastColumn="0"/>
            </w:pPr>
            <w:r>
              <w:t>Explanations</w:t>
            </w:r>
          </w:p>
        </w:tc>
        <w:tc>
          <w:tcPr>
            <w:tcW w:w="1950" w:type="dxa"/>
          </w:tcPr>
          <w:p w14:paraId="2CC268B5" w14:textId="77777777" w:rsidR="00A51AA9" w:rsidRDefault="00A51AA9" w:rsidP="00A51AA9">
            <w:pPr>
              <w:pStyle w:val="NoSpacing"/>
              <w:ind w:firstLine="0"/>
              <w:jc w:val="center"/>
              <w:cnfStyle w:val="100000000000" w:firstRow="1" w:lastRow="0" w:firstColumn="0" w:lastColumn="0" w:oddVBand="0" w:evenVBand="0" w:oddHBand="0" w:evenHBand="0" w:firstRowFirstColumn="0" w:firstRowLastColumn="0" w:lastRowFirstColumn="0" w:lastRowLastColumn="0"/>
            </w:pPr>
            <w:r>
              <w:t>Priority</w:t>
            </w:r>
          </w:p>
        </w:tc>
      </w:tr>
      <w:tr w:rsidR="00052545" w14:paraId="4259C3EA" w14:textId="77777777">
        <w:trPr>
          <w:cnfStyle w:val="000000100000" w:firstRow="0" w:lastRow="0" w:firstColumn="0" w:lastColumn="0" w:oddVBand="0" w:evenVBand="0" w:oddHBand="1" w:evenHBand="0" w:firstRowFirstColumn="0" w:firstRowLastColumn="0" w:lastRowFirstColumn="0" w:lastRowLastColumn="0"/>
          <w:trHeight w:val="1827"/>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27D49AE1" w14:textId="77777777" w:rsidR="00A51AA9" w:rsidRDefault="00A51AA9" w:rsidP="00491E29">
            <w:pPr>
              <w:pStyle w:val="NoSpacing"/>
              <w:ind w:firstLine="0"/>
              <w:jc w:val="left"/>
            </w:pPr>
            <w:r>
              <w:t>Testability</w:t>
            </w:r>
          </w:p>
        </w:tc>
        <w:tc>
          <w:tcPr>
            <w:tcW w:w="6379" w:type="dxa"/>
            <w:vAlign w:val="center"/>
          </w:tcPr>
          <w:p w14:paraId="2246787D"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and its parts have to be able to be tested through inspections, simulations and analyses before on-board installation.</w:t>
            </w:r>
          </w:p>
          <w:p w14:paraId="04892995"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p>
          <w:p w14:paraId="1D0CE843" w14:textId="77777777" w:rsidR="00A51AA9"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3B6D71">
              <w:rPr>
                <w:rFonts w:eastAsiaTheme="minorHAnsi"/>
                <w:i/>
              </w:rPr>
              <w:t>Hence, FDIR functionality must be validated through a combination of inspec</w:t>
            </w:r>
            <w:r w:rsidR="003B6D71" w:rsidRPr="003B6D71">
              <w:rPr>
                <w:rFonts w:eastAsiaTheme="minorHAnsi"/>
                <w:i/>
              </w:rPr>
              <w:t>tion, simulation, and analysis.</w:t>
            </w:r>
            <w:r w:rsidRPr="00D91263">
              <w:rPr>
                <w:rFonts w:eastAsiaTheme="minorHAnsi"/>
              </w:rPr>
              <w:t xml:space="preserve"> [EAS98]</w:t>
            </w:r>
          </w:p>
        </w:tc>
        <w:tc>
          <w:tcPr>
            <w:tcW w:w="1950" w:type="dxa"/>
            <w:vAlign w:val="center"/>
          </w:tcPr>
          <w:p w14:paraId="13370F7C" w14:textId="77777777" w:rsidR="00A51AA9"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4CFA5D87">
                  <wp:extent cx="996925" cy="288000"/>
                  <wp:effectExtent l="0" t="0" r="0" b="0"/>
                  <wp:docPr id="24" name="Picture 24"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43">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052545" w14:paraId="1CA549A2" w14:textId="77777777">
        <w:trPr>
          <w:cnfStyle w:val="000000010000" w:firstRow="0" w:lastRow="0" w:firstColumn="0" w:lastColumn="0" w:oddVBand="0" w:evenVBand="0" w:oddHBand="0" w:evenHBand="1"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08BDC6DF" w14:textId="77777777" w:rsidR="00A51AA9" w:rsidRDefault="00A51AA9" w:rsidP="00491E29">
            <w:pPr>
              <w:pStyle w:val="NoSpacing"/>
              <w:ind w:firstLine="0"/>
              <w:jc w:val="left"/>
            </w:pPr>
            <w:r>
              <w:t>Availability</w:t>
            </w:r>
          </w:p>
        </w:tc>
        <w:tc>
          <w:tcPr>
            <w:tcW w:w="6379" w:type="dxa"/>
            <w:vAlign w:val="center"/>
          </w:tcPr>
          <w:p w14:paraId="73830AD6" w14:textId="77777777" w:rsidR="0022775B" w:rsidRPr="00D91263"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D91263">
              <w:t>The system must not lock or stall when processing data. It must work asynchronously and must be available all the time.</w:t>
            </w:r>
          </w:p>
          <w:p w14:paraId="0543ABEE" w14:textId="77777777" w:rsidR="0022775B" w:rsidRPr="00D91263"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p>
          <w:p w14:paraId="10278A6D" w14:textId="77777777" w:rsidR="00A51AA9"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3B6D71">
              <w:rPr>
                <w:i/>
              </w:rPr>
              <w:t>Fault protection operates asynchronously,</w:t>
            </w:r>
            <w:r w:rsidR="003B6D71" w:rsidRPr="003B6D71">
              <w:rPr>
                <w:i/>
              </w:rPr>
              <w:t xml:space="preserve"> and may be invoked at any time</w:t>
            </w:r>
            <w:r w:rsidR="003B6D71">
              <w:rPr>
                <w:i/>
              </w:rPr>
              <w:t>.</w:t>
            </w:r>
            <w:r w:rsidRPr="00D91263">
              <w:t xml:space="preserve"> [EAS98]</w:t>
            </w:r>
          </w:p>
        </w:tc>
        <w:tc>
          <w:tcPr>
            <w:tcW w:w="1950" w:type="dxa"/>
            <w:vAlign w:val="center"/>
          </w:tcPr>
          <w:p w14:paraId="57F63D94" w14:textId="77777777" w:rsidR="00A51AA9" w:rsidRDefault="0022775B"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3BE2F0FD">
                  <wp:extent cx="996925" cy="288000"/>
                  <wp:effectExtent l="0" t="0" r="0" b="0"/>
                  <wp:docPr id="21" name="Picture 21"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43">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052545" w14:paraId="090C6AFA" w14:textId="77777777">
        <w:trPr>
          <w:cnfStyle w:val="000000100000" w:firstRow="0" w:lastRow="0" w:firstColumn="0" w:lastColumn="0" w:oddVBand="0" w:evenVBand="0" w:oddHBand="1" w:evenHBand="0" w:firstRowFirstColumn="0" w:firstRowLastColumn="0" w:lastRowFirstColumn="0" w:lastRowLastColumn="0"/>
          <w:trHeight w:val="2389"/>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0C0690CA" w14:textId="77777777" w:rsidR="00A51AA9" w:rsidRDefault="00A51AA9" w:rsidP="00491E29">
            <w:pPr>
              <w:pStyle w:val="NoSpacing"/>
              <w:ind w:firstLine="0"/>
              <w:jc w:val="left"/>
            </w:pPr>
            <w:r>
              <w:t>Adaptability</w:t>
            </w:r>
          </w:p>
        </w:tc>
        <w:tc>
          <w:tcPr>
            <w:tcW w:w="6379" w:type="dxa"/>
            <w:vAlign w:val="center"/>
          </w:tcPr>
          <w:p w14:paraId="72ED4D0D"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has to be configurable in order to adapt to several environment. FDIR has to be adaptable for manned and unmanned spacecraft. It also has to adapt to several hardware component, different from one spacecraft to another.</w:t>
            </w:r>
          </w:p>
          <w:p w14:paraId="14B1EA5B" w14:textId="77777777" w:rsidR="0022775B" w:rsidRPr="00D91263" w:rsidRDefault="0022775B" w:rsidP="0022775B">
            <w:pPr>
              <w:pStyle w:val="NoSpacing"/>
              <w:cnfStyle w:val="000000100000" w:firstRow="0" w:lastRow="0" w:firstColumn="0" w:lastColumn="0" w:oddVBand="0" w:evenVBand="0" w:oddHBand="1" w:evenHBand="0" w:firstRowFirstColumn="0" w:firstRowLastColumn="0" w:lastRowFirstColumn="0" w:lastRowLastColumn="0"/>
            </w:pPr>
          </w:p>
          <w:p w14:paraId="0878577D" w14:textId="77777777" w:rsidR="00A51AA9" w:rsidRDefault="003B6D71" w:rsidP="003B6D71">
            <w:pPr>
              <w:pStyle w:val="NoSpacing"/>
              <w:ind w:firstLine="0"/>
              <w:cnfStyle w:val="000000100000" w:firstRow="0" w:lastRow="0" w:firstColumn="0" w:lastColumn="0" w:oddVBand="0" w:evenVBand="0" w:oddHBand="1" w:evenHBand="0" w:firstRowFirstColumn="0" w:firstRowLastColumn="0" w:lastRowFirstColumn="0" w:lastRowLastColumn="0"/>
            </w:pPr>
            <w:r>
              <w:rPr>
                <w:i/>
              </w:rPr>
              <w:t xml:space="preserve">For unmanned spacecraft […] </w:t>
            </w:r>
            <w:r w:rsidR="0022775B" w:rsidRPr="003B6D71">
              <w:rPr>
                <w:i/>
              </w:rPr>
              <w:t>additional requirement</w:t>
            </w:r>
            <w:r w:rsidRPr="003B6D71">
              <w:rPr>
                <w:i/>
              </w:rPr>
              <w:t>s over those for unmanned craft.</w:t>
            </w:r>
            <w:r>
              <w:t xml:space="preserve"> </w:t>
            </w:r>
            <w:r w:rsidR="0022775B" w:rsidRPr="00D91263">
              <w:t>[EAS98]</w:t>
            </w:r>
          </w:p>
        </w:tc>
        <w:tc>
          <w:tcPr>
            <w:tcW w:w="1950" w:type="dxa"/>
            <w:vAlign w:val="center"/>
          </w:tcPr>
          <w:p w14:paraId="0BC11341" w14:textId="77777777" w:rsidR="00A51AA9"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0C43F7CC">
                  <wp:extent cx="996925" cy="288000"/>
                  <wp:effectExtent l="0" t="0" r="0" b="0"/>
                  <wp:docPr id="26" name="Picture 26"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43">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bl>
    <w:p w14:paraId="3C709B70" w14:textId="77777777" w:rsidR="00A51AA9" w:rsidRDefault="00A51AA9" w:rsidP="00A51AA9">
      <w:pPr>
        <w:pStyle w:val="NoSpacing"/>
      </w:pPr>
    </w:p>
    <w:p w14:paraId="4707EE61" w14:textId="77777777" w:rsidR="00E31306" w:rsidRPr="00D91263" w:rsidRDefault="00E31306" w:rsidP="00E31306">
      <w:pPr>
        <w:pStyle w:val="NoSpacing"/>
      </w:pPr>
    </w:p>
    <w:p w14:paraId="1650DF26" w14:textId="77777777" w:rsidR="00D544A2" w:rsidRDefault="00D544A2">
      <w:pPr>
        <w:spacing w:after="0" w:line="240" w:lineRule="auto"/>
        <w:rPr>
          <w:color w:val="365F91"/>
          <w:sz w:val="28"/>
          <w:szCs w:val="28"/>
        </w:rPr>
      </w:pPr>
      <w:bookmarkStart w:id="44" w:name="_Toc243148208"/>
      <w:r>
        <w:rPr>
          <w:color w:val="365F91"/>
          <w:sz w:val="28"/>
          <w:szCs w:val="28"/>
        </w:rPr>
        <w:br w:type="page"/>
      </w:r>
    </w:p>
    <w:p w14:paraId="378D7B77" w14:textId="77777777" w:rsidR="00A0219C" w:rsidRDefault="00A0219C" w:rsidP="00A0219C">
      <w:pPr>
        <w:pStyle w:val="ListParagraph"/>
        <w:ind w:left="1800"/>
        <w:outlineLvl w:val="1"/>
        <w:rPr>
          <w:color w:val="365F91"/>
          <w:sz w:val="28"/>
          <w:szCs w:val="28"/>
        </w:rPr>
      </w:pPr>
    </w:p>
    <w:p w14:paraId="49C642B8" w14:textId="77777777" w:rsidR="00B93E17" w:rsidRDefault="003B6D71" w:rsidP="00052545">
      <w:pPr>
        <w:pStyle w:val="ListParagraph"/>
        <w:numPr>
          <w:ilvl w:val="1"/>
          <w:numId w:val="12"/>
        </w:numPr>
        <w:outlineLvl w:val="1"/>
        <w:rPr>
          <w:color w:val="365F91"/>
          <w:sz w:val="28"/>
          <w:szCs w:val="28"/>
        </w:rPr>
      </w:pPr>
      <w:r>
        <w:rPr>
          <w:color w:val="365F91"/>
          <w:sz w:val="28"/>
          <w:szCs w:val="28"/>
        </w:rPr>
        <w:t>I</w:t>
      </w:r>
      <w:r w:rsidR="00B93E17" w:rsidRPr="00D91263">
        <w:rPr>
          <w:color w:val="365F91"/>
          <w:sz w:val="28"/>
          <w:szCs w:val="28"/>
        </w:rPr>
        <w:t>mprovised quality attributes</w:t>
      </w:r>
      <w:bookmarkEnd w:id="44"/>
    </w:p>
    <w:tbl>
      <w:tblPr>
        <w:tblStyle w:val="MediumShading1-Accent11"/>
        <w:tblW w:w="0" w:type="auto"/>
        <w:tblLook w:val="04A0" w:firstRow="1" w:lastRow="0" w:firstColumn="1" w:lastColumn="0" w:noHBand="0" w:noVBand="1"/>
      </w:tblPr>
      <w:tblGrid>
        <w:gridCol w:w="1951"/>
        <w:gridCol w:w="6095"/>
        <w:gridCol w:w="2234"/>
      </w:tblGrid>
      <w:tr w:rsidR="0022775B" w14:paraId="330D47B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5FA796A" w14:textId="77777777" w:rsidR="0022775B" w:rsidRDefault="0022775B" w:rsidP="005977C8">
            <w:pPr>
              <w:pStyle w:val="NoSpacing"/>
              <w:ind w:firstLine="0"/>
              <w:jc w:val="center"/>
            </w:pPr>
            <w:r>
              <w:t>Attributes</w:t>
            </w:r>
          </w:p>
        </w:tc>
        <w:tc>
          <w:tcPr>
            <w:tcW w:w="6095" w:type="dxa"/>
          </w:tcPr>
          <w:p w14:paraId="0510B8EB" w14:textId="77777777" w:rsidR="0022775B" w:rsidRDefault="0022775B" w:rsidP="005977C8">
            <w:pPr>
              <w:pStyle w:val="NoSpacing"/>
              <w:ind w:firstLine="0"/>
              <w:jc w:val="center"/>
              <w:cnfStyle w:val="100000000000" w:firstRow="1" w:lastRow="0" w:firstColumn="0" w:lastColumn="0" w:oddVBand="0" w:evenVBand="0" w:oddHBand="0" w:evenHBand="0" w:firstRowFirstColumn="0" w:firstRowLastColumn="0" w:lastRowFirstColumn="0" w:lastRowLastColumn="0"/>
            </w:pPr>
            <w:r>
              <w:t>Explanations</w:t>
            </w:r>
          </w:p>
        </w:tc>
        <w:tc>
          <w:tcPr>
            <w:tcW w:w="2234" w:type="dxa"/>
            <w:vAlign w:val="center"/>
          </w:tcPr>
          <w:p w14:paraId="6D92C7F1" w14:textId="77777777" w:rsidR="0022775B" w:rsidRDefault="0022775B" w:rsidP="0022775B">
            <w:pPr>
              <w:pStyle w:val="NoSpacing"/>
              <w:ind w:firstLine="0"/>
              <w:jc w:val="center"/>
              <w:cnfStyle w:val="100000000000" w:firstRow="1" w:lastRow="0" w:firstColumn="0" w:lastColumn="0" w:oddVBand="0" w:evenVBand="0" w:oddHBand="0" w:evenHBand="0" w:firstRowFirstColumn="0" w:firstRowLastColumn="0" w:lastRowFirstColumn="0" w:lastRowLastColumn="0"/>
            </w:pPr>
            <w:r>
              <w:t>Priority</w:t>
            </w:r>
          </w:p>
        </w:tc>
      </w:tr>
      <w:tr w:rsidR="0022775B" w14:paraId="58F97989" w14:textId="77777777">
        <w:trPr>
          <w:cnfStyle w:val="000000100000" w:firstRow="0" w:lastRow="0" w:firstColumn="0" w:lastColumn="0" w:oddVBand="0" w:evenVBand="0" w:oddHBand="1" w:evenHBand="0" w:firstRowFirstColumn="0" w:firstRowLastColumn="0" w:lastRowFirstColumn="0" w:lastRowLastColumn="0"/>
          <w:trHeight w:val="1245"/>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1F84DED2" w14:textId="77777777" w:rsidR="0022775B" w:rsidRDefault="0022775B" w:rsidP="00491E29">
            <w:pPr>
              <w:pStyle w:val="NoSpacing"/>
              <w:ind w:firstLine="0"/>
              <w:jc w:val="left"/>
            </w:pPr>
            <w:r>
              <w:t>Availability</w:t>
            </w:r>
          </w:p>
        </w:tc>
        <w:tc>
          <w:tcPr>
            <w:tcW w:w="6095" w:type="dxa"/>
            <w:vAlign w:val="center"/>
          </w:tcPr>
          <w:p w14:paraId="4764DFA0" w14:textId="77777777" w:rsidR="0022775B"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rPr>
                <w:rStyle w:val="BookTitle"/>
                <w:b w:val="0"/>
                <w:bCs w:val="0"/>
                <w:smallCaps w:val="0"/>
                <w:spacing w:val="0"/>
              </w:rPr>
              <w:t>FDIR is processing a lot of critical information that shouldn’t be lost. Redundant storage system has to be added in order to avoid any waste of data.</w:t>
            </w:r>
          </w:p>
        </w:tc>
        <w:tc>
          <w:tcPr>
            <w:tcW w:w="2234" w:type="dxa"/>
            <w:vAlign w:val="center"/>
          </w:tcPr>
          <w:p w14:paraId="03E3E5F4" w14:textId="77777777" w:rsidR="0022775B"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26861771">
                  <wp:extent cx="980210" cy="288000"/>
                  <wp:effectExtent l="0" t="0" r="0" b="0"/>
                  <wp:docPr id="29" name="Picture 29"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4">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2BEDA0F6" w14:textId="77777777">
        <w:trPr>
          <w:cnfStyle w:val="000000010000" w:firstRow="0" w:lastRow="0" w:firstColumn="0" w:lastColumn="0" w:oddVBand="0" w:evenVBand="0" w:oddHBand="0" w:evenHBand="1" w:firstRowFirstColumn="0" w:firstRowLastColumn="0" w:lastRowFirstColumn="0" w:lastRowLastColumn="0"/>
          <w:trHeight w:val="1533"/>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75B869F0" w14:textId="77777777" w:rsidR="0022775B" w:rsidRDefault="0022775B" w:rsidP="00491E29">
            <w:pPr>
              <w:pStyle w:val="NoSpacing"/>
              <w:ind w:firstLine="0"/>
              <w:jc w:val="left"/>
            </w:pPr>
            <w:r>
              <w:t>Reliability</w:t>
            </w:r>
          </w:p>
        </w:tc>
        <w:tc>
          <w:tcPr>
            <w:tcW w:w="6095" w:type="dxa"/>
            <w:vAlign w:val="center"/>
          </w:tcPr>
          <w:p w14:paraId="3EC50EFA" w14:textId="77777777" w:rsidR="0022775B" w:rsidRDefault="00052545"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D91263">
              <w:rPr>
                <w:rStyle w:val="BookTitle"/>
                <w:b w:val="0"/>
                <w:bCs w:val="0"/>
                <w:smallCaps w:val="0"/>
                <w:spacing w:val="0"/>
              </w:rPr>
              <w:t>The system must be reliable in all operating conditions. System failure could lead to loss of human life. However, as reliability is inversely related to complexity in software application, this non-functional requirement should be one of the top priorities.</w:t>
            </w:r>
          </w:p>
        </w:tc>
        <w:tc>
          <w:tcPr>
            <w:tcW w:w="2234" w:type="dxa"/>
            <w:vAlign w:val="center"/>
          </w:tcPr>
          <w:p w14:paraId="28DC7127" w14:textId="77777777" w:rsidR="0022775B" w:rsidRDefault="0022775B"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013E04B9">
                  <wp:extent cx="996925" cy="288000"/>
                  <wp:effectExtent l="0" t="0" r="0" b="0"/>
                  <wp:docPr id="23" name="Picture 23"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43">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22775B" w14:paraId="5495B25D" w14:textId="77777777">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644D542" w14:textId="77777777" w:rsidR="0022775B" w:rsidRDefault="0022775B" w:rsidP="00491E29">
            <w:pPr>
              <w:pStyle w:val="NoSpacing"/>
              <w:ind w:firstLine="0"/>
              <w:jc w:val="left"/>
            </w:pPr>
            <w:r>
              <w:t>Resilience</w:t>
            </w:r>
          </w:p>
        </w:tc>
        <w:tc>
          <w:tcPr>
            <w:tcW w:w="6095" w:type="dxa"/>
            <w:vAlign w:val="center"/>
          </w:tcPr>
          <w:p w14:paraId="29B6214A" w14:textId="77777777" w:rsidR="0022775B" w:rsidRDefault="00052545" w:rsidP="005977C8">
            <w:pPr>
              <w:pStyle w:val="NoSpacing"/>
              <w:ind w:firstLine="0"/>
              <w:cnfStyle w:val="000000100000" w:firstRow="0" w:lastRow="0" w:firstColumn="0" w:lastColumn="0" w:oddVBand="0" w:evenVBand="0" w:oddHBand="1" w:evenHBand="0" w:firstRowFirstColumn="0" w:firstRowLastColumn="0" w:lastRowFirstColumn="0" w:lastRowLastColumn="0"/>
            </w:pPr>
            <w:r w:rsidRPr="00D91263">
              <w:rPr>
                <w:rStyle w:val="BookTitle"/>
                <w:b w:val="0"/>
                <w:bCs w:val="0"/>
                <w:smallCaps w:val="0"/>
                <w:spacing w:val="0"/>
              </w:rPr>
              <w:t>The system must be able to maintain an acceptable level of service in spite failures in parts of the FDIR system.</w:t>
            </w:r>
          </w:p>
        </w:tc>
        <w:tc>
          <w:tcPr>
            <w:tcW w:w="2234" w:type="dxa"/>
            <w:vAlign w:val="center"/>
          </w:tcPr>
          <w:p w14:paraId="4B27E554" w14:textId="77777777" w:rsidR="0022775B" w:rsidRDefault="00052545"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4347E94D">
                  <wp:extent cx="980210" cy="288000"/>
                  <wp:effectExtent l="0" t="0" r="0" b="0"/>
                  <wp:docPr id="31" name="Picture 3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4">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07E87E04" w14:textId="77777777">
        <w:trPr>
          <w:cnfStyle w:val="000000010000" w:firstRow="0" w:lastRow="0" w:firstColumn="0" w:lastColumn="0" w:oddVBand="0" w:evenVBand="0" w:oddHBand="0" w:evenHBand="1"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0DE87460" w14:textId="77777777" w:rsidR="003B6D71" w:rsidRPr="0080378F" w:rsidRDefault="003B6D71" w:rsidP="003B6D71">
            <w:pPr>
              <w:pStyle w:val="NoSpacing"/>
              <w:ind w:firstLine="0"/>
              <w:jc w:val="left"/>
              <w:rPr>
                <w:b w:val="0"/>
              </w:rPr>
            </w:pPr>
            <w:r w:rsidRPr="0080378F">
              <w:rPr>
                <w:b w:val="0"/>
              </w:rPr>
              <w:t>Performance:</w:t>
            </w:r>
          </w:p>
          <w:p w14:paraId="29C55181" w14:textId="77777777" w:rsidR="0022775B" w:rsidRDefault="0022775B" w:rsidP="002E3E67">
            <w:pPr>
              <w:pStyle w:val="NoSpacing"/>
              <w:ind w:firstLine="284"/>
              <w:jc w:val="left"/>
            </w:pPr>
            <w:r>
              <w:t>Response Time</w:t>
            </w:r>
          </w:p>
        </w:tc>
        <w:tc>
          <w:tcPr>
            <w:tcW w:w="6095" w:type="dxa"/>
            <w:vAlign w:val="center"/>
          </w:tcPr>
          <w:p w14:paraId="11D49869" w14:textId="77777777" w:rsidR="0022775B" w:rsidRDefault="00052545" w:rsidP="005977C8">
            <w:pPr>
              <w:pStyle w:val="NoSpacing"/>
              <w:ind w:firstLine="0"/>
              <w:cnfStyle w:val="000000010000" w:firstRow="0" w:lastRow="0" w:firstColumn="0" w:lastColumn="0" w:oddVBand="0" w:evenVBand="0" w:oddHBand="0" w:evenHBand="1" w:firstRowFirstColumn="0" w:firstRowLastColumn="0" w:lastRowFirstColumn="0" w:lastRowLastColumn="0"/>
            </w:pPr>
            <w:r w:rsidRPr="00D91263">
              <w:rPr>
                <w:rStyle w:val="BookTitle"/>
                <w:b w:val="0"/>
                <w:bCs w:val="0"/>
                <w:smallCaps w:val="0"/>
                <w:spacing w:val="0"/>
              </w:rPr>
              <w:t>The system must respond in timely manner so that problematic systems can be shut down before any damage is done.</w:t>
            </w:r>
          </w:p>
        </w:tc>
        <w:tc>
          <w:tcPr>
            <w:tcW w:w="2234" w:type="dxa"/>
            <w:vAlign w:val="center"/>
          </w:tcPr>
          <w:p w14:paraId="23E79FC1" w14:textId="77777777" w:rsidR="0022775B" w:rsidRDefault="00052545"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38CDFC60">
                  <wp:extent cx="980210" cy="288000"/>
                  <wp:effectExtent l="0" t="0" r="0" b="0"/>
                  <wp:docPr id="34" name="Picture 34"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4">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22023073" w14:textId="77777777">
        <w:trPr>
          <w:cnfStyle w:val="000000100000" w:firstRow="0" w:lastRow="0" w:firstColumn="0" w:lastColumn="0" w:oddVBand="0" w:evenVBand="0" w:oddHBand="1" w:evenHBand="0" w:firstRowFirstColumn="0" w:firstRowLastColumn="0" w:lastRowFirstColumn="0" w:lastRowLastColumn="0"/>
          <w:trHeight w:val="1258"/>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7D371D31" w14:textId="77777777" w:rsidR="003B6D71" w:rsidRPr="0080378F" w:rsidRDefault="003B6D71" w:rsidP="003B6D71">
            <w:pPr>
              <w:pStyle w:val="NoSpacing"/>
              <w:ind w:firstLine="0"/>
              <w:jc w:val="left"/>
              <w:rPr>
                <w:b w:val="0"/>
              </w:rPr>
            </w:pPr>
            <w:r w:rsidRPr="0080378F">
              <w:rPr>
                <w:b w:val="0"/>
              </w:rPr>
              <w:t>Performance:</w:t>
            </w:r>
          </w:p>
          <w:p w14:paraId="4667D46A" w14:textId="77777777" w:rsidR="0022775B" w:rsidRDefault="0022775B" w:rsidP="002E3E67">
            <w:pPr>
              <w:pStyle w:val="NoSpacing"/>
              <w:ind w:firstLine="284"/>
              <w:jc w:val="left"/>
            </w:pPr>
            <w:proofErr w:type="spellStart"/>
            <w:r>
              <w:t>Thoughput</w:t>
            </w:r>
            <w:proofErr w:type="spellEnd"/>
          </w:p>
        </w:tc>
        <w:tc>
          <w:tcPr>
            <w:tcW w:w="6095" w:type="dxa"/>
            <w:vAlign w:val="center"/>
          </w:tcPr>
          <w:p w14:paraId="184CCAD7" w14:textId="77777777" w:rsidR="0022775B" w:rsidRDefault="00052545" w:rsidP="005977C8">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has to be able to deliver and receive a lot of requests and messages at the same time, and so we have to avoid overloading the FDIR.</w:t>
            </w:r>
          </w:p>
        </w:tc>
        <w:tc>
          <w:tcPr>
            <w:tcW w:w="2234" w:type="dxa"/>
            <w:vAlign w:val="center"/>
          </w:tcPr>
          <w:p w14:paraId="550E55E6" w14:textId="77777777" w:rsidR="0022775B" w:rsidRDefault="00052545"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5157C62A">
                  <wp:extent cx="980210" cy="288000"/>
                  <wp:effectExtent l="0" t="0" r="0" b="0"/>
                  <wp:docPr id="35" name="Picture 35"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4">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01A9FCF2" w14:textId="77777777" w:rsidTr="001232F7">
        <w:trPr>
          <w:cnfStyle w:val="000000010000" w:firstRow="0" w:lastRow="0" w:firstColumn="0" w:lastColumn="0" w:oddVBand="0" w:evenVBand="0" w:oddHBand="0" w:evenHBand="1" w:firstRowFirstColumn="0" w:firstRowLastColumn="0" w:lastRowFirstColumn="0" w:lastRowLastColumn="0"/>
          <w:trHeight w:val="207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490961BA" w14:textId="77777777" w:rsidR="0022775B" w:rsidRDefault="0022775B" w:rsidP="00491E29">
            <w:pPr>
              <w:pStyle w:val="NoSpacing"/>
              <w:ind w:firstLine="0"/>
              <w:jc w:val="left"/>
              <w:rPr>
                <w:b w:val="0"/>
              </w:rPr>
            </w:pPr>
            <w:r w:rsidRPr="004D1AF1">
              <w:rPr>
                <w:b w:val="0"/>
              </w:rPr>
              <w:t>Usability</w:t>
            </w:r>
            <w:r w:rsidR="004D1AF1">
              <w:rPr>
                <w:b w:val="0"/>
              </w:rPr>
              <w:t>:</w:t>
            </w:r>
          </w:p>
          <w:p w14:paraId="07F6EE05" w14:textId="77777777" w:rsidR="004D1AF1" w:rsidRPr="004D1AF1" w:rsidRDefault="004D1AF1" w:rsidP="00491E29">
            <w:pPr>
              <w:pStyle w:val="NoSpacing"/>
              <w:ind w:firstLine="0"/>
              <w:jc w:val="left"/>
            </w:pPr>
            <w:r>
              <w:t xml:space="preserve">      </w:t>
            </w:r>
            <w:r w:rsidRPr="004D1AF1">
              <w:t>Recoverability</w:t>
            </w:r>
          </w:p>
        </w:tc>
        <w:tc>
          <w:tcPr>
            <w:tcW w:w="6095" w:type="dxa"/>
            <w:vAlign w:val="center"/>
          </w:tcPr>
          <w:p w14:paraId="2715FA4D" w14:textId="77777777" w:rsidR="0022775B" w:rsidRDefault="004D1AF1" w:rsidP="001232F7">
            <w:pPr>
              <w:spacing w:after="0"/>
              <w:jc w:val="both"/>
              <w:cnfStyle w:val="000000010000" w:firstRow="0" w:lastRow="0" w:firstColumn="0" w:lastColumn="0" w:oddVBand="0" w:evenVBand="0" w:oddHBand="0" w:evenHBand="1" w:firstRowFirstColumn="0" w:firstRowLastColumn="0" w:lastRowFirstColumn="0" w:lastRowLastColumn="0"/>
            </w:pPr>
            <w:r w:rsidRPr="00712D2F">
              <w:t xml:space="preserve">FDIR has to limit errors of manipulation from users, considering the criticism of operations on a spacecraft. No operation should be irreversible, and confirmation should be asked to user each time he wants to do an action. Flow of information should be filtered to allow user to </w:t>
            </w:r>
            <w:r>
              <w:t>only focus</w:t>
            </w:r>
            <w:r w:rsidRPr="00712D2F">
              <w:t xml:space="preserve"> on interesting parts</w:t>
            </w:r>
            <w:r>
              <w:t>, diminishing so the probability of mistakes to happen.</w:t>
            </w:r>
          </w:p>
        </w:tc>
        <w:tc>
          <w:tcPr>
            <w:tcW w:w="2234" w:type="dxa"/>
            <w:vAlign w:val="center"/>
          </w:tcPr>
          <w:p w14:paraId="11303690" w14:textId="77777777" w:rsidR="0022775B" w:rsidRDefault="004D1AF1"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2F5A2A8D">
                  <wp:extent cx="980210" cy="288000"/>
                  <wp:effectExtent l="0" t="0" r="0" b="0"/>
                  <wp:docPr id="11" name="Picture 1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4">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4D1AF1" w14:paraId="5F7C7E43" w14:textId="77777777" w:rsidTr="001232F7">
        <w:trPr>
          <w:cnfStyle w:val="000000100000" w:firstRow="0" w:lastRow="0" w:firstColumn="0" w:lastColumn="0" w:oddVBand="0" w:evenVBand="0" w:oddHBand="1" w:evenHBand="0" w:firstRowFirstColumn="0" w:firstRowLastColumn="0" w:lastRowFirstColumn="0" w:lastRowLastColumn="0"/>
          <w:trHeight w:val="1405"/>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71598017" w14:textId="77777777" w:rsidR="004D1AF1" w:rsidRDefault="004D1AF1" w:rsidP="00491E29">
            <w:pPr>
              <w:pStyle w:val="NoSpacing"/>
              <w:ind w:firstLine="0"/>
              <w:jc w:val="left"/>
              <w:rPr>
                <w:b w:val="0"/>
              </w:rPr>
            </w:pPr>
            <w:r w:rsidRPr="004D1AF1">
              <w:rPr>
                <w:b w:val="0"/>
              </w:rPr>
              <w:t>Usability</w:t>
            </w:r>
            <w:r>
              <w:rPr>
                <w:b w:val="0"/>
              </w:rPr>
              <w:t>:</w:t>
            </w:r>
          </w:p>
          <w:p w14:paraId="1193EAB2" w14:textId="77777777" w:rsidR="004D1AF1" w:rsidRPr="004D1AF1" w:rsidRDefault="004D1AF1" w:rsidP="00491E29">
            <w:pPr>
              <w:pStyle w:val="NoSpacing"/>
              <w:ind w:firstLine="0"/>
              <w:jc w:val="left"/>
            </w:pPr>
            <w:r>
              <w:t xml:space="preserve">      </w:t>
            </w:r>
            <w:r w:rsidRPr="004D1AF1">
              <w:t>Learnability</w:t>
            </w:r>
          </w:p>
        </w:tc>
        <w:tc>
          <w:tcPr>
            <w:tcW w:w="6095" w:type="dxa"/>
            <w:vAlign w:val="center"/>
          </w:tcPr>
          <w:p w14:paraId="729F62BD" w14:textId="77777777" w:rsidR="004D1AF1" w:rsidRPr="00712D2F" w:rsidRDefault="004D1AF1" w:rsidP="001232F7">
            <w:pPr>
              <w:spacing w:after="0"/>
              <w:jc w:val="both"/>
              <w:cnfStyle w:val="000000100000" w:firstRow="0" w:lastRow="0" w:firstColumn="0" w:lastColumn="0" w:oddVBand="0" w:evenVBand="0" w:oddHBand="1" w:evenHBand="0" w:firstRowFirstColumn="0" w:firstRowLastColumn="0" w:lastRowFirstColumn="0" w:lastRowLastColumn="0"/>
            </w:pPr>
            <w:r w:rsidRPr="00712D2F">
              <w:t>FDIR is a professional application that treats a lot of information and needs a good efficiency from the users. However, system must provide easy-to-learn features, by displaying confirmation and error pop-ups, and by providing easy-to-understand views</w:t>
            </w:r>
            <w:r>
              <w:t>.</w:t>
            </w:r>
          </w:p>
        </w:tc>
        <w:tc>
          <w:tcPr>
            <w:tcW w:w="2234" w:type="dxa"/>
            <w:vAlign w:val="center"/>
          </w:tcPr>
          <w:p w14:paraId="679BCFB7" w14:textId="77777777" w:rsidR="004D1AF1" w:rsidRPr="004D1AF1" w:rsidRDefault="004D1AF1"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rPr>
                <w:noProof/>
                <w:lang w:eastAsia="ko-KR"/>
              </w:rPr>
            </w:pPr>
            <w:r>
              <w:rPr>
                <w:noProof/>
                <w:lang w:val="fr-FR" w:eastAsia="ko-KR"/>
              </w:rPr>
              <w:drawing>
                <wp:inline distT="0" distB="0" distL="0" distR="0" wp14:editId="311F2F47">
                  <wp:extent cx="978195" cy="287315"/>
                  <wp:effectExtent l="0" t="0" r="0" b="0"/>
                  <wp:docPr id="5" name="Picture 5"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45">
                            <a:extLst>
                              <a:ext uri="28A0092B-C50C-407e-A947-70E740481C1C">
                                <a14:useLocalDpi xmlns:a14="http://schemas.microsoft.com/office/drawing/2007/7/7/main"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4D1AF1" w14:paraId="1EC9BDBF" w14:textId="77777777" w:rsidTr="001232F7">
        <w:trPr>
          <w:cnfStyle w:val="000000010000" w:firstRow="0" w:lastRow="0" w:firstColumn="0" w:lastColumn="0" w:oddVBand="0" w:evenVBand="0" w:oddHBand="0" w:evenHBand="1"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4604C7ED" w14:textId="77777777" w:rsidR="004D1AF1" w:rsidRDefault="004D1AF1" w:rsidP="00491E29">
            <w:pPr>
              <w:pStyle w:val="NoSpacing"/>
              <w:ind w:firstLine="0"/>
              <w:jc w:val="left"/>
              <w:rPr>
                <w:b w:val="0"/>
              </w:rPr>
            </w:pPr>
            <w:r w:rsidRPr="004D1AF1">
              <w:rPr>
                <w:b w:val="0"/>
              </w:rPr>
              <w:t>Usability</w:t>
            </w:r>
            <w:r>
              <w:rPr>
                <w:b w:val="0"/>
              </w:rPr>
              <w:t>:</w:t>
            </w:r>
          </w:p>
          <w:p w14:paraId="4076A50A" w14:textId="77777777" w:rsidR="004D1AF1" w:rsidRPr="004D1AF1" w:rsidRDefault="004D1AF1" w:rsidP="00491E29">
            <w:pPr>
              <w:pStyle w:val="NoSpacing"/>
              <w:ind w:firstLine="0"/>
              <w:jc w:val="left"/>
            </w:pPr>
            <w:r>
              <w:t xml:space="preserve">      </w:t>
            </w:r>
            <w:r w:rsidRPr="004D1AF1">
              <w:t>Consistency</w:t>
            </w:r>
          </w:p>
        </w:tc>
        <w:tc>
          <w:tcPr>
            <w:tcW w:w="6095" w:type="dxa"/>
            <w:vAlign w:val="center"/>
          </w:tcPr>
          <w:p w14:paraId="22A65796" w14:textId="77777777" w:rsidR="004D1AF1" w:rsidRPr="00712D2F" w:rsidRDefault="004D1AF1" w:rsidP="001232F7">
            <w:pPr>
              <w:spacing w:after="0"/>
              <w:jc w:val="both"/>
              <w:cnfStyle w:val="000000010000" w:firstRow="0" w:lastRow="0" w:firstColumn="0" w:lastColumn="0" w:oddVBand="0" w:evenVBand="0" w:oddHBand="0" w:evenHBand="1" w:firstRowFirstColumn="0" w:firstRowLastColumn="0" w:lastRowFirstColumn="0" w:lastRowLastColumn="0"/>
            </w:pPr>
            <w:r w:rsidRPr="00712D2F">
              <w:t>The FDIR interface should provide several views with consis</w:t>
            </w:r>
            <w:r>
              <w:t>t</w:t>
            </w:r>
            <w:r w:rsidRPr="00712D2F">
              <w:t>ent naming conventions and features from one view to another.</w:t>
            </w:r>
          </w:p>
        </w:tc>
        <w:tc>
          <w:tcPr>
            <w:tcW w:w="2234" w:type="dxa"/>
            <w:vAlign w:val="center"/>
          </w:tcPr>
          <w:p w14:paraId="627ADEFF" w14:textId="77777777" w:rsidR="004D1AF1" w:rsidRPr="004D1AF1" w:rsidRDefault="004D1AF1"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rPr>
                <w:noProof/>
                <w:lang w:eastAsia="ko-KR"/>
              </w:rPr>
            </w:pPr>
            <w:r>
              <w:rPr>
                <w:noProof/>
                <w:lang w:val="fr-FR" w:eastAsia="ko-KR"/>
              </w:rPr>
              <w:drawing>
                <wp:inline distT="0" distB="0" distL="0" distR="0" wp14:editId="14657849">
                  <wp:extent cx="978195" cy="287315"/>
                  <wp:effectExtent l="0" t="0" r="0" b="0"/>
                  <wp:docPr id="6" name="Picture 6"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45">
                            <a:extLst>
                              <a:ext uri="28A0092B-C50C-407e-A947-70E740481C1C">
                                <a14:useLocalDpi xmlns:a14="http://schemas.microsoft.com/office/drawing/2007/7/7/main"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bl>
    <w:p w14:paraId="3C810B73" w14:textId="77777777" w:rsidR="0022775B" w:rsidRDefault="0022775B" w:rsidP="004E5FBB">
      <w:pPr>
        <w:pStyle w:val="ListParagraph"/>
        <w:ind w:left="1800"/>
        <w:outlineLvl w:val="1"/>
        <w:rPr>
          <w:color w:val="365F91"/>
          <w:sz w:val="28"/>
          <w:szCs w:val="28"/>
        </w:rPr>
      </w:pPr>
    </w:p>
    <w:p w14:paraId="3DA1040F" w14:textId="77777777" w:rsidR="0022775B" w:rsidRDefault="0022775B" w:rsidP="004E5FBB">
      <w:pPr>
        <w:pStyle w:val="ListParagraph"/>
        <w:ind w:left="1800"/>
        <w:outlineLvl w:val="1"/>
        <w:rPr>
          <w:color w:val="365F91"/>
          <w:sz w:val="28"/>
          <w:szCs w:val="28"/>
        </w:rPr>
      </w:pPr>
    </w:p>
    <w:p w14:paraId="65257FA6" w14:textId="77777777" w:rsidR="003D5749" w:rsidRPr="00D91263" w:rsidRDefault="003D5749" w:rsidP="005E29BD">
      <w:pPr>
        <w:pStyle w:val="NoSpacing"/>
      </w:pPr>
    </w:p>
    <w:p w14:paraId="6A9EF917" w14:textId="77777777" w:rsidR="005A3ED6" w:rsidRPr="00D91263" w:rsidRDefault="005A3ED6">
      <w:pPr>
        <w:spacing w:after="0" w:line="240" w:lineRule="auto"/>
        <w:rPr>
          <w:b/>
          <w:color w:val="244061"/>
          <w:sz w:val="36"/>
          <w:szCs w:val="36"/>
        </w:rPr>
      </w:pPr>
      <w:r w:rsidRPr="00D91263">
        <w:rPr>
          <w:b/>
          <w:color w:val="244061"/>
          <w:sz w:val="36"/>
          <w:szCs w:val="36"/>
        </w:rPr>
        <w:br w:type="page"/>
      </w:r>
    </w:p>
    <w:p w14:paraId="6FC6D5DF" w14:textId="77777777" w:rsidR="00B266DD" w:rsidRPr="00D91263" w:rsidRDefault="00B266DD" w:rsidP="00052545">
      <w:pPr>
        <w:pStyle w:val="ListParagraph"/>
        <w:numPr>
          <w:ilvl w:val="0"/>
          <w:numId w:val="12"/>
        </w:numPr>
        <w:pBdr>
          <w:bottom w:val="single" w:sz="4" w:space="1" w:color="A6A6A6"/>
        </w:pBdr>
        <w:outlineLvl w:val="0"/>
        <w:rPr>
          <w:b/>
          <w:color w:val="244061"/>
          <w:sz w:val="36"/>
          <w:szCs w:val="36"/>
        </w:rPr>
      </w:pPr>
      <w:bookmarkStart w:id="45" w:name="_Toc243148214"/>
      <w:r w:rsidRPr="00D91263">
        <w:rPr>
          <w:b/>
          <w:color w:val="244061"/>
          <w:sz w:val="36"/>
          <w:szCs w:val="36"/>
        </w:rPr>
        <w:lastRenderedPageBreak/>
        <w:t>Usability analysis &amp; design</w:t>
      </w:r>
      <w:bookmarkEnd w:id="45"/>
    </w:p>
    <w:p w14:paraId="3A07C925" w14:textId="77777777" w:rsidR="00B266DD" w:rsidRPr="00D91263" w:rsidRDefault="00B266DD" w:rsidP="00856C2C">
      <w:pPr>
        <w:pStyle w:val="NoSpacing"/>
      </w:pPr>
    </w:p>
    <w:p w14:paraId="57BC50F4" w14:textId="77777777" w:rsidR="00B266DD" w:rsidRPr="00D91263" w:rsidRDefault="00B266DD" w:rsidP="00052545">
      <w:pPr>
        <w:pStyle w:val="ListParagraph"/>
        <w:numPr>
          <w:ilvl w:val="1"/>
          <w:numId w:val="12"/>
        </w:numPr>
        <w:outlineLvl w:val="1"/>
        <w:rPr>
          <w:color w:val="365F91"/>
          <w:sz w:val="28"/>
          <w:szCs w:val="28"/>
        </w:rPr>
      </w:pPr>
      <w:bookmarkStart w:id="46" w:name="_Toc243148215"/>
      <w:r w:rsidRPr="00D91263">
        <w:rPr>
          <w:color w:val="365F91"/>
          <w:sz w:val="28"/>
          <w:szCs w:val="28"/>
        </w:rPr>
        <w:t>Preliminary user interface design</w:t>
      </w:r>
      <w:bookmarkEnd w:id="46"/>
    </w:p>
    <w:p w14:paraId="6E7A898A" w14:textId="77777777" w:rsidR="003033D1" w:rsidRPr="00D91263" w:rsidRDefault="003033D1" w:rsidP="003033D1">
      <w:pPr>
        <w:pStyle w:val="NoSpacing"/>
      </w:pPr>
      <w:r w:rsidRPr="00D91263">
        <w:t xml:space="preserve">Interface for the FDIR system has to be accurate, efficient and exhaustive. As a professional software, FDIR doesn’t need to be particularly easy to learn or user friendly, that is why our design is more focused on interface performance and on displaying the more information possible while keeping it logic and accessible. </w:t>
      </w:r>
    </w:p>
    <w:p w14:paraId="6DFB585C" w14:textId="77777777" w:rsidR="003033D1" w:rsidRPr="00D91263" w:rsidRDefault="003033D1" w:rsidP="003033D1">
      <w:pPr>
        <w:pStyle w:val="NoSpacing"/>
      </w:pPr>
    </w:p>
    <w:p w14:paraId="5E79AA8B" w14:textId="77777777" w:rsidR="003033D1" w:rsidRPr="00D91263" w:rsidRDefault="003033D1" w:rsidP="003033D1">
      <w:pPr>
        <w:pStyle w:val="NoSpacing"/>
      </w:pPr>
      <w:r w:rsidRPr="00D91263">
        <w:t xml:space="preserve">FDIR system has to display continuous information about monitored values, systems state, interventions (by both human and computer), errors and warnings. That is why we don’t want to </w:t>
      </w:r>
      <w:r w:rsidR="00895557" w:rsidRPr="00D91263">
        <w:t xml:space="preserve">hide any </w:t>
      </w:r>
      <w:r w:rsidRPr="00D91263">
        <w:t>information as possible. We are using 3 main screens, supposed to be displayed on three different screens. We can focus on a specific part by using tree architecture containing a list of every systems, sub systems, and devices. Selecting a part affects the state of every screen, it is updating the allowed actions, it filters information on the log screen, and it is updating the spacecraft scheme in order to provide geo localization. User is also allowed to sele</w:t>
      </w:r>
      <w:r w:rsidR="008E7841">
        <w:t>ct the entire spacecraft. Then, any</w:t>
      </w:r>
      <w:r w:rsidRPr="00D91263">
        <w:t xml:space="preserve"> information about it will be displayed. </w:t>
      </w:r>
    </w:p>
    <w:p w14:paraId="7C9090B3" w14:textId="77777777" w:rsidR="003033D1" w:rsidRPr="00D91263" w:rsidRDefault="003033D1" w:rsidP="003033D1">
      <w:pPr>
        <w:pStyle w:val="NoSpacing"/>
      </w:pPr>
    </w:p>
    <w:p w14:paraId="510C2D0B" w14:textId="77777777" w:rsidR="003033D1" w:rsidRPr="00D91263" w:rsidRDefault="003033D1" w:rsidP="003033D1">
      <w:pPr>
        <w:pStyle w:val="NoSpacing"/>
      </w:pPr>
      <w:r w:rsidRPr="00D91263">
        <w:t>Another feature not described in the following prototypes is the case of a critical issue happening, FDIR will so have to provide an alert (like a pop-up system) so that the crew will be directly informed.</w:t>
      </w:r>
    </w:p>
    <w:p w14:paraId="5B28EF2A" w14:textId="77777777" w:rsidR="00000707" w:rsidRPr="00D91263" w:rsidRDefault="00000707" w:rsidP="00296AD3">
      <w:pPr>
        <w:pStyle w:val="ListParagraph"/>
        <w:ind w:left="1440"/>
        <w:outlineLvl w:val="1"/>
        <w:rPr>
          <w:color w:val="365F91"/>
          <w:sz w:val="28"/>
          <w:szCs w:val="28"/>
        </w:rPr>
      </w:pPr>
    </w:p>
    <w:p w14:paraId="4C6BF4E0" w14:textId="77777777" w:rsidR="00000707" w:rsidRPr="00D91263" w:rsidRDefault="003033D1" w:rsidP="00296AD3">
      <w:pPr>
        <w:pStyle w:val="ListParagraph"/>
        <w:ind w:left="1440"/>
        <w:outlineLvl w:val="1"/>
        <w:rPr>
          <w:color w:val="365F91"/>
          <w:sz w:val="28"/>
          <w:szCs w:val="28"/>
        </w:rPr>
      </w:pPr>
      <w:r w:rsidRPr="00D91263">
        <w:rPr>
          <w:noProof/>
          <w:lang w:val="fr-FR" w:eastAsia="ko-KR"/>
        </w:rPr>
        <w:drawing>
          <wp:anchor distT="0" distB="0" distL="114300" distR="114300" simplePos="0" relativeHeight="251696128" behindDoc="0" locked="0" layoutInCell="1" allowOverlap="1" wp14:editId="13C4328F">
            <wp:simplePos x="0" y="0"/>
            <wp:positionH relativeFrom="column">
              <wp:posOffset>74930</wp:posOffset>
            </wp:positionH>
            <wp:positionV relativeFrom="paragraph">
              <wp:posOffset>445135</wp:posOffset>
            </wp:positionV>
            <wp:extent cx="5975350" cy="2860040"/>
            <wp:effectExtent l="0" t="0" r="0" b="0"/>
            <wp:wrapTopAndBottom/>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6" cstate="print">
                      <a:extLst>
                        <a:ext uri="28A0092B-C50C-407e-A947-70E740481C1C">
                          <a14:useLocalDpi xmlns:a14="http://schemas.microsoft.com/office/drawing/2007/7/7/main" val="0"/>
                        </a:ext>
                      </a:extLst>
                    </a:blip>
                    <a:srcRect/>
                    <a:stretch>
                      <a:fillRect/>
                    </a:stretch>
                  </pic:blipFill>
                  <pic:spPr bwMode="auto">
                    <a:xfrm>
                      <a:off x="0" y="0"/>
                      <a:ext cx="5975350" cy="286004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p w14:paraId="649E0E50" w14:textId="77777777" w:rsidR="003033D1" w:rsidRPr="00D91263" w:rsidRDefault="003033D1">
      <w:pPr>
        <w:spacing w:after="0" w:line="240" w:lineRule="auto"/>
        <w:rPr>
          <w:rStyle w:val="BookTitle"/>
        </w:rPr>
      </w:pPr>
      <w:r w:rsidRPr="00D91263">
        <w:rPr>
          <w:rStyle w:val="BookTitle"/>
          <w:color w:val="4F81BD" w:themeColor="accent1"/>
        </w:rPr>
        <w:br w:type="page"/>
      </w:r>
    </w:p>
    <w:p w14:paraId="1E980435" w14:textId="77777777" w:rsidR="003033D1" w:rsidRPr="00D91263" w:rsidRDefault="007A3B22" w:rsidP="00052545">
      <w:pPr>
        <w:pStyle w:val="ListParagraph"/>
        <w:numPr>
          <w:ilvl w:val="2"/>
          <w:numId w:val="12"/>
        </w:numPr>
        <w:outlineLvl w:val="1"/>
        <w:rPr>
          <w:rStyle w:val="BookTitle"/>
        </w:rPr>
      </w:pPr>
      <w:r w:rsidRPr="00D91263">
        <w:rPr>
          <w:noProof/>
          <w:lang w:val="fr-FR" w:eastAsia="ko-KR"/>
        </w:rPr>
        <w:lastRenderedPageBreak/>
        <w:drawing>
          <wp:anchor distT="0" distB="0" distL="114300" distR="114300" simplePos="0" relativeHeight="251697152" behindDoc="0" locked="0" layoutInCell="1" allowOverlap="1" wp14:editId="68D4479A">
            <wp:simplePos x="0" y="0"/>
            <wp:positionH relativeFrom="column">
              <wp:posOffset>-321945</wp:posOffset>
            </wp:positionH>
            <wp:positionV relativeFrom="paragraph">
              <wp:posOffset>497840</wp:posOffset>
            </wp:positionV>
            <wp:extent cx="7078980" cy="3780790"/>
            <wp:effectExtent l="0" t="0" r="0" b="0"/>
            <wp:wrapTopAndBottom/>
            <wp:docPr id="1" name="Picture 0" descr="screen1_System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_Systems_legend.png"/>
                    <pic:cNvPicPr/>
                  </pic:nvPicPr>
                  <pic:blipFill>
                    <a:blip r:embed="rId47" cstate="print">
                      <a:extLst>
                        <a:ext uri="28A0092B-C50C-407e-A947-70E740481C1C">
                          <a14:useLocalDpi xmlns:a14="http://schemas.microsoft.com/office/drawing/2007/7/7/main" val="0"/>
                        </a:ext>
                      </a:extLst>
                    </a:blip>
                    <a:stretch>
                      <a:fillRect/>
                    </a:stretch>
                  </pic:blipFill>
                  <pic:spPr>
                    <a:xfrm>
                      <a:off x="0" y="0"/>
                      <a:ext cx="7078980" cy="3780790"/>
                    </a:xfrm>
                    <a:prstGeom prst="rect">
                      <a:avLst/>
                    </a:prstGeom>
                    <a:ln w="12700">
                      <a:noFill/>
                    </a:ln>
                  </pic:spPr>
                </pic:pic>
              </a:graphicData>
            </a:graphic>
          </wp:anchor>
        </w:drawing>
      </w:r>
      <w:r w:rsidR="0039576E">
        <w:pict>
          <v:shape id="_x0000_s1041" type="#_x0000_t202" style="position:absolute;left:0;text-align:left;margin-left:-25.35pt;margin-top:341.4pt;width:557.4pt;height:.05pt;z-index:251699200;mso-position-horizontal-relative:text;mso-position-vertical-relative:text" stroked="f">
            <v:textbox style="mso-fit-shape-to-text:t" inset="0,0,0,0">
              <w:txbxContent>
                <w:p w14:paraId="0201B8A4" w14:textId="77777777" w:rsidR="005977C8" w:rsidRPr="007A3B22" w:rsidRDefault="005977C8" w:rsidP="007A3B22">
                  <w:pPr>
                    <w:pStyle w:val="Caption"/>
                    <w:jc w:val="center"/>
                    <w:rPr>
                      <w:noProof/>
                      <w:color w:val="808080" w:themeColor="text1" w:themeTint="80"/>
                    </w:rPr>
                  </w:pPr>
                  <w:bookmarkStart w:id="47" w:name="_Toc243294733"/>
                  <w:r w:rsidRPr="007A3B22">
                    <w:rPr>
                      <w:color w:val="808080" w:themeColor="text1" w:themeTint="80"/>
                    </w:rPr>
                    <w:t xml:space="preserve">Figure </w:t>
                  </w:r>
                  <w:r w:rsidR="00320788" w:rsidRPr="007A3B22">
                    <w:rPr>
                      <w:color w:val="808080" w:themeColor="text1" w:themeTint="80"/>
                    </w:rPr>
                    <w:fldChar w:fldCharType="begin"/>
                  </w:r>
                  <w:r w:rsidRPr="007A3B22">
                    <w:rPr>
                      <w:color w:val="808080" w:themeColor="text1" w:themeTint="80"/>
                    </w:rPr>
                    <w:instrText xml:space="preserve"> SEQ Figure \* ARABIC </w:instrText>
                  </w:r>
                  <w:r w:rsidR="00320788" w:rsidRPr="007A3B22">
                    <w:rPr>
                      <w:color w:val="808080" w:themeColor="text1" w:themeTint="80"/>
                    </w:rPr>
                    <w:fldChar w:fldCharType="separate"/>
                  </w:r>
                  <w:r w:rsidR="000D26CE">
                    <w:rPr>
                      <w:noProof/>
                      <w:color w:val="808080" w:themeColor="text1" w:themeTint="80"/>
                    </w:rPr>
                    <w:t>9</w:t>
                  </w:r>
                  <w:r w:rsidR="00320788" w:rsidRPr="007A3B22">
                    <w:rPr>
                      <w:color w:val="808080" w:themeColor="text1" w:themeTint="80"/>
                    </w:rPr>
                    <w:fldChar w:fldCharType="end"/>
                  </w:r>
                  <w:r w:rsidRPr="007A3B22">
                    <w:rPr>
                      <w:color w:val="808080" w:themeColor="text1" w:themeTint="80"/>
                    </w:rPr>
                    <w:t>: Systems list window prototype</w:t>
                  </w:r>
                  <w:bookmarkEnd w:id="47"/>
                </w:p>
              </w:txbxContent>
            </v:textbox>
            <w10:wrap type="topAndBottom"/>
          </v:shape>
        </w:pict>
      </w:r>
      <w:r w:rsidR="003033D1" w:rsidRPr="00D91263">
        <w:rPr>
          <w:rStyle w:val="BookTitle"/>
          <w:color w:val="4F81BD" w:themeColor="accent1"/>
        </w:rPr>
        <w:t>Screen 1: System list</w:t>
      </w:r>
    </w:p>
    <w:p w14:paraId="48E6235F" w14:textId="77777777" w:rsidR="003033D1" w:rsidRPr="00D91263" w:rsidRDefault="003033D1" w:rsidP="003033D1">
      <w:pPr>
        <w:pStyle w:val="NoSpacing"/>
      </w:pPr>
    </w:p>
    <w:p w14:paraId="3FE7BD3E" w14:textId="77777777" w:rsidR="007A3B22" w:rsidRPr="00D91263" w:rsidRDefault="007A3B22" w:rsidP="003033D1">
      <w:pPr>
        <w:pStyle w:val="NoSpacing"/>
      </w:pPr>
    </w:p>
    <w:p w14:paraId="3853C32C" w14:textId="77777777" w:rsidR="003033D1" w:rsidRPr="00D91263" w:rsidRDefault="003033D1" w:rsidP="00AB1ABE">
      <w:pPr>
        <w:pStyle w:val="NoSpacing"/>
        <w:ind w:firstLine="0"/>
      </w:pPr>
      <w:r w:rsidRPr="00D91263">
        <w:rPr>
          <w:b/>
          <w:color w:val="FF0000"/>
          <w:sz w:val="28"/>
        </w:rPr>
        <w:t>1</w:t>
      </w:r>
      <w:r w:rsidRPr="00D91263">
        <w:t>In this tree panel we display every system, divided into several devices. Working states and running states will always be displayed in this tree. The user can make a multi-selection between several systems and devices, affecting the other two panels.</w:t>
      </w:r>
    </w:p>
    <w:p w14:paraId="00734C0D" w14:textId="77777777" w:rsidR="00BE4FF6" w:rsidRPr="00D91263" w:rsidRDefault="00BE4FF6" w:rsidP="00AB1ABE">
      <w:pPr>
        <w:pStyle w:val="NoSpacing"/>
        <w:ind w:firstLine="0"/>
      </w:pPr>
    </w:p>
    <w:p w14:paraId="623932C3" w14:textId="77777777" w:rsidR="003033D1" w:rsidRPr="00D91263" w:rsidRDefault="003033D1" w:rsidP="00AB1ABE">
      <w:pPr>
        <w:pStyle w:val="NoSpacing"/>
        <w:ind w:firstLine="0"/>
      </w:pPr>
      <w:r w:rsidRPr="00D91263">
        <w:rPr>
          <w:b/>
          <w:color w:val="FF0000"/>
          <w:sz w:val="28"/>
        </w:rPr>
        <w:t>2</w:t>
      </w:r>
      <w:r w:rsidRPr="00D91263">
        <w:t>This panel gives a geographical localization of the selected parts to the user. This is useful in the case of a need of a fast human intervention on some part of the spacecraft.</w:t>
      </w:r>
    </w:p>
    <w:p w14:paraId="475D4AD7" w14:textId="77777777" w:rsidR="00BE4FF6" w:rsidRPr="00D91263" w:rsidRDefault="00BE4FF6" w:rsidP="00AB1ABE">
      <w:pPr>
        <w:pStyle w:val="NoSpacing"/>
        <w:ind w:firstLine="0"/>
      </w:pPr>
    </w:p>
    <w:p w14:paraId="610D03E7" w14:textId="77777777" w:rsidR="00000707" w:rsidRPr="00D91263" w:rsidRDefault="003033D1" w:rsidP="00AB1ABE">
      <w:pPr>
        <w:pStyle w:val="NoSpacing"/>
        <w:ind w:firstLine="0"/>
      </w:pPr>
      <w:r w:rsidRPr="00D91263">
        <w:rPr>
          <w:b/>
          <w:color w:val="FF0000"/>
          <w:sz w:val="28"/>
        </w:rPr>
        <w:t>3</w:t>
      </w:r>
      <w:r w:rsidRPr="00D91263">
        <w:t xml:space="preserve">This action panel displays every allowed action considering the selected parts. User is so able to start, restart, or shutdown a part or several parts of the system at </w:t>
      </w:r>
      <w:r w:rsidR="00BE4FF6" w:rsidRPr="00D91263">
        <w:t>any time</w:t>
      </w:r>
      <w:r w:rsidRPr="00D91263">
        <w:t>. He can also ask for a manual and direct refresh of the states, he can operate a change on the current used backups (a pop-up window will so appears to permit him to select which backups are currently working on the selected parts), he can make a filter on the log screen by considering only components selected on this view, and he can display monitored values corresponding to these components on the appropriate screen (on the current tab or opening a new one).</w:t>
      </w:r>
    </w:p>
    <w:p w14:paraId="4B5BA10A" w14:textId="77777777" w:rsidR="00000707" w:rsidRPr="00D91263" w:rsidRDefault="00000707" w:rsidP="00296AD3">
      <w:pPr>
        <w:pStyle w:val="ListParagraph"/>
        <w:ind w:left="1440"/>
        <w:outlineLvl w:val="1"/>
        <w:rPr>
          <w:color w:val="365F91"/>
          <w:sz w:val="28"/>
          <w:szCs w:val="28"/>
        </w:rPr>
      </w:pPr>
    </w:p>
    <w:p w14:paraId="153DDA99" w14:textId="77777777" w:rsidR="00000707" w:rsidRPr="00D91263" w:rsidRDefault="00000707" w:rsidP="00296AD3">
      <w:pPr>
        <w:pStyle w:val="ListParagraph"/>
        <w:ind w:left="1440"/>
        <w:outlineLvl w:val="1"/>
        <w:rPr>
          <w:color w:val="365F91"/>
          <w:sz w:val="28"/>
          <w:szCs w:val="28"/>
        </w:rPr>
      </w:pPr>
    </w:p>
    <w:p w14:paraId="00F7CA85" w14:textId="77777777" w:rsidR="00000707" w:rsidRPr="00D91263" w:rsidRDefault="00000707" w:rsidP="00296AD3">
      <w:pPr>
        <w:pStyle w:val="ListParagraph"/>
        <w:ind w:left="1440"/>
        <w:outlineLvl w:val="1"/>
        <w:rPr>
          <w:color w:val="365F91"/>
          <w:sz w:val="28"/>
          <w:szCs w:val="28"/>
        </w:rPr>
      </w:pPr>
    </w:p>
    <w:p w14:paraId="3D2106DD" w14:textId="77777777" w:rsidR="00000707" w:rsidRPr="00D91263" w:rsidRDefault="00000707" w:rsidP="00296AD3">
      <w:pPr>
        <w:pStyle w:val="ListParagraph"/>
        <w:ind w:left="1440"/>
        <w:outlineLvl w:val="1"/>
        <w:rPr>
          <w:color w:val="365F91"/>
          <w:sz w:val="28"/>
          <w:szCs w:val="28"/>
        </w:rPr>
      </w:pPr>
    </w:p>
    <w:p w14:paraId="37112F1E" w14:textId="77777777" w:rsidR="00000707" w:rsidRPr="00D91263" w:rsidRDefault="00000707" w:rsidP="00296AD3">
      <w:pPr>
        <w:pStyle w:val="ListParagraph"/>
        <w:ind w:left="1440"/>
        <w:outlineLvl w:val="1"/>
        <w:rPr>
          <w:color w:val="365F91"/>
          <w:sz w:val="28"/>
          <w:szCs w:val="28"/>
        </w:rPr>
      </w:pPr>
    </w:p>
    <w:p w14:paraId="2949673E" w14:textId="77777777" w:rsidR="00000707" w:rsidRPr="00D91263" w:rsidRDefault="00000707" w:rsidP="00A9194E">
      <w:pPr>
        <w:pStyle w:val="ListParagraph"/>
        <w:ind w:left="1440"/>
        <w:rPr>
          <w:color w:val="365F91"/>
          <w:sz w:val="28"/>
          <w:szCs w:val="28"/>
        </w:rPr>
      </w:pPr>
    </w:p>
    <w:p w14:paraId="000A8B19" w14:textId="77777777" w:rsidR="00296AD3" w:rsidRPr="00D91263" w:rsidRDefault="00296AD3" w:rsidP="00296AD3">
      <w:pPr>
        <w:pStyle w:val="ListParagraph"/>
        <w:ind w:left="1440"/>
        <w:outlineLvl w:val="1"/>
        <w:rPr>
          <w:color w:val="365F91"/>
          <w:sz w:val="28"/>
          <w:szCs w:val="28"/>
        </w:rPr>
      </w:pPr>
    </w:p>
    <w:p w14:paraId="2F86DBD4" w14:textId="77777777" w:rsidR="00000707" w:rsidRPr="00D91263" w:rsidRDefault="000C7872" w:rsidP="00052545">
      <w:pPr>
        <w:pStyle w:val="ListParagraph"/>
        <w:numPr>
          <w:ilvl w:val="2"/>
          <w:numId w:val="12"/>
        </w:numPr>
        <w:spacing w:after="0" w:line="240" w:lineRule="auto"/>
        <w:rPr>
          <w:rStyle w:val="BookTitle"/>
        </w:rPr>
      </w:pPr>
      <w:r w:rsidRPr="00D91263">
        <w:rPr>
          <w:rStyle w:val="BookTitle"/>
          <w:color w:val="4F81BD" w:themeColor="accent1"/>
        </w:rPr>
        <w:lastRenderedPageBreak/>
        <w:t>Screen 2: System Information</w:t>
      </w:r>
    </w:p>
    <w:p w14:paraId="63AC3220" w14:textId="77777777" w:rsidR="007E7D37" w:rsidRPr="00D91263" w:rsidRDefault="007E7D37" w:rsidP="007E7D37">
      <w:pPr>
        <w:pStyle w:val="NoSpacing"/>
        <w:rPr>
          <w:rStyle w:val="BookTitle"/>
        </w:rPr>
      </w:pPr>
    </w:p>
    <w:p w14:paraId="600BE27F" w14:textId="77777777" w:rsidR="00627559" w:rsidRPr="00D91263" w:rsidRDefault="007E7D37" w:rsidP="00627559">
      <w:pPr>
        <w:pStyle w:val="NoSpacing"/>
      </w:pPr>
      <w:r w:rsidRPr="00D91263">
        <w:rPr>
          <w:noProof/>
          <w:lang w:val="fr-FR" w:eastAsia="ko-KR"/>
        </w:rPr>
        <w:drawing>
          <wp:anchor distT="0" distB="0" distL="114300" distR="114300" simplePos="0" relativeHeight="251704320" behindDoc="0" locked="0" layoutInCell="1" allowOverlap="1" wp14:editId="32CBCCDE">
            <wp:simplePos x="0" y="0"/>
            <wp:positionH relativeFrom="column">
              <wp:posOffset>-458470</wp:posOffset>
            </wp:positionH>
            <wp:positionV relativeFrom="paragraph">
              <wp:posOffset>261620</wp:posOffset>
            </wp:positionV>
            <wp:extent cx="7185660" cy="3829685"/>
            <wp:effectExtent l="0" t="0" r="0" b="0"/>
            <wp:wrapTopAndBottom/>
            <wp:docPr id="8" name="Picture 1" descr="screen2_Informatio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_Informations_legend.png"/>
                    <pic:cNvPicPr/>
                  </pic:nvPicPr>
                  <pic:blipFill>
                    <a:blip r:embed="rId48" cstate="print">
                      <a:extLst>
                        <a:ext uri="28A0092B-C50C-407e-A947-70E740481C1C">
                          <a14:useLocalDpi xmlns:a14="http://schemas.microsoft.com/office/drawing/2007/7/7/main" val="0"/>
                        </a:ext>
                      </a:extLst>
                    </a:blip>
                    <a:stretch>
                      <a:fillRect/>
                    </a:stretch>
                  </pic:blipFill>
                  <pic:spPr>
                    <a:xfrm>
                      <a:off x="0" y="0"/>
                      <a:ext cx="7185660" cy="3829685"/>
                    </a:xfrm>
                    <a:prstGeom prst="rect">
                      <a:avLst/>
                    </a:prstGeom>
                    <a:ln w="12700">
                      <a:noFill/>
                    </a:ln>
                  </pic:spPr>
                </pic:pic>
              </a:graphicData>
            </a:graphic>
          </wp:anchor>
        </w:drawing>
      </w:r>
      <w:r w:rsidR="0039576E">
        <w:pict>
          <v:shape id="_x0000_s1042" type="#_x0000_t202" style="position:absolute;left:0;text-align:left;margin-left:-36.1pt;margin-top:326.65pt;width:565.8pt;height:.05pt;z-index:251708416;mso-position-horizontal-relative:text;mso-position-vertical-relative:text" stroked="f">
            <v:textbox style="mso-fit-shape-to-text:t" inset="0,0,0,0">
              <w:txbxContent>
                <w:p w14:paraId="1F4CB9A9" w14:textId="77777777" w:rsidR="005977C8" w:rsidRPr="003B39A0" w:rsidRDefault="005977C8" w:rsidP="003B39A0">
                  <w:pPr>
                    <w:pStyle w:val="Caption"/>
                    <w:jc w:val="center"/>
                    <w:rPr>
                      <w:noProof/>
                      <w:color w:val="808080" w:themeColor="text1" w:themeTint="80"/>
                    </w:rPr>
                  </w:pPr>
                  <w:bookmarkStart w:id="48" w:name="_Toc243294734"/>
                  <w:r w:rsidRPr="003B39A0">
                    <w:rPr>
                      <w:color w:val="808080" w:themeColor="text1" w:themeTint="80"/>
                    </w:rPr>
                    <w:t xml:space="preserve">Figure </w:t>
                  </w:r>
                  <w:r w:rsidR="00320788" w:rsidRPr="003B39A0">
                    <w:rPr>
                      <w:color w:val="808080" w:themeColor="text1" w:themeTint="80"/>
                    </w:rPr>
                    <w:fldChar w:fldCharType="begin"/>
                  </w:r>
                  <w:r w:rsidRPr="003B39A0">
                    <w:rPr>
                      <w:color w:val="808080" w:themeColor="text1" w:themeTint="80"/>
                    </w:rPr>
                    <w:instrText xml:space="preserve"> SEQ Figure \* ARABIC </w:instrText>
                  </w:r>
                  <w:r w:rsidR="00320788" w:rsidRPr="003B39A0">
                    <w:rPr>
                      <w:color w:val="808080" w:themeColor="text1" w:themeTint="80"/>
                    </w:rPr>
                    <w:fldChar w:fldCharType="separate"/>
                  </w:r>
                  <w:r w:rsidR="000D26CE">
                    <w:rPr>
                      <w:noProof/>
                      <w:color w:val="808080" w:themeColor="text1" w:themeTint="80"/>
                    </w:rPr>
                    <w:t>10</w:t>
                  </w:r>
                  <w:r w:rsidR="00320788" w:rsidRPr="003B39A0">
                    <w:rPr>
                      <w:color w:val="808080" w:themeColor="text1" w:themeTint="80"/>
                    </w:rPr>
                    <w:fldChar w:fldCharType="end"/>
                  </w:r>
                  <w:r w:rsidRPr="003B39A0">
                    <w:rPr>
                      <w:color w:val="808080" w:themeColor="text1" w:themeTint="80"/>
                    </w:rPr>
                    <w:t>: System Information window</w:t>
                  </w:r>
                  <w:r>
                    <w:rPr>
                      <w:color w:val="808080" w:themeColor="text1" w:themeTint="80"/>
                    </w:rPr>
                    <w:t xml:space="preserve"> prototype</w:t>
                  </w:r>
                  <w:bookmarkEnd w:id="48"/>
                </w:p>
              </w:txbxContent>
            </v:textbox>
            <w10:wrap type="topAndBottom"/>
          </v:shape>
        </w:pict>
      </w:r>
    </w:p>
    <w:p w14:paraId="42FCF90E" w14:textId="77777777" w:rsidR="00627559" w:rsidRPr="00D91263" w:rsidRDefault="00627559" w:rsidP="00627559">
      <w:pPr>
        <w:pStyle w:val="NoSpacing"/>
      </w:pPr>
    </w:p>
    <w:p w14:paraId="7DEB5C88" w14:textId="77777777" w:rsidR="00627559" w:rsidRPr="00D91263" w:rsidRDefault="00627559" w:rsidP="00627559">
      <w:pPr>
        <w:pStyle w:val="NoSpacing"/>
      </w:pPr>
    </w:p>
    <w:p w14:paraId="4949D46D" w14:textId="77777777" w:rsidR="00EA6D88" w:rsidRPr="00D91263" w:rsidRDefault="00B85651" w:rsidP="00AB1ABE">
      <w:pPr>
        <w:pStyle w:val="NoSpacing"/>
        <w:ind w:firstLine="0"/>
      </w:pPr>
      <w:r w:rsidRPr="00D91263">
        <w:rPr>
          <w:b/>
          <w:color w:val="FF0000"/>
          <w:sz w:val="28"/>
        </w:rPr>
        <w:t>1</w:t>
      </w:r>
      <w:r w:rsidR="00EA6D88" w:rsidRPr="00D91263">
        <w:t>This tab system allows the user to manage this view by making groups of monitored systems/devices. We add new tab or new systems/devices to the current tab thanks to the system-displaying window, and we can remove tabs or groups of tabs on this window (not represented on the prototype).</w:t>
      </w:r>
    </w:p>
    <w:p w14:paraId="30673F94" w14:textId="77777777" w:rsidR="00AB1ABE" w:rsidRPr="00D91263" w:rsidRDefault="00AB1ABE" w:rsidP="00AB1ABE">
      <w:pPr>
        <w:pStyle w:val="NoSpacing"/>
        <w:rPr>
          <w:b/>
          <w:color w:val="FF0000"/>
          <w:sz w:val="28"/>
        </w:rPr>
      </w:pPr>
    </w:p>
    <w:p w14:paraId="03FECC6A" w14:textId="77777777" w:rsidR="00EA6D88" w:rsidRPr="00D91263" w:rsidRDefault="00B85651" w:rsidP="00AB1ABE">
      <w:pPr>
        <w:pStyle w:val="NoSpacing"/>
        <w:ind w:firstLine="0"/>
      </w:pPr>
      <w:r w:rsidRPr="00D91263">
        <w:rPr>
          <w:b/>
          <w:color w:val="FF0000"/>
          <w:sz w:val="28"/>
        </w:rPr>
        <w:t>2</w:t>
      </w:r>
      <w:r w:rsidR="00EA6D88" w:rsidRPr="00D91263">
        <w:t>This view offers a more accurate geographical view on the selected part, while the general view is always kept on the other window.</w:t>
      </w:r>
    </w:p>
    <w:p w14:paraId="60F4A219" w14:textId="77777777" w:rsidR="0086023D" w:rsidRPr="00D91263" w:rsidRDefault="0086023D" w:rsidP="00AB1ABE">
      <w:pPr>
        <w:pStyle w:val="NoSpacing"/>
        <w:rPr>
          <w:b/>
          <w:color w:val="FF0000"/>
          <w:sz w:val="28"/>
        </w:rPr>
      </w:pPr>
    </w:p>
    <w:p w14:paraId="23FB7DA3" w14:textId="77777777" w:rsidR="00EA6D88" w:rsidRPr="00D91263" w:rsidRDefault="00B85651" w:rsidP="00AB1ABE">
      <w:pPr>
        <w:pStyle w:val="NoSpacing"/>
        <w:ind w:firstLine="0"/>
      </w:pPr>
      <w:r w:rsidRPr="00D91263">
        <w:rPr>
          <w:b/>
          <w:color w:val="FF0000"/>
          <w:sz w:val="28"/>
        </w:rPr>
        <w:t>3</w:t>
      </w:r>
      <w:r w:rsidR="00EA6D88" w:rsidRPr="00D91263">
        <w:t>This action panel is basically the same that what was presented in the previously screen. The difference is that here we are considering a single part of the global system, no multi-selection are allowed.</w:t>
      </w:r>
    </w:p>
    <w:p w14:paraId="020FA6EB" w14:textId="77777777" w:rsidR="0086023D" w:rsidRPr="00D91263" w:rsidRDefault="0086023D" w:rsidP="00AB1ABE">
      <w:pPr>
        <w:pStyle w:val="NoSpacing"/>
        <w:rPr>
          <w:b/>
          <w:color w:val="FF0000"/>
          <w:sz w:val="28"/>
        </w:rPr>
      </w:pPr>
    </w:p>
    <w:p w14:paraId="2D832A89" w14:textId="77777777" w:rsidR="00000707" w:rsidRPr="00D91263" w:rsidRDefault="00B85651" w:rsidP="00AB1ABE">
      <w:pPr>
        <w:pStyle w:val="NoSpacing"/>
        <w:ind w:firstLine="0"/>
      </w:pPr>
      <w:r w:rsidRPr="00D91263">
        <w:rPr>
          <w:b/>
          <w:color w:val="FF0000"/>
          <w:sz w:val="28"/>
        </w:rPr>
        <w:t>4</w:t>
      </w:r>
      <w:r w:rsidR="00EA6D88" w:rsidRPr="00D91263">
        <w:t>Every monitored value is displayed here. We can sort them by period, increasing values etc… FDIR is also automatically generating stats, charts, and miscellaneous information, based on the monitored values.</w:t>
      </w:r>
      <w:r w:rsidR="00000707" w:rsidRPr="00D91263">
        <w:br w:type="page"/>
      </w:r>
    </w:p>
    <w:p w14:paraId="1C03A736" w14:textId="77777777" w:rsidR="00E60885" w:rsidRPr="00D91263" w:rsidRDefault="00E60885" w:rsidP="00052545">
      <w:pPr>
        <w:pStyle w:val="ListParagraph"/>
        <w:numPr>
          <w:ilvl w:val="2"/>
          <w:numId w:val="12"/>
        </w:numPr>
        <w:spacing w:after="0" w:line="240" w:lineRule="auto"/>
        <w:rPr>
          <w:rStyle w:val="BookTitle"/>
        </w:rPr>
      </w:pPr>
      <w:r w:rsidRPr="00D91263">
        <w:rPr>
          <w:rStyle w:val="BookTitle"/>
          <w:color w:val="4F81BD" w:themeColor="accent1"/>
        </w:rPr>
        <w:lastRenderedPageBreak/>
        <w:t>Screen 3: Logs</w:t>
      </w:r>
    </w:p>
    <w:p w14:paraId="53327A23" w14:textId="77777777" w:rsidR="00E60885" w:rsidRPr="00D91263" w:rsidRDefault="00707556" w:rsidP="00E60885">
      <w:pPr>
        <w:pStyle w:val="NoSpacing"/>
        <w:rPr>
          <w:rStyle w:val="BookTitle"/>
        </w:rPr>
      </w:pPr>
      <w:r w:rsidRPr="00D91263">
        <w:rPr>
          <w:noProof/>
          <w:lang w:val="fr-FR" w:eastAsia="ko-KR"/>
        </w:rPr>
        <w:drawing>
          <wp:anchor distT="0" distB="0" distL="114300" distR="114300" simplePos="0" relativeHeight="251709440" behindDoc="0" locked="0" layoutInCell="1" allowOverlap="1" wp14:editId="4F7F2608">
            <wp:simplePos x="0" y="0"/>
            <wp:positionH relativeFrom="column">
              <wp:posOffset>-290830</wp:posOffset>
            </wp:positionH>
            <wp:positionV relativeFrom="paragraph">
              <wp:posOffset>327025</wp:posOffset>
            </wp:positionV>
            <wp:extent cx="6921500" cy="3699510"/>
            <wp:effectExtent l="0" t="0" r="0" b="0"/>
            <wp:wrapTopAndBottom/>
            <wp:docPr id="18" name="Picture 3" descr="screen3_Log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_Logs_legend.png"/>
                    <pic:cNvPicPr/>
                  </pic:nvPicPr>
                  <pic:blipFill>
                    <a:blip r:embed="rId49" cstate="print">
                      <a:extLst>
                        <a:ext uri="28A0092B-C50C-407e-A947-70E740481C1C">
                          <a14:useLocalDpi xmlns:a14="http://schemas.microsoft.com/office/drawing/2007/7/7/main" val="0"/>
                        </a:ext>
                      </a:extLst>
                    </a:blip>
                    <a:stretch>
                      <a:fillRect/>
                    </a:stretch>
                  </pic:blipFill>
                  <pic:spPr>
                    <a:xfrm>
                      <a:off x="0" y="0"/>
                      <a:ext cx="6921500" cy="3699510"/>
                    </a:xfrm>
                    <a:prstGeom prst="rect">
                      <a:avLst/>
                    </a:prstGeom>
                    <a:ln w="12700">
                      <a:noFill/>
                    </a:ln>
                  </pic:spPr>
                </pic:pic>
              </a:graphicData>
            </a:graphic>
          </wp:anchor>
        </w:drawing>
      </w:r>
      <w:r w:rsidR="0039576E">
        <w:pict>
          <v:shape id="_x0000_s1043" type="#_x0000_t202" style="position:absolute;left:0;text-align:left;margin-left:-22.9pt;margin-top:321.55pt;width:545pt;height:.05pt;z-index:251711488;mso-position-horizontal-relative:text;mso-position-vertical-relative:text" stroked="f">
            <v:textbox style="mso-fit-shape-to-text:t" inset="0,0,0,0">
              <w:txbxContent>
                <w:p w14:paraId="5E696C84" w14:textId="77777777" w:rsidR="005977C8" w:rsidRPr="00707556" w:rsidRDefault="005977C8" w:rsidP="00707556">
                  <w:pPr>
                    <w:pStyle w:val="Caption"/>
                    <w:jc w:val="center"/>
                    <w:rPr>
                      <w:noProof/>
                      <w:color w:val="808080" w:themeColor="text1" w:themeTint="80"/>
                    </w:rPr>
                  </w:pPr>
                  <w:bookmarkStart w:id="49" w:name="_Toc243294735"/>
                  <w:r w:rsidRPr="00707556">
                    <w:rPr>
                      <w:color w:val="808080" w:themeColor="text1" w:themeTint="80"/>
                    </w:rPr>
                    <w:t xml:space="preserve">Figure </w:t>
                  </w:r>
                  <w:r w:rsidR="00320788" w:rsidRPr="00707556">
                    <w:rPr>
                      <w:color w:val="808080" w:themeColor="text1" w:themeTint="80"/>
                    </w:rPr>
                    <w:fldChar w:fldCharType="begin"/>
                  </w:r>
                  <w:r w:rsidRPr="00707556">
                    <w:rPr>
                      <w:color w:val="808080" w:themeColor="text1" w:themeTint="80"/>
                    </w:rPr>
                    <w:instrText xml:space="preserve"> SEQ Figure \* ARABIC </w:instrText>
                  </w:r>
                  <w:r w:rsidR="00320788" w:rsidRPr="00707556">
                    <w:rPr>
                      <w:color w:val="808080" w:themeColor="text1" w:themeTint="80"/>
                    </w:rPr>
                    <w:fldChar w:fldCharType="separate"/>
                  </w:r>
                  <w:r w:rsidR="000D26CE">
                    <w:rPr>
                      <w:noProof/>
                      <w:color w:val="808080" w:themeColor="text1" w:themeTint="80"/>
                    </w:rPr>
                    <w:t>11</w:t>
                  </w:r>
                  <w:r w:rsidR="00320788" w:rsidRPr="00707556">
                    <w:rPr>
                      <w:color w:val="808080" w:themeColor="text1" w:themeTint="80"/>
                    </w:rPr>
                    <w:fldChar w:fldCharType="end"/>
                  </w:r>
                  <w:r w:rsidRPr="00707556">
                    <w:rPr>
                      <w:color w:val="808080" w:themeColor="text1" w:themeTint="80"/>
                    </w:rPr>
                    <w:t>: Logs window prototype</w:t>
                  </w:r>
                  <w:bookmarkEnd w:id="49"/>
                </w:p>
              </w:txbxContent>
            </v:textbox>
            <w10:wrap type="topAndBottom"/>
          </v:shape>
        </w:pict>
      </w:r>
    </w:p>
    <w:p w14:paraId="52848168" w14:textId="77777777" w:rsidR="00627559" w:rsidRPr="00D91263" w:rsidRDefault="00627559">
      <w:pPr>
        <w:spacing w:after="0" w:line="240" w:lineRule="auto"/>
        <w:rPr>
          <w:color w:val="365F91"/>
          <w:sz w:val="28"/>
          <w:szCs w:val="28"/>
        </w:rPr>
      </w:pPr>
    </w:p>
    <w:p w14:paraId="406553D0" w14:textId="77777777" w:rsidR="00AB1ABE" w:rsidRPr="00D91263" w:rsidRDefault="00AB1ABE" w:rsidP="00AB1ABE">
      <w:pPr>
        <w:pStyle w:val="NoSpacing"/>
        <w:ind w:firstLine="0"/>
        <w:rPr>
          <w:b/>
          <w:color w:val="FF0000"/>
          <w:sz w:val="28"/>
        </w:rPr>
      </w:pPr>
    </w:p>
    <w:p w14:paraId="0A4D3506" w14:textId="77777777" w:rsidR="00AB1ABE" w:rsidRPr="00D91263" w:rsidRDefault="00AB1ABE" w:rsidP="00AB1ABE">
      <w:pPr>
        <w:pStyle w:val="NoSpacing"/>
        <w:ind w:firstLine="0"/>
      </w:pPr>
      <w:r w:rsidRPr="00D91263">
        <w:rPr>
          <w:b/>
          <w:color w:val="FF0000"/>
          <w:sz w:val="28"/>
        </w:rPr>
        <w:t>1</w:t>
      </w:r>
      <w:r w:rsidRPr="00D91263">
        <w:t xml:space="preserve">In this panel we display every log information produced by FDIR, by specifying date, time, id of message, concerned component, monitored value or action, and type of issue or type of action. If we don’t apply any filter on </w:t>
      </w:r>
      <w:proofErr w:type="gramStart"/>
      <w:r w:rsidRPr="00D91263">
        <w:t>its</w:t>
      </w:r>
      <w:proofErr w:type="gramEnd"/>
      <w:r w:rsidRPr="00D91263">
        <w:t>, that mean every information is accessible on this tab. We wanted to use a log system for this purpose, because this kind of tool is powerful and adapted to professional applications.</w:t>
      </w:r>
    </w:p>
    <w:p w14:paraId="4EF7CE37" w14:textId="77777777" w:rsidR="00AB1ABE" w:rsidRPr="00D91263" w:rsidRDefault="00AB1ABE" w:rsidP="00AB1ABE">
      <w:pPr>
        <w:pStyle w:val="NoSpacing"/>
        <w:ind w:firstLine="0"/>
        <w:rPr>
          <w:b/>
          <w:color w:val="FF0000"/>
          <w:sz w:val="28"/>
        </w:rPr>
      </w:pPr>
    </w:p>
    <w:p w14:paraId="13AF062D" w14:textId="77777777" w:rsidR="00AB1ABE" w:rsidRPr="00D91263" w:rsidRDefault="00AB1ABE" w:rsidP="00AB1ABE">
      <w:pPr>
        <w:pStyle w:val="NoSpacing"/>
        <w:ind w:firstLine="0"/>
      </w:pPr>
      <w:r w:rsidRPr="00D91263">
        <w:rPr>
          <w:b/>
          <w:color w:val="FF0000"/>
          <w:sz w:val="28"/>
        </w:rPr>
        <w:t>2</w:t>
      </w:r>
      <w:r w:rsidRPr="00D91263">
        <w:t>With this interface, user can sort displayed lines by date, time, type of information, and by name of message.</w:t>
      </w:r>
    </w:p>
    <w:p w14:paraId="3C8C98EE" w14:textId="77777777" w:rsidR="00AB1ABE" w:rsidRPr="00D91263" w:rsidRDefault="00AB1ABE" w:rsidP="00AB1ABE">
      <w:pPr>
        <w:pStyle w:val="NoSpacing"/>
        <w:ind w:firstLine="0"/>
        <w:rPr>
          <w:b/>
          <w:color w:val="FF0000"/>
          <w:sz w:val="28"/>
        </w:rPr>
      </w:pPr>
    </w:p>
    <w:p w14:paraId="78D3BF38" w14:textId="77777777" w:rsidR="00AB1ABE" w:rsidRPr="00D91263" w:rsidRDefault="00AB1ABE" w:rsidP="00AB1ABE">
      <w:pPr>
        <w:pStyle w:val="NoSpacing"/>
        <w:ind w:firstLine="0"/>
      </w:pPr>
      <w:r w:rsidRPr="00D91263">
        <w:rPr>
          <w:b/>
          <w:color w:val="FF0000"/>
          <w:sz w:val="28"/>
        </w:rPr>
        <w:t>3</w:t>
      </w:r>
      <w:r w:rsidRPr="00D91263">
        <w:t xml:space="preserve">User is able to do filter operations in margin of the systems/devices filter operated on the system displaying window. He can choose between information type to display (information, warning, error, fatal error), and if displayed information is concerned by FDIR </w:t>
      </w:r>
      <w:r w:rsidR="00232A55" w:rsidRPr="00D91263">
        <w:t>automatic</w:t>
      </w:r>
      <w:r w:rsidRPr="00D91263">
        <w:t xml:space="preserve"> intervention or human intervention. He can also make a filter by specifying dates of “start” and “end”. The button ‘Display all logs’ cancel the effect of systems/devices filters, and the button ‘Reset filters’ cancel the effect of other filters. A search allow user to perform a research through the log, for example if he types the string “panel solar”, only lines containing this string will appears on the first panel.</w:t>
      </w:r>
    </w:p>
    <w:p w14:paraId="6E5BC299" w14:textId="77777777" w:rsidR="00000707" w:rsidRPr="00D91263" w:rsidRDefault="00000707">
      <w:pPr>
        <w:spacing w:after="0" w:line="240" w:lineRule="auto"/>
        <w:rPr>
          <w:color w:val="365F91"/>
          <w:sz w:val="28"/>
          <w:szCs w:val="28"/>
        </w:rPr>
      </w:pPr>
      <w:r w:rsidRPr="00D91263">
        <w:rPr>
          <w:color w:val="365F91"/>
          <w:sz w:val="28"/>
          <w:szCs w:val="28"/>
        </w:rPr>
        <w:br w:type="page"/>
      </w:r>
    </w:p>
    <w:p w14:paraId="51456024" w14:textId="77777777" w:rsidR="00EE2184" w:rsidRPr="00D91263" w:rsidRDefault="00EE2184" w:rsidP="00052545">
      <w:pPr>
        <w:pStyle w:val="ListParagraph"/>
        <w:numPr>
          <w:ilvl w:val="2"/>
          <w:numId w:val="12"/>
        </w:numPr>
        <w:spacing w:after="0" w:line="240" w:lineRule="auto"/>
        <w:rPr>
          <w:rStyle w:val="BookTitle"/>
        </w:rPr>
      </w:pPr>
      <w:r w:rsidRPr="00D91263">
        <w:rPr>
          <w:rStyle w:val="BookTitle"/>
          <w:color w:val="4F81BD" w:themeColor="accent1"/>
        </w:rPr>
        <w:lastRenderedPageBreak/>
        <w:t xml:space="preserve">Screen 3: </w:t>
      </w:r>
      <w:r w:rsidRPr="00D91263">
        <w:rPr>
          <w:b/>
          <w:bCs/>
          <w:smallCaps/>
          <w:color w:val="4F81BD" w:themeColor="accent1"/>
          <w:spacing w:val="5"/>
        </w:rPr>
        <w:t>Backups management pop-up</w:t>
      </w:r>
    </w:p>
    <w:p w14:paraId="6D8628F5" w14:textId="77777777" w:rsidR="00D32036" w:rsidRPr="00D91263" w:rsidRDefault="00D32036">
      <w:pPr>
        <w:spacing w:after="0" w:line="240" w:lineRule="auto"/>
        <w:rPr>
          <w:color w:val="365F91"/>
          <w:sz w:val="28"/>
          <w:szCs w:val="28"/>
        </w:rPr>
      </w:pPr>
    </w:p>
    <w:p w14:paraId="4EDE1DB6" w14:textId="77777777" w:rsidR="001E5115" w:rsidRPr="00D91263" w:rsidRDefault="001E5115" w:rsidP="001E5115">
      <w:pPr>
        <w:spacing w:after="0" w:line="240" w:lineRule="auto"/>
      </w:pPr>
    </w:p>
    <w:p w14:paraId="3A26BFBC" w14:textId="77777777" w:rsidR="001E5115" w:rsidRPr="00D91263" w:rsidRDefault="001E5115" w:rsidP="001E5115">
      <w:pPr>
        <w:spacing w:after="0" w:line="240" w:lineRule="auto"/>
      </w:pPr>
    </w:p>
    <w:p w14:paraId="7B96695B" w14:textId="77777777" w:rsidR="001E5115" w:rsidRPr="00D91263" w:rsidRDefault="00EE2184" w:rsidP="001E5115">
      <w:pPr>
        <w:spacing w:after="0" w:line="240" w:lineRule="auto"/>
      </w:pPr>
      <w:r w:rsidRPr="00D91263">
        <w:rPr>
          <w:noProof/>
          <w:lang w:val="fr-FR" w:eastAsia="ko-KR"/>
        </w:rPr>
        <w:drawing>
          <wp:anchor distT="0" distB="0" distL="114300" distR="114300" simplePos="0" relativeHeight="251695104" behindDoc="0" locked="0" layoutInCell="1" allowOverlap="1" wp14:editId="5BE2E263">
            <wp:simplePos x="0" y="0"/>
            <wp:positionH relativeFrom="column">
              <wp:posOffset>3769995</wp:posOffset>
            </wp:positionH>
            <wp:positionV relativeFrom="paragraph">
              <wp:posOffset>92075</wp:posOffset>
            </wp:positionV>
            <wp:extent cx="2599055" cy="2698115"/>
            <wp:effectExtent l="190500" t="152400" r="163195" b="140335"/>
            <wp:wrapSquare wrapText="bothSides"/>
            <wp:docPr id="12" name="Picture 12" descr="D:\Documents\UTBM\MON CURSUS\GI05\KAIST\Projects\euroteam\Project 1\Part Final\Prototypes\screen2_Information_before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_beforeBackup.jpg"/>
                    <pic:cNvPicPr>
                      <a:picLocks noChangeAspect="1" noChangeArrowheads="1"/>
                    </pic:cNvPicPr>
                  </pic:nvPicPr>
                  <pic:blipFill rotWithShape="1">
                    <a:blip r:embed="rId50" cstate="print">
                      <a:extLst>
                        <a:ext uri="28A0092B-C50C-407e-A947-70E740481C1C">
                          <a14:useLocalDpi xmlns:a14="http://schemas.microsoft.com/office/drawing/2007/7/7/main" val="0"/>
                        </a:ext>
                      </a:extLst>
                    </a:blip>
                    <a:srcRect t="28127" r="44412"/>
                    <a:stretch/>
                  </pic:blipFill>
                  <pic:spPr bwMode="auto">
                    <a:xfrm>
                      <a:off x="0" y="0"/>
                      <a:ext cx="2599055" cy="2698115"/>
                    </a:xfrm>
                    <a:prstGeom prst="rect">
                      <a:avLst/>
                    </a:prstGeom>
                    <a:ln>
                      <a:noFill/>
                    </a:ln>
                    <a:effectLst>
                      <a:outerShdw blurRad="190500" algn="tl" rotWithShape="0">
                        <a:srgbClr xmlns:a14="http://schemas.microsoft.com/office/drawing/2007/7/7/main" val="000000" mc:Ignorable="">
                          <a:alpha val="70000"/>
                        </a:srgbClr>
                      </a:outerShdw>
                    </a:effectLst>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a:ext>
                    </a:extLst>
                  </pic:spPr>
                </pic:pic>
              </a:graphicData>
            </a:graphic>
          </wp:anchor>
        </w:drawing>
      </w:r>
    </w:p>
    <w:p w14:paraId="5454D4FF" w14:textId="77777777" w:rsidR="00EE2184" w:rsidRPr="00D91263" w:rsidRDefault="00EE2184" w:rsidP="00EE2184">
      <w:pPr>
        <w:pStyle w:val="NoSpacing"/>
      </w:pPr>
    </w:p>
    <w:p w14:paraId="557C2E1A" w14:textId="77777777" w:rsidR="00EE2184" w:rsidRPr="00D91263" w:rsidRDefault="00EE2184" w:rsidP="00EE2184">
      <w:pPr>
        <w:pStyle w:val="NoSpacing"/>
      </w:pPr>
    </w:p>
    <w:p w14:paraId="180171C4" w14:textId="77777777" w:rsidR="00EE2184" w:rsidRPr="00D91263" w:rsidRDefault="00EE2184" w:rsidP="00EE2184">
      <w:pPr>
        <w:pStyle w:val="NoSpacing"/>
      </w:pPr>
    </w:p>
    <w:p w14:paraId="0A762946" w14:textId="77777777" w:rsidR="001E5115" w:rsidRPr="00D91263" w:rsidRDefault="001E5115" w:rsidP="00EE2184">
      <w:pPr>
        <w:pStyle w:val="NoSpacing"/>
      </w:pPr>
      <w:r w:rsidRPr="00D91263">
        <w:t>When the action “Backup</w:t>
      </w:r>
      <w:r w:rsidR="002D42B2" w:rsidRPr="00D91263">
        <w:t>” is selected, a window appears</w:t>
      </w:r>
      <w:r w:rsidRPr="00D91263">
        <w:t xml:space="preserve"> allowing user to select a spare system. This pop-up then appears, informing the user of the expected duration of the operation, and allowing him to cancel the operation if this one is too long or for some other reason.</w:t>
      </w:r>
    </w:p>
    <w:p w14:paraId="721A1754" w14:textId="77777777" w:rsidR="001E5115" w:rsidRPr="00D91263" w:rsidRDefault="001E5115" w:rsidP="001E5115">
      <w:pPr>
        <w:spacing w:after="0" w:line="240" w:lineRule="auto"/>
      </w:pPr>
    </w:p>
    <w:p w14:paraId="6DFDD47E" w14:textId="77777777" w:rsidR="00EE2184" w:rsidRPr="00D91263" w:rsidRDefault="00EE2184" w:rsidP="001E5115"/>
    <w:p w14:paraId="3DCDE407" w14:textId="77777777" w:rsidR="00EE2184" w:rsidRPr="00D91263" w:rsidRDefault="00EE2184" w:rsidP="001E5115"/>
    <w:p w14:paraId="1EB1BCEF" w14:textId="77777777" w:rsidR="00EE2184" w:rsidRPr="00D91263" w:rsidRDefault="00EE2184" w:rsidP="001E5115"/>
    <w:p w14:paraId="23A9CEE1" w14:textId="77777777" w:rsidR="00EE2184" w:rsidRPr="00D91263" w:rsidRDefault="0039576E" w:rsidP="001E5115">
      <w:r>
        <w:pict>
          <v:shape id="_x0000_s1044" type="#_x0000_t202" style="position:absolute;margin-left:296.6pt;margin-top:2.8pt;width:204.25pt;height:21pt;z-index:251713536" stroked="f">
            <v:textbox style="mso-fit-shape-to-text:t" inset="0,0,0,0">
              <w:txbxContent>
                <w:p w14:paraId="58001FD2" w14:textId="77777777" w:rsidR="005977C8" w:rsidRPr="00EE2184" w:rsidRDefault="005977C8" w:rsidP="00EE2184">
                  <w:pPr>
                    <w:pStyle w:val="Caption"/>
                    <w:rPr>
                      <w:noProof/>
                      <w:color w:val="808080" w:themeColor="text1" w:themeTint="80"/>
                      <w:sz w:val="28"/>
                      <w:szCs w:val="28"/>
                    </w:rPr>
                  </w:pPr>
                  <w:bookmarkStart w:id="50" w:name="_Toc243294736"/>
                  <w:r w:rsidRPr="00EE2184">
                    <w:rPr>
                      <w:color w:val="808080" w:themeColor="text1" w:themeTint="80"/>
                    </w:rPr>
                    <w:t xml:space="preserve">Figure </w:t>
                  </w:r>
                  <w:r w:rsidR="00320788" w:rsidRPr="00EE2184">
                    <w:rPr>
                      <w:color w:val="808080" w:themeColor="text1" w:themeTint="80"/>
                    </w:rPr>
                    <w:fldChar w:fldCharType="begin"/>
                  </w:r>
                  <w:r w:rsidRPr="00EE2184">
                    <w:rPr>
                      <w:color w:val="808080" w:themeColor="text1" w:themeTint="80"/>
                    </w:rPr>
                    <w:instrText xml:space="preserve"> SEQ Figure \* ARABIC </w:instrText>
                  </w:r>
                  <w:r w:rsidR="00320788" w:rsidRPr="00EE2184">
                    <w:rPr>
                      <w:color w:val="808080" w:themeColor="text1" w:themeTint="80"/>
                    </w:rPr>
                    <w:fldChar w:fldCharType="separate"/>
                  </w:r>
                  <w:r w:rsidR="000D26CE">
                    <w:rPr>
                      <w:noProof/>
                      <w:color w:val="808080" w:themeColor="text1" w:themeTint="80"/>
                    </w:rPr>
                    <w:t>12</w:t>
                  </w:r>
                  <w:r w:rsidR="00320788" w:rsidRPr="00EE2184">
                    <w:rPr>
                      <w:color w:val="808080" w:themeColor="text1" w:themeTint="80"/>
                    </w:rPr>
                    <w:fldChar w:fldCharType="end"/>
                  </w:r>
                  <w:r w:rsidRPr="00EE2184">
                    <w:rPr>
                      <w:color w:val="808080" w:themeColor="text1" w:themeTint="80"/>
                    </w:rPr>
                    <w:t>: Backup management pop-up before backup</w:t>
                  </w:r>
                  <w:bookmarkEnd w:id="50"/>
                </w:p>
              </w:txbxContent>
            </v:textbox>
            <w10:wrap type="square"/>
          </v:shape>
        </w:pict>
      </w:r>
    </w:p>
    <w:p w14:paraId="44724E1A" w14:textId="77777777" w:rsidR="00EE2184" w:rsidRPr="00D91263" w:rsidRDefault="00EE2184" w:rsidP="001E5115"/>
    <w:p w14:paraId="702B1668" w14:textId="77777777" w:rsidR="00EE2184" w:rsidRPr="00D91263" w:rsidRDefault="00EE2184" w:rsidP="001E5115">
      <w:r w:rsidRPr="00D91263">
        <w:rPr>
          <w:noProof/>
          <w:lang w:val="fr-FR" w:eastAsia="ko-KR"/>
        </w:rPr>
        <w:drawing>
          <wp:anchor distT="0" distB="0" distL="114300" distR="114300" simplePos="0" relativeHeight="251694080" behindDoc="0" locked="0" layoutInCell="1" allowOverlap="1" wp14:editId="2A13D5DE">
            <wp:simplePos x="0" y="0"/>
            <wp:positionH relativeFrom="column">
              <wp:posOffset>3769995</wp:posOffset>
            </wp:positionH>
            <wp:positionV relativeFrom="paragraph">
              <wp:posOffset>181610</wp:posOffset>
            </wp:positionV>
            <wp:extent cx="2597150" cy="2686685"/>
            <wp:effectExtent l="190500" t="152400" r="165100" b="132715"/>
            <wp:wrapSquare wrapText="bothSides"/>
            <wp:docPr id="13" name="Picture 13" descr="D:\Documents\UTBM\MON CURSUS\GI05\KAIST\Projects\euroteam\Project 1\Part Final\Prototypes\screen2_Information_during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2_Information_duringBackup.jpg"/>
                    <pic:cNvPicPr>
                      <a:picLocks noChangeAspect="1" noChangeArrowheads="1"/>
                    </pic:cNvPicPr>
                  </pic:nvPicPr>
                  <pic:blipFill rotWithShape="1">
                    <a:blip r:embed="rId51" cstate="print">
                      <a:extLst>
                        <a:ext uri="28A0092B-C50C-407e-A947-70E740481C1C">
                          <a14:useLocalDpi xmlns:a14="http://schemas.microsoft.com/office/drawing/2007/7/7/main" val="0"/>
                        </a:ext>
                      </a:extLst>
                    </a:blip>
                    <a:srcRect t="28658" r="44634"/>
                    <a:stretch/>
                  </pic:blipFill>
                  <pic:spPr bwMode="auto">
                    <a:xfrm>
                      <a:off x="0" y="0"/>
                      <a:ext cx="2597150" cy="2686685"/>
                    </a:xfrm>
                    <a:prstGeom prst="rect">
                      <a:avLst/>
                    </a:prstGeom>
                    <a:ln>
                      <a:noFill/>
                    </a:ln>
                    <a:effectLst>
                      <a:outerShdw blurRad="190500" algn="tl" rotWithShape="0">
                        <a:srgbClr xmlns:a14="http://schemas.microsoft.com/office/drawing/2007/7/7/main" val="000000" mc:Ignorable="">
                          <a:alpha val="70000"/>
                        </a:srgbClr>
                      </a:outerShdw>
                    </a:effectLst>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a:ext>
                    </a:extLst>
                  </pic:spPr>
                </pic:pic>
              </a:graphicData>
            </a:graphic>
          </wp:anchor>
        </w:drawing>
      </w:r>
    </w:p>
    <w:p w14:paraId="40078140" w14:textId="77777777" w:rsidR="00EE2184" w:rsidRPr="00D91263" w:rsidRDefault="00EE2184" w:rsidP="00EE2184"/>
    <w:p w14:paraId="7AF65C9F" w14:textId="77777777" w:rsidR="00EE2184" w:rsidRPr="00D91263" w:rsidRDefault="00EE2184" w:rsidP="00EE2184">
      <w:pPr>
        <w:pStyle w:val="NoSpacing"/>
      </w:pPr>
    </w:p>
    <w:p w14:paraId="584C40F0" w14:textId="77777777" w:rsidR="001E5115" w:rsidRPr="00D91263" w:rsidRDefault="001E5115" w:rsidP="00EE2184">
      <w:pPr>
        <w:pStyle w:val="NoSpacing"/>
      </w:pPr>
      <w:r w:rsidRPr="00D91263">
        <w:t xml:space="preserve">During the backup operation, this pop-up is still displayed, informing user of the remaining the action’s achievement. User is allowed to cancel the operation for some reason, and then the </w:t>
      </w:r>
      <w:proofErr w:type="gramStart"/>
      <w:r w:rsidRPr="00D91263">
        <w:t>system recover</w:t>
      </w:r>
      <w:proofErr w:type="gramEnd"/>
      <w:r w:rsidRPr="00D91263">
        <w:t xml:space="preserve"> automatically the original configuration. </w:t>
      </w:r>
    </w:p>
    <w:p w14:paraId="006416BA" w14:textId="77777777" w:rsidR="001E5115" w:rsidRPr="00D91263" w:rsidRDefault="001E5115" w:rsidP="001E5115">
      <w:pPr>
        <w:spacing w:after="0" w:line="240" w:lineRule="auto"/>
        <w:rPr>
          <w:color w:val="365F91"/>
          <w:sz w:val="28"/>
          <w:szCs w:val="28"/>
          <w:lang w:eastAsia="ko-KR"/>
        </w:rPr>
      </w:pPr>
    </w:p>
    <w:p w14:paraId="1AC88163" w14:textId="77777777" w:rsidR="001E5115" w:rsidRPr="00D91263" w:rsidRDefault="0039576E">
      <w:pPr>
        <w:spacing w:after="0" w:line="240" w:lineRule="auto"/>
        <w:rPr>
          <w:color w:val="365F91"/>
          <w:sz w:val="28"/>
          <w:szCs w:val="28"/>
        </w:rPr>
      </w:pPr>
      <w:bookmarkStart w:id="51" w:name="_Toc243148216"/>
      <w:r>
        <w:pict>
          <v:shape id="_x0000_s1045" type="#_x0000_t202" style="position:absolute;margin-left:296.75pt;margin-top:75.2pt;width:204.1pt;height:21pt;z-index:251715584" stroked="f">
            <v:textbox style="mso-fit-shape-to-text:t" inset="0,0,0,0">
              <w:txbxContent>
                <w:p w14:paraId="614122E8" w14:textId="77777777" w:rsidR="005977C8" w:rsidRPr="00EE2184" w:rsidRDefault="005977C8" w:rsidP="00EE2184">
                  <w:pPr>
                    <w:pStyle w:val="Caption"/>
                    <w:rPr>
                      <w:noProof/>
                      <w:color w:val="808080" w:themeColor="text1" w:themeTint="80"/>
                    </w:rPr>
                  </w:pPr>
                  <w:bookmarkStart w:id="52" w:name="_Toc243294737"/>
                  <w:r w:rsidRPr="00EE2184">
                    <w:rPr>
                      <w:color w:val="808080" w:themeColor="text1" w:themeTint="80"/>
                    </w:rPr>
                    <w:t xml:space="preserve">Figure </w:t>
                  </w:r>
                  <w:r w:rsidR="00320788" w:rsidRPr="00EE2184">
                    <w:rPr>
                      <w:color w:val="808080" w:themeColor="text1" w:themeTint="80"/>
                    </w:rPr>
                    <w:fldChar w:fldCharType="begin"/>
                  </w:r>
                  <w:r w:rsidRPr="00EE2184">
                    <w:rPr>
                      <w:color w:val="808080" w:themeColor="text1" w:themeTint="80"/>
                    </w:rPr>
                    <w:instrText xml:space="preserve"> SEQ Figure \* ARABIC </w:instrText>
                  </w:r>
                  <w:r w:rsidR="00320788" w:rsidRPr="00EE2184">
                    <w:rPr>
                      <w:color w:val="808080" w:themeColor="text1" w:themeTint="80"/>
                    </w:rPr>
                    <w:fldChar w:fldCharType="separate"/>
                  </w:r>
                  <w:r w:rsidR="000D26CE">
                    <w:rPr>
                      <w:noProof/>
                      <w:color w:val="808080" w:themeColor="text1" w:themeTint="80"/>
                    </w:rPr>
                    <w:t>13</w:t>
                  </w:r>
                  <w:r w:rsidR="00320788" w:rsidRPr="00EE2184">
                    <w:rPr>
                      <w:color w:val="808080" w:themeColor="text1" w:themeTint="80"/>
                    </w:rPr>
                    <w:fldChar w:fldCharType="end"/>
                  </w:r>
                  <w:r w:rsidRPr="00EE2184">
                    <w:rPr>
                      <w:color w:val="808080" w:themeColor="text1" w:themeTint="80"/>
                    </w:rPr>
                    <w:t>: Backup management pop-up during backup</w:t>
                  </w:r>
                  <w:bookmarkEnd w:id="52"/>
                </w:p>
              </w:txbxContent>
            </v:textbox>
            <w10:wrap type="square"/>
          </v:shape>
        </w:pict>
      </w:r>
      <w:r w:rsidR="001E5115" w:rsidRPr="00D91263">
        <w:rPr>
          <w:color w:val="365F91"/>
          <w:sz w:val="28"/>
          <w:szCs w:val="28"/>
        </w:rPr>
        <w:br w:type="page"/>
      </w:r>
    </w:p>
    <w:p w14:paraId="19188611" w14:textId="77777777" w:rsidR="00B266DD" w:rsidRPr="00D91263" w:rsidRDefault="00B266DD" w:rsidP="00052545">
      <w:pPr>
        <w:pStyle w:val="ListParagraph"/>
        <w:numPr>
          <w:ilvl w:val="1"/>
          <w:numId w:val="12"/>
        </w:numPr>
        <w:outlineLvl w:val="1"/>
        <w:rPr>
          <w:color w:val="365F91"/>
          <w:sz w:val="28"/>
          <w:szCs w:val="28"/>
        </w:rPr>
      </w:pPr>
      <w:r w:rsidRPr="00D91263">
        <w:rPr>
          <w:color w:val="365F91"/>
          <w:sz w:val="28"/>
          <w:szCs w:val="28"/>
        </w:rPr>
        <w:lastRenderedPageBreak/>
        <w:t>Discussion on usability scenarios</w:t>
      </w:r>
      <w:bookmarkEnd w:id="51"/>
    </w:p>
    <w:p w14:paraId="5CDBE688" w14:textId="77777777" w:rsidR="006030DC" w:rsidRPr="00D91263" w:rsidRDefault="006030DC" w:rsidP="00350272">
      <w:pPr>
        <w:pStyle w:val="NoSpacing"/>
      </w:pPr>
    </w:p>
    <w:p w14:paraId="7B27DD9F" w14:textId="77777777" w:rsidR="00350272" w:rsidRPr="00D91263" w:rsidRDefault="00350272" w:rsidP="00350272">
      <w:pPr>
        <w:pStyle w:val="NoSpacing"/>
      </w:pPr>
      <w:r w:rsidRPr="00D91263">
        <w:t>The FDIR system is very important for the success of the mission. It provides information to the crew, can do a lot of specific actions on specific components of the spacecraft. Besides it has to be very reliable and efficient. In this purpose, we will describe some usability scenarios essential for a critical system like FDIR. We will use the general usability scenarios studied a couple of week</w:t>
      </w:r>
      <w:r w:rsidR="002E198B" w:rsidRPr="00D91263">
        <w:t>s</w:t>
      </w:r>
      <w:r w:rsidRPr="00D91263">
        <w:t xml:space="preserve"> ago, and find some more essential for this type of system.</w:t>
      </w:r>
    </w:p>
    <w:p w14:paraId="436E2462" w14:textId="77777777" w:rsidR="001336EE" w:rsidRPr="00D91263" w:rsidRDefault="001336EE" w:rsidP="00350272">
      <w:pPr>
        <w:pStyle w:val="NoSpacing"/>
      </w:pPr>
    </w:p>
    <w:p w14:paraId="73769499" w14:textId="77777777" w:rsidR="001336EE" w:rsidRPr="00D91263" w:rsidRDefault="00535AD0" w:rsidP="00052545">
      <w:pPr>
        <w:pStyle w:val="ListParagraph"/>
        <w:numPr>
          <w:ilvl w:val="2"/>
          <w:numId w:val="12"/>
        </w:numPr>
        <w:outlineLvl w:val="1"/>
        <w:rPr>
          <w:rStyle w:val="BookTitle"/>
        </w:rPr>
      </w:pPr>
      <w:r>
        <w:rPr>
          <w:rStyle w:val="BookTitle"/>
          <w:color w:val="4F81BD" w:themeColor="accent1"/>
        </w:rPr>
        <w:t>Scenario 24</w:t>
      </w:r>
    </w:p>
    <w:p w14:paraId="272F98FC" w14:textId="77777777" w:rsidR="00900D63" w:rsidRPr="00D91263" w:rsidRDefault="00350272" w:rsidP="00350272">
      <w:pPr>
        <w:pStyle w:val="NoSpacing"/>
      </w:pPr>
      <w:r w:rsidRPr="00D91263">
        <w:t>Besides</w:t>
      </w:r>
      <w:r w:rsidR="00730706" w:rsidRPr="00D91263">
        <w:t xml:space="preserve"> that</w:t>
      </w:r>
      <w:r w:rsidRPr="00D91263">
        <w:t xml:space="preserve"> the FDIR should provide views that have to be consistent from one view to another, in order to leverage the human knowledge (Scenario 13). User has to und</w:t>
      </w:r>
      <w:r w:rsidR="00730706" w:rsidRPr="00D91263">
        <w:t>erstand very quickly and</w:t>
      </w:r>
      <w:r w:rsidRPr="00D91263">
        <w:t xml:space="preserve"> doesn’t have to lose his marks. So with similar interfaces, it will not take much time to user to achieve it.</w:t>
      </w:r>
    </w:p>
    <w:p w14:paraId="680CC87F" w14:textId="77777777" w:rsidR="00900D63" w:rsidRPr="00D91263" w:rsidRDefault="00900D63" w:rsidP="00350272">
      <w:pPr>
        <w:pStyle w:val="NoSpacing"/>
      </w:pPr>
    </w:p>
    <w:p w14:paraId="4D749EE1" w14:textId="77777777" w:rsidR="00B706E8" w:rsidRDefault="00B706E8" w:rsidP="00B706E8">
      <w:pPr>
        <w:pStyle w:val="NoSpacing"/>
      </w:pPr>
      <w:r w:rsidRPr="00D91263">
        <w:t>This is the reason why we tried to harmonize the three views of the three FDIR screens. Every item is implicit and intuitive for user. He does not really need a training to understand the panels, actions or information</w:t>
      </w:r>
      <w:r>
        <w:t>.</w:t>
      </w:r>
    </w:p>
    <w:p w14:paraId="0E00096A" w14:textId="77777777" w:rsidR="00B706E8" w:rsidRDefault="00B706E8" w:rsidP="00B706E8">
      <w:pPr>
        <w:pStyle w:val="NoSpacing"/>
      </w:pPr>
    </w:p>
    <w:p w14:paraId="3275DBA9" w14:textId="77777777" w:rsidR="00B706E8" w:rsidRDefault="00B706E8" w:rsidP="00B706E8">
      <w:pPr>
        <w:pStyle w:val="NoSpacing"/>
      </w:pPr>
      <w:r>
        <w:t xml:space="preserve">In </w:t>
      </w:r>
      <w:r w:rsidRPr="00B706E8">
        <w:t xml:space="preserve">screen 1 </w:t>
      </w:r>
      <w:r w:rsidR="00F6355C">
        <w:t>(</w:t>
      </w:r>
      <w:r w:rsidR="00F6355C" w:rsidRPr="00F6355C">
        <w:rPr>
          <w:i/>
        </w:rPr>
        <w:t>System List screen</w:t>
      </w:r>
      <w:r w:rsidR="00F6355C">
        <w:t xml:space="preserve">) </w:t>
      </w:r>
      <w:r w:rsidRPr="00B706E8">
        <w:t>&amp; 2</w:t>
      </w:r>
      <w:r w:rsidR="00F6355C">
        <w:t xml:space="preserve"> </w:t>
      </w:r>
      <w:r w:rsidR="00F6355C" w:rsidRPr="005E5F3E">
        <w:t>(</w:t>
      </w:r>
      <w:r w:rsidR="00F6355C" w:rsidRPr="00F6355C">
        <w:rPr>
          <w:i/>
        </w:rPr>
        <w:t>Information system screen</w:t>
      </w:r>
      <w:r w:rsidR="00F6355C">
        <w:t>)</w:t>
      </w:r>
      <w:r w:rsidRPr="00B706E8">
        <w:t>, we can find out that we always have access to the same</w:t>
      </w:r>
      <w:r>
        <w:t xml:space="preserve"> type of</w:t>
      </w:r>
      <w:r w:rsidRPr="00B706E8">
        <w:t xml:space="preserve"> action</w:t>
      </w:r>
      <w:r>
        <w:t>s, as long as we are handling systems</w:t>
      </w:r>
      <w:r w:rsidRPr="00B706E8">
        <w:t>.</w:t>
      </w:r>
      <w:r>
        <w:t xml:space="preserve"> The difference is that on the first screen we apply the action on every selected systems, while, on the second screen, it is only applied on the current displayed system.</w:t>
      </w:r>
      <w:r w:rsidR="003B662D">
        <w:t xml:space="preserve"> </w:t>
      </w:r>
    </w:p>
    <w:p w14:paraId="6E78A60D" w14:textId="77777777" w:rsidR="00B706E8" w:rsidRDefault="00B706E8" w:rsidP="00350272">
      <w:pPr>
        <w:pStyle w:val="NoSpacing"/>
      </w:pPr>
    </w:p>
    <w:p w14:paraId="258741C0" w14:textId="77777777" w:rsidR="000F2294" w:rsidRDefault="000F2294" w:rsidP="00350272">
      <w:pPr>
        <w:pStyle w:val="NoSpacing"/>
      </w:pPr>
    </w:p>
    <w:p w14:paraId="50F23459" w14:textId="77777777" w:rsidR="00535AD0" w:rsidRPr="00D91263" w:rsidRDefault="00535AD0" w:rsidP="00535AD0">
      <w:pPr>
        <w:pStyle w:val="ListParagraph"/>
        <w:numPr>
          <w:ilvl w:val="2"/>
          <w:numId w:val="12"/>
        </w:numPr>
        <w:outlineLvl w:val="1"/>
        <w:rPr>
          <w:rStyle w:val="BookTitle"/>
        </w:rPr>
      </w:pPr>
      <w:r>
        <w:rPr>
          <w:rStyle w:val="BookTitle"/>
          <w:color w:val="4F81BD" w:themeColor="accent1"/>
        </w:rPr>
        <w:t xml:space="preserve">Scenario </w:t>
      </w:r>
      <w:r w:rsidR="00C641CB">
        <w:rPr>
          <w:rStyle w:val="BookTitle"/>
          <w:color w:val="4F81BD" w:themeColor="accent1"/>
        </w:rPr>
        <w:t>25</w:t>
      </w:r>
    </w:p>
    <w:p w14:paraId="76CF0CC0" w14:textId="77777777" w:rsidR="00C46209" w:rsidRDefault="00356961" w:rsidP="003D7000">
      <w:pPr>
        <w:pStyle w:val="NoSpacing"/>
      </w:pPr>
      <w:r>
        <w:t>According</w:t>
      </w:r>
      <w:r w:rsidR="003D7000" w:rsidRPr="003D7000">
        <w:t xml:space="preserve"> to this scenario, we decided to create real screen interactions. At an</w:t>
      </w:r>
      <w:r>
        <w:t xml:space="preserve">y moment, views are accessible and available. Besides, we never hide any information from user thanks to multiple screens </w:t>
      </w:r>
      <w:r w:rsidR="00A06BA1">
        <w:t xml:space="preserve">feature. </w:t>
      </w:r>
      <w:r w:rsidR="007215B4">
        <w:t>Moreover</w:t>
      </w:r>
      <w:r w:rsidR="00A06BA1">
        <w:t xml:space="preserve"> spreading the screens strengthen the real screen interaction and accessibility of the FDIR system.</w:t>
      </w:r>
    </w:p>
    <w:p w14:paraId="00291A77" w14:textId="77777777" w:rsidR="00C80274" w:rsidRDefault="00C80274" w:rsidP="003D7000">
      <w:pPr>
        <w:pStyle w:val="NoSpacing"/>
      </w:pPr>
    </w:p>
    <w:p w14:paraId="43E8EC52" w14:textId="77777777" w:rsidR="00F61E13" w:rsidRPr="003D7000" w:rsidRDefault="003B2C66" w:rsidP="003D7000">
      <w:pPr>
        <w:pStyle w:val="NoSpacing"/>
      </w:pPr>
      <w:r>
        <w:t xml:space="preserve">In </w:t>
      </w:r>
      <w:r w:rsidRPr="00B706E8">
        <w:t xml:space="preserve">screen 1 </w:t>
      </w:r>
      <w:r>
        <w:t>(</w:t>
      </w:r>
      <w:r w:rsidRPr="00F6355C">
        <w:rPr>
          <w:i/>
        </w:rPr>
        <w:t>System List screen</w:t>
      </w:r>
      <w:r>
        <w:t xml:space="preserve">) </w:t>
      </w:r>
      <w:r w:rsidRPr="00B706E8">
        <w:t>&amp; 2</w:t>
      </w:r>
      <w:r>
        <w:t xml:space="preserve"> </w:t>
      </w:r>
      <w:r w:rsidRPr="005E5F3E">
        <w:t>(</w:t>
      </w:r>
      <w:r w:rsidRPr="00F6355C">
        <w:rPr>
          <w:i/>
        </w:rPr>
        <w:t>Information system screen</w:t>
      </w:r>
      <w:r>
        <w:t>)</w:t>
      </w:r>
      <w:r w:rsidRPr="00B706E8">
        <w:t xml:space="preserve">, </w:t>
      </w:r>
      <w:r w:rsidR="00912996">
        <w:t>we allow user to do several actions that affect the others screen</w:t>
      </w:r>
      <w:r w:rsidR="007215B4">
        <w:t>s</w:t>
      </w:r>
      <w:r w:rsidR="00912996">
        <w:t xml:space="preserve">. For example, clicking in Logs button on screen 1 </w:t>
      </w:r>
      <w:r w:rsidR="00A01F34">
        <w:t xml:space="preserve">or 2 </w:t>
      </w:r>
      <w:r w:rsidR="00912996">
        <w:t xml:space="preserve">will instantly change the </w:t>
      </w:r>
      <w:r w:rsidR="007215B4">
        <w:t>view</w:t>
      </w:r>
      <w:r w:rsidR="00912996">
        <w:t xml:space="preserve"> of screen 3 (</w:t>
      </w:r>
      <w:r w:rsidR="00912996" w:rsidRPr="00912996">
        <w:rPr>
          <w:i/>
        </w:rPr>
        <w:t>Logs screen</w:t>
      </w:r>
      <w:r w:rsidR="00912996">
        <w:t xml:space="preserve">). </w:t>
      </w:r>
      <w:r w:rsidR="00A01F34">
        <w:t xml:space="preserve">Another example is the </w:t>
      </w:r>
      <w:r w:rsidR="00A01F34" w:rsidRPr="00A01F34">
        <w:rPr>
          <w:i/>
        </w:rPr>
        <w:t>dis</w:t>
      </w:r>
      <w:r w:rsidR="007215B4">
        <w:rPr>
          <w:i/>
        </w:rPr>
        <w:t>play information in current or n</w:t>
      </w:r>
      <w:r w:rsidR="00A01F34" w:rsidRPr="00A01F34">
        <w:rPr>
          <w:i/>
        </w:rPr>
        <w:t>ew view</w:t>
      </w:r>
      <w:r w:rsidR="00A01F34">
        <w:t xml:space="preserve"> buttons: pushing one of them will affect the second screen displaying several tabs about selected systems/devices on first screen. </w:t>
      </w:r>
      <w:r w:rsidR="00912996">
        <w:t>T</w:t>
      </w:r>
      <w:r w:rsidR="00884D87">
        <w:t>he</w:t>
      </w:r>
      <w:r w:rsidR="003D7000" w:rsidRPr="003D7000">
        <w:t xml:space="preserve"> s</w:t>
      </w:r>
      <w:r w:rsidR="00884D87">
        <w:t>ystem of tabs is never disabled</w:t>
      </w:r>
      <w:r w:rsidR="003D7000" w:rsidRPr="003D7000">
        <w:t xml:space="preserve"> in order to switch very quickly between views </w:t>
      </w:r>
      <w:r w:rsidR="00884D87">
        <w:t>at any time</w:t>
      </w:r>
      <w:r w:rsidR="003D7000" w:rsidRPr="003D7000">
        <w:t>.</w:t>
      </w:r>
      <w:r w:rsidR="00884D87">
        <w:t xml:space="preserve"> </w:t>
      </w:r>
      <w:r w:rsidR="00F6355C">
        <w:t>Tabs allow</w:t>
      </w:r>
      <w:r w:rsidR="00441BC5">
        <w:t xml:space="preserve"> system to display all the information without hiding anything. </w:t>
      </w:r>
    </w:p>
    <w:p w14:paraId="59BEDC42" w14:textId="77777777" w:rsidR="00B706E8" w:rsidRDefault="00B706E8" w:rsidP="00B706E8">
      <w:pPr>
        <w:pStyle w:val="NoSpacing"/>
        <w:ind w:firstLine="0"/>
      </w:pPr>
    </w:p>
    <w:p w14:paraId="0A14A95F" w14:textId="77777777" w:rsidR="00BB03A4" w:rsidRPr="00D91263" w:rsidRDefault="00BB03A4" w:rsidP="00B706E8">
      <w:pPr>
        <w:pStyle w:val="NoSpacing"/>
        <w:ind w:firstLine="0"/>
      </w:pPr>
    </w:p>
    <w:p w14:paraId="55B2495F" w14:textId="77777777" w:rsidR="001336EE" w:rsidRPr="00D91263" w:rsidRDefault="001336EE" w:rsidP="00535AD0">
      <w:pPr>
        <w:pStyle w:val="ListParagraph"/>
        <w:numPr>
          <w:ilvl w:val="2"/>
          <w:numId w:val="12"/>
        </w:numPr>
        <w:outlineLvl w:val="1"/>
        <w:rPr>
          <w:rStyle w:val="BookTitle"/>
        </w:rPr>
      </w:pPr>
      <w:r w:rsidRPr="00D91263">
        <w:rPr>
          <w:rStyle w:val="BookTitle"/>
          <w:color w:val="4F81BD" w:themeColor="accent1"/>
        </w:rPr>
        <w:t>Scenario 15</w:t>
      </w:r>
    </w:p>
    <w:p w14:paraId="33B5B3A1" w14:textId="77777777" w:rsidR="00900D63" w:rsidRPr="00D91263" w:rsidRDefault="00BC5625" w:rsidP="00350272">
      <w:pPr>
        <w:pStyle w:val="NoSpacing"/>
      </w:pPr>
      <w:r w:rsidRPr="00D91263">
        <w:t>Moreover</w:t>
      </w:r>
      <w:r w:rsidR="00350272" w:rsidRPr="00D91263">
        <w:t xml:space="preserve"> the system has to support concurrent activities (Scenario 15).</w:t>
      </w:r>
      <w:r w:rsidRPr="00D91263">
        <w:t xml:space="preserve"> The crew could test one device</w:t>
      </w:r>
      <w:r w:rsidR="00350272" w:rsidRPr="00D91263">
        <w:t xml:space="preserve"> and do another action, for example restart a second device, during the same time. The crew doesn’t have to wait that one action is </w:t>
      </w:r>
      <w:r w:rsidRPr="00D91263">
        <w:t>over to start another one. Besides this point</w:t>
      </w:r>
      <w:r w:rsidR="00350272" w:rsidRPr="00D91263">
        <w:t xml:space="preserve"> the ground control could do an action directly from </w:t>
      </w:r>
      <w:r w:rsidRPr="00D91263">
        <w:t>Earth</w:t>
      </w:r>
      <w:r w:rsidR="00B706E8">
        <w:t xml:space="preserve"> </w:t>
      </w:r>
      <w:r w:rsidRPr="00D91263">
        <w:t>while</w:t>
      </w:r>
      <w:r w:rsidR="00350272" w:rsidRPr="00D91263">
        <w:t xml:space="preserve"> another function is running. This case must not be a problem for the FDIR.</w:t>
      </w:r>
    </w:p>
    <w:p w14:paraId="5CB8F377" w14:textId="77777777" w:rsidR="00900D63" w:rsidRPr="00D91263" w:rsidRDefault="00900D63" w:rsidP="00350272">
      <w:pPr>
        <w:pStyle w:val="NoSpacing"/>
      </w:pPr>
    </w:p>
    <w:p w14:paraId="3E60FD1D" w14:textId="77777777" w:rsidR="00BC5625" w:rsidRPr="00D91263" w:rsidRDefault="00BC5625" w:rsidP="00350272">
      <w:pPr>
        <w:pStyle w:val="NoSpacing"/>
      </w:pPr>
      <w:r w:rsidRPr="00D91263">
        <w:t xml:space="preserve">Respecting this usability scenario, we decided to design three </w:t>
      </w:r>
      <w:r w:rsidR="00900D63" w:rsidRPr="00D91263">
        <w:t>different</w:t>
      </w:r>
      <w:r w:rsidRPr="00D91263">
        <w:t xml:space="preserve"> screens that can be used in the same time in order to do concurrent actions.</w:t>
      </w:r>
      <w:r w:rsidR="00EB5C69" w:rsidRPr="00D91263">
        <w:t xml:space="preserve"> Indeed, crew can restart a system in the screen 2 while selecting </w:t>
      </w:r>
      <w:r w:rsidR="00367FAB" w:rsidRPr="00D91263">
        <w:t>another o</w:t>
      </w:r>
      <w:r w:rsidR="00EB5C69" w:rsidRPr="00D91263">
        <w:t xml:space="preserve">n screen 1 and displaying logs of this selection on screen 3. Moreover, tab system on screen 2 is also </w:t>
      </w:r>
      <w:r w:rsidR="00EB5C69" w:rsidRPr="00D91263">
        <w:lastRenderedPageBreak/>
        <w:t xml:space="preserve">related to this scenario: allowing user to </w:t>
      </w:r>
      <w:r w:rsidR="009324EA" w:rsidRPr="00D91263">
        <w:t xml:space="preserve">easily switch the view </w:t>
      </w:r>
      <w:r w:rsidR="00EB5C69" w:rsidRPr="00D91263">
        <w:t xml:space="preserve">from </w:t>
      </w:r>
      <w:r w:rsidR="009324EA" w:rsidRPr="00D91263">
        <w:t>a</w:t>
      </w:r>
      <w:r w:rsidR="00EB5C69" w:rsidRPr="00D91263">
        <w:t xml:space="preserve"> system/device to another allows him to </w:t>
      </w:r>
      <w:r w:rsidR="009324EA" w:rsidRPr="00D91263">
        <w:t xml:space="preserve">do an action in a system (push the </w:t>
      </w:r>
      <w:r w:rsidR="009324EA" w:rsidRPr="00D91263">
        <w:rPr>
          <w:i/>
        </w:rPr>
        <w:t>Backup</w:t>
      </w:r>
      <w:r w:rsidR="009324EA" w:rsidRPr="00D91263">
        <w:t xml:space="preserve"> button) and another action in another system (push the </w:t>
      </w:r>
      <w:r w:rsidR="009324EA" w:rsidRPr="00D91263">
        <w:rPr>
          <w:i/>
        </w:rPr>
        <w:t>Shutdown</w:t>
      </w:r>
      <w:r w:rsidR="009324EA" w:rsidRPr="00D91263">
        <w:t xml:space="preserve"> button) a half of second after</w:t>
      </w:r>
      <w:r w:rsidR="00367FAB" w:rsidRPr="00D91263">
        <w:t xml:space="preserve"> just in switching of tab</w:t>
      </w:r>
      <w:r w:rsidR="00D941E6" w:rsidRPr="00D91263">
        <w:t>.</w:t>
      </w:r>
    </w:p>
    <w:p w14:paraId="29DB160E" w14:textId="77777777" w:rsidR="001336EE" w:rsidRDefault="001336EE" w:rsidP="005130CB">
      <w:pPr>
        <w:pStyle w:val="NoSpacing"/>
        <w:ind w:firstLine="0"/>
        <w:rPr>
          <w:color w:val="FF0000"/>
        </w:rPr>
      </w:pPr>
    </w:p>
    <w:p w14:paraId="54E9ECBA" w14:textId="77777777" w:rsidR="00252DC6" w:rsidRDefault="00252DC6">
      <w:pPr>
        <w:spacing w:after="0" w:line="240" w:lineRule="auto"/>
        <w:rPr>
          <w:rStyle w:val="BookTitle"/>
        </w:rPr>
      </w:pPr>
    </w:p>
    <w:p w14:paraId="2D2B8D03" w14:textId="77777777" w:rsidR="00AD50BC" w:rsidRPr="00D91263" w:rsidRDefault="003D7000" w:rsidP="00AD50BC">
      <w:pPr>
        <w:pStyle w:val="ListParagraph"/>
        <w:numPr>
          <w:ilvl w:val="2"/>
          <w:numId w:val="12"/>
        </w:numPr>
        <w:outlineLvl w:val="1"/>
        <w:rPr>
          <w:rStyle w:val="BookTitle"/>
        </w:rPr>
      </w:pPr>
      <w:r>
        <w:rPr>
          <w:rStyle w:val="BookTitle"/>
          <w:color w:val="4F81BD" w:themeColor="accent1"/>
        </w:rPr>
        <w:t>Scenario 16</w:t>
      </w:r>
    </w:p>
    <w:p w14:paraId="7ACD8613" w14:textId="77777777" w:rsidR="00535AD0" w:rsidRPr="003D7000" w:rsidRDefault="003D7000" w:rsidP="003D7000">
      <w:pPr>
        <w:pStyle w:val="NoSpacing"/>
      </w:pPr>
      <w:r w:rsidRPr="003D7000">
        <w:t>In order to be efficient and fast, the system should provide functions to navigate within a single view. That’s why we create the tree with the list of systems and all devices in one screen, to access every system in a fast way. Besides, we provide some filters in the log screen, in order to accelerate the research of the both actors.</w:t>
      </w:r>
    </w:p>
    <w:p w14:paraId="399D8CE0" w14:textId="77777777" w:rsidR="00535AD0" w:rsidRDefault="00535AD0" w:rsidP="00350272">
      <w:pPr>
        <w:pStyle w:val="NoSpacing"/>
        <w:rPr>
          <w:color w:val="FF0000"/>
        </w:rPr>
      </w:pPr>
    </w:p>
    <w:p w14:paraId="6C323E85" w14:textId="77777777" w:rsidR="00BB03A4" w:rsidRPr="00D91263" w:rsidRDefault="00BB03A4" w:rsidP="00350272">
      <w:pPr>
        <w:pStyle w:val="NoSpacing"/>
        <w:rPr>
          <w:color w:val="FF0000"/>
        </w:rPr>
      </w:pPr>
    </w:p>
    <w:p w14:paraId="5E9569A7" w14:textId="77777777" w:rsidR="001336EE" w:rsidRPr="00D91263" w:rsidRDefault="00535AD0" w:rsidP="00AD50BC">
      <w:pPr>
        <w:pStyle w:val="ListParagraph"/>
        <w:numPr>
          <w:ilvl w:val="2"/>
          <w:numId w:val="12"/>
        </w:numPr>
        <w:outlineLvl w:val="1"/>
        <w:rPr>
          <w:rStyle w:val="BookTitle"/>
        </w:rPr>
      </w:pPr>
      <w:r>
        <w:rPr>
          <w:rStyle w:val="BookTitle"/>
          <w:color w:val="4F81BD" w:themeColor="accent1"/>
        </w:rPr>
        <w:t>Scenario 26</w:t>
      </w:r>
    </w:p>
    <w:p w14:paraId="250316BE" w14:textId="77777777" w:rsidR="005E5F3E" w:rsidRDefault="00392481" w:rsidP="005E5F3E">
      <w:pPr>
        <w:pStyle w:val="NoSpacing"/>
      </w:pPr>
      <w:r w:rsidRPr="005E5F3E">
        <w:t xml:space="preserve">Our user interface is relating to this scenario thanks to the multiple </w:t>
      </w:r>
      <w:r w:rsidR="00B22516">
        <w:t xml:space="preserve">FDIR </w:t>
      </w:r>
      <w:r w:rsidRPr="005E5F3E">
        <w:t>screen</w:t>
      </w:r>
      <w:r w:rsidR="00B22516">
        <w:t>s</w:t>
      </w:r>
      <w:r w:rsidRPr="005E5F3E">
        <w:t xml:space="preserve">. </w:t>
      </w:r>
      <w:r w:rsidR="00B22516">
        <w:t xml:space="preserve">Indeed, FDIR system is providing </w:t>
      </w:r>
      <w:r w:rsidRPr="005E5F3E">
        <w:t>different viewpoints</w:t>
      </w:r>
      <w:r w:rsidR="00A54E51" w:rsidRPr="005E5F3E">
        <w:t xml:space="preserve"> and several ways</w:t>
      </w:r>
      <w:r w:rsidR="00B22516">
        <w:t xml:space="preserve"> in order to display </w:t>
      </w:r>
      <w:r w:rsidR="00D43861">
        <w:t>system</w:t>
      </w:r>
      <w:r w:rsidR="00B22516">
        <w:t xml:space="preserve"> information and give the user a better insight.</w:t>
      </w:r>
    </w:p>
    <w:p w14:paraId="028C4028" w14:textId="77777777" w:rsidR="005E5F3E" w:rsidRDefault="005E5F3E" w:rsidP="005E5F3E">
      <w:pPr>
        <w:pStyle w:val="NoSpacing"/>
      </w:pPr>
    </w:p>
    <w:p w14:paraId="5985FCCC" w14:textId="77777777" w:rsidR="00F97217" w:rsidRDefault="00A54E51" w:rsidP="005E5F3E">
      <w:pPr>
        <w:pStyle w:val="NoSpacing"/>
      </w:pPr>
      <w:r w:rsidRPr="005E5F3E">
        <w:t xml:space="preserve">Within the </w:t>
      </w:r>
      <w:r w:rsidR="00F97217" w:rsidRPr="005E5F3E">
        <w:t>screen 1 (System list</w:t>
      </w:r>
      <w:r w:rsidR="00F86F58" w:rsidRPr="005E5F3E">
        <w:t xml:space="preserve"> screen</w:t>
      </w:r>
      <w:r w:rsidR="00F97217" w:rsidRPr="005E5F3E">
        <w:t xml:space="preserve">), state and location (in the spacecraft) </w:t>
      </w:r>
      <w:r w:rsidR="00F86F58" w:rsidRPr="005E5F3E">
        <w:t xml:space="preserve">of a </w:t>
      </w:r>
      <w:r w:rsidR="00F97217" w:rsidRPr="005E5F3E">
        <w:t>system</w:t>
      </w:r>
      <w:r w:rsidR="00F86F58" w:rsidRPr="005E5F3E">
        <w:t>/device</w:t>
      </w:r>
      <w:r w:rsidR="00F97217" w:rsidRPr="005E5F3E">
        <w:t xml:space="preserve"> are displayed. W</w:t>
      </w:r>
      <w:r w:rsidR="00F86F58" w:rsidRPr="005E5F3E">
        <w:t>ithin the screen 2</w:t>
      </w:r>
      <w:r w:rsidR="00F97217" w:rsidRPr="005E5F3E">
        <w:t xml:space="preserve"> (Information system</w:t>
      </w:r>
      <w:r w:rsidR="00F86F58" w:rsidRPr="005E5F3E">
        <w:t xml:space="preserve"> screen</w:t>
      </w:r>
      <w:r w:rsidR="00F97217" w:rsidRPr="005E5F3E">
        <w:t xml:space="preserve">), monitoring values and </w:t>
      </w:r>
      <w:r w:rsidR="00F86F58" w:rsidRPr="005E5F3E">
        <w:t>statistics</w:t>
      </w:r>
      <w:r w:rsidR="00F97217" w:rsidRPr="005E5F3E">
        <w:t xml:space="preserve"> of </w:t>
      </w:r>
      <w:r w:rsidR="00F86F58" w:rsidRPr="005E5F3E">
        <w:t>this one are shown. Within the screen 3 (Logs screen), logs o</w:t>
      </w:r>
      <w:r w:rsidR="005E5F3E" w:rsidRPr="005E5F3E">
        <w:t>f this same system are available</w:t>
      </w:r>
      <w:r w:rsidR="00F86F58" w:rsidRPr="005E5F3E">
        <w:t>.</w:t>
      </w:r>
    </w:p>
    <w:p w14:paraId="043FF5C8" w14:textId="77777777" w:rsidR="005E5F3E" w:rsidRDefault="005E5F3E" w:rsidP="005E5F3E">
      <w:pPr>
        <w:pStyle w:val="NoSpacing"/>
      </w:pPr>
    </w:p>
    <w:p w14:paraId="24C4B1B4" w14:textId="77777777" w:rsidR="005E5F3E" w:rsidRPr="005E5F3E" w:rsidRDefault="00F32E86" w:rsidP="005E5F3E">
      <w:pPr>
        <w:pStyle w:val="NoSpacing"/>
      </w:pPr>
      <w:r>
        <w:t>To conclude</w:t>
      </w:r>
      <w:r w:rsidR="005E5F3E">
        <w:t xml:space="preserve"> we see that information concerning the same system/device </w:t>
      </w:r>
      <w:r>
        <w:t>is</w:t>
      </w:r>
      <w:r w:rsidR="005E5F3E">
        <w:t xml:space="preserve"> displayed in different ways (images, statistics, </w:t>
      </w:r>
      <w:proofErr w:type="gramStart"/>
      <w:r w:rsidR="005E5F3E">
        <w:t>texts</w:t>
      </w:r>
      <w:proofErr w:type="gramEnd"/>
      <w:r w:rsidR="005E5F3E">
        <w:t>) and different views (screen 1, 2 and 3).</w:t>
      </w:r>
    </w:p>
    <w:p w14:paraId="28E21B23" w14:textId="77777777" w:rsidR="00E90EE8" w:rsidRPr="00D91263" w:rsidRDefault="00E90EE8" w:rsidP="00F32E86">
      <w:pPr>
        <w:pStyle w:val="NoSpacing"/>
        <w:ind w:firstLine="0"/>
      </w:pPr>
    </w:p>
    <w:p w14:paraId="0537D1E7" w14:textId="77777777" w:rsidR="00BC2CEA" w:rsidRPr="00D91263" w:rsidRDefault="00BC2CEA" w:rsidP="00BC2CEA">
      <w:pPr>
        <w:pStyle w:val="NoSpacing"/>
      </w:pPr>
    </w:p>
    <w:p w14:paraId="497C49A2" w14:textId="77777777" w:rsidR="00BC2CEA" w:rsidRPr="00D91263" w:rsidRDefault="00BC2CEA" w:rsidP="00AD50BC">
      <w:pPr>
        <w:pStyle w:val="ListParagraph"/>
        <w:numPr>
          <w:ilvl w:val="2"/>
          <w:numId w:val="12"/>
        </w:numPr>
        <w:outlineLvl w:val="1"/>
        <w:rPr>
          <w:rStyle w:val="BookTitle"/>
        </w:rPr>
      </w:pPr>
      <w:r w:rsidRPr="00D91263">
        <w:rPr>
          <w:rStyle w:val="BookTitle"/>
          <w:color w:val="4F81BD" w:themeColor="accent1"/>
        </w:rPr>
        <w:t>Scenario 3</w:t>
      </w:r>
    </w:p>
    <w:p w14:paraId="4021A6F7" w14:textId="77777777" w:rsidR="00BC2CEA" w:rsidRPr="00D91263" w:rsidRDefault="00BC2CEA" w:rsidP="00060E4E">
      <w:pPr>
        <w:pStyle w:val="NoSpacing"/>
      </w:pPr>
      <w:r w:rsidRPr="00D91263">
        <w:t xml:space="preserve">First of all, the FDIR system must be able to </w:t>
      </w:r>
      <w:r w:rsidR="00060E4E" w:rsidRPr="00D91263">
        <w:t xml:space="preserve">allow user </w:t>
      </w:r>
      <w:r w:rsidRPr="00D91263">
        <w:t>cancel</w:t>
      </w:r>
      <w:r w:rsidR="00060E4E" w:rsidRPr="00D91263">
        <w:t>ing commands (Scenario 3). Crew</w:t>
      </w:r>
      <w:r w:rsidRPr="00D91263">
        <w:t xml:space="preserve"> could have mistaken one command to another</w:t>
      </w:r>
      <w:r w:rsidR="00060E4E" w:rsidRPr="00D91263">
        <w:t xml:space="preserve"> for example</w:t>
      </w:r>
      <w:r w:rsidRPr="00D91263">
        <w:t>, especially duri</w:t>
      </w:r>
      <w:r w:rsidR="00060E4E" w:rsidRPr="00D91263">
        <w:t>ng the launch of the spacecraft where pressure is high</w:t>
      </w:r>
      <w:r w:rsidRPr="00D91263">
        <w:t xml:space="preserve"> and mov</w:t>
      </w:r>
      <w:r w:rsidR="00060E4E" w:rsidRPr="00D91263">
        <w:t>ements very hard to control</w:t>
      </w:r>
      <w:r w:rsidRPr="00D91263">
        <w:t>.</w:t>
      </w:r>
      <w:r w:rsidR="00544469" w:rsidRPr="00D91263">
        <w:t xml:space="preserve"> Let us take another example: if the crew decide to </w:t>
      </w:r>
      <w:proofErr w:type="spellStart"/>
      <w:r w:rsidR="00544469" w:rsidRPr="00D91263">
        <w:t>backup</w:t>
      </w:r>
      <w:proofErr w:type="spellEnd"/>
      <w:r w:rsidR="00544469" w:rsidRPr="00D91263">
        <w:t xml:space="preserve"> a system but received a notice a couple of second after saying that this same system is crashing, he would like to interrupt the backup to restart it. In this case, a cancel button is needed.</w:t>
      </w:r>
    </w:p>
    <w:p w14:paraId="660F26C6" w14:textId="77777777" w:rsidR="00544469" w:rsidRPr="00D91263" w:rsidRDefault="00544469" w:rsidP="00060E4E">
      <w:pPr>
        <w:pStyle w:val="NoSpacing"/>
      </w:pPr>
    </w:p>
    <w:p w14:paraId="6E4F59FC" w14:textId="77777777" w:rsidR="00544469" w:rsidRPr="00D91263" w:rsidRDefault="00544469" w:rsidP="00060E4E">
      <w:pPr>
        <w:pStyle w:val="NoSpacing"/>
      </w:pPr>
      <w:r w:rsidRPr="00D91263">
        <w:t xml:space="preserve">We expected these kinds of cases putting a </w:t>
      </w:r>
      <w:r w:rsidRPr="00D91263">
        <w:rPr>
          <w:i/>
        </w:rPr>
        <w:t>Cancel</w:t>
      </w:r>
      <w:r w:rsidRPr="00D91263">
        <w:t xml:space="preserve"> button while action is processing. It is related to the </w:t>
      </w:r>
      <w:r w:rsidRPr="00D91263">
        <w:rPr>
          <w:color w:val="FF0000"/>
        </w:rPr>
        <w:t>Figure x</w:t>
      </w:r>
      <w:r w:rsidRPr="00D91263">
        <w:t>.</w:t>
      </w:r>
    </w:p>
    <w:p w14:paraId="753C1380" w14:textId="77777777" w:rsidR="00BC2CEA" w:rsidRDefault="00BC2CEA" w:rsidP="00350272">
      <w:pPr>
        <w:pStyle w:val="NoSpacing"/>
      </w:pPr>
    </w:p>
    <w:p w14:paraId="1CC5188D" w14:textId="77777777" w:rsidR="007F32F2" w:rsidRPr="00D91263" w:rsidRDefault="007F32F2" w:rsidP="00350272">
      <w:pPr>
        <w:pStyle w:val="NoSpacing"/>
      </w:pPr>
    </w:p>
    <w:p w14:paraId="504BA739" w14:textId="77777777" w:rsidR="001336EE" w:rsidRPr="00D91263" w:rsidRDefault="001336EE" w:rsidP="00AD50BC">
      <w:pPr>
        <w:pStyle w:val="ListParagraph"/>
        <w:numPr>
          <w:ilvl w:val="2"/>
          <w:numId w:val="12"/>
        </w:numPr>
        <w:outlineLvl w:val="1"/>
        <w:rPr>
          <w:rStyle w:val="BookTitle"/>
        </w:rPr>
      </w:pPr>
      <w:r w:rsidRPr="00D91263">
        <w:rPr>
          <w:rStyle w:val="BookTitle"/>
          <w:color w:val="4F81BD" w:themeColor="accent1"/>
        </w:rPr>
        <w:t>Scenario 19</w:t>
      </w:r>
    </w:p>
    <w:p w14:paraId="015B12EC" w14:textId="77777777" w:rsidR="00350272" w:rsidRPr="00D91263" w:rsidRDefault="00350272" w:rsidP="00350272">
      <w:pPr>
        <w:pStyle w:val="NoSpacing"/>
      </w:pPr>
      <w:r w:rsidRPr="00D91263">
        <w:t xml:space="preserve">Finally, the system could display the expected duration of any action before the user launches it (Scenario 19). </w:t>
      </w:r>
      <w:r w:rsidR="00DB51B4" w:rsidRPr="00D91263">
        <w:t>It</w:t>
      </w:r>
      <w:r w:rsidRPr="00D91263">
        <w:t xml:space="preserve"> could be </w:t>
      </w:r>
      <w:r w:rsidR="00DB51B4" w:rsidRPr="00D91263">
        <w:t>really</w:t>
      </w:r>
      <w:r w:rsidRPr="00D91263">
        <w:t xml:space="preserve"> useful</w:t>
      </w:r>
      <w:r w:rsidR="00DB51B4" w:rsidRPr="00D91263">
        <w:t xml:space="preserve"> for user in order to estimate the time he need to do several action or to help him to decide for priorities or fastness</w:t>
      </w:r>
      <w:r w:rsidRPr="00D91263">
        <w:t>.</w:t>
      </w:r>
    </w:p>
    <w:p w14:paraId="1DF199B7" w14:textId="77777777" w:rsidR="00ED4AE4" w:rsidRPr="00D91263" w:rsidRDefault="00ED4AE4" w:rsidP="00350272">
      <w:pPr>
        <w:pStyle w:val="NoSpacing"/>
      </w:pPr>
    </w:p>
    <w:p w14:paraId="58A2BAE0" w14:textId="77777777" w:rsidR="00ED4AE4" w:rsidRPr="00D91263" w:rsidRDefault="00ED4AE4" w:rsidP="00350272">
      <w:pPr>
        <w:pStyle w:val="NoSpacing"/>
      </w:pPr>
      <w:r w:rsidRPr="00D91263">
        <w:t>Moreover, FDIR system also display the remaining duration of an action when this one is already started. This can really help crew or ground control estimating the next actions.</w:t>
      </w:r>
    </w:p>
    <w:p w14:paraId="75E80DF5" w14:textId="77777777" w:rsidR="00B266DD" w:rsidRPr="00D91263" w:rsidRDefault="00B266DD" w:rsidP="005E29BD">
      <w:pPr>
        <w:pStyle w:val="NoSpacing"/>
      </w:pPr>
    </w:p>
    <w:p w14:paraId="626C6BC9" w14:textId="77777777" w:rsidR="00B266DD" w:rsidRPr="00D91263" w:rsidRDefault="00B266DD" w:rsidP="005E29BD">
      <w:pPr>
        <w:pStyle w:val="NoSpacing"/>
      </w:pPr>
    </w:p>
    <w:p w14:paraId="746FDA8E" w14:textId="77777777" w:rsidR="005A3ED6" w:rsidRPr="00D91263" w:rsidRDefault="005A3ED6">
      <w:pPr>
        <w:spacing w:after="0" w:line="240" w:lineRule="auto"/>
        <w:rPr>
          <w:b/>
          <w:color w:val="1F497D" w:themeColor="text2"/>
          <w:sz w:val="48"/>
        </w:rPr>
      </w:pPr>
      <w:bookmarkStart w:id="53" w:name="_Toc242705882"/>
      <w:r w:rsidRPr="00D91263">
        <w:rPr>
          <w:b/>
          <w:color w:val="1F497D" w:themeColor="text2"/>
          <w:sz w:val="48"/>
        </w:rPr>
        <w:br w:type="page"/>
      </w:r>
    </w:p>
    <w:p w14:paraId="02205FF1" w14:textId="77777777" w:rsidR="00941E69" w:rsidRPr="00D91263" w:rsidRDefault="00941E69" w:rsidP="00A06F1E">
      <w:pPr>
        <w:pStyle w:val="NoSpacing"/>
        <w:jc w:val="center"/>
        <w:outlineLvl w:val="0"/>
        <w:rPr>
          <w:b/>
          <w:color w:val="1F497D" w:themeColor="text2"/>
          <w:sz w:val="48"/>
        </w:rPr>
      </w:pPr>
      <w:bookmarkStart w:id="54" w:name="_Toc243148217"/>
      <w:r w:rsidRPr="00D91263">
        <w:rPr>
          <w:b/>
          <w:color w:val="1F497D" w:themeColor="text2"/>
          <w:sz w:val="48"/>
        </w:rPr>
        <w:lastRenderedPageBreak/>
        <w:t>Conclusion</w:t>
      </w:r>
      <w:bookmarkEnd w:id="54"/>
    </w:p>
    <w:p w14:paraId="2F0D58AC" w14:textId="77777777" w:rsidR="00941E69" w:rsidRPr="00D91263" w:rsidRDefault="00941E69" w:rsidP="005E29BD">
      <w:pPr>
        <w:pStyle w:val="NoSpacing"/>
      </w:pPr>
    </w:p>
    <w:p w14:paraId="2E0F9A33" w14:textId="77777777" w:rsidR="002D49DC" w:rsidRPr="00D91263" w:rsidRDefault="00941E69" w:rsidP="002D49DC">
      <w:pPr>
        <w:ind w:firstLine="708"/>
        <w:jc w:val="both"/>
      </w:pPr>
      <w:r w:rsidRPr="00D91263">
        <w:tab/>
      </w:r>
    </w:p>
    <w:p w14:paraId="279B6D99" w14:textId="77777777" w:rsidR="002D49DC" w:rsidRPr="00D91263" w:rsidRDefault="002D49DC" w:rsidP="002D49DC">
      <w:pPr>
        <w:pStyle w:val="NoSpacing"/>
      </w:pPr>
      <w:r w:rsidRPr="00D91263">
        <w:t>The first project was very interesting. This project is based about an interesting topic we are not used to study every day: a spacecraft.  After the careful reading of the subject we try to identify the needs of the clients, the problems of the actual system or the problems we will encounter during the design part.</w:t>
      </w:r>
    </w:p>
    <w:p w14:paraId="10C83C9C" w14:textId="77777777" w:rsidR="002D49DC" w:rsidRPr="00D91263" w:rsidRDefault="002D49DC" w:rsidP="002D49DC">
      <w:pPr>
        <w:pStyle w:val="NoSpacing"/>
      </w:pPr>
    </w:p>
    <w:p w14:paraId="6CC9DEB9" w14:textId="77777777" w:rsidR="002D49DC" w:rsidRDefault="002D49DC" w:rsidP="002D49DC">
      <w:pPr>
        <w:pStyle w:val="NoSpacing"/>
      </w:pPr>
      <w:r w:rsidRPr="00D91263">
        <w:t>In this purpose, we learned how to represent problems using a new type of diagram: the problems frames. These diagrams will be useful for the second project, the design of the FDIR system. Besides we use the UML to represent the functional requirements of the system, by describing them by using use case diagram.</w:t>
      </w:r>
    </w:p>
    <w:p w14:paraId="177245F0" w14:textId="77777777" w:rsidR="00B665D2" w:rsidRPr="00D91263" w:rsidRDefault="00B665D2" w:rsidP="002D49DC">
      <w:pPr>
        <w:pStyle w:val="NoSpacing"/>
      </w:pPr>
    </w:p>
    <w:p w14:paraId="15F1BCDD" w14:textId="77777777" w:rsidR="00F12329" w:rsidRDefault="00B665D2" w:rsidP="00F12329">
      <w:pPr>
        <w:pStyle w:val="NoSpacing"/>
        <w:keepNext/>
      </w:pPr>
      <w:r w:rsidRPr="00D91263">
        <w:rPr>
          <w:noProof/>
          <w:lang w:val="fr-FR" w:eastAsia="ko-KR"/>
        </w:rPr>
        <w:drawing>
          <wp:inline distT="0" distB="0" distL="0" distR="0" wp14:editId="560080AF">
            <wp:extent cx="5265804" cy="2115879"/>
            <wp:effectExtent l="76200" t="38100" r="411096"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75E7385C" w14:textId="77777777" w:rsidR="002D49DC" w:rsidRPr="00F12329" w:rsidRDefault="00F12329" w:rsidP="00F12329">
      <w:pPr>
        <w:pStyle w:val="Caption"/>
        <w:jc w:val="center"/>
        <w:rPr>
          <w:color w:val="808080" w:themeColor="text1" w:themeTint="80"/>
        </w:rPr>
      </w:pPr>
      <w:r w:rsidRPr="00F12329">
        <w:rPr>
          <w:color w:val="808080" w:themeColor="text1" w:themeTint="80"/>
        </w:rPr>
        <w:t xml:space="preserve">Figure </w:t>
      </w:r>
      <w:r w:rsidR="00320788" w:rsidRPr="00F12329">
        <w:rPr>
          <w:color w:val="808080" w:themeColor="text1" w:themeTint="80"/>
        </w:rPr>
        <w:fldChar w:fldCharType="begin"/>
      </w:r>
      <w:r w:rsidRPr="00F12329">
        <w:rPr>
          <w:color w:val="808080" w:themeColor="text1" w:themeTint="80"/>
        </w:rPr>
        <w:instrText xml:space="preserve"> SEQ Figure \* ARABIC </w:instrText>
      </w:r>
      <w:r w:rsidR="00320788" w:rsidRPr="00F12329">
        <w:rPr>
          <w:color w:val="808080" w:themeColor="text1" w:themeTint="80"/>
        </w:rPr>
        <w:fldChar w:fldCharType="separate"/>
      </w:r>
      <w:r w:rsidR="000D26CE">
        <w:rPr>
          <w:noProof/>
          <w:color w:val="808080" w:themeColor="text1" w:themeTint="80"/>
        </w:rPr>
        <w:t>14</w:t>
      </w:r>
      <w:r w:rsidR="00320788" w:rsidRPr="00F12329">
        <w:rPr>
          <w:color w:val="808080" w:themeColor="text1" w:themeTint="80"/>
        </w:rPr>
        <w:fldChar w:fldCharType="end"/>
      </w:r>
      <w:r w:rsidRPr="00F12329">
        <w:rPr>
          <w:color w:val="808080" w:themeColor="text1" w:themeTint="80"/>
        </w:rPr>
        <w:t>: Comparison of UML and problem frames methods</w:t>
      </w:r>
    </w:p>
    <w:p w14:paraId="426A059A" w14:textId="77777777" w:rsidR="00F12329" w:rsidRDefault="00F12329" w:rsidP="002D49DC">
      <w:pPr>
        <w:pStyle w:val="NoSpacing"/>
      </w:pPr>
    </w:p>
    <w:p w14:paraId="7865B93D" w14:textId="77777777" w:rsidR="002D49DC" w:rsidRPr="00D91263" w:rsidRDefault="002D49DC" w:rsidP="002D49DC">
      <w:pPr>
        <w:pStyle w:val="NoSpacing"/>
      </w:pPr>
      <w:r w:rsidRPr="00D91263">
        <w:t xml:space="preserve">Moreover, we tried to identify </w:t>
      </w:r>
      <w:r w:rsidR="00DC4096" w:rsidRPr="00D91263">
        <w:t>non-functional</w:t>
      </w:r>
      <w:r w:rsidRPr="00D91263">
        <w:t xml:space="preserve"> requirements in a specific system like a spa</w:t>
      </w:r>
      <w:r w:rsidR="00DC4096" w:rsidRPr="00D91263">
        <w:t>cecraft. That’s why we find non-</w:t>
      </w:r>
      <w:r w:rsidRPr="00D91263">
        <w:t>functional needs in the paper of course, but we also think about additional requirements by ourselves. We improvised and put the most important we found.</w:t>
      </w:r>
    </w:p>
    <w:p w14:paraId="71804042" w14:textId="77777777" w:rsidR="002D49DC" w:rsidRPr="00D91263" w:rsidRDefault="002D49DC" w:rsidP="002D49DC">
      <w:pPr>
        <w:pStyle w:val="NoSpacing"/>
      </w:pPr>
    </w:p>
    <w:p w14:paraId="602E21C8" w14:textId="77777777" w:rsidR="002D49DC" w:rsidRPr="00D91263" w:rsidRDefault="002D49DC" w:rsidP="002D49DC">
      <w:pPr>
        <w:pStyle w:val="NoSpacing"/>
      </w:pPr>
      <w:r w:rsidRPr="00D91263">
        <w:t xml:space="preserve">Finally, we explain some usability scenarios essential for us in this kind of system. We based our scenarios according to the paper we read two weeks ago. After that, we drew some interfaces to represent our idea of this system, including our usability scenarios. </w:t>
      </w:r>
    </w:p>
    <w:p w14:paraId="64D2CE98" w14:textId="77777777" w:rsidR="00941E69" w:rsidRPr="00D91263" w:rsidRDefault="00941E69" w:rsidP="005E29BD">
      <w:pPr>
        <w:pStyle w:val="NoSpacing"/>
      </w:pPr>
      <w:r w:rsidRPr="00D91263">
        <w:br w:type="page"/>
      </w:r>
    </w:p>
    <w:p w14:paraId="064C8E5D" w14:textId="77777777" w:rsidR="009426B0" w:rsidRPr="00D91263" w:rsidRDefault="009426B0" w:rsidP="005E29BD">
      <w:pPr>
        <w:pStyle w:val="NoSpacing"/>
        <w:jc w:val="center"/>
        <w:outlineLvl w:val="0"/>
        <w:rPr>
          <w:b/>
          <w:color w:val="1F497D" w:themeColor="text2"/>
          <w:sz w:val="48"/>
        </w:rPr>
      </w:pPr>
      <w:bookmarkStart w:id="55" w:name="_Toc243148218"/>
      <w:r w:rsidRPr="00D91263">
        <w:rPr>
          <w:b/>
          <w:color w:val="1F497D" w:themeColor="text2"/>
          <w:sz w:val="48"/>
        </w:rPr>
        <w:lastRenderedPageBreak/>
        <w:t>References</w:t>
      </w:r>
      <w:bookmarkEnd w:id="53"/>
      <w:bookmarkEnd w:id="55"/>
    </w:p>
    <w:p w14:paraId="41FE43E7" w14:textId="77777777" w:rsidR="003660CA" w:rsidRPr="00D91263" w:rsidRDefault="003660CA" w:rsidP="005E29BD">
      <w:pPr>
        <w:pStyle w:val="NoSpacing"/>
      </w:pPr>
    </w:p>
    <w:p w14:paraId="527FBEA6" w14:textId="77777777" w:rsidR="003660CA" w:rsidRPr="00D91263" w:rsidRDefault="003660CA" w:rsidP="005E29BD">
      <w:pPr>
        <w:pStyle w:val="NoSpacing"/>
      </w:pPr>
    </w:p>
    <w:p w14:paraId="66407C9E" w14:textId="77777777" w:rsidR="00604BDF" w:rsidRDefault="00604BDF" w:rsidP="005A3ED6">
      <w:pPr>
        <w:pStyle w:val="ListParagraph"/>
        <w:pBdr>
          <w:bottom w:val="single" w:sz="4" w:space="1" w:color="A6A6A6" w:themeColor="background1" w:themeShade="A6"/>
        </w:pBdr>
        <w:ind w:left="0"/>
        <w:rPr>
          <w:b/>
          <w:color w:val="376092" w:themeColor="accent1" w:themeShade="BF"/>
          <w:sz w:val="28"/>
        </w:rPr>
      </w:pPr>
    </w:p>
    <w:p w14:paraId="09C1B5F5" w14:textId="77777777" w:rsidR="005A3ED6" w:rsidRPr="00D91263" w:rsidRDefault="005A3ED6" w:rsidP="005A3ED6">
      <w:pPr>
        <w:pStyle w:val="ListParagraph"/>
        <w:pBdr>
          <w:bottom w:val="single" w:sz="4" w:space="1" w:color="A6A6A6" w:themeColor="background1" w:themeShade="A6"/>
        </w:pBdr>
        <w:ind w:left="0"/>
        <w:rPr>
          <w:b/>
          <w:color w:val="376092" w:themeColor="accent1" w:themeShade="BF"/>
          <w:sz w:val="28"/>
        </w:rPr>
      </w:pPr>
      <w:r w:rsidRPr="00D91263">
        <w:rPr>
          <w:b/>
          <w:color w:val="376092" w:themeColor="accent1" w:themeShade="BF"/>
          <w:sz w:val="28"/>
        </w:rPr>
        <w:t>Web Sites</w:t>
      </w:r>
    </w:p>
    <w:p w14:paraId="676E2EB3" w14:textId="77777777" w:rsidR="005A3ED6" w:rsidRPr="00D91263" w:rsidRDefault="005A3ED6" w:rsidP="005A3ED6">
      <w:pPr>
        <w:pStyle w:val="ListParagraph"/>
        <w:ind w:left="426"/>
        <w:rPr>
          <w:b/>
          <w:color w:val="376092" w:themeColor="accent1" w:themeShade="BF"/>
        </w:rPr>
      </w:pPr>
    </w:p>
    <w:p w14:paraId="3F0748BF" w14:textId="25600078" w:rsidR="006D2218" w:rsidRDefault="0039576E" w:rsidP="001232F7">
      <w:pPr>
        <w:pStyle w:val="ListParagraph"/>
        <w:numPr>
          <w:ilvl w:val="0"/>
          <w:numId w:val="14"/>
        </w:numPr>
      </w:pPr>
      <w:hyperlink r:id="rId57" w:history="1">
        <w:r w:rsidR="006D2218" w:rsidRPr="00D91263">
          <w:rPr>
            <w:rStyle w:val="Hyperlink"/>
          </w:rPr>
          <w:t>http://www.bredemeyer.com/pdf_files/NonFunctReq.PDF</w:t>
        </w:r>
      </w:hyperlink>
      <w:r w:rsidR="006D2218" w:rsidRPr="00D91263">
        <w:t>,</w:t>
      </w:r>
      <w:r w:rsidR="001232F7">
        <w:t xml:space="preserve"> a</w:t>
      </w:r>
      <w:r w:rsidR="001232F7" w:rsidRPr="00D91263">
        <w:t>bout</w:t>
      </w:r>
      <w:r w:rsidR="006D2218" w:rsidRPr="00D91263">
        <w:t xml:space="preserve"> non-function</w:t>
      </w:r>
      <w:r w:rsidR="001232F7">
        <w:t>al</w:t>
      </w:r>
      <w:r w:rsidR="006D2218" w:rsidRPr="00D91263">
        <w:t xml:space="preserve"> requirements</w:t>
      </w:r>
    </w:p>
    <w:p w14:paraId="3FCDA653" w14:textId="2C0383D1" w:rsidR="001232F7" w:rsidRPr="00D91263" w:rsidRDefault="001232F7" w:rsidP="001232F7">
      <w:pPr>
        <w:pStyle w:val="ListParagraph"/>
        <w:numPr>
          <w:ilvl w:val="0"/>
          <w:numId w:val="14"/>
        </w:numPr>
      </w:pPr>
      <w:hyperlink r:id="rId58" w:history="1">
        <w:r w:rsidRPr="00C71BDC">
          <w:rPr>
            <w:rStyle w:val="Hyperlink"/>
          </w:rPr>
          <w:t>http://en.wikipedia.org/wiki/Problem_Frames_Approach</w:t>
        </w:r>
      </w:hyperlink>
      <w:r>
        <w:t>, about problem frames</w:t>
      </w:r>
    </w:p>
    <w:p w14:paraId="157EA5B9" w14:textId="77777777" w:rsidR="003660CA" w:rsidRPr="00D91263" w:rsidRDefault="003660CA" w:rsidP="005E29BD">
      <w:pPr>
        <w:pStyle w:val="NoSpacing"/>
      </w:pPr>
    </w:p>
    <w:p w14:paraId="13A6F5C6" w14:textId="77777777" w:rsidR="001021AC" w:rsidRPr="00D91263" w:rsidRDefault="001021AC" w:rsidP="005E29BD">
      <w:pPr>
        <w:pStyle w:val="NoSpacing"/>
      </w:pPr>
    </w:p>
    <w:p w14:paraId="072F6A86" w14:textId="77777777" w:rsidR="001021AC" w:rsidRPr="00D91263" w:rsidRDefault="001021AC" w:rsidP="005E29BD">
      <w:pPr>
        <w:pStyle w:val="NoSpacing"/>
      </w:pPr>
    </w:p>
    <w:p w14:paraId="411655FF" w14:textId="77777777" w:rsidR="003660CA" w:rsidRPr="00D91263" w:rsidRDefault="003660CA" w:rsidP="005A3ED6">
      <w:pPr>
        <w:pStyle w:val="ListParagraph"/>
        <w:pBdr>
          <w:bottom w:val="single" w:sz="4" w:space="1" w:color="A6A6A6" w:themeColor="background1" w:themeShade="A6"/>
        </w:pBdr>
        <w:ind w:left="0"/>
        <w:rPr>
          <w:b/>
          <w:color w:val="376092" w:themeColor="accent1" w:themeShade="BF"/>
          <w:sz w:val="28"/>
        </w:rPr>
      </w:pPr>
      <w:r w:rsidRPr="00D91263">
        <w:rPr>
          <w:b/>
          <w:color w:val="376092" w:themeColor="accent1" w:themeShade="BF"/>
          <w:sz w:val="28"/>
        </w:rPr>
        <w:t>Books</w:t>
      </w:r>
    </w:p>
    <w:p w14:paraId="10EDDDC6" w14:textId="77777777" w:rsidR="003660CA" w:rsidRPr="00D91263" w:rsidRDefault="003660CA" w:rsidP="005E29BD">
      <w:pPr>
        <w:pStyle w:val="NoSpacing"/>
      </w:pPr>
    </w:p>
    <w:p w14:paraId="1061A902" w14:textId="77777777" w:rsidR="00B316EF" w:rsidRPr="00D91263" w:rsidRDefault="000C4C9A" w:rsidP="000C4C9A">
      <w:pPr>
        <w:pStyle w:val="NoSpacing"/>
        <w:numPr>
          <w:ilvl w:val="0"/>
          <w:numId w:val="21"/>
        </w:numPr>
      </w:pPr>
      <w:r w:rsidRPr="00D91263">
        <w:t xml:space="preserve">[Eas98] </w:t>
      </w:r>
      <w:r w:rsidRPr="00D91263">
        <w:rPr>
          <w:b/>
          <w:bCs/>
        </w:rPr>
        <w:t>Steve Easterbrook, and et al</w:t>
      </w:r>
      <w:r w:rsidRPr="00D91263">
        <w:t xml:space="preserve">., </w:t>
      </w:r>
      <w:r w:rsidRPr="00D91263">
        <w:rPr>
          <w:i/>
          <w:iCs/>
        </w:rPr>
        <w:t>Experiences Using Lightweight Formal Methods for Requirements Modeling</w:t>
      </w:r>
      <w:r w:rsidRPr="00D91263">
        <w:t>” IEEE Transactions on Software Engineering, Vol. 24, No. 1, January 1998.</w:t>
      </w:r>
    </w:p>
    <w:p w14:paraId="0D9D6E6C" w14:textId="77777777" w:rsidR="000C4C9A" w:rsidRPr="00D91263" w:rsidRDefault="000C4C9A" w:rsidP="000C4C9A">
      <w:pPr>
        <w:pStyle w:val="NoSpacing"/>
        <w:ind w:left="720" w:firstLine="0"/>
      </w:pPr>
    </w:p>
    <w:p w14:paraId="6BA1DDA7" w14:textId="77777777" w:rsidR="000C4C9A" w:rsidRPr="00D91263" w:rsidRDefault="000C4C9A" w:rsidP="000C4C9A">
      <w:pPr>
        <w:pStyle w:val="NoSpacing"/>
        <w:numPr>
          <w:ilvl w:val="0"/>
          <w:numId w:val="21"/>
        </w:numPr>
      </w:pPr>
      <w:r w:rsidRPr="00D91263">
        <w:t xml:space="preserve"> [Jac05] </w:t>
      </w:r>
      <w:r w:rsidRPr="00D91263">
        <w:rPr>
          <w:b/>
          <w:bCs/>
        </w:rPr>
        <w:t>Michael Jackson</w:t>
      </w:r>
      <w:r w:rsidRPr="00D91263">
        <w:t xml:space="preserve">, </w:t>
      </w:r>
      <w:r w:rsidRPr="00D91263">
        <w:rPr>
          <w:i/>
          <w:iCs/>
        </w:rPr>
        <w:t>Problem frames and software engineering</w:t>
      </w:r>
      <w:r w:rsidRPr="00D91263">
        <w:t xml:space="preserve">, Information and Software Technology, Special Issue: 1st </w:t>
      </w:r>
      <w:proofErr w:type="spellStart"/>
      <w:r w:rsidRPr="00D91263">
        <w:t>Int</w:t>
      </w:r>
      <w:proofErr w:type="spellEnd"/>
      <w:r w:rsidRPr="00D91263">
        <w:t xml:space="preserve"> Workshop on Advances and Applications of Problem Frames, K. Cox, et al. </w:t>
      </w:r>
      <w:proofErr w:type="spellStart"/>
      <w:proofErr w:type="gramStart"/>
      <w:r w:rsidRPr="00D91263">
        <w:t>eds</w:t>
      </w:r>
      <w:proofErr w:type="spellEnd"/>
      <w:proofErr w:type="gramEnd"/>
      <w:r w:rsidRPr="00D91263">
        <w:t xml:space="preserve">, Vol. 47 No. 14, pp. 903-912, Nov. 2005. </w:t>
      </w:r>
    </w:p>
    <w:p w14:paraId="3BC14741" w14:textId="77777777" w:rsidR="00646E3F" w:rsidRPr="00D91263" w:rsidRDefault="00646E3F" w:rsidP="005E29BD">
      <w:pPr>
        <w:pStyle w:val="NoSpacing"/>
      </w:pPr>
    </w:p>
    <w:p w14:paraId="00D75E8F" w14:textId="77777777" w:rsidR="00646E3F" w:rsidRPr="00D91263" w:rsidRDefault="00646E3F" w:rsidP="005E29BD">
      <w:pPr>
        <w:pStyle w:val="NoSpacing"/>
      </w:pPr>
    </w:p>
    <w:p w14:paraId="61535489" w14:textId="77777777" w:rsidR="00AA513B" w:rsidRPr="00D91263" w:rsidRDefault="00AA513B" w:rsidP="005E29BD">
      <w:pPr>
        <w:pStyle w:val="NoSpacing"/>
      </w:pPr>
    </w:p>
    <w:p w14:paraId="54DEFBA3" w14:textId="77777777" w:rsidR="00F36AA0" w:rsidRPr="00D91263" w:rsidRDefault="00F36AA0">
      <w:pPr>
        <w:spacing w:after="0" w:line="240" w:lineRule="auto"/>
        <w:rPr>
          <w:b/>
          <w:color w:val="1F497D" w:themeColor="text2"/>
          <w:sz w:val="48"/>
        </w:rPr>
      </w:pPr>
      <w:r w:rsidRPr="00D91263">
        <w:rPr>
          <w:b/>
          <w:color w:val="1F497D" w:themeColor="text2"/>
          <w:sz w:val="48"/>
        </w:rPr>
        <w:br w:type="page"/>
      </w:r>
    </w:p>
    <w:p w14:paraId="096888CA" w14:textId="77777777" w:rsidR="00F36AA0" w:rsidRPr="00D91263" w:rsidRDefault="00F36AA0" w:rsidP="00F36AA0">
      <w:pPr>
        <w:pStyle w:val="NoSpacing"/>
        <w:jc w:val="center"/>
        <w:outlineLvl w:val="0"/>
        <w:rPr>
          <w:b/>
          <w:color w:val="1F497D" w:themeColor="text2"/>
          <w:sz w:val="48"/>
        </w:rPr>
      </w:pPr>
      <w:r w:rsidRPr="00D91263">
        <w:rPr>
          <w:b/>
          <w:color w:val="1F497D" w:themeColor="text2"/>
          <w:sz w:val="48"/>
        </w:rPr>
        <w:lastRenderedPageBreak/>
        <w:t>Annexes</w:t>
      </w:r>
    </w:p>
    <w:p w14:paraId="0A54686E" w14:textId="77777777" w:rsidR="007E7195" w:rsidRPr="00D91263" w:rsidRDefault="007E7195" w:rsidP="005E29BD">
      <w:pPr>
        <w:pStyle w:val="NoSpacing"/>
      </w:pPr>
    </w:p>
    <w:p w14:paraId="6336FC88" w14:textId="77777777" w:rsidR="007E7195" w:rsidRPr="00D91263" w:rsidRDefault="007E7195" w:rsidP="005E29BD">
      <w:pPr>
        <w:pStyle w:val="NoSpacing"/>
      </w:pPr>
    </w:p>
    <w:p w14:paraId="4F82CC91" w14:textId="77777777" w:rsidR="00F36AA0" w:rsidRPr="00D91263" w:rsidRDefault="00F36AA0" w:rsidP="005E29BD">
      <w:pPr>
        <w:pStyle w:val="NoSpacing"/>
      </w:pPr>
      <w:r w:rsidRPr="00D91263">
        <w:rPr>
          <w:noProof/>
          <w:lang w:val="fr-FR" w:eastAsia="ko-KR"/>
        </w:rPr>
        <w:drawing>
          <wp:anchor distT="0" distB="0" distL="114300" distR="114300" simplePos="0" relativeHeight="251701248" behindDoc="0" locked="0" layoutInCell="1" allowOverlap="1" wp14:editId="6C55AE03">
            <wp:simplePos x="0" y="0"/>
            <wp:positionH relativeFrom="column">
              <wp:posOffset>-281940</wp:posOffset>
            </wp:positionH>
            <wp:positionV relativeFrom="paragraph">
              <wp:posOffset>387350</wp:posOffset>
            </wp:positionV>
            <wp:extent cx="6812915" cy="5474970"/>
            <wp:effectExtent l="19050" t="19050" r="26035" b="11430"/>
            <wp:wrapTopAndBottom/>
            <wp:docPr id="2" name="Picture 2" descr="D:\Documents\UTBM\MON CURSUS\GI05\KAIST\Projects\euroteam\Project 1\Part Final\Prototypes\screen1_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1_Systems.jpg"/>
                    <pic:cNvPicPr>
                      <a:picLocks noChangeAspect="1" noChangeArrowheads="1"/>
                    </pic:cNvPicPr>
                  </pic:nvPicPr>
                  <pic:blipFill>
                    <a:blip r:embed="rId59">
                      <a:extLst>
                        <a:ext uri="28A0092B-C50C-407e-A947-70E740481C1C">
                          <a14:useLocalDpi xmlns:a14="http://schemas.microsoft.com/office/drawing/2007/7/7/main" val="0"/>
                        </a:ext>
                      </a:extLst>
                    </a:blip>
                    <a:srcRect/>
                    <a:stretch>
                      <a:fillRect/>
                    </a:stretch>
                  </pic:blipFill>
                  <pic:spPr bwMode="auto">
                    <a:xfrm>
                      <a:off x="0" y="0"/>
                      <a:ext cx="6812915" cy="547497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p w14:paraId="67EEA460" w14:textId="77777777" w:rsidR="00F36AA0" w:rsidRPr="00D91263" w:rsidRDefault="00F36AA0" w:rsidP="005E29BD">
      <w:pPr>
        <w:pStyle w:val="NoSpacing"/>
      </w:pPr>
    </w:p>
    <w:p w14:paraId="4924DE93" w14:textId="77777777" w:rsidR="00F36AA0" w:rsidRPr="00D91263" w:rsidRDefault="00F36AA0" w:rsidP="005E29BD">
      <w:pPr>
        <w:pStyle w:val="NoSpacing"/>
      </w:pPr>
    </w:p>
    <w:p w14:paraId="267B963B" w14:textId="77777777" w:rsidR="00F36AA0" w:rsidRPr="00D91263" w:rsidRDefault="00F36AA0" w:rsidP="005E29BD">
      <w:pPr>
        <w:pStyle w:val="NoSpacing"/>
      </w:pPr>
    </w:p>
    <w:p w14:paraId="6E3F0D54" w14:textId="77777777" w:rsidR="00F36AA0" w:rsidRPr="00D91263" w:rsidRDefault="00F36AA0" w:rsidP="005E29BD">
      <w:pPr>
        <w:pStyle w:val="NoSpacing"/>
      </w:pPr>
    </w:p>
    <w:p w14:paraId="03EF3CB1" w14:textId="77777777" w:rsidR="00F36AA0" w:rsidRPr="00D91263" w:rsidRDefault="00F36AA0">
      <w:pPr>
        <w:spacing w:after="0" w:line="240" w:lineRule="auto"/>
      </w:pPr>
      <w:r w:rsidRPr="00D91263">
        <w:br w:type="page"/>
      </w:r>
    </w:p>
    <w:p w14:paraId="0BF7F871" w14:textId="77777777" w:rsidR="00F36AA0" w:rsidRPr="00D91263" w:rsidRDefault="009E4E7D" w:rsidP="005E29BD">
      <w:pPr>
        <w:pStyle w:val="NoSpacing"/>
      </w:pPr>
      <w:r w:rsidRPr="00D91263">
        <w:rPr>
          <w:noProof/>
          <w:lang w:val="fr-FR" w:eastAsia="ko-KR"/>
        </w:rPr>
        <w:lastRenderedPageBreak/>
        <w:drawing>
          <wp:anchor distT="0" distB="0" distL="114300" distR="114300" simplePos="0" relativeHeight="251706368" behindDoc="1" locked="0" layoutInCell="1" allowOverlap="1" wp14:editId="2E018D45">
            <wp:simplePos x="0" y="0"/>
            <wp:positionH relativeFrom="column">
              <wp:posOffset>334645</wp:posOffset>
            </wp:positionH>
            <wp:positionV relativeFrom="paragraph">
              <wp:posOffset>4737735</wp:posOffset>
            </wp:positionV>
            <wp:extent cx="5588635" cy="4483735"/>
            <wp:effectExtent l="19050" t="19050" r="12065" b="12065"/>
            <wp:wrapTopAndBottom/>
            <wp:docPr id="9" name="Picture 9" descr="D:\Documents\UTBM\MON CURSUS\GI05\KAIST\Projects\euroteam\Project 1\Part Final\Prototypes\screen3_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Prototypes\screen3_Logs.jpg"/>
                    <pic:cNvPicPr>
                      <a:picLocks noChangeAspect="1" noChangeArrowheads="1"/>
                    </pic:cNvPicPr>
                  </pic:nvPicPr>
                  <pic:blipFill>
                    <a:blip r:embed="rId60">
                      <a:extLst>
                        <a:ext uri="28A0092B-C50C-407e-A947-70E740481C1C">
                          <a14:useLocalDpi xmlns:a14="http://schemas.microsoft.com/office/drawing/2007/7/7/main" val="0"/>
                        </a:ext>
                      </a:extLst>
                    </a:blip>
                    <a:srcRect/>
                    <a:stretch>
                      <a:fillRect/>
                    </a:stretch>
                  </pic:blipFill>
                  <pic:spPr bwMode="auto">
                    <a:xfrm>
                      <a:off x="0" y="0"/>
                      <a:ext cx="5588635" cy="4483735"/>
                    </a:xfrm>
                    <a:prstGeom prst="rect">
                      <a:avLst/>
                    </a:prstGeom>
                    <a:noFill/>
                    <a:ln w="12700">
                      <a:solidFill>
                        <a:schemeClr val="tx1">
                          <a:lumMod val="50000"/>
                          <a:lumOff val="50000"/>
                        </a:schemeClr>
                      </a:solid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F36AA0" w:rsidRPr="00D91263">
        <w:rPr>
          <w:noProof/>
          <w:lang w:val="fr-FR" w:eastAsia="ko-KR"/>
        </w:rPr>
        <w:drawing>
          <wp:anchor distT="0" distB="0" distL="114300" distR="114300" simplePos="0" relativeHeight="251703296" behindDoc="0" locked="0" layoutInCell="1" allowOverlap="1" wp14:editId="0C95645D">
            <wp:simplePos x="0" y="0"/>
            <wp:positionH relativeFrom="column">
              <wp:posOffset>304800</wp:posOffset>
            </wp:positionH>
            <wp:positionV relativeFrom="paragraph">
              <wp:posOffset>70485</wp:posOffset>
            </wp:positionV>
            <wp:extent cx="5647055" cy="4513580"/>
            <wp:effectExtent l="19050" t="19050" r="10795" b="20320"/>
            <wp:wrapTopAndBottom/>
            <wp:docPr id="3" name="Picture 3" descr="D:\Documents\UTBM\MON CURSUS\GI05\KAIST\Projects\euroteam\Project 1\Part Final\Prototypes\screen2_Inform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s.jpg"/>
                    <pic:cNvPicPr>
                      <a:picLocks noChangeAspect="1" noChangeArrowheads="1"/>
                    </pic:cNvPicPr>
                  </pic:nvPicPr>
                  <pic:blipFill>
                    <a:blip r:embed="rId61">
                      <a:extLst>
                        <a:ext uri="28A0092B-C50C-407e-A947-70E740481C1C">
                          <a14:useLocalDpi xmlns:a14="http://schemas.microsoft.com/office/drawing/2007/7/7/main" val="0"/>
                        </a:ext>
                      </a:extLst>
                    </a:blip>
                    <a:srcRect/>
                    <a:stretch>
                      <a:fillRect/>
                    </a:stretch>
                  </pic:blipFill>
                  <pic:spPr bwMode="auto">
                    <a:xfrm>
                      <a:off x="0" y="0"/>
                      <a:ext cx="5647055" cy="451358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sectPr w:rsidR="00F36AA0" w:rsidRPr="00D91263" w:rsidSect="00584031">
      <w:footerReference w:type="default" r:id="rId62"/>
      <w:pgSz w:w="11906" w:h="16838"/>
      <w:pgMar w:top="823" w:right="849" w:bottom="993" w:left="993" w:header="284" w:footer="0" w:gutter="0"/>
      <w:cols w:space="708"/>
      <w:titlePg/>
      <w:docGrid w:linePitch="360"/>
    </w:sectPr>
  </w:body>
</w:document>
</file>

<file path=word/endnotes.xml><?xml version="1.0" encoding="utf-8"?>
<w:end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endnote w:type="separator" w:id="-1">
    <w:p w14:paraId="7E1860D2" w14:textId="77777777" w:rsidR="0039576E" w:rsidRDefault="0039576E" w:rsidP="00E35D37">
      <w:pPr>
        <w:spacing w:after="0" w:line="240" w:lineRule="auto"/>
      </w:pPr>
      <w:r>
        <w:separator/>
      </w:r>
    </w:p>
    <w:p w14:paraId="08476622" w14:textId="77777777" w:rsidR="0039576E" w:rsidRDefault="0039576E"/>
  </w:endnote>
  <w:endnote w:type="continuationSeparator" w:id="0">
    <w:p w14:paraId="644235C6" w14:textId="77777777" w:rsidR="0039576E" w:rsidRDefault="0039576E" w:rsidP="00E35D37">
      <w:pPr>
        <w:spacing w:after="0" w:line="240" w:lineRule="auto"/>
      </w:pPr>
      <w:r>
        <w:continuationSeparator/>
      </w:r>
    </w:p>
    <w:p w14:paraId="5B15D4DB" w14:textId="77777777" w:rsidR="0039576E" w:rsidRDefault="003957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맑은 고딕">
    <w:panose1 w:val="00000000000000000000"/>
    <w:charset w:val="4D"/>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tbl>
    <w:tblPr>
      <w:tblW w:w="10173" w:type="dxa"/>
      <w:tblBorders>
        <w:top w:val="single" w:sz="4" w:space="0" w:color="auto"/>
      </w:tblBorders>
      <w:tblLook w:val="04A0" w:firstRow="1" w:lastRow="0" w:firstColumn="1" w:lastColumn="0" w:noHBand="0" w:noVBand="1"/>
    </w:tblPr>
    <w:tblGrid>
      <w:gridCol w:w="3085"/>
      <w:gridCol w:w="3827"/>
      <w:gridCol w:w="1701"/>
      <w:gridCol w:w="1560"/>
    </w:tblGrid>
    <w:tr w:rsidR="005977C8" w:rsidRPr="008E3C46" w14:paraId="558467F6" w14:textId="77777777">
      <w:trPr>
        <w:trHeight w:val="272"/>
      </w:trPr>
      <w:tc>
        <w:tcPr>
          <w:tcW w:w="3085" w:type="dxa"/>
          <w:tcBorders>
            <w:top w:val="single" w:sz="2" w:space="0" w:color="D9D9D9"/>
          </w:tcBorders>
        </w:tcPr>
        <w:p w14:paraId="5612756B" w14:textId="77777777" w:rsidR="005977C8" w:rsidRPr="008E3C46" w:rsidRDefault="005977C8" w:rsidP="00C65696">
          <w:pPr>
            <w:pStyle w:val="Footer"/>
            <w:rPr>
              <w:b/>
              <w:color w:val="595959"/>
            </w:rPr>
          </w:pPr>
          <w:proofErr w:type="spellStart"/>
          <w:r>
            <w:rPr>
              <w:b/>
              <w:color w:val="595959"/>
              <w:sz w:val="16"/>
            </w:rPr>
            <w:t>Ahvenniemi</w:t>
          </w:r>
          <w:proofErr w:type="spellEnd"/>
          <w:r>
            <w:rPr>
              <w:b/>
              <w:color w:val="595959"/>
              <w:sz w:val="16"/>
            </w:rPr>
            <w:t xml:space="preserve">, </w:t>
          </w:r>
          <w:proofErr w:type="spellStart"/>
          <w:r w:rsidRPr="008E3C46">
            <w:rPr>
              <w:b/>
              <w:color w:val="595959"/>
              <w:sz w:val="16"/>
            </w:rPr>
            <w:t>Alauzet</w:t>
          </w:r>
          <w:proofErr w:type="spellEnd"/>
          <w:r w:rsidRPr="008E3C46">
            <w:rPr>
              <w:b/>
              <w:color w:val="595959"/>
              <w:sz w:val="16"/>
            </w:rPr>
            <w:t xml:space="preserve">, Colin, </w:t>
          </w:r>
          <w:proofErr w:type="spellStart"/>
          <w:r w:rsidRPr="008E3C46">
            <w:rPr>
              <w:b/>
              <w:color w:val="595959"/>
              <w:sz w:val="16"/>
            </w:rPr>
            <w:t>Starck</w:t>
          </w:r>
          <w:proofErr w:type="spellEnd"/>
        </w:p>
      </w:tc>
      <w:tc>
        <w:tcPr>
          <w:tcW w:w="3827" w:type="dxa"/>
          <w:tcBorders>
            <w:top w:val="single" w:sz="2" w:space="0" w:color="D9D9D9"/>
          </w:tcBorders>
        </w:tcPr>
        <w:p w14:paraId="1D2F7EFD" w14:textId="77777777" w:rsidR="005977C8" w:rsidRPr="008E3C46" w:rsidRDefault="005977C8" w:rsidP="00C65696">
          <w:pPr>
            <w:pStyle w:val="Footer"/>
            <w:rPr>
              <w:color w:val="808080"/>
            </w:rPr>
          </w:pPr>
          <w:r w:rsidRPr="008E3C46">
            <w:rPr>
              <w:color w:val="808080"/>
              <w:sz w:val="16"/>
            </w:rPr>
            <w:t>CS</w:t>
          </w:r>
          <w:r>
            <w:rPr>
              <w:color w:val="808080"/>
              <w:sz w:val="16"/>
            </w:rPr>
            <w:t>554-Euro Team - Project 1</w:t>
          </w:r>
        </w:p>
      </w:tc>
      <w:tc>
        <w:tcPr>
          <w:tcW w:w="1701" w:type="dxa"/>
          <w:tcBorders>
            <w:top w:val="single" w:sz="2" w:space="0" w:color="D9D9D9"/>
          </w:tcBorders>
        </w:tcPr>
        <w:p w14:paraId="42275FB7" w14:textId="77777777" w:rsidR="005977C8" w:rsidRPr="008E3C46" w:rsidRDefault="005977C8" w:rsidP="008E3C46">
          <w:pPr>
            <w:pStyle w:val="Footer"/>
            <w:ind w:left="67"/>
            <w:rPr>
              <w:color w:val="808080"/>
              <w:sz w:val="16"/>
              <w:szCs w:val="16"/>
            </w:rPr>
          </w:pPr>
          <w:r>
            <w:rPr>
              <w:color w:val="808080"/>
              <w:sz w:val="16"/>
              <w:szCs w:val="16"/>
            </w:rPr>
            <w:t>October17</w:t>
          </w:r>
          <w:r w:rsidRPr="008E3C46">
            <w:rPr>
              <w:color w:val="808080"/>
              <w:sz w:val="16"/>
              <w:szCs w:val="16"/>
              <w:vertAlign w:val="superscript"/>
            </w:rPr>
            <w:t>th</w:t>
          </w:r>
          <w:r w:rsidRPr="008E3C46">
            <w:rPr>
              <w:color w:val="808080"/>
              <w:sz w:val="16"/>
              <w:szCs w:val="16"/>
            </w:rPr>
            <w:t>, 2009</w:t>
          </w:r>
        </w:p>
      </w:tc>
      <w:tc>
        <w:tcPr>
          <w:tcW w:w="1560" w:type="dxa"/>
          <w:tcBorders>
            <w:top w:val="single" w:sz="2" w:space="0" w:color="D9D9D9"/>
          </w:tcBorders>
        </w:tcPr>
        <w:p w14:paraId="7B8FC4F8" w14:textId="77777777" w:rsidR="005977C8" w:rsidRPr="008E3C46" w:rsidRDefault="00320788" w:rsidP="008E3C46">
          <w:pPr>
            <w:spacing w:after="0" w:line="240" w:lineRule="auto"/>
            <w:jc w:val="right"/>
            <w:rPr>
              <w:sz w:val="16"/>
              <w:szCs w:val="16"/>
            </w:rPr>
          </w:pPr>
          <w:r w:rsidRPr="008E3C46">
            <w:rPr>
              <w:b/>
              <w:color w:val="404040"/>
              <w:sz w:val="16"/>
              <w:szCs w:val="16"/>
            </w:rPr>
            <w:fldChar w:fldCharType="begin"/>
          </w:r>
          <w:r w:rsidR="005977C8" w:rsidRPr="008E3C46">
            <w:rPr>
              <w:b/>
              <w:color w:val="404040"/>
              <w:sz w:val="16"/>
              <w:szCs w:val="16"/>
            </w:rPr>
            <w:instrText xml:space="preserve"> PAGE </w:instrText>
          </w:r>
          <w:r w:rsidRPr="008E3C46">
            <w:rPr>
              <w:b/>
              <w:color w:val="404040"/>
              <w:sz w:val="16"/>
              <w:szCs w:val="16"/>
            </w:rPr>
            <w:fldChar w:fldCharType="separate"/>
          </w:r>
          <w:r w:rsidR="00604BDF">
            <w:rPr>
              <w:b/>
              <w:noProof/>
              <w:color w:val="404040"/>
              <w:sz w:val="16"/>
              <w:szCs w:val="16"/>
            </w:rPr>
            <w:t>7</w:t>
          </w:r>
          <w:r w:rsidRPr="008E3C46">
            <w:rPr>
              <w:b/>
              <w:color w:val="404040"/>
              <w:sz w:val="16"/>
              <w:szCs w:val="16"/>
            </w:rPr>
            <w:fldChar w:fldCharType="end"/>
          </w:r>
          <w:r w:rsidR="005977C8" w:rsidRPr="008E3C46">
            <w:rPr>
              <w:color w:val="808080"/>
              <w:sz w:val="16"/>
              <w:szCs w:val="16"/>
            </w:rPr>
            <w:t xml:space="preserve"> /</w:t>
          </w:r>
          <w:r w:rsidRPr="008E3C46">
            <w:rPr>
              <w:color w:val="808080"/>
              <w:sz w:val="16"/>
              <w:szCs w:val="16"/>
            </w:rPr>
            <w:fldChar w:fldCharType="begin"/>
          </w:r>
          <w:r w:rsidR="005977C8" w:rsidRPr="008E3C46">
            <w:rPr>
              <w:color w:val="808080"/>
              <w:sz w:val="16"/>
              <w:szCs w:val="16"/>
            </w:rPr>
            <w:instrText xml:space="preserve"> NUMPAGES  </w:instrText>
          </w:r>
          <w:r w:rsidRPr="008E3C46">
            <w:rPr>
              <w:color w:val="808080"/>
              <w:sz w:val="16"/>
              <w:szCs w:val="16"/>
            </w:rPr>
            <w:fldChar w:fldCharType="separate"/>
          </w:r>
          <w:r w:rsidR="00604BDF">
            <w:rPr>
              <w:noProof/>
              <w:color w:val="808080"/>
              <w:sz w:val="16"/>
              <w:szCs w:val="16"/>
            </w:rPr>
            <w:t>36</w:t>
          </w:r>
          <w:r w:rsidRPr="008E3C46">
            <w:rPr>
              <w:color w:val="808080"/>
              <w:sz w:val="16"/>
              <w:szCs w:val="16"/>
            </w:rPr>
            <w:fldChar w:fldCharType="end"/>
          </w:r>
        </w:p>
      </w:tc>
    </w:tr>
  </w:tbl>
  <w:p w14:paraId="53952A99" w14:textId="77777777" w:rsidR="005977C8" w:rsidRDefault="005977C8">
    <w:pPr>
      <w:pStyle w:val="Footer"/>
    </w:pPr>
  </w:p>
  <w:p w14:paraId="1C900E72" w14:textId="77777777" w:rsidR="005977C8" w:rsidRDefault="005977C8"/>
</w:ftr>
</file>

<file path=word/footnotes.xml><?xml version="1.0" encoding="utf-8"?>
<w:foot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footnote w:type="separator" w:id="-1">
    <w:p w14:paraId="593F4EF6" w14:textId="77777777" w:rsidR="0039576E" w:rsidRDefault="0039576E" w:rsidP="00E35D37">
      <w:pPr>
        <w:spacing w:after="0" w:line="240" w:lineRule="auto"/>
      </w:pPr>
      <w:r>
        <w:separator/>
      </w:r>
    </w:p>
    <w:p w14:paraId="6CC50F01" w14:textId="77777777" w:rsidR="0039576E" w:rsidRDefault="0039576E"/>
  </w:footnote>
  <w:footnote w:type="continuationSeparator" w:id="0">
    <w:p w14:paraId="7170F9DC" w14:textId="77777777" w:rsidR="0039576E" w:rsidRDefault="0039576E" w:rsidP="00E35D37">
      <w:pPr>
        <w:spacing w:after="0" w:line="240" w:lineRule="auto"/>
      </w:pPr>
      <w:r>
        <w:continuationSeparator/>
      </w:r>
    </w:p>
    <w:p w14:paraId="162E6A81" w14:textId="77777777" w:rsidR="0039576E" w:rsidRDefault="0039576E"/>
  </w:footnote>
</w:footnotes>
</file>

<file path=word/numbering.xml><?xml version="1.0" encoding="utf-8"?>
<w:numbering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abstractNum w:abstractNumId="0">
    <w:nsid w:val="FFFFFF7C"/>
    <w:multiLevelType w:val="singleLevel"/>
    <w:tmpl w:val="7C8EE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6A65A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Number"/>
      <w:lvlText w:val="%1."/>
      <w:lvlJc w:val="left"/>
      <w:pPr>
        <w:tabs>
          <w:tab w:val="num" w:pos="360"/>
        </w:tabs>
        <w:ind w:left="360" w:hanging="360"/>
      </w:pPr>
    </w:lvl>
  </w:abstractNum>
  <w:abstractNum w:abstractNumId="9">
    <w:nsid w:val="FFFFFF89"/>
    <w:multiLevelType w:val="singleLevel"/>
    <w:tmpl w:val="B2BED59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07E64175"/>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nsid w:val="1D771B61"/>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1F0237D6"/>
    <w:multiLevelType w:val="hybridMultilevel"/>
    <w:tmpl w:val="7EEA36FC"/>
    <w:lvl w:ilvl="0" w:tplc="A83A6E22">
      <w:start w:val="1"/>
      <w:numFmt w:val="decimal"/>
      <w:lvlText w:val="%1."/>
      <w:lvlJc w:val="left"/>
      <w:pPr>
        <w:tabs>
          <w:tab w:val="num" w:pos="720"/>
        </w:tabs>
        <w:ind w:left="720" w:hanging="360"/>
      </w:pPr>
    </w:lvl>
    <w:lvl w:ilvl="1" w:tplc="70282FCC" w:tentative="1">
      <w:start w:val="1"/>
      <w:numFmt w:val="decimal"/>
      <w:lvlText w:val="%2."/>
      <w:lvlJc w:val="left"/>
      <w:pPr>
        <w:tabs>
          <w:tab w:val="num" w:pos="1440"/>
        </w:tabs>
        <w:ind w:left="1440" w:hanging="360"/>
      </w:pPr>
    </w:lvl>
    <w:lvl w:ilvl="2" w:tplc="1AD250CC" w:tentative="1">
      <w:start w:val="1"/>
      <w:numFmt w:val="decimal"/>
      <w:lvlText w:val="%3."/>
      <w:lvlJc w:val="left"/>
      <w:pPr>
        <w:tabs>
          <w:tab w:val="num" w:pos="2160"/>
        </w:tabs>
        <w:ind w:left="2160" w:hanging="360"/>
      </w:pPr>
    </w:lvl>
    <w:lvl w:ilvl="3" w:tplc="F2AC6CE0" w:tentative="1">
      <w:start w:val="1"/>
      <w:numFmt w:val="decimal"/>
      <w:lvlText w:val="%4."/>
      <w:lvlJc w:val="left"/>
      <w:pPr>
        <w:tabs>
          <w:tab w:val="num" w:pos="2880"/>
        </w:tabs>
        <w:ind w:left="2880" w:hanging="360"/>
      </w:pPr>
    </w:lvl>
    <w:lvl w:ilvl="4" w:tplc="64F6B6FE" w:tentative="1">
      <w:start w:val="1"/>
      <w:numFmt w:val="decimal"/>
      <w:lvlText w:val="%5."/>
      <w:lvlJc w:val="left"/>
      <w:pPr>
        <w:tabs>
          <w:tab w:val="num" w:pos="3600"/>
        </w:tabs>
        <w:ind w:left="3600" w:hanging="360"/>
      </w:pPr>
    </w:lvl>
    <w:lvl w:ilvl="5" w:tplc="B91637A8" w:tentative="1">
      <w:start w:val="1"/>
      <w:numFmt w:val="decimal"/>
      <w:lvlText w:val="%6."/>
      <w:lvlJc w:val="left"/>
      <w:pPr>
        <w:tabs>
          <w:tab w:val="num" w:pos="4320"/>
        </w:tabs>
        <w:ind w:left="4320" w:hanging="360"/>
      </w:pPr>
    </w:lvl>
    <w:lvl w:ilvl="6" w:tplc="97F051D2" w:tentative="1">
      <w:start w:val="1"/>
      <w:numFmt w:val="decimal"/>
      <w:lvlText w:val="%7."/>
      <w:lvlJc w:val="left"/>
      <w:pPr>
        <w:tabs>
          <w:tab w:val="num" w:pos="5040"/>
        </w:tabs>
        <w:ind w:left="5040" w:hanging="360"/>
      </w:pPr>
    </w:lvl>
    <w:lvl w:ilvl="7" w:tplc="6D6C50C4" w:tentative="1">
      <w:start w:val="1"/>
      <w:numFmt w:val="decimal"/>
      <w:lvlText w:val="%8."/>
      <w:lvlJc w:val="left"/>
      <w:pPr>
        <w:tabs>
          <w:tab w:val="num" w:pos="5760"/>
        </w:tabs>
        <w:ind w:left="5760" w:hanging="360"/>
      </w:pPr>
    </w:lvl>
    <w:lvl w:ilvl="8" w:tplc="09A09BEC" w:tentative="1">
      <w:start w:val="1"/>
      <w:numFmt w:val="decimal"/>
      <w:lvlText w:val="%9."/>
      <w:lvlJc w:val="left"/>
      <w:pPr>
        <w:tabs>
          <w:tab w:val="num" w:pos="6480"/>
        </w:tabs>
        <w:ind w:left="6480" w:hanging="360"/>
      </w:pPr>
    </w:lvl>
  </w:abstractNum>
  <w:abstractNum w:abstractNumId="15">
    <w:nsid w:val="211138F1"/>
    <w:multiLevelType w:val="hybridMultilevel"/>
    <w:tmpl w:val="94A05E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nsid w:val="40471ACD"/>
    <w:multiLevelType w:val="hybridMultilevel"/>
    <w:tmpl w:val="AC90BC32"/>
    <w:lvl w:ilvl="0" w:tplc="5BD0AFCC">
      <w:start w:val="1"/>
      <w:numFmt w:val="bullet"/>
      <w:lvlText w:val="•"/>
      <w:lvlJc w:val="left"/>
      <w:pPr>
        <w:tabs>
          <w:tab w:val="num" w:pos="720"/>
        </w:tabs>
        <w:ind w:left="720" w:hanging="360"/>
      </w:pPr>
      <w:rPr>
        <w:rFonts w:ascii="Times New Roman" w:hAnsi="Times New Roman" w:hint="default"/>
      </w:rPr>
    </w:lvl>
    <w:lvl w:ilvl="1" w:tplc="CCB4B82A" w:tentative="1">
      <w:start w:val="1"/>
      <w:numFmt w:val="bullet"/>
      <w:lvlText w:val="•"/>
      <w:lvlJc w:val="left"/>
      <w:pPr>
        <w:tabs>
          <w:tab w:val="num" w:pos="1440"/>
        </w:tabs>
        <w:ind w:left="1440" w:hanging="360"/>
      </w:pPr>
      <w:rPr>
        <w:rFonts w:ascii="Times New Roman" w:hAnsi="Times New Roman" w:hint="default"/>
      </w:rPr>
    </w:lvl>
    <w:lvl w:ilvl="2" w:tplc="9D30D96A" w:tentative="1">
      <w:start w:val="1"/>
      <w:numFmt w:val="bullet"/>
      <w:lvlText w:val="•"/>
      <w:lvlJc w:val="left"/>
      <w:pPr>
        <w:tabs>
          <w:tab w:val="num" w:pos="2160"/>
        </w:tabs>
        <w:ind w:left="2160" w:hanging="360"/>
      </w:pPr>
      <w:rPr>
        <w:rFonts w:ascii="Times New Roman" w:hAnsi="Times New Roman" w:hint="default"/>
      </w:rPr>
    </w:lvl>
    <w:lvl w:ilvl="3" w:tplc="46C67428" w:tentative="1">
      <w:start w:val="1"/>
      <w:numFmt w:val="bullet"/>
      <w:lvlText w:val="•"/>
      <w:lvlJc w:val="left"/>
      <w:pPr>
        <w:tabs>
          <w:tab w:val="num" w:pos="2880"/>
        </w:tabs>
        <w:ind w:left="2880" w:hanging="360"/>
      </w:pPr>
      <w:rPr>
        <w:rFonts w:ascii="Times New Roman" w:hAnsi="Times New Roman" w:hint="default"/>
      </w:rPr>
    </w:lvl>
    <w:lvl w:ilvl="4" w:tplc="9362C2C0" w:tentative="1">
      <w:start w:val="1"/>
      <w:numFmt w:val="bullet"/>
      <w:lvlText w:val="•"/>
      <w:lvlJc w:val="left"/>
      <w:pPr>
        <w:tabs>
          <w:tab w:val="num" w:pos="3600"/>
        </w:tabs>
        <w:ind w:left="3600" w:hanging="360"/>
      </w:pPr>
      <w:rPr>
        <w:rFonts w:ascii="Times New Roman" w:hAnsi="Times New Roman" w:hint="default"/>
      </w:rPr>
    </w:lvl>
    <w:lvl w:ilvl="5" w:tplc="DD385662" w:tentative="1">
      <w:start w:val="1"/>
      <w:numFmt w:val="bullet"/>
      <w:lvlText w:val="•"/>
      <w:lvlJc w:val="left"/>
      <w:pPr>
        <w:tabs>
          <w:tab w:val="num" w:pos="4320"/>
        </w:tabs>
        <w:ind w:left="4320" w:hanging="360"/>
      </w:pPr>
      <w:rPr>
        <w:rFonts w:ascii="Times New Roman" w:hAnsi="Times New Roman" w:hint="default"/>
      </w:rPr>
    </w:lvl>
    <w:lvl w:ilvl="6" w:tplc="710C4B4E" w:tentative="1">
      <w:start w:val="1"/>
      <w:numFmt w:val="bullet"/>
      <w:lvlText w:val="•"/>
      <w:lvlJc w:val="left"/>
      <w:pPr>
        <w:tabs>
          <w:tab w:val="num" w:pos="5040"/>
        </w:tabs>
        <w:ind w:left="5040" w:hanging="360"/>
      </w:pPr>
      <w:rPr>
        <w:rFonts w:ascii="Times New Roman" w:hAnsi="Times New Roman" w:hint="default"/>
      </w:rPr>
    </w:lvl>
    <w:lvl w:ilvl="7" w:tplc="7EA6447E" w:tentative="1">
      <w:start w:val="1"/>
      <w:numFmt w:val="bullet"/>
      <w:lvlText w:val="•"/>
      <w:lvlJc w:val="left"/>
      <w:pPr>
        <w:tabs>
          <w:tab w:val="num" w:pos="5760"/>
        </w:tabs>
        <w:ind w:left="5760" w:hanging="360"/>
      </w:pPr>
      <w:rPr>
        <w:rFonts w:ascii="Times New Roman" w:hAnsi="Times New Roman" w:hint="default"/>
      </w:rPr>
    </w:lvl>
    <w:lvl w:ilvl="8" w:tplc="22A0CB7C"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nsid w:val="5F174801"/>
    <w:multiLevelType w:val="hybridMultilevel"/>
    <w:tmpl w:val="7DC8C03E"/>
    <w:lvl w:ilvl="0" w:tplc="AE8E293A">
      <w:start w:val="1"/>
      <w:numFmt w:val="decimal"/>
      <w:lvlText w:val="%1."/>
      <w:lvlJc w:val="left"/>
      <w:pPr>
        <w:ind w:left="720" w:hanging="360"/>
      </w:pPr>
      <w:rPr>
        <w:rFonts w:ascii="Calibri" w:eastAsia="Times New Roman" w:hAnsi="Calibri" w:cs="Times New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119505C"/>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6">
    <w:nsid w:val="69B74E0B"/>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nsid w:val="7B512C4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2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8"/>
  </w:num>
  <w:num w:numId="13">
    <w:abstractNumId w:val="17"/>
  </w:num>
  <w:num w:numId="14">
    <w:abstractNumId w:val="16"/>
  </w:num>
  <w:num w:numId="15">
    <w:abstractNumId w:val="19"/>
  </w:num>
  <w:num w:numId="16">
    <w:abstractNumId w:val="23"/>
  </w:num>
  <w:num w:numId="17">
    <w:abstractNumId w:val="21"/>
  </w:num>
  <w:num w:numId="18">
    <w:abstractNumId w:val="20"/>
  </w:num>
  <w:num w:numId="19">
    <w:abstractNumId w:val="27"/>
  </w:num>
  <w:num w:numId="20">
    <w:abstractNumId w:val="22"/>
  </w:num>
  <w:num w:numId="21">
    <w:abstractNumId w:val="14"/>
  </w:num>
  <w:num w:numId="22">
    <w:abstractNumId w:val="28"/>
  </w:num>
  <w:num w:numId="23">
    <w:abstractNumId w:val="12"/>
  </w:num>
  <w:num w:numId="24">
    <w:abstractNumId w:val="24"/>
  </w:num>
  <w:num w:numId="25">
    <w:abstractNumId w:val="15"/>
  </w:num>
  <w:num w:numId="26">
    <w:abstractNumId w:val="13"/>
  </w:num>
  <w:num w:numId="27">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zoom w:percent="9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o:colormru v:ext="edit" colors="#50809f,#c4652d"/>
    </o:shapedefaults>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0"/>
    <w:compatSetting w:name="enableOpenTypeFeatures" w:uri="http://schemas.microsoft.com/office/word" w:val="0"/>
    <w:compatSetting w:name="doNotFlipMirrorIndents" w:uri="http://schemas.microsoft.com/office/word" w:val="0"/>
  </w:compat>
  <w:rsids>
    <w:rsidRoot w:val="002C4853"/>
    <w:rsid w:val="00000707"/>
    <w:rsid w:val="000017F3"/>
    <w:rsid w:val="00016CF5"/>
    <w:rsid w:val="00016FF9"/>
    <w:rsid w:val="000222C9"/>
    <w:rsid w:val="00024FB5"/>
    <w:rsid w:val="000335CE"/>
    <w:rsid w:val="00037BC7"/>
    <w:rsid w:val="00037F2E"/>
    <w:rsid w:val="0004717B"/>
    <w:rsid w:val="00052545"/>
    <w:rsid w:val="00060E4E"/>
    <w:rsid w:val="00063BAB"/>
    <w:rsid w:val="0006441E"/>
    <w:rsid w:val="0006724B"/>
    <w:rsid w:val="00071798"/>
    <w:rsid w:val="00075878"/>
    <w:rsid w:val="00077BD6"/>
    <w:rsid w:val="00077E23"/>
    <w:rsid w:val="00083792"/>
    <w:rsid w:val="00097A3B"/>
    <w:rsid w:val="000A12CA"/>
    <w:rsid w:val="000A2CFC"/>
    <w:rsid w:val="000A2DB7"/>
    <w:rsid w:val="000A36CA"/>
    <w:rsid w:val="000C0F96"/>
    <w:rsid w:val="000C4C9A"/>
    <w:rsid w:val="000C4EC5"/>
    <w:rsid w:val="000C6346"/>
    <w:rsid w:val="000C6479"/>
    <w:rsid w:val="000C7872"/>
    <w:rsid w:val="000D26CE"/>
    <w:rsid w:val="000D27D7"/>
    <w:rsid w:val="000E1F69"/>
    <w:rsid w:val="000E269F"/>
    <w:rsid w:val="000E280B"/>
    <w:rsid w:val="000E604B"/>
    <w:rsid w:val="000E667B"/>
    <w:rsid w:val="000E7047"/>
    <w:rsid w:val="000F2294"/>
    <w:rsid w:val="001018C6"/>
    <w:rsid w:val="001021AC"/>
    <w:rsid w:val="00107057"/>
    <w:rsid w:val="001142B9"/>
    <w:rsid w:val="00115554"/>
    <w:rsid w:val="00117B1C"/>
    <w:rsid w:val="001232F7"/>
    <w:rsid w:val="00123778"/>
    <w:rsid w:val="001336EE"/>
    <w:rsid w:val="0013378F"/>
    <w:rsid w:val="00154266"/>
    <w:rsid w:val="001657CF"/>
    <w:rsid w:val="0016679C"/>
    <w:rsid w:val="00171C5E"/>
    <w:rsid w:val="00175E53"/>
    <w:rsid w:val="0018179F"/>
    <w:rsid w:val="00181BB6"/>
    <w:rsid w:val="001A118C"/>
    <w:rsid w:val="001A19AB"/>
    <w:rsid w:val="001A347D"/>
    <w:rsid w:val="001A4E57"/>
    <w:rsid w:val="001A59ED"/>
    <w:rsid w:val="001B0536"/>
    <w:rsid w:val="001B6631"/>
    <w:rsid w:val="001C4E1C"/>
    <w:rsid w:val="001D0CDC"/>
    <w:rsid w:val="001D3A47"/>
    <w:rsid w:val="001D7598"/>
    <w:rsid w:val="001E05D7"/>
    <w:rsid w:val="001E5115"/>
    <w:rsid w:val="001F491E"/>
    <w:rsid w:val="00205C59"/>
    <w:rsid w:val="00214285"/>
    <w:rsid w:val="0022451F"/>
    <w:rsid w:val="0022775B"/>
    <w:rsid w:val="0023261A"/>
    <w:rsid w:val="00232A55"/>
    <w:rsid w:val="002371BA"/>
    <w:rsid w:val="00244062"/>
    <w:rsid w:val="00246515"/>
    <w:rsid w:val="00252DC6"/>
    <w:rsid w:val="00256EAE"/>
    <w:rsid w:val="0026146F"/>
    <w:rsid w:val="00263CC9"/>
    <w:rsid w:val="002667BC"/>
    <w:rsid w:val="002759C7"/>
    <w:rsid w:val="00275A65"/>
    <w:rsid w:val="00296AD3"/>
    <w:rsid w:val="00296FEC"/>
    <w:rsid w:val="002A40A9"/>
    <w:rsid w:val="002A6B1E"/>
    <w:rsid w:val="002A6C99"/>
    <w:rsid w:val="002A7C3E"/>
    <w:rsid w:val="002B3C12"/>
    <w:rsid w:val="002C1E2E"/>
    <w:rsid w:val="002C20AF"/>
    <w:rsid w:val="002C4853"/>
    <w:rsid w:val="002C7396"/>
    <w:rsid w:val="002D294A"/>
    <w:rsid w:val="002D42B2"/>
    <w:rsid w:val="002D49DC"/>
    <w:rsid w:val="002D50C8"/>
    <w:rsid w:val="002D65D8"/>
    <w:rsid w:val="002E01A9"/>
    <w:rsid w:val="002E198B"/>
    <w:rsid w:val="002E3E67"/>
    <w:rsid w:val="002E6D06"/>
    <w:rsid w:val="002F70F0"/>
    <w:rsid w:val="003033D1"/>
    <w:rsid w:val="00303505"/>
    <w:rsid w:val="003140F4"/>
    <w:rsid w:val="00320788"/>
    <w:rsid w:val="00321965"/>
    <w:rsid w:val="003305EF"/>
    <w:rsid w:val="00337A03"/>
    <w:rsid w:val="00337C95"/>
    <w:rsid w:val="00350272"/>
    <w:rsid w:val="00356961"/>
    <w:rsid w:val="003660CA"/>
    <w:rsid w:val="00367FAB"/>
    <w:rsid w:val="00370A45"/>
    <w:rsid w:val="00377D05"/>
    <w:rsid w:val="003824F3"/>
    <w:rsid w:val="003858F9"/>
    <w:rsid w:val="003879FC"/>
    <w:rsid w:val="00392481"/>
    <w:rsid w:val="0039576E"/>
    <w:rsid w:val="003A2DD6"/>
    <w:rsid w:val="003A4380"/>
    <w:rsid w:val="003A5A3C"/>
    <w:rsid w:val="003B1C0A"/>
    <w:rsid w:val="003B2C66"/>
    <w:rsid w:val="003B39A0"/>
    <w:rsid w:val="003B662D"/>
    <w:rsid w:val="003B6D71"/>
    <w:rsid w:val="003B7BFB"/>
    <w:rsid w:val="003C49EF"/>
    <w:rsid w:val="003C4D08"/>
    <w:rsid w:val="003C7AD7"/>
    <w:rsid w:val="003D1B7E"/>
    <w:rsid w:val="003D5749"/>
    <w:rsid w:val="003D7000"/>
    <w:rsid w:val="003E1757"/>
    <w:rsid w:val="003E5FE7"/>
    <w:rsid w:val="003E7236"/>
    <w:rsid w:val="003F0811"/>
    <w:rsid w:val="003F3BA1"/>
    <w:rsid w:val="003F3F53"/>
    <w:rsid w:val="00404D9C"/>
    <w:rsid w:val="00405572"/>
    <w:rsid w:val="00406C64"/>
    <w:rsid w:val="00410132"/>
    <w:rsid w:val="00410CB4"/>
    <w:rsid w:val="004201DA"/>
    <w:rsid w:val="004259D5"/>
    <w:rsid w:val="0042762E"/>
    <w:rsid w:val="004319CA"/>
    <w:rsid w:val="004418FC"/>
    <w:rsid w:val="00441BAB"/>
    <w:rsid w:val="00441BC5"/>
    <w:rsid w:val="00452119"/>
    <w:rsid w:val="00454B66"/>
    <w:rsid w:val="004625B1"/>
    <w:rsid w:val="00463CCE"/>
    <w:rsid w:val="00471458"/>
    <w:rsid w:val="0048028D"/>
    <w:rsid w:val="00491E29"/>
    <w:rsid w:val="004A3534"/>
    <w:rsid w:val="004B0A96"/>
    <w:rsid w:val="004D1AF1"/>
    <w:rsid w:val="004D346A"/>
    <w:rsid w:val="004E5FBB"/>
    <w:rsid w:val="004E6DD8"/>
    <w:rsid w:val="004F043B"/>
    <w:rsid w:val="00512877"/>
    <w:rsid w:val="005130CB"/>
    <w:rsid w:val="00515CB1"/>
    <w:rsid w:val="00517203"/>
    <w:rsid w:val="00522FDE"/>
    <w:rsid w:val="00524385"/>
    <w:rsid w:val="0052585A"/>
    <w:rsid w:val="005264D6"/>
    <w:rsid w:val="00526F0C"/>
    <w:rsid w:val="005277AF"/>
    <w:rsid w:val="00532CE3"/>
    <w:rsid w:val="00534CFD"/>
    <w:rsid w:val="00535AD0"/>
    <w:rsid w:val="00544469"/>
    <w:rsid w:val="005447F2"/>
    <w:rsid w:val="0054735C"/>
    <w:rsid w:val="00547D04"/>
    <w:rsid w:val="005536B1"/>
    <w:rsid w:val="00560E3B"/>
    <w:rsid w:val="00567737"/>
    <w:rsid w:val="00567CEF"/>
    <w:rsid w:val="00573DD0"/>
    <w:rsid w:val="00584031"/>
    <w:rsid w:val="005849CB"/>
    <w:rsid w:val="00584B31"/>
    <w:rsid w:val="005864AE"/>
    <w:rsid w:val="0059369A"/>
    <w:rsid w:val="0059524C"/>
    <w:rsid w:val="005977C8"/>
    <w:rsid w:val="00597B14"/>
    <w:rsid w:val="005A3ED6"/>
    <w:rsid w:val="005B5318"/>
    <w:rsid w:val="005B6067"/>
    <w:rsid w:val="005B772E"/>
    <w:rsid w:val="005C4137"/>
    <w:rsid w:val="005C56EE"/>
    <w:rsid w:val="005D184F"/>
    <w:rsid w:val="005D6558"/>
    <w:rsid w:val="005E1E41"/>
    <w:rsid w:val="005E29BD"/>
    <w:rsid w:val="005E5ACD"/>
    <w:rsid w:val="005E5F3E"/>
    <w:rsid w:val="005F0488"/>
    <w:rsid w:val="005F1C5A"/>
    <w:rsid w:val="006030DC"/>
    <w:rsid w:val="00604674"/>
    <w:rsid w:val="00604BDF"/>
    <w:rsid w:val="00606929"/>
    <w:rsid w:val="006069E6"/>
    <w:rsid w:val="006145D9"/>
    <w:rsid w:val="00620811"/>
    <w:rsid w:val="00627559"/>
    <w:rsid w:val="00627F0F"/>
    <w:rsid w:val="00633539"/>
    <w:rsid w:val="00633870"/>
    <w:rsid w:val="00643BF7"/>
    <w:rsid w:val="00646890"/>
    <w:rsid w:val="00646E3F"/>
    <w:rsid w:val="00650A47"/>
    <w:rsid w:val="00652575"/>
    <w:rsid w:val="00656C67"/>
    <w:rsid w:val="00672CFC"/>
    <w:rsid w:val="006733DC"/>
    <w:rsid w:val="00681782"/>
    <w:rsid w:val="00685295"/>
    <w:rsid w:val="00691E02"/>
    <w:rsid w:val="00693471"/>
    <w:rsid w:val="0069492C"/>
    <w:rsid w:val="006A11E0"/>
    <w:rsid w:val="006A3640"/>
    <w:rsid w:val="006A4DB1"/>
    <w:rsid w:val="006A6F9F"/>
    <w:rsid w:val="006B142A"/>
    <w:rsid w:val="006B2EAF"/>
    <w:rsid w:val="006C0C79"/>
    <w:rsid w:val="006D2218"/>
    <w:rsid w:val="006D4879"/>
    <w:rsid w:val="006F287A"/>
    <w:rsid w:val="00707556"/>
    <w:rsid w:val="007215B4"/>
    <w:rsid w:val="00727ABB"/>
    <w:rsid w:val="00730706"/>
    <w:rsid w:val="007349A8"/>
    <w:rsid w:val="007358DC"/>
    <w:rsid w:val="00736300"/>
    <w:rsid w:val="0074038A"/>
    <w:rsid w:val="00745896"/>
    <w:rsid w:val="00752602"/>
    <w:rsid w:val="00753F0F"/>
    <w:rsid w:val="007556C6"/>
    <w:rsid w:val="00763DED"/>
    <w:rsid w:val="00764A28"/>
    <w:rsid w:val="0076568E"/>
    <w:rsid w:val="007665C3"/>
    <w:rsid w:val="00766FA3"/>
    <w:rsid w:val="007734FB"/>
    <w:rsid w:val="00774D25"/>
    <w:rsid w:val="007773D3"/>
    <w:rsid w:val="007777C9"/>
    <w:rsid w:val="00783756"/>
    <w:rsid w:val="007851D0"/>
    <w:rsid w:val="00795526"/>
    <w:rsid w:val="007A3B22"/>
    <w:rsid w:val="007A41FF"/>
    <w:rsid w:val="007A727C"/>
    <w:rsid w:val="007B2638"/>
    <w:rsid w:val="007B4D49"/>
    <w:rsid w:val="007C1302"/>
    <w:rsid w:val="007C2D9A"/>
    <w:rsid w:val="007C3460"/>
    <w:rsid w:val="007C3567"/>
    <w:rsid w:val="007E3198"/>
    <w:rsid w:val="007E7195"/>
    <w:rsid w:val="007E760B"/>
    <w:rsid w:val="007E7C6A"/>
    <w:rsid w:val="007E7D37"/>
    <w:rsid w:val="007F1109"/>
    <w:rsid w:val="007F28F4"/>
    <w:rsid w:val="007F2E06"/>
    <w:rsid w:val="007F32F2"/>
    <w:rsid w:val="007F58D6"/>
    <w:rsid w:val="007F6328"/>
    <w:rsid w:val="008003CA"/>
    <w:rsid w:val="00803096"/>
    <w:rsid w:val="0080378F"/>
    <w:rsid w:val="008127BD"/>
    <w:rsid w:val="00813D21"/>
    <w:rsid w:val="008143F8"/>
    <w:rsid w:val="00820820"/>
    <w:rsid w:val="00842735"/>
    <w:rsid w:val="00844DB0"/>
    <w:rsid w:val="00845CE6"/>
    <w:rsid w:val="00845FB8"/>
    <w:rsid w:val="00856C2C"/>
    <w:rsid w:val="0086023D"/>
    <w:rsid w:val="00861990"/>
    <w:rsid w:val="008629F0"/>
    <w:rsid w:val="00864CF4"/>
    <w:rsid w:val="00864E1A"/>
    <w:rsid w:val="008714EA"/>
    <w:rsid w:val="008739F7"/>
    <w:rsid w:val="00880FF6"/>
    <w:rsid w:val="00881997"/>
    <w:rsid w:val="00884609"/>
    <w:rsid w:val="00884D87"/>
    <w:rsid w:val="00887F05"/>
    <w:rsid w:val="00894FFD"/>
    <w:rsid w:val="00895557"/>
    <w:rsid w:val="00897631"/>
    <w:rsid w:val="008979E2"/>
    <w:rsid w:val="008A3662"/>
    <w:rsid w:val="008A7555"/>
    <w:rsid w:val="008B2858"/>
    <w:rsid w:val="008B5107"/>
    <w:rsid w:val="008B570C"/>
    <w:rsid w:val="008C1F29"/>
    <w:rsid w:val="008D3972"/>
    <w:rsid w:val="008D465B"/>
    <w:rsid w:val="008E3C46"/>
    <w:rsid w:val="008E4C8D"/>
    <w:rsid w:val="008E5F5E"/>
    <w:rsid w:val="008E734F"/>
    <w:rsid w:val="008E7841"/>
    <w:rsid w:val="00900D63"/>
    <w:rsid w:val="009013CB"/>
    <w:rsid w:val="00905270"/>
    <w:rsid w:val="00906AF3"/>
    <w:rsid w:val="00912996"/>
    <w:rsid w:val="00912C7C"/>
    <w:rsid w:val="00913619"/>
    <w:rsid w:val="00916F8A"/>
    <w:rsid w:val="009210DE"/>
    <w:rsid w:val="009215A9"/>
    <w:rsid w:val="00921E51"/>
    <w:rsid w:val="00926C6B"/>
    <w:rsid w:val="009324EA"/>
    <w:rsid w:val="0093459C"/>
    <w:rsid w:val="00936A27"/>
    <w:rsid w:val="00941E69"/>
    <w:rsid w:val="009426B0"/>
    <w:rsid w:val="0095636D"/>
    <w:rsid w:val="00957FC3"/>
    <w:rsid w:val="00960B38"/>
    <w:rsid w:val="00973741"/>
    <w:rsid w:val="00975A57"/>
    <w:rsid w:val="00977DB1"/>
    <w:rsid w:val="00984C9B"/>
    <w:rsid w:val="009B1A80"/>
    <w:rsid w:val="009B5A70"/>
    <w:rsid w:val="009C428C"/>
    <w:rsid w:val="009C4462"/>
    <w:rsid w:val="009D53E7"/>
    <w:rsid w:val="009D6FCE"/>
    <w:rsid w:val="009E4E7D"/>
    <w:rsid w:val="009F11B1"/>
    <w:rsid w:val="009F235D"/>
    <w:rsid w:val="009F555B"/>
    <w:rsid w:val="00A01093"/>
    <w:rsid w:val="00A01AC7"/>
    <w:rsid w:val="00A01F34"/>
    <w:rsid w:val="00A020F2"/>
    <w:rsid w:val="00A0219C"/>
    <w:rsid w:val="00A06BA1"/>
    <w:rsid w:val="00A06F1E"/>
    <w:rsid w:val="00A20674"/>
    <w:rsid w:val="00A21245"/>
    <w:rsid w:val="00A34D61"/>
    <w:rsid w:val="00A35BA9"/>
    <w:rsid w:val="00A369B5"/>
    <w:rsid w:val="00A40B9E"/>
    <w:rsid w:val="00A51AA9"/>
    <w:rsid w:val="00A54E51"/>
    <w:rsid w:val="00A631F6"/>
    <w:rsid w:val="00A65CEC"/>
    <w:rsid w:val="00A67A3A"/>
    <w:rsid w:val="00A71F36"/>
    <w:rsid w:val="00A74655"/>
    <w:rsid w:val="00A9194E"/>
    <w:rsid w:val="00AA32C9"/>
    <w:rsid w:val="00AA513B"/>
    <w:rsid w:val="00AA6BDB"/>
    <w:rsid w:val="00AB0634"/>
    <w:rsid w:val="00AB1ABE"/>
    <w:rsid w:val="00AB48DD"/>
    <w:rsid w:val="00AC3BD0"/>
    <w:rsid w:val="00AD0AFA"/>
    <w:rsid w:val="00AD50BC"/>
    <w:rsid w:val="00AD7D25"/>
    <w:rsid w:val="00AE61DF"/>
    <w:rsid w:val="00AF73A5"/>
    <w:rsid w:val="00B02939"/>
    <w:rsid w:val="00B051F9"/>
    <w:rsid w:val="00B21742"/>
    <w:rsid w:val="00B21E18"/>
    <w:rsid w:val="00B22516"/>
    <w:rsid w:val="00B23628"/>
    <w:rsid w:val="00B266DD"/>
    <w:rsid w:val="00B2771E"/>
    <w:rsid w:val="00B316EF"/>
    <w:rsid w:val="00B31FC3"/>
    <w:rsid w:val="00B344DC"/>
    <w:rsid w:val="00B404AC"/>
    <w:rsid w:val="00B52085"/>
    <w:rsid w:val="00B52D13"/>
    <w:rsid w:val="00B62A26"/>
    <w:rsid w:val="00B665D2"/>
    <w:rsid w:val="00B706E8"/>
    <w:rsid w:val="00B713DD"/>
    <w:rsid w:val="00B71831"/>
    <w:rsid w:val="00B75191"/>
    <w:rsid w:val="00B7661C"/>
    <w:rsid w:val="00B83E09"/>
    <w:rsid w:val="00B85651"/>
    <w:rsid w:val="00B85EBA"/>
    <w:rsid w:val="00B9072E"/>
    <w:rsid w:val="00B91069"/>
    <w:rsid w:val="00B93E17"/>
    <w:rsid w:val="00BA19E2"/>
    <w:rsid w:val="00BB03A4"/>
    <w:rsid w:val="00BB3FB3"/>
    <w:rsid w:val="00BC2CEA"/>
    <w:rsid w:val="00BC5625"/>
    <w:rsid w:val="00BC6CF8"/>
    <w:rsid w:val="00BC78C5"/>
    <w:rsid w:val="00BC79B3"/>
    <w:rsid w:val="00BD6B67"/>
    <w:rsid w:val="00BE3AE3"/>
    <w:rsid w:val="00BE4FF6"/>
    <w:rsid w:val="00BF5CD5"/>
    <w:rsid w:val="00C173BD"/>
    <w:rsid w:val="00C17619"/>
    <w:rsid w:val="00C20BA5"/>
    <w:rsid w:val="00C30D47"/>
    <w:rsid w:val="00C37959"/>
    <w:rsid w:val="00C4101E"/>
    <w:rsid w:val="00C411F4"/>
    <w:rsid w:val="00C4528F"/>
    <w:rsid w:val="00C46209"/>
    <w:rsid w:val="00C551D4"/>
    <w:rsid w:val="00C55718"/>
    <w:rsid w:val="00C641CB"/>
    <w:rsid w:val="00C6529D"/>
    <w:rsid w:val="00C65696"/>
    <w:rsid w:val="00C73F48"/>
    <w:rsid w:val="00C75DD0"/>
    <w:rsid w:val="00C80274"/>
    <w:rsid w:val="00C8043D"/>
    <w:rsid w:val="00C96D2F"/>
    <w:rsid w:val="00CB040D"/>
    <w:rsid w:val="00CC0D27"/>
    <w:rsid w:val="00CE4E24"/>
    <w:rsid w:val="00CE6BEA"/>
    <w:rsid w:val="00D05851"/>
    <w:rsid w:val="00D06EDD"/>
    <w:rsid w:val="00D15E62"/>
    <w:rsid w:val="00D16EEA"/>
    <w:rsid w:val="00D17B8A"/>
    <w:rsid w:val="00D2614C"/>
    <w:rsid w:val="00D32036"/>
    <w:rsid w:val="00D43861"/>
    <w:rsid w:val="00D461FD"/>
    <w:rsid w:val="00D508AD"/>
    <w:rsid w:val="00D528CB"/>
    <w:rsid w:val="00D544A2"/>
    <w:rsid w:val="00D55BF5"/>
    <w:rsid w:val="00D562E1"/>
    <w:rsid w:val="00D62A26"/>
    <w:rsid w:val="00D62FC8"/>
    <w:rsid w:val="00D73035"/>
    <w:rsid w:val="00D73602"/>
    <w:rsid w:val="00D74FAB"/>
    <w:rsid w:val="00D81444"/>
    <w:rsid w:val="00D91263"/>
    <w:rsid w:val="00D941E6"/>
    <w:rsid w:val="00D943D1"/>
    <w:rsid w:val="00DA3857"/>
    <w:rsid w:val="00DA4BD3"/>
    <w:rsid w:val="00DB51B4"/>
    <w:rsid w:val="00DB6408"/>
    <w:rsid w:val="00DB6D62"/>
    <w:rsid w:val="00DC29D6"/>
    <w:rsid w:val="00DC377C"/>
    <w:rsid w:val="00DC4096"/>
    <w:rsid w:val="00DC4F50"/>
    <w:rsid w:val="00DD287F"/>
    <w:rsid w:val="00DE36B5"/>
    <w:rsid w:val="00DF11E1"/>
    <w:rsid w:val="00DF2C17"/>
    <w:rsid w:val="00E02590"/>
    <w:rsid w:val="00E066DD"/>
    <w:rsid w:val="00E127D5"/>
    <w:rsid w:val="00E12E09"/>
    <w:rsid w:val="00E215C0"/>
    <w:rsid w:val="00E2469B"/>
    <w:rsid w:val="00E27356"/>
    <w:rsid w:val="00E31306"/>
    <w:rsid w:val="00E35D37"/>
    <w:rsid w:val="00E40E3F"/>
    <w:rsid w:val="00E42ADE"/>
    <w:rsid w:val="00E60885"/>
    <w:rsid w:val="00E61A91"/>
    <w:rsid w:val="00E733CA"/>
    <w:rsid w:val="00E74CA4"/>
    <w:rsid w:val="00E8011F"/>
    <w:rsid w:val="00E81A1E"/>
    <w:rsid w:val="00E90EE8"/>
    <w:rsid w:val="00E92CD0"/>
    <w:rsid w:val="00EA6D88"/>
    <w:rsid w:val="00EB5C69"/>
    <w:rsid w:val="00EB7B9C"/>
    <w:rsid w:val="00ED4AE4"/>
    <w:rsid w:val="00EE129B"/>
    <w:rsid w:val="00EE2184"/>
    <w:rsid w:val="00EE36CB"/>
    <w:rsid w:val="00EE68E7"/>
    <w:rsid w:val="00EE6F07"/>
    <w:rsid w:val="00EF1D93"/>
    <w:rsid w:val="00F03139"/>
    <w:rsid w:val="00F03D3D"/>
    <w:rsid w:val="00F048BB"/>
    <w:rsid w:val="00F11697"/>
    <w:rsid w:val="00F12329"/>
    <w:rsid w:val="00F14B82"/>
    <w:rsid w:val="00F14D78"/>
    <w:rsid w:val="00F14EE6"/>
    <w:rsid w:val="00F2541F"/>
    <w:rsid w:val="00F25466"/>
    <w:rsid w:val="00F32E86"/>
    <w:rsid w:val="00F36AA0"/>
    <w:rsid w:val="00F44C0F"/>
    <w:rsid w:val="00F507BA"/>
    <w:rsid w:val="00F5523A"/>
    <w:rsid w:val="00F5525B"/>
    <w:rsid w:val="00F55B09"/>
    <w:rsid w:val="00F56AE9"/>
    <w:rsid w:val="00F61E13"/>
    <w:rsid w:val="00F6355C"/>
    <w:rsid w:val="00F705DF"/>
    <w:rsid w:val="00F74939"/>
    <w:rsid w:val="00F80F6F"/>
    <w:rsid w:val="00F86F58"/>
    <w:rsid w:val="00F941F2"/>
    <w:rsid w:val="00F97217"/>
    <w:rsid w:val="00FC5520"/>
    <w:rsid w:val="00FD23EA"/>
    <w:rsid w:val="00FD2985"/>
    <w:rsid w:val="00FD2C92"/>
    <w:rsid w:val="00FE728A"/>
    <w:rsid w:val="00FF2F79"/>
    <w:rsid w:val="00FF42F7"/>
    <w:rsid w:val="00FF62AE"/>
  </w:rsids>
  <m:mathPr>
    <m:mathFont m:val="Cambria Math"/>
    <m:brkBin m:val="before"/>
    <m:brkBinSub m:val="--"/>
    <m:smallFrac/>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50809f,#c4652d"/>
    </o:shapedefaults>
    <o:shapelayout v:ext="edit">
      <o:idmap v:ext="edit" data="1"/>
    </o:shapelayout>
  </w:shapeDefaults>
  <w:decimalSymbol w:val=","/>
  <w:listSeparator w:val=";"/>
  <w14:docId w14:val="78076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929"/>
    <w:pPr>
      <w:spacing w:after="200" w:line="276" w:lineRule="auto"/>
    </w:pPr>
    <w:rPr>
      <w:sz w:val="22"/>
      <w:szCs w:val="22"/>
      <w:lang w:val="en-US"/>
    </w:rPr>
  </w:style>
  <w:style w:type="paragraph" w:styleId="Heading1">
    <w:name w:val="heading 1"/>
    <w:basedOn w:val="Normal"/>
    <w:next w:val="Normal"/>
    <w:link w:val="Heading1Char"/>
    <w:uiPriority w:val="9"/>
    <w:qFormat/>
    <w:rsid w:val="007734FB"/>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semiHidden/>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4137"/>
    <w:pPr>
      <w:keepNext/>
      <w:keepLines/>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5C4137"/>
    <w:pPr>
      <w:keepNext/>
      <w:keepLines/>
      <w:spacing w:before="200" w:after="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1757"/>
    <w:rPr>
      <w:color w:val="808080"/>
    </w:rPr>
  </w:style>
  <w:style w:type="paragraph" w:styleId="BalloonText">
    <w:name w:val="Balloon Text"/>
    <w:basedOn w:val="Normal"/>
    <w:link w:val="BalloonTextChar"/>
    <w:uiPriority w:val="99"/>
    <w:semiHidden/>
    <w:unhideWhenUsed/>
    <w:rsid w:val="003E1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57"/>
    <w:rPr>
      <w:rFonts w:ascii="Tahoma" w:hAnsi="Tahoma" w:cs="Tahoma"/>
      <w:sz w:val="16"/>
      <w:szCs w:val="16"/>
    </w:rPr>
  </w:style>
  <w:style w:type="paragraph" w:styleId="Header">
    <w:name w:val="header"/>
    <w:basedOn w:val="Normal"/>
    <w:link w:val="HeaderChar"/>
    <w:uiPriority w:val="99"/>
    <w:unhideWhenUsed/>
    <w:rsid w:val="00E35D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D37"/>
  </w:style>
  <w:style w:type="paragraph" w:styleId="Footer">
    <w:name w:val="footer"/>
    <w:basedOn w:val="Normal"/>
    <w:link w:val="FooterChar"/>
    <w:uiPriority w:val="99"/>
    <w:unhideWhenUsed/>
    <w:rsid w:val="00E35D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D37"/>
  </w:style>
  <w:style w:type="table" w:styleId="TableGrid">
    <w:name w:val="Table Grid"/>
    <w:basedOn w:val="Table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2A7C3E"/>
    <w:pPr>
      <w:ind w:left="720"/>
      <w:contextualSpacing/>
    </w:pPr>
  </w:style>
  <w:style w:type="paragraph" w:styleId="NoSpacing">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BodyText">
    <w:name w:val="Body Text"/>
    <w:basedOn w:val="Normal"/>
    <w:link w:val="BodyTextChar"/>
    <w:uiPriority w:val="99"/>
    <w:unhideWhenUsed/>
    <w:rsid w:val="00957FC3"/>
    <w:pPr>
      <w:spacing w:after="120"/>
    </w:pPr>
    <w:rPr>
      <w:rFonts w:eastAsia="Calibri"/>
      <w:lang w:eastAsia="en-US"/>
    </w:rPr>
  </w:style>
  <w:style w:type="character" w:customStyle="1" w:styleId="BodyTextChar">
    <w:name w:val="Body Text Char"/>
    <w:basedOn w:val="DefaultParagraphFont"/>
    <w:link w:val="BodyText"/>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MediumGrid3-Accent1">
    <w:name w:val="Medium Grid 3 Accent 1"/>
    <w:basedOn w:val="Table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aption">
    <w:name w:val="caption"/>
    <w:basedOn w:val="Normal"/>
    <w:next w:val="Normal"/>
    <w:uiPriority w:val="35"/>
    <w:unhideWhenUsed/>
    <w:qFormat/>
    <w:rsid w:val="007734FB"/>
    <w:pPr>
      <w:spacing w:line="240" w:lineRule="auto"/>
    </w:pPr>
    <w:rPr>
      <w:b/>
      <w:bCs/>
      <w:color w:val="4F81BD"/>
      <w:sz w:val="18"/>
      <w:szCs w:val="18"/>
    </w:rPr>
  </w:style>
  <w:style w:type="paragraph" w:styleId="TOC1">
    <w:name w:val="toc 1"/>
    <w:basedOn w:val="Normal"/>
    <w:next w:val="Normal"/>
    <w:autoRedefine/>
    <w:uiPriority w:val="39"/>
    <w:unhideWhenUsed/>
    <w:rsid w:val="007734FB"/>
    <w:pPr>
      <w:spacing w:after="100"/>
    </w:pPr>
  </w:style>
  <w:style w:type="paragraph" w:styleId="TOC2">
    <w:name w:val="toc 2"/>
    <w:basedOn w:val="Normal"/>
    <w:next w:val="Normal"/>
    <w:autoRedefine/>
    <w:uiPriority w:val="39"/>
    <w:unhideWhenUsed/>
    <w:rsid w:val="007734FB"/>
    <w:pPr>
      <w:spacing w:after="100"/>
      <w:ind w:left="220"/>
    </w:pPr>
  </w:style>
  <w:style w:type="character" w:styleId="Hyperlink">
    <w:name w:val="Hyperlink"/>
    <w:basedOn w:val="DefaultParagraphFont"/>
    <w:uiPriority w:val="99"/>
    <w:unhideWhenUsed/>
    <w:rsid w:val="007734FB"/>
    <w:rPr>
      <w:color w:val="0000FF"/>
      <w:u w:val="single"/>
    </w:rPr>
  </w:style>
  <w:style w:type="character" w:customStyle="1" w:styleId="Heading1Char">
    <w:name w:val="Heading 1 Char"/>
    <w:basedOn w:val="DefaultParagraphFont"/>
    <w:link w:val="Heading1"/>
    <w:uiPriority w:val="9"/>
    <w:rsid w:val="007734FB"/>
    <w:rPr>
      <w:rFonts w:ascii="Calibri" w:eastAsia="Times New Roman" w:hAnsi="Calibri" w:cs="Times New Roman"/>
      <w:b/>
      <w:bCs/>
      <w:color w:val="365F91"/>
      <w:sz w:val="28"/>
      <w:szCs w:val="28"/>
    </w:rPr>
  </w:style>
  <w:style w:type="paragraph" w:styleId="TOCHeading">
    <w:name w:val="TOC Heading"/>
    <w:basedOn w:val="Heading1"/>
    <w:next w:val="Normal"/>
    <w:uiPriority w:val="39"/>
    <w:unhideWhenUsed/>
    <w:qFormat/>
    <w:rsid w:val="007734FB"/>
    <w:pPr>
      <w:outlineLvl w:val="9"/>
    </w:pPr>
    <w:rPr>
      <w:lang w:eastAsia="en-US"/>
    </w:rPr>
  </w:style>
  <w:style w:type="paragraph" w:styleId="TableofFigures">
    <w:name w:val="table of figures"/>
    <w:basedOn w:val="Normal"/>
    <w:next w:val="Normal"/>
    <w:uiPriority w:val="99"/>
    <w:unhideWhenUsed/>
    <w:rsid w:val="007C3567"/>
    <w:pPr>
      <w:spacing w:after="0"/>
    </w:pPr>
  </w:style>
  <w:style w:type="paragraph" w:styleId="EnvelopeAddress">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5C4137"/>
    <w:pPr>
      <w:spacing w:after="0" w:line="240" w:lineRule="auto"/>
    </w:pPr>
    <w:rPr>
      <w:i/>
      <w:iCs/>
    </w:rPr>
  </w:style>
  <w:style w:type="character" w:customStyle="1" w:styleId="HTMLAddressChar">
    <w:name w:val="HTML Address Char"/>
    <w:basedOn w:val="DefaultParagraphFont"/>
    <w:link w:val="HTMLAddress"/>
    <w:uiPriority w:val="99"/>
    <w:semiHidden/>
    <w:rsid w:val="005C4137"/>
    <w:rPr>
      <w:i/>
      <w:iCs/>
      <w:sz w:val="22"/>
      <w:szCs w:val="22"/>
      <w:lang w:val="en-US"/>
    </w:rPr>
  </w:style>
  <w:style w:type="paragraph" w:styleId="Bibliography">
    <w:name w:val="Bibliography"/>
    <w:basedOn w:val="Normal"/>
    <w:next w:val="Normal"/>
    <w:uiPriority w:val="37"/>
    <w:semiHidden/>
    <w:unhideWhenUsed/>
    <w:rsid w:val="005C4137"/>
  </w:style>
  <w:style w:type="paragraph" w:styleId="Quote">
    <w:name w:val="Quote"/>
    <w:basedOn w:val="Normal"/>
    <w:next w:val="Normal"/>
    <w:link w:val="QuoteChar"/>
    <w:uiPriority w:val="29"/>
    <w:qFormat/>
    <w:rsid w:val="005C4137"/>
    <w:rPr>
      <w:i/>
      <w:iCs/>
      <w:color w:val="000000" w:themeColor="text1"/>
    </w:rPr>
  </w:style>
  <w:style w:type="character" w:customStyle="1" w:styleId="QuoteChar">
    <w:name w:val="Quote Char"/>
    <w:basedOn w:val="DefaultParagraphFont"/>
    <w:link w:val="Quote"/>
    <w:uiPriority w:val="29"/>
    <w:rsid w:val="005C4137"/>
    <w:rPr>
      <w:i/>
      <w:iCs/>
      <w:color w:val="000000" w:themeColor="text1"/>
      <w:sz w:val="22"/>
      <w:szCs w:val="22"/>
      <w:lang w:val="en-US"/>
    </w:rPr>
  </w:style>
  <w:style w:type="paragraph" w:styleId="IntenseQuote">
    <w:name w:val="Intense Quote"/>
    <w:basedOn w:val="Normal"/>
    <w:next w:val="Normal"/>
    <w:link w:val="IntenseQuoteCh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137"/>
    <w:rPr>
      <w:b/>
      <w:bCs/>
      <w:i/>
      <w:iCs/>
      <w:color w:val="4F81BD" w:themeColor="accent1"/>
      <w:sz w:val="22"/>
      <w:szCs w:val="22"/>
      <w:lang w:val="en-US"/>
    </w:rPr>
  </w:style>
  <w:style w:type="paragraph" w:styleId="CommentText">
    <w:name w:val="annotation text"/>
    <w:basedOn w:val="Normal"/>
    <w:link w:val="CommentTextChar"/>
    <w:uiPriority w:val="99"/>
    <w:semiHidden/>
    <w:unhideWhenUsed/>
    <w:rsid w:val="005C4137"/>
    <w:pPr>
      <w:spacing w:line="240" w:lineRule="auto"/>
    </w:pPr>
    <w:rPr>
      <w:sz w:val="20"/>
      <w:szCs w:val="20"/>
    </w:rPr>
  </w:style>
  <w:style w:type="character" w:customStyle="1" w:styleId="CommentTextChar">
    <w:name w:val="Comment Text Char"/>
    <w:basedOn w:val="DefaultParagraphFont"/>
    <w:link w:val="CommentText"/>
    <w:uiPriority w:val="99"/>
    <w:semiHidden/>
    <w:rsid w:val="005C4137"/>
    <w:rPr>
      <w:lang w:val="en-US"/>
    </w:rPr>
  </w:style>
  <w:style w:type="paragraph" w:styleId="BodyText2">
    <w:name w:val="Body Text 2"/>
    <w:basedOn w:val="Normal"/>
    <w:link w:val="BodyText2Char"/>
    <w:uiPriority w:val="99"/>
    <w:semiHidden/>
    <w:unhideWhenUsed/>
    <w:rsid w:val="005C4137"/>
    <w:pPr>
      <w:spacing w:after="120" w:line="480" w:lineRule="auto"/>
    </w:pPr>
  </w:style>
  <w:style w:type="character" w:customStyle="1" w:styleId="BodyText2Char">
    <w:name w:val="Body Text 2 Char"/>
    <w:basedOn w:val="DefaultParagraphFont"/>
    <w:link w:val="BodyText2"/>
    <w:uiPriority w:val="99"/>
    <w:semiHidden/>
    <w:rsid w:val="005C4137"/>
    <w:rPr>
      <w:sz w:val="22"/>
      <w:szCs w:val="22"/>
      <w:lang w:val="en-US"/>
    </w:rPr>
  </w:style>
  <w:style w:type="paragraph" w:styleId="BodyText3">
    <w:name w:val="Body Text 3"/>
    <w:basedOn w:val="Normal"/>
    <w:link w:val="BodyText3Char"/>
    <w:uiPriority w:val="99"/>
    <w:semiHidden/>
    <w:unhideWhenUsed/>
    <w:rsid w:val="005C4137"/>
    <w:pPr>
      <w:spacing w:after="120"/>
    </w:pPr>
    <w:rPr>
      <w:sz w:val="16"/>
      <w:szCs w:val="16"/>
    </w:rPr>
  </w:style>
  <w:style w:type="character" w:customStyle="1" w:styleId="BodyText3Char">
    <w:name w:val="Body Text 3 Char"/>
    <w:basedOn w:val="DefaultParagraphFont"/>
    <w:link w:val="BodyText3"/>
    <w:uiPriority w:val="99"/>
    <w:semiHidden/>
    <w:rsid w:val="005C4137"/>
    <w:rPr>
      <w:sz w:val="16"/>
      <w:szCs w:val="16"/>
      <w:lang w:val="en-US"/>
    </w:rPr>
  </w:style>
  <w:style w:type="paragraph" w:styleId="Date">
    <w:name w:val="Date"/>
    <w:basedOn w:val="Normal"/>
    <w:next w:val="Normal"/>
    <w:link w:val="DateChar"/>
    <w:uiPriority w:val="99"/>
    <w:semiHidden/>
    <w:unhideWhenUsed/>
    <w:rsid w:val="005C4137"/>
  </w:style>
  <w:style w:type="character" w:customStyle="1" w:styleId="DateChar">
    <w:name w:val="Date Char"/>
    <w:basedOn w:val="DefaultParagraphFont"/>
    <w:link w:val="Date"/>
    <w:uiPriority w:val="99"/>
    <w:semiHidden/>
    <w:rsid w:val="005C4137"/>
    <w:rPr>
      <w:sz w:val="22"/>
      <w:szCs w:val="22"/>
      <w:lang w:val="en-US"/>
    </w:rPr>
  </w:style>
  <w:style w:type="paragraph" w:styleId="MessageHeader">
    <w:name w:val="Message Header"/>
    <w:basedOn w:val="Normal"/>
    <w:link w:val="MessageHeaderCh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4137"/>
    <w:rPr>
      <w:rFonts w:asciiTheme="majorHAnsi" w:eastAsiaTheme="majorEastAsia" w:hAnsiTheme="majorHAnsi" w:cstheme="majorBidi"/>
      <w:sz w:val="24"/>
      <w:szCs w:val="24"/>
      <w:shd w:val="pct20" w:color="auto" w:fill="auto"/>
      <w:lang w:val="en-US"/>
    </w:rPr>
  </w:style>
  <w:style w:type="paragraph" w:styleId="DocumentMap">
    <w:name w:val="Document Map"/>
    <w:basedOn w:val="Normal"/>
    <w:link w:val="DocumentMapChar"/>
    <w:uiPriority w:val="99"/>
    <w:semiHidden/>
    <w:unhideWhenUsed/>
    <w:rsid w:val="005C41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4137"/>
    <w:rPr>
      <w:rFonts w:ascii="Tahoma" w:hAnsi="Tahoma" w:cs="Tahoma"/>
      <w:sz w:val="16"/>
      <w:szCs w:val="16"/>
      <w:lang w:val="en-US"/>
    </w:rPr>
  </w:style>
  <w:style w:type="paragraph" w:styleId="Closing">
    <w:name w:val="Closing"/>
    <w:basedOn w:val="Normal"/>
    <w:link w:val="ClosingChar"/>
    <w:uiPriority w:val="99"/>
    <w:semiHidden/>
    <w:unhideWhenUsed/>
    <w:rsid w:val="005C4137"/>
    <w:pPr>
      <w:spacing w:after="0" w:line="240" w:lineRule="auto"/>
      <w:ind w:left="4252"/>
    </w:pPr>
  </w:style>
  <w:style w:type="character" w:customStyle="1" w:styleId="ClosingChar">
    <w:name w:val="Closing Char"/>
    <w:basedOn w:val="DefaultParagraphFont"/>
    <w:link w:val="Closing"/>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
    <w:name w:val="List"/>
    <w:basedOn w:val="Normal"/>
    <w:uiPriority w:val="99"/>
    <w:semiHidden/>
    <w:unhideWhenUsed/>
    <w:rsid w:val="005C4137"/>
    <w:pPr>
      <w:ind w:left="283" w:hanging="283"/>
      <w:contextualSpacing/>
    </w:pPr>
  </w:style>
  <w:style w:type="paragraph" w:styleId="List2">
    <w:name w:val="List 2"/>
    <w:basedOn w:val="Normal"/>
    <w:uiPriority w:val="99"/>
    <w:semiHidden/>
    <w:unhideWhenUsed/>
    <w:rsid w:val="005C4137"/>
    <w:pPr>
      <w:ind w:left="566" w:hanging="283"/>
      <w:contextualSpacing/>
    </w:pPr>
  </w:style>
  <w:style w:type="paragraph" w:styleId="List3">
    <w:name w:val="List 3"/>
    <w:basedOn w:val="Normal"/>
    <w:uiPriority w:val="99"/>
    <w:semiHidden/>
    <w:unhideWhenUsed/>
    <w:rsid w:val="005C4137"/>
    <w:pPr>
      <w:ind w:left="849" w:hanging="283"/>
      <w:contextualSpacing/>
    </w:pPr>
  </w:style>
  <w:style w:type="paragraph" w:styleId="List4">
    <w:name w:val="List 4"/>
    <w:basedOn w:val="Normal"/>
    <w:uiPriority w:val="99"/>
    <w:semiHidden/>
    <w:unhideWhenUsed/>
    <w:rsid w:val="005C4137"/>
    <w:pPr>
      <w:ind w:left="1132" w:hanging="283"/>
      <w:contextualSpacing/>
    </w:pPr>
  </w:style>
  <w:style w:type="paragraph" w:styleId="List5">
    <w:name w:val="List 5"/>
    <w:basedOn w:val="Normal"/>
    <w:uiPriority w:val="99"/>
    <w:semiHidden/>
    <w:unhideWhenUsed/>
    <w:rsid w:val="005C4137"/>
    <w:pPr>
      <w:ind w:left="1415" w:hanging="283"/>
      <w:contextualSpacing/>
    </w:pPr>
  </w:style>
  <w:style w:type="paragraph" w:styleId="ListNumber">
    <w:name w:val="List Number"/>
    <w:basedOn w:val="Normal"/>
    <w:uiPriority w:val="99"/>
    <w:semiHidden/>
    <w:unhideWhenUsed/>
    <w:rsid w:val="005C4137"/>
    <w:pPr>
      <w:numPr>
        <w:numId w:val="2"/>
      </w:numPr>
      <w:contextualSpacing/>
    </w:pPr>
  </w:style>
  <w:style w:type="paragraph" w:styleId="ListNumber2">
    <w:name w:val="List Number 2"/>
    <w:basedOn w:val="Normal"/>
    <w:uiPriority w:val="99"/>
    <w:semiHidden/>
    <w:unhideWhenUsed/>
    <w:rsid w:val="005C4137"/>
    <w:pPr>
      <w:numPr>
        <w:numId w:val="3"/>
      </w:numPr>
      <w:contextualSpacing/>
    </w:pPr>
  </w:style>
  <w:style w:type="paragraph" w:styleId="ListNumber3">
    <w:name w:val="List Number 3"/>
    <w:basedOn w:val="Normal"/>
    <w:uiPriority w:val="99"/>
    <w:semiHidden/>
    <w:unhideWhenUsed/>
    <w:rsid w:val="005C4137"/>
    <w:pPr>
      <w:numPr>
        <w:numId w:val="4"/>
      </w:numPr>
      <w:contextualSpacing/>
    </w:pPr>
  </w:style>
  <w:style w:type="paragraph" w:styleId="ListNumber4">
    <w:name w:val="List Number 4"/>
    <w:basedOn w:val="Normal"/>
    <w:uiPriority w:val="99"/>
    <w:semiHidden/>
    <w:unhideWhenUsed/>
    <w:rsid w:val="005C4137"/>
    <w:pPr>
      <w:numPr>
        <w:numId w:val="5"/>
      </w:numPr>
      <w:contextualSpacing/>
    </w:pPr>
  </w:style>
  <w:style w:type="paragraph" w:styleId="ListNumber5">
    <w:name w:val="List Number 5"/>
    <w:basedOn w:val="Normal"/>
    <w:uiPriority w:val="99"/>
    <w:semiHidden/>
    <w:unhideWhenUsed/>
    <w:rsid w:val="005C4137"/>
    <w:pPr>
      <w:numPr>
        <w:numId w:val="6"/>
      </w:numPr>
      <w:contextualSpacing/>
    </w:pPr>
  </w:style>
  <w:style w:type="paragraph" w:styleId="ListBullet">
    <w:name w:val="List Bullet"/>
    <w:basedOn w:val="Normal"/>
    <w:uiPriority w:val="99"/>
    <w:semiHidden/>
    <w:unhideWhenUsed/>
    <w:rsid w:val="005C4137"/>
    <w:pPr>
      <w:numPr>
        <w:numId w:val="7"/>
      </w:numPr>
      <w:contextualSpacing/>
    </w:pPr>
  </w:style>
  <w:style w:type="paragraph" w:styleId="ListBullet2">
    <w:name w:val="List Bullet 2"/>
    <w:basedOn w:val="Normal"/>
    <w:uiPriority w:val="99"/>
    <w:semiHidden/>
    <w:unhideWhenUsed/>
    <w:rsid w:val="005C4137"/>
    <w:pPr>
      <w:numPr>
        <w:numId w:val="8"/>
      </w:numPr>
      <w:contextualSpacing/>
    </w:pPr>
  </w:style>
  <w:style w:type="paragraph" w:styleId="ListBullet3">
    <w:name w:val="List Bullet 3"/>
    <w:basedOn w:val="Normal"/>
    <w:uiPriority w:val="99"/>
    <w:semiHidden/>
    <w:unhideWhenUsed/>
    <w:rsid w:val="005C4137"/>
    <w:pPr>
      <w:numPr>
        <w:numId w:val="9"/>
      </w:numPr>
      <w:contextualSpacing/>
    </w:pPr>
  </w:style>
  <w:style w:type="paragraph" w:styleId="ListBullet4">
    <w:name w:val="List Bullet 4"/>
    <w:basedOn w:val="Normal"/>
    <w:uiPriority w:val="99"/>
    <w:semiHidden/>
    <w:unhideWhenUsed/>
    <w:rsid w:val="005C4137"/>
    <w:pPr>
      <w:numPr>
        <w:numId w:val="10"/>
      </w:numPr>
      <w:contextualSpacing/>
    </w:pPr>
  </w:style>
  <w:style w:type="paragraph" w:styleId="ListBullet5">
    <w:name w:val="List Bullet 5"/>
    <w:basedOn w:val="Normal"/>
    <w:uiPriority w:val="99"/>
    <w:semiHidden/>
    <w:unhideWhenUsed/>
    <w:rsid w:val="005C4137"/>
    <w:pPr>
      <w:numPr>
        <w:numId w:val="11"/>
      </w:numPr>
      <w:contextualSpacing/>
    </w:pPr>
  </w:style>
  <w:style w:type="paragraph" w:styleId="ListContinue">
    <w:name w:val="List Continue"/>
    <w:basedOn w:val="Normal"/>
    <w:uiPriority w:val="99"/>
    <w:semiHidden/>
    <w:unhideWhenUsed/>
    <w:rsid w:val="005C4137"/>
    <w:pPr>
      <w:spacing w:after="120"/>
      <w:ind w:left="283"/>
      <w:contextualSpacing/>
    </w:pPr>
  </w:style>
  <w:style w:type="paragraph" w:styleId="ListContinue2">
    <w:name w:val="List Continue 2"/>
    <w:basedOn w:val="Normal"/>
    <w:uiPriority w:val="99"/>
    <w:semiHidden/>
    <w:unhideWhenUsed/>
    <w:rsid w:val="005C4137"/>
    <w:pPr>
      <w:spacing w:after="120"/>
      <w:ind w:left="566"/>
      <w:contextualSpacing/>
    </w:pPr>
  </w:style>
  <w:style w:type="paragraph" w:styleId="ListContinue3">
    <w:name w:val="List Continue 3"/>
    <w:basedOn w:val="Normal"/>
    <w:uiPriority w:val="99"/>
    <w:semiHidden/>
    <w:unhideWhenUsed/>
    <w:rsid w:val="005C4137"/>
    <w:pPr>
      <w:spacing w:after="120"/>
      <w:ind w:left="849"/>
      <w:contextualSpacing/>
    </w:pPr>
  </w:style>
  <w:style w:type="paragraph" w:styleId="ListContinue4">
    <w:name w:val="List Continue 4"/>
    <w:basedOn w:val="Normal"/>
    <w:uiPriority w:val="99"/>
    <w:semiHidden/>
    <w:unhideWhenUsed/>
    <w:rsid w:val="005C4137"/>
    <w:pPr>
      <w:spacing w:after="120"/>
      <w:ind w:left="1132"/>
      <w:contextualSpacing/>
    </w:pPr>
  </w:style>
  <w:style w:type="paragraph" w:styleId="ListContinue5">
    <w:name w:val="List Continue 5"/>
    <w:basedOn w:val="Normal"/>
    <w:uiPriority w:val="99"/>
    <w:semiHidden/>
    <w:unhideWhenUsed/>
    <w:rsid w:val="005C4137"/>
    <w:pPr>
      <w:spacing w:after="120"/>
      <w:ind w:left="1415"/>
      <w:contextualSpacing/>
    </w:pPr>
  </w:style>
  <w:style w:type="paragraph" w:styleId="BlockText">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FootnoteText">
    <w:name w:val="footnote text"/>
    <w:basedOn w:val="Normal"/>
    <w:link w:val="FootnoteTextChar"/>
    <w:uiPriority w:val="99"/>
    <w:semiHidden/>
    <w:unhideWhenUsed/>
    <w:rsid w:val="005C41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4137"/>
    <w:rPr>
      <w:lang w:val="en-US"/>
    </w:rPr>
  </w:style>
  <w:style w:type="paragraph" w:styleId="EndnoteText">
    <w:name w:val="endnote text"/>
    <w:basedOn w:val="Normal"/>
    <w:link w:val="EndnoteTextChar"/>
    <w:uiPriority w:val="99"/>
    <w:semiHidden/>
    <w:unhideWhenUsed/>
    <w:rsid w:val="005C41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137"/>
    <w:rPr>
      <w:lang w:val="en-US"/>
    </w:rPr>
  </w:style>
  <w:style w:type="paragraph" w:styleId="CommentSubject">
    <w:name w:val="annotation subject"/>
    <w:basedOn w:val="CommentText"/>
    <w:next w:val="CommentText"/>
    <w:link w:val="CommentSubjectChar"/>
    <w:uiPriority w:val="99"/>
    <w:semiHidden/>
    <w:unhideWhenUsed/>
    <w:rsid w:val="005C4137"/>
    <w:rPr>
      <w:b/>
      <w:bCs/>
    </w:rPr>
  </w:style>
  <w:style w:type="character" w:customStyle="1" w:styleId="CommentSubjectChar">
    <w:name w:val="Comment Subject Char"/>
    <w:basedOn w:val="CommentTextChar"/>
    <w:link w:val="CommentSubject"/>
    <w:uiPriority w:val="99"/>
    <w:semiHidden/>
    <w:rsid w:val="005C4137"/>
    <w:rPr>
      <w:b/>
      <w:bCs/>
      <w:lang w:val="en-US"/>
    </w:rPr>
  </w:style>
  <w:style w:type="paragraph" w:styleId="HTMLPreformatted">
    <w:name w:val="HTML Preformatted"/>
    <w:basedOn w:val="Normal"/>
    <w:link w:val="HTMLPreformattedChar"/>
    <w:uiPriority w:val="99"/>
    <w:semiHidden/>
    <w:unhideWhenUsed/>
    <w:rsid w:val="005C41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4137"/>
    <w:rPr>
      <w:rFonts w:ascii="Consolas" w:hAnsi="Consolas"/>
      <w:lang w:val="en-US"/>
    </w:rPr>
  </w:style>
  <w:style w:type="paragraph" w:styleId="BodyTextFirstIndent">
    <w:name w:val="Body Text First Indent"/>
    <w:basedOn w:val="BodyText"/>
    <w:link w:val="BodyTextFirstIndentChar"/>
    <w:uiPriority w:val="99"/>
    <w:semiHidden/>
    <w:unhideWhenUsed/>
    <w:rsid w:val="005C4137"/>
    <w:pPr>
      <w:spacing w:after="200"/>
      <w:ind w:firstLine="360"/>
    </w:pPr>
    <w:rPr>
      <w:rFonts w:eastAsia="Times New Roman"/>
      <w:lang w:eastAsia="fr-FR"/>
    </w:rPr>
  </w:style>
  <w:style w:type="character" w:customStyle="1" w:styleId="BodyTextFirstIndentChar">
    <w:name w:val="Body Text First Indent Char"/>
    <w:basedOn w:val="BodyTextChar"/>
    <w:link w:val="BodyTextFirstIndent"/>
    <w:uiPriority w:val="99"/>
    <w:semiHidden/>
    <w:rsid w:val="005C4137"/>
    <w:rPr>
      <w:rFonts w:ascii="Calibri" w:eastAsia="Calibri" w:hAnsi="Calibri" w:cs="Times New Roman"/>
      <w:sz w:val="22"/>
      <w:szCs w:val="22"/>
      <w:lang w:val="en-US" w:eastAsia="en-US"/>
    </w:rPr>
  </w:style>
  <w:style w:type="paragraph" w:styleId="BodyTextIndent">
    <w:name w:val="Body Text Indent"/>
    <w:basedOn w:val="Normal"/>
    <w:link w:val="BodyTextIndentChar"/>
    <w:uiPriority w:val="99"/>
    <w:semiHidden/>
    <w:unhideWhenUsed/>
    <w:rsid w:val="005C4137"/>
    <w:pPr>
      <w:spacing w:after="120"/>
      <w:ind w:left="283"/>
    </w:pPr>
  </w:style>
  <w:style w:type="character" w:customStyle="1" w:styleId="BodyTextIndentChar">
    <w:name w:val="Body Text Indent Char"/>
    <w:basedOn w:val="DefaultParagraphFont"/>
    <w:link w:val="BodyTextIndent"/>
    <w:uiPriority w:val="99"/>
    <w:semiHidden/>
    <w:rsid w:val="005C4137"/>
    <w:rPr>
      <w:sz w:val="22"/>
      <w:szCs w:val="22"/>
      <w:lang w:val="en-US"/>
    </w:rPr>
  </w:style>
  <w:style w:type="paragraph" w:styleId="BodyTextIndent2">
    <w:name w:val="Body Text Indent 2"/>
    <w:basedOn w:val="Normal"/>
    <w:link w:val="BodyTextIndent2Char"/>
    <w:uiPriority w:val="99"/>
    <w:semiHidden/>
    <w:unhideWhenUsed/>
    <w:rsid w:val="005C4137"/>
    <w:pPr>
      <w:spacing w:after="120" w:line="480" w:lineRule="auto"/>
      <w:ind w:left="283"/>
    </w:pPr>
  </w:style>
  <w:style w:type="character" w:customStyle="1" w:styleId="BodyTextIndent2Char">
    <w:name w:val="Body Text Indent 2 Char"/>
    <w:basedOn w:val="DefaultParagraphFont"/>
    <w:link w:val="BodyTextIndent2"/>
    <w:uiPriority w:val="99"/>
    <w:semiHidden/>
    <w:rsid w:val="005C4137"/>
    <w:rPr>
      <w:sz w:val="22"/>
      <w:szCs w:val="22"/>
      <w:lang w:val="en-US"/>
    </w:rPr>
  </w:style>
  <w:style w:type="paragraph" w:styleId="BodyTextIndent3">
    <w:name w:val="Body Text Indent 3"/>
    <w:basedOn w:val="Normal"/>
    <w:link w:val="BodyTextIndent3Char"/>
    <w:uiPriority w:val="99"/>
    <w:semiHidden/>
    <w:unhideWhenUsed/>
    <w:rsid w:val="005C41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4137"/>
    <w:rPr>
      <w:sz w:val="16"/>
      <w:szCs w:val="16"/>
      <w:lang w:val="en-US"/>
    </w:rPr>
  </w:style>
  <w:style w:type="paragraph" w:styleId="BodyTextFirstIndent2">
    <w:name w:val="Body Text First Indent 2"/>
    <w:basedOn w:val="BodyTextIndent"/>
    <w:link w:val="BodyTextFirstIndent2Char"/>
    <w:uiPriority w:val="99"/>
    <w:semiHidden/>
    <w:unhideWhenUsed/>
    <w:rsid w:val="005C41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4137"/>
    <w:rPr>
      <w:sz w:val="22"/>
      <w:szCs w:val="22"/>
      <w:lang w:val="en-US"/>
    </w:rPr>
  </w:style>
  <w:style w:type="paragraph" w:styleId="NormalIndent">
    <w:name w:val="Normal Indent"/>
    <w:basedOn w:val="Normal"/>
    <w:uiPriority w:val="99"/>
    <w:semiHidden/>
    <w:unhideWhenUsed/>
    <w:rsid w:val="005C4137"/>
    <w:pPr>
      <w:ind w:left="708"/>
    </w:pPr>
  </w:style>
  <w:style w:type="paragraph" w:styleId="Salutation">
    <w:name w:val="Salutation"/>
    <w:basedOn w:val="Normal"/>
    <w:next w:val="Normal"/>
    <w:link w:val="SalutationChar"/>
    <w:uiPriority w:val="99"/>
    <w:semiHidden/>
    <w:unhideWhenUsed/>
    <w:rsid w:val="005C4137"/>
  </w:style>
  <w:style w:type="character" w:customStyle="1" w:styleId="SalutationChar">
    <w:name w:val="Salutation Char"/>
    <w:basedOn w:val="DefaultParagraphFont"/>
    <w:link w:val="Salutation"/>
    <w:uiPriority w:val="99"/>
    <w:semiHidden/>
    <w:rsid w:val="005C4137"/>
    <w:rPr>
      <w:sz w:val="22"/>
      <w:szCs w:val="22"/>
      <w:lang w:val="en-US"/>
    </w:rPr>
  </w:style>
  <w:style w:type="paragraph" w:styleId="Signature">
    <w:name w:val="Signature"/>
    <w:basedOn w:val="Normal"/>
    <w:link w:val="SignatureChar"/>
    <w:uiPriority w:val="99"/>
    <w:semiHidden/>
    <w:unhideWhenUsed/>
    <w:rsid w:val="005C4137"/>
    <w:pPr>
      <w:spacing w:after="0" w:line="240" w:lineRule="auto"/>
      <w:ind w:left="4252"/>
    </w:pPr>
  </w:style>
  <w:style w:type="character" w:customStyle="1" w:styleId="SignatureChar">
    <w:name w:val="Signature Char"/>
    <w:basedOn w:val="DefaultParagraphFont"/>
    <w:link w:val="Signature"/>
    <w:uiPriority w:val="99"/>
    <w:semiHidden/>
    <w:rsid w:val="005C4137"/>
    <w:rPr>
      <w:sz w:val="22"/>
      <w:szCs w:val="22"/>
      <w:lang w:val="en-US"/>
    </w:rPr>
  </w:style>
  <w:style w:type="paragraph" w:styleId="E-mailSignature">
    <w:name w:val="E-mail Signature"/>
    <w:basedOn w:val="Normal"/>
    <w:link w:val="E-mailSignatureChar"/>
    <w:uiPriority w:val="99"/>
    <w:semiHidden/>
    <w:unhideWhenUsed/>
    <w:rsid w:val="005C4137"/>
    <w:pPr>
      <w:spacing w:after="0" w:line="240" w:lineRule="auto"/>
    </w:pPr>
  </w:style>
  <w:style w:type="character" w:customStyle="1" w:styleId="E-mailSignatureChar">
    <w:name w:val="E-mail Signature Char"/>
    <w:basedOn w:val="DefaultParagraphFont"/>
    <w:link w:val="E-mailSignature"/>
    <w:uiPriority w:val="99"/>
    <w:semiHidden/>
    <w:rsid w:val="005C4137"/>
    <w:rPr>
      <w:sz w:val="22"/>
      <w:szCs w:val="22"/>
      <w:lang w:val="en-US"/>
    </w:rPr>
  </w:style>
  <w:style w:type="paragraph" w:styleId="Subtitle">
    <w:name w:val="Subtitle"/>
    <w:basedOn w:val="Normal"/>
    <w:next w:val="Normal"/>
    <w:link w:val="SubtitleCh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ofAuthorities">
    <w:name w:val="table of authorities"/>
    <w:basedOn w:val="Normal"/>
    <w:next w:val="Normal"/>
    <w:uiPriority w:val="99"/>
    <w:semiHidden/>
    <w:unhideWhenUsed/>
    <w:rsid w:val="005C4137"/>
    <w:pPr>
      <w:spacing w:after="0"/>
      <w:ind w:left="220" w:hanging="220"/>
    </w:pPr>
  </w:style>
  <w:style w:type="paragraph" w:styleId="PlainText">
    <w:name w:val="Plain Text"/>
    <w:basedOn w:val="Normal"/>
    <w:link w:val="PlainTextChar"/>
    <w:uiPriority w:val="99"/>
    <w:semiHidden/>
    <w:unhideWhenUsed/>
    <w:rsid w:val="005C41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4137"/>
    <w:rPr>
      <w:rFonts w:ascii="Consolas" w:hAnsi="Consolas"/>
      <w:sz w:val="21"/>
      <w:szCs w:val="21"/>
      <w:lang w:val="en-US"/>
    </w:rPr>
  </w:style>
  <w:style w:type="paragraph" w:styleId="MacroText">
    <w:name w:val="macro"/>
    <w:link w:val="MacroTextCh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MacroTextChar">
    <w:name w:val="Macro Text Char"/>
    <w:basedOn w:val="DefaultParagraphFont"/>
    <w:link w:val="MacroText"/>
    <w:uiPriority w:val="99"/>
    <w:semiHidden/>
    <w:rsid w:val="005C4137"/>
    <w:rPr>
      <w:rFonts w:ascii="Consolas" w:hAnsi="Consolas"/>
      <w:lang w:val="en-US"/>
    </w:rPr>
  </w:style>
  <w:style w:type="paragraph" w:styleId="Title">
    <w:name w:val="Title"/>
    <w:basedOn w:val="Normal"/>
    <w:next w:val="Normal"/>
    <w:link w:val="TitleCh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5C4137"/>
    <w:rPr>
      <w:rFonts w:asciiTheme="majorHAnsi" w:eastAsiaTheme="majorEastAsia" w:hAnsiTheme="majorHAnsi" w:cstheme="majorBidi"/>
      <w:color w:val="17375E" w:themeColor="text2" w:themeShade="BF"/>
      <w:spacing w:val="5"/>
      <w:kern w:val="28"/>
      <w:sz w:val="52"/>
      <w:szCs w:val="52"/>
      <w:lang w:val="en-US"/>
    </w:rPr>
  </w:style>
  <w:style w:type="character" w:customStyle="1" w:styleId="Heading2Char">
    <w:name w:val="Heading 2 Char"/>
    <w:basedOn w:val="DefaultParagraphFont"/>
    <w:link w:val="Heading2"/>
    <w:uiPriority w:val="9"/>
    <w:semiHidden/>
    <w:rsid w:val="005C413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Heading4Char">
    <w:name w:val="Heading 4 Char"/>
    <w:basedOn w:val="DefaultParagraphFont"/>
    <w:link w:val="Heading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Heading5Char">
    <w:name w:val="Heading 5 Char"/>
    <w:basedOn w:val="DefaultParagraphFont"/>
    <w:link w:val="Heading5"/>
    <w:uiPriority w:val="9"/>
    <w:semiHidden/>
    <w:rsid w:val="005C4137"/>
    <w:rPr>
      <w:rFonts w:asciiTheme="majorHAnsi" w:eastAsiaTheme="majorEastAsia" w:hAnsiTheme="majorHAnsi" w:cstheme="majorBidi"/>
      <w:color w:val="254061" w:themeColor="accent1" w:themeShade="7F"/>
      <w:sz w:val="22"/>
      <w:szCs w:val="22"/>
      <w:lang w:val="en-US"/>
    </w:rPr>
  </w:style>
  <w:style w:type="character" w:customStyle="1" w:styleId="Heading6Char">
    <w:name w:val="Heading 6 Char"/>
    <w:basedOn w:val="DefaultParagraphFont"/>
    <w:link w:val="Heading6"/>
    <w:uiPriority w:val="9"/>
    <w:semiHidden/>
    <w:rsid w:val="005C4137"/>
    <w:rPr>
      <w:rFonts w:asciiTheme="majorHAnsi" w:eastAsiaTheme="majorEastAsia" w:hAnsiTheme="majorHAnsi" w:cstheme="majorBidi"/>
      <w:i/>
      <w:iCs/>
      <w:color w:val="254061" w:themeColor="accent1" w:themeShade="7F"/>
      <w:sz w:val="22"/>
      <w:szCs w:val="22"/>
      <w:lang w:val="en-US"/>
    </w:rPr>
  </w:style>
  <w:style w:type="character" w:customStyle="1" w:styleId="Heading7Char">
    <w:name w:val="Heading 7 Char"/>
    <w:basedOn w:val="DefaultParagraphFont"/>
    <w:link w:val="Heading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5C4137"/>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5C4137"/>
    <w:rPr>
      <w:rFonts w:asciiTheme="majorHAnsi" w:eastAsiaTheme="majorEastAsia" w:hAnsiTheme="majorHAnsi" w:cstheme="majorBidi"/>
      <w:i/>
      <w:iCs/>
      <w:color w:val="404040" w:themeColor="text1" w:themeTint="BF"/>
      <w:lang w:val="en-US"/>
    </w:rPr>
  </w:style>
  <w:style w:type="paragraph" w:styleId="NoteHeading">
    <w:name w:val="Note Heading"/>
    <w:basedOn w:val="Normal"/>
    <w:next w:val="Normal"/>
    <w:link w:val="NoteHeadingChar"/>
    <w:uiPriority w:val="99"/>
    <w:semiHidden/>
    <w:unhideWhenUsed/>
    <w:rsid w:val="005C4137"/>
    <w:pPr>
      <w:spacing w:after="0" w:line="240" w:lineRule="auto"/>
    </w:pPr>
  </w:style>
  <w:style w:type="character" w:customStyle="1" w:styleId="NoteHeadingChar">
    <w:name w:val="Note Heading Char"/>
    <w:basedOn w:val="DefaultParagraphFont"/>
    <w:link w:val="NoteHeading"/>
    <w:uiPriority w:val="99"/>
    <w:semiHidden/>
    <w:rsid w:val="005C4137"/>
    <w:rPr>
      <w:sz w:val="22"/>
      <w:szCs w:val="22"/>
      <w:lang w:val="en-US"/>
    </w:rPr>
  </w:style>
  <w:style w:type="paragraph" w:styleId="IndexHeading">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5C4137"/>
    <w:pPr>
      <w:spacing w:after="100"/>
      <w:ind w:left="440"/>
    </w:pPr>
  </w:style>
  <w:style w:type="paragraph" w:styleId="TOC4">
    <w:name w:val="toc 4"/>
    <w:basedOn w:val="Normal"/>
    <w:next w:val="Normal"/>
    <w:autoRedefine/>
    <w:uiPriority w:val="39"/>
    <w:semiHidden/>
    <w:unhideWhenUsed/>
    <w:rsid w:val="005C4137"/>
    <w:pPr>
      <w:spacing w:after="100"/>
      <w:ind w:left="660"/>
    </w:pPr>
  </w:style>
  <w:style w:type="paragraph" w:styleId="TOC5">
    <w:name w:val="toc 5"/>
    <w:basedOn w:val="Normal"/>
    <w:next w:val="Normal"/>
    <w:autoRedefine/>
    <w:uiPriority w:val="39"/>
    <w:semiHidden/>
    <w:unhideWhenUsed/>
    <w:rsid w:val="005C4137"/>
    <w:pPr>
      <w:spacing w:after="100"/>
      <w:ind w:left="880"/>
    </w:pPr>
  </w:style>
  <w:style w:type="paragraph" w:styleId="TOC6">
    <w:name w:val="toc 6"/>
    <w:basedOn w:val="Normal"/>
    <w:next w:val="Normal"/>
    <w:autoRedefine/>
    <w:uiPriority w:val="39"/>
    <w:semiHidden/>
    <w:unhideWhenUsed/>
    <w:rsid w:val="005C4137"/>
    <w:pPr>
      <w:spacing w:after="100"/>
      <w:ind w:left="1100"/>
    </w:pPr>
  </w:style>
  <w:style w:type="paragraph" w:styleId="TOC7">
    <w:name w:val="toc 7"/>
    <w:basedOn w:val="Normal"/>
    <w:next w:val="Normal"/>
    <w:autoRedefine/>
    <w:uiPriority w:val="39"/>
    <w:semiHidden/>
    <w:unhideWhenUsed/>
    <w:rsid w:val="005C4137"/>
    <w:pPr>
      <w:spacing w:after="100"/>
      <w:ind w:left="1320"/>
    </w:pPr>
  </w:style>
  <w:style w:type="paragraph" w:styleId="TOC8">
    <w:name w:val="toc 8"/>
    <w:basedOn w:val="Normal"/>
    <w:next w:val="Normal"/>
    <w:autoRedefine/>
    <w:uiPriority w:val="39"/>
    <w:semiHidden/>
    <w:unhideWhenUsed/>
    <w:rsid w:val="005C4137"/>
    <w:pPr>
      <w:spacing w:after="100"/>
      <w:ind w:left="1540"/>
    </w:pPr>
  </w:style>
  <w:style w:type="paragraph" w:styleId="TOC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ookTitle">
    <w:name w:val="Book Title"/>
    <w:basedOn w:val="DefaultParagraphFont"/>
    <w:uiPriority w:val="33"/>
    <w:qFormat/>
    <w:rsid w:val="00AA32C9"/>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divs>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489833583">
      <w:bodyDiv w:val="1"/>
      <w:marLeft w:val="0"/>
      <w:marRight w:val="0"/>
      <w:marTop w:val="0"/>
      <w:marBottom w:val="0"/>
      <w:divBdr>
        <w:top w:val="none" w:sz="0" w:space="0" w:color="auto"/>
        <w:left w:val="none" w:sz="0" w:space="0" w:color="auto"/>
        <w:bottom w:val="none" w:sz="0" w:space="0" w:color="auto"/>
        <w:right w:val="none" w:sz="0" w:space="0" w:color="auto"/>
      </w:divBdr>
    </w:div>
    <w:div w:id="564606512">
      <w:bodyDiv w:val="1"/>
      <w:marLeft w:val="0"/>
      <w:marRight w:val="0"/>
      <w:marTop w:val="0"/>
      <w:marBottom w:val="0"/>
      <w:divBdr>
        <w:top w:val="none" w:sz="0" w:space="0" w:color="auto"/>
        <w:left w:val="none" w:sz="0" w:space="0" w:color="auto"/>
        <w:bottom w:val="none" w:sz="0" w:space="0" w:color="auto"/>
        <w:right w:val="none" w:sz="0" w:space="0" w:color="auto"/>
      </w:divBdr>
    </w:div>
    <w:div w:id="614018630">
      <w:bodyDiv w:val="1"/>
      <w:marLeft w:val="0"/>
      <w:marRight w:val="0"/>
      <w:marTop w:val="0"/>
      <w:marBottom w:val="0"/>
      <w:divBdr>
        <w:top w:val="none" w:sz="0" w:space="0" w:color="auto"/>
        <w:left w:val="none" w:sz="0" w:space="0" w:color="auto"/>
        <w:bottom w:val="none" w:sz="0" w:space="0" w:color="auto"/>
        <w:right w:val="none" w:sz="0" w:space="0" w:color="auto"/>
      </w:divBdr>
    </w:div>
    <w:div w:id="793134837">
      <w:bodyDiv w:val="1"/>
      <w:marLeft w:val="0"/>
      <w:marRight w:val="0"/>
      <w:marTop w:val="0"/>
      <w:marBottom w:val="0"/>
      <w:divBdr>
        <w:top w:val="none" w:sz="0" w:space="0" w:color="auto"/>
        <w:left w:val="none" w:sz="0" w:space="0" w:color="auto"/>
        <w:bottom w:val="none" w:sz="0" w:space="0" w:color="auto"/>
        <w:right w:val="none" w:sz="0" w:space="0" w:color="auto"/>
      </w:divBdr>
      <w:divsChild>
        <w:div w:id="760180046">
          <w:marLeft w:val="547"/>
          <w:marRight w:val="0"/>
          <w:marTop w:val="0"/>
          <w:marBottom w:val="0"/>
          <w:divBdr>
            <w:top w:val="none" w:sz="0" w:space="0" w:color="auto"/>
            <w:left w:val="none" w:sz="0" w:space="0" w:color="auto"/>
            <w:bottom w:val="none" w:sz="0" w:space="0" w:color="auto"/>
            <w:right w:val="none" w:sz="0" w:space="0" w:color="auto"/>
          </w:divBdr>
        </w:div>
        <w:div w:id="2065332457">
          <w:marLeft w:val="547"/>
          <w:marRight w:val="0"/>
          <w:marTop w:val="0"/>
          <w:marBottom w:val="0"/>
          <w:divBdr>
            <w:top w:val="none" w:sz="0" w:space="0" w:color="auto"/>
            <w:left w:val="none" w:sz="0" w:space="0" w:color="auto"/>
            <w:bottom w:val="none" w:sz="0" w:space="0" w:color="auto"/>
            <w:right w:val="none" w:sz="0" w:space="0" w:color="auto"/>
          </w:divBdr>
        </w:div>
      </w:divsChild>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1284193738">
      <w:bodyDiv w:val="1"/>
      <w:marLeft w:val="0"/>
      <w:marRight w:val="0"/>
      <w:marTop w:val="0"/>
      <w:marBottom w:val="0"/>
      <w:divBdr>
        <w:top w:val="none" w:sz="0" w:space="0" w:color="auto"/>
        <w:left w:val="none" w:sz="0" w:space="0" w:color="auto"/>
        <w:bottom w:val="none" w:sz="0" w:space="0" w:color="auto"/>
        <w:right w:val="none" w:sz="0" w:space="0" w:color="auto"/>
      </w:divBdr>
      <w:divsChild>
        <w:div w:id="235483970">
          <w:marLeft w:val="0"/>
          <w:marRight w:val="0"/>
          <w:marTop w:val="77"/>
          <w:marBottom w:val="0"/>
          <w:divBdr>
            <w:top w:val="none" w:sz="0" w:space="0" w:color="auto"/>
            <w:left w:val="none" w:sz="0" w:space="0" w:color="auto"/>
            <w:bottom w:val="none" w:sz="0" w:space="0" w:color="auto"/>
            <w:right w:val="none" w:sz="0" w:space="0" w:color="auto"/>
          </w:divBdr>
        </w:div>
        <w:div w:id="2087409809">
          <w:marLeft w:val="0"/>
          <w:marRight w:val="0"/>
          <w:marTop w:val="77"/>
          <w:marBottom w:val="0"/>
          <w:divBdr>
            <w:top w:val="none" w:sz="0" w:space="0" w:color="auto"/>
            <w:left w:val="none" w:sz="0" w:space="0" w:color="auto"/>
            <w:bottom w:val="none" w:sz="0" w:space="0" w:color="auto"/>
            <w:right w:val="none" w:sz="0" w:space="0" w:color="auto"/>
          </w:divBdr>
        </w:div>
      </w:divsChild>
    </w:div>
    <w:div w:id="1974671053">
      <w:bodyDiv w:val="1"/>
      <w:marLeft w:val="0"/>
      <w:marRight w:val="0"/>
      <w:marTop w:val="0"/>
      <w:marBottom w:val="0"/>
      <w:divBdr>
        <w:top w:val="none" w:sz="0" w:space="0" w:color="auto"/>
        <w:left w:val="none" w:sz="0" w:space="0" w:color="auto"/>
        <w:bottom w:val="none" w:sz="0" w:space="0" w:color="auto"/>
        <w:right w:val="none" w:sz="0" w:space="0" w:color="auto"/>
      </w:divBdr>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ocuments\UTBM\MON%20CURSUS\GI05\KAIST\Projects\euroteam\Project%201\Part%20Final\CS554_EuroTeam_Project1.docx" TargetMode="External"/><Relationship Id="rId18" Type="http://schemas.openxmlformats.org/officeDocument/2006/relationships/hyperlink" Target="file:///D:\Documents\UTBM\MON%20CURSUS\GI05\KAIST\Projects\euroteam\Project%201\Part%20Final\CS554_EuroTeam_Project1.docx" TargetMode="External"/><Relationship Id="rId26" Type="http://schemas.openxmlformats.org/officeDocument/2006/relationships/image" Target="media/image6.png"/><Relationship Id="rId39" Type="http://schemas.openxmlformats.org/officeDocument/2006/relationships/image" Target="media/image14.png"/><Relationship Id="rId21" Type="http://schemas.openxmlformats.org/officeDocument/2006/relationships/hyperlink" Target="file:///D:\Documents\UTBM\MON%20CURSUS\GI05\KAIST\Projects\euroteam\Project%201\Part%20Final\CS554_EuroTeam_Project1.docx" TargetMode="External"/><Relationship Id="rId34" Type="http://schemas.openxmlformats.org/officeDocument/2006/relationships/diagramColors" Target="diagrams/colors1.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openxmlformats.org/officeDocument/2006/relationships/diagramColors" Target="diagrams/colors2.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Documents\UTBM\MON%20CURSUS\GI05\KAIST\Projects\euroteam\Project%201\Part%20Final\CS554_EuroTeam_Project1.docx" TargetMode="External"/><Relationship Id="rId20" Type="http://schemas.openxmlformats.org/officeDocument/2006/relationships/hyperlink" Target="file:///D:\Documents\UTBM\MON%20CURSUS\GI05\KAIST\Projects\euroteam\Project%201\Part%20Final\CS554_EuroTeam_Project1.docx" TargetMode="External"/><Relationship Id="rId29" Type="http://schemas.openxmlformats.org/officeDocument/2006/relationships/image" Target="media/image9.png"/><Relationship Id="rId41" Type="http://schemas.openxmlformats.org/officeDocument/2006/relationships/image" Target="media/image16.png"/><Relationship Id="rId54" Type="http://schemas.openxmlformats.org/officeDocument/2006/relationships/diagramQuickStyle" Target="diagrams/quickStyle2.xm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Documents\UTBM\MON%20CURSUS\GI05\KAIST\Projects\euroteam\Project%201\Part%20Final\CS554_EuroTeam_Project1.docx" TargetMode="External"/><Relationship Id="rId24" Type="http://schemas.openxmlformats.org/officeDocument/2006/relationships/image" Target="media/image4.png"/><Relationship Id="rId32" Type="http://schemas.openxmlformats.org/officeDocument/2006/relationships/diagramLayout" Target="diagrams/layout1.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diagramLayout" Target="diagrams/layout2.xml"/><Relationship Id="rId58" Type="http://schemas.openxmlformats.org/officeDocument/2006/relationships/hyperlink" Target="http://en.wikipedia.org/wiki/Problem_Frames_Approach" TargetMode="External"/><Relationship Id="rId5" Type="http://schemas.openxmlformats.org/officeDocument/2006/relationships/settings" Target="settings.xml"/><Relationship Id="rId15" Type="http://schemas.openxmlformats.org/officeDocument/2006/relationships/hyperlink" Target="file:///D:\Documents\UTBM\MON%20CURSUS\GI05\KAIST\Projects\euroteam\Project%201\Part%20Final\CS554_EuroTeam_Project1.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yperlink" Target="http://www.bredemeyer.com/pdf_files/NonFunctReq.PDF" TargetMode="External"/><Relationship Id="rId61" Type="http://schemas.openxmlformats.org/officeDocument/2006/relationships/image" Target="media/image29.jpeg"/><Relationship Id="rId10" Type="http://schemas.openxmlformats.org/officeDocument/2006/relationships/image" Target="media/image2.jpeg"/><Relationship Id="rId19" Type="http://schemas.openxmlformats.org/officeDocument/2006/relationships/hyperlink" Target="file:///D:\Documents\UTBM\MON%20CURSUS\GI05\KAIST\Projects\euroteam\Project%201\Part%20Final\CS554_EuroTeam_Project1.docx" TargetMode="External"/><Relationship Id="rId31" Type="http://schemas.openxmlformats.org/officeDocument/2006/relationships/diagramData" Target="diagrams/data1.xml"/><Relationship Id="rId44" Type="http://schemas.openxmlformats.org/officeDocument/2006/relationships/image" Target="media/image19.png"/><Relationship Id="rId52" Type="http://schemas.openxmlformats.org/officeDocument/2006/relationships/diagramData" Target="diagrams/data2.xml"/><Relationship Id="rId60" Type="http://schemas.openxmlformats.org/officeDocument/2006/relationships/image" Target="media/image2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Documents\UTBM\MON%20CURSUS\GI05\KAIST\Projects\euroteam\Project%201\Part%20Final\CS554_EuroTeam_Project1.docx" TargetMode="External"/><Relationship Id="rId22" Type="http://schemas.openxmlformats.org/officeDocument/2006/relationships/hyperlink" Target="file:///D:\Documents\UTBM\MON%20CURSUS\GI05\KAIST\Projects\euroteam\Project%201\Part%20Final\CS554_EuroTeam_Project1.docx" TargetMode="External"/><Relationship Id="rId27" Type="http://schemas.openxmlformats.org/officeDocument/2006/relationships/image" Target="media/image7.png"/><Relationship Id="rId30" Type="http://schemas.openxmlformats.org/officeDocument/2006/relationships/image" Target="media/image10.png"/><Relationship Id="rId35" Type="http://schemas.microsoft.com/office/2007/relationships/diagramDrawing" Target="diagrams/drawing1.xml"/><Relationship Id="rId43" Type="http://schemas.openxmlformats.org/officeDocument/2006/relationships/image" Target="media/image18.png"/><Relationship Id="rId48" Type="http://schemas.openxmlformats.org/officeDocument/2006/relationships/image" Target="media/image23.png"/><Relationship Id="rId56" Type="http://schemas.microsoft.com/office/2007/relationships/diagramDrawing" Target="diagrams/drawing2.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numbering" Target="numbering.xml"/><Relationship Id="rId12" Type="http://schemas.openxmlformats.org/officeDocument/2006/relationships/hyperlink" Target="file:///D:\Documents\UTBM\MON%20CURSUS\GI05\KAIST\Projects\euroteam\Project%201\Part%20Final\CS554_EuroTeam_Project1.docx" TargetMode="External"/><Relationship Id="rId17" Type="http://schemas.openxmlformats.org/officeDocument/2006/relationships/hyperlink" Target="file:///D:\Documents\UTBM\MON%20CURSUS\GI05\KAIST\Projects\euroteam\Project%201\Part%20Final\CS554_EuroTeam_Project1.docx" TargetMode="External"/><Relationship Id="rId25" Type="http://schemas.openxmlformats.org/officeDocument/2006/relationships/image" Target="media/image5.png"/><Relationship Id="rId33" Type="http://schemas.openxmlformats.org/officeDocument/2006/relationships/diagramQuickStyle" Target="diagrams/quickStyle1.xm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494135-09CA-43EB-BFD9-20DB75AA542C}" type="doc">
      <dgm:prSet loTypeId="urn:microsoft.com/office/officeart/2005/8/layout/hList3" loCatId="list" qsTypeId="urn:microsoft.com/office/officeart/2005/8/quickstyle/simple4" qsCatId="simple" csTypeId="urn:microsoft.com/office/officeart/2005/8/colors/accent6_1" csCatId="accent6" phldr="1"/>
      <dgm:spPr/>
      <dgm:t>
        <a:bodyPr/>
        <a:lstStyle/>
        <a:p>
          <a:endParaRPr lang="fr-FR"/>
        </a:p>
      </dgm:t>
    </dgm:pt>
    <dgm:pt modelId="{ACBE8AEB-35DB-410A-ADBF-310666E7673F}">
      <dgm:prSet phldrT="[Text]"/>
      <dgm:spPr>
        <a:xfrm>
          <a:off x="0" y="0"/>
          <a:ext cx="7227123" cy="1445424"/>
        </a:xfr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dirty="0" smtClean="0">
              <a:solidFill>
                <a:sysClr val="window" lastClr="FFFFFF">
                  <a:hueOff val="0"/>
                  <a:satOff val="0"/>
                  <a:lumOff val="0"/>
                  <a:alphaOff val="0"/>
                </a:sysClr>
              </a:solidFill>
              <a:latin typeface="Calibri"/>
              <a:ea typeface="+mn-ea"/>
              <a:cs typeface="+mn-cs"/>
            </a:rPr>
            <a:t>New aspects of </a:t>
          </a:r>
          <a:r>
            <a:rPr lang="fr-FR" dirty="0" err="1" smtClean="0">
              <a:solidFill>
                <a:sysClr val="window" lastClr="FFFFFF">
                  <a:hueOff val="0"/>
                  <a:satOff val="0"/>
                  <a:lumOff val="0"/>
                  <a:alphaOff val="0"/>
                </a:sysClr>
              </a:solidFill>
              <a:latin typeface="Calibri"/>
              <a:ea typeface="+mn-ea"/>
              <a:cs typeface="+mn-cs"/>
            </a:rPr>
            <a:t>requirements</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were</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emphasized</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using</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problem</a:t>
          </a:r>
          <a:r>
            <a:rPr lang="fr-FR" dirty="0" smtClean="0">
              <a:solidFill>
                <a:sysClr val="window" lastClr="FFFFFF">
                  <a:hueOff val="0"/>
                  <a:satOff val="0"/>
                  <a:lumOff val="0"/>
                  <a:alphaOff val="0"/>
                </a:sysClr>
              </a:solidFill>
              <a:latin typeface="Calibri"/>
              <a:ea typeface="+mn-ea"/>
              <a:cs typeface="+mn-cs"/>
            </a:rPr>
            <a:t> frames. </a:t>
          </a:r>
        </a:p>
        <a:p>
          <a:r>
            <a:rPr lang="fr-FR" dirty="0" err="1" smtClean="0">
              <a:solidFill>
                <a:sysClr val="window" lastClr="FFFFFF">
                  <a:hueOff val="0"/>
                  <a:satOff val="0"/>
                  <a:lumOff val="0"/>
                  <a:alphaOff val="0"/>
                </a:sysClr>
              </a:solidFill>
              <a:latin typeface="Calibri"/>
              <a:ea typeface="+mn-ea"/>
              <a:cs typeface="+mn-cs"/>
            </a:rPr>
            <a:t>Necessity</a:t>
          </a:r>
          <a:r>
            <a:rPr lang="fr-FR" dirty="0" smtClean="0">
              <a:solidFill>
                <a:sysClr val="window" lastClr="FFFFFF">
                  <a:hueOff val="0"/>
                  <a:satOff val="0"/>
                  <a:lumOff val="0"/>
                  <a:alphaOff val="0"/>
                </a:sysClr>
              </a:solidFill>
              <a:latin typeface="Calibri"/>
              <a:ea typeface="+mn-ea"/>
              <a:cs typeface="+mn-cs"/>
            </a:rPr>
            <a:t> of:</a:t>
          </a:r>
          <a:endParaRPr lang="fr-FR" dirty="0">
            <a:solidFill>
              <a:sysClr val="window" lastClr="FFFFFF">
                <a:hueOff val="0"/>
                <a:satOff val="0"/>
                <a:lumOff val="0"/>
                <a:alphaOff val="0"/>
              </a:sysClr>
            </a:solidFill>
            <a:latin typeface="Calibri"/>
            <a:ea typeface="+mn-ea"/>
            <a:cs typeface="+mn-cs"/>
          </a:endParaRPr>
        </a:p>
      </dgm:t>
    </dgm:pt>
    <dgm:pt modelId="{1E35ABE8-2196-4DA1-8C90-7221860D6B0D}" type="parTrans" cxnId="{5782D883-7ABF-495F-9F16-D8ACB573A0EE}">
      <dgm:prSet/>
      <dgm:spPr/>
      <dgm:t>
        <a:bodyPr/>
        <a:lstStyle/>
        <a:p>
          <a:endParaRPr lang="fr-FR"/>
        </a:p>
      </dgm:t>
    </dgm:pt>
    <dgm:pt modelId="{C6F29DB6-9F8E-4A11-8A71-6E071E0ADDEC}" type="sibTrans" cxnId="{5782D883-7ABF-495F-9F16-D8ACB573A0EE}">
      <dgm:prSet/>
      <dgm:spPr/>
      <dgm:t>
        <a:bodyPr/>
        <a:lstStyle/>
        <a:p>
          <a:endParaRPr lang="fr-FR"/>
        </a:p>
      </dgm:t>
    </dgm:pt>
    <dgm:pt modelId="{5D0FFDA3-D15D-4CA2-8EFE-9EC8899DE1F5}">
      <dgm:prSet phldrT="[Text]" custT="1"/>
      <dgm:spPr>
        <a:xfrm>
          <a:off x="3528"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clearly</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defining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which</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domains</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interact</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with</a:t>
          </a:r>
          <a:r>
            <a:rPr lang="fr-FR" sz="2000" dirty="0" smtClean="0">
              <a:solidFill>
                <a:sysClr val="windowText" lastClr="000000">
                  <a:hueOff val="0"/>
                  <a:satOff val="0"/>
                  <a:lumOff val="0"/>
                  <a:alphaOff val="0"/>
                </a:sysClr>
              </a:solidFill>
              <a:latin typeface="Calibri"/>
              <a:ea typeface="+mn-ea"/>
              <a:cs typeface="+mn-cs"/>
            </a:rPr>
            <a:t> the machine</a:t>
          </a:r>
          <a:endParaRPr lang="fr-FR" sz="2000" dirty="0">
            <a:solidFill>
              <a:sysClr val="windowText" lastClr="000000">
                <a:hueOff val="0"/>
                <a:satOff val="0"/>
                <a:lumOff val="0"/>
                <a:alphaOff val="0"/>
              </a:sysClr>
            </a:solidFill>
            <a:latin typeface="Calibri"/>
            <a:ea typeface="+mn-ea"/>
            <a:cs typeface="+mn-cs"/>
          </a:endParaRPr>
        </a:p>
      </dgm:t>
    </dgm:pt>
    <dgm:pt modelId="{A3C5E0B0-61D6-4B14-923B-AE59DC3B303B}" type="parTrans" cxnId="{9470F95E-218E-46C8-AA4B-C00989CBD572}">
      <dgm:prSet/>
      <dgm:spPr/>
      <dgm:t>
        <a:bodyPr/>
        <a:lstStyle/>
        <a:p>
          <a:endParaRPr lang="fr-FR"/>
        </a:p>
      </dgm:t>
    </dgm:pt>
    <dgm:pt modelId="{3B6787F9-15E3-4A84-8556-E58B129391CE}" type="sibTrans" cxnId="{9470F95E-218E-46C8-AA4B-C00989CBD572}">
      <dgm:prSet/>
      <dgm:spPr/>
      <dgm:t>
        <a:bodyPr/>
        <a:lstStyle/>
        <a:p>
          <a:endParaRPr lang="fr-FR"/>
        </a:p>
      </dgm:t>
    </dgm:pt>
    <dgm:pt modelId="{E7D032B1-869F-46B7-AAC1-1906493EC5B4}">
      <dgm:prSet phldrT="[Text]" custT="1"/>
      <dgm:spPr>
        <a:xfrm>
          <a:off x="2410217"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both</a:t>
          </a:r>
          <a:r>
            <a:rPr lang="fr-FR" sz="2000" dirty="0" smtClean="0">
              <a:solidFill>
                <a:sysClr val="windowText" lastClr="000000">
                  <a:hueOff val="0"/>
                  <a:satOff val="0"/>
                  <a:lumOff val="0"/>
                  <a:alphaOff val="0"/>
                </a:sysClr>
              </a:solidFill>
              <a:latin typeface="Calibri"/>
              <a:ea typeface="+mn-ea"/>
              <a:cs typeface="+mn-cs"/>
            </a:rPr>
            <a:t> data </a:t>
          </a:r>
          <a:r>
            <a:rPr lang="fr-FR" sz="2000" dirty="0" err="1" smtClean="0">
              <a:solidFill>
                <a:sysClr val="windowText" lastClr="000000">
                  <a:hueOff val="0"/>
                  <a:satOff val="0"/>
                  <a:lumOff val="0"/>
                  <a:alphaOff val="0"/>
                </a:sysClr>
              </a:solidFill>
              <a:latin typeface="Calibri"/>
              <a:ea typeface="+mn-ea"/>
              <a:cs typeface="+mn-cs"/>
            </a:rPr>
            <a:t>storage</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processing</a:t>
          </a:r>
          <a:r>
            <a:rPr lang="fr-FR" sz="2000" dirty="0" smtClean="0">
              <a:solidFill>
                <a:sysClr val="windowText" lastClr="000000">
                  <a:hueOff val="0"/>
                  <a:satOff val="0"/>
                  <a:lumOff val="0"/>
                  <a:alphaOff val="0"/>
                </a:sysClr>
              </a:solidFill>
              <a:latin typeface="Calibri"/>
              <a:ea typeface="+mn-ea"/>
              <a:cs typeface="+mn-cs"/>
            </a:rPr>
            <a:t> and display</a:t>
          </a:r>
          <a:endParaRPr lang="fr-FR" sz="2000" dirty="0">
            <a:solidFill>
              <a:sysClr val="windowText" lastClr="000000">
                <a:hueOff val="0"/>
                <a:satOff val="0"/>
                <a:lumOff val="0"/>
                <a:alphaOff val="0"/>
              </a:sysClr>
            </a:solidFill>
            <a:latin typeface="Calibri"/>
            <a:ea typeface="+mn-ea"/>
            <a:cs typeface="+mn-cs"/>
          </a:endParaRPr>
        </a:p>
      </dgm:t>
    </dgm:pt>
    <dgm:pt modelId="{172A57E4-5BDA-416B-A087-9DCD0CC43916}" type="parTrans" cxnId="{554533F8-4688-45C6-A101-B13B7DA5EE15}">
      <dgm:prSet/>
      <dgm:spPr/>
      <dgm:t>
        <a:bodyPr/>
        <a:lstStyle/>
        <a:p>
          <a:endParaRPr lang="fr-FR"/>
        </a:p>
      </dgm:t>
    </dgm:pt>
    <dgm:pt modelId="{70BABF1A-F8CA-4CBF-BBA9-0251CC5284A6}" type="sibTrans" cxnId="{554533F8-4688-45C6-A101-B13B7DA5EE15}">
      <dgm:prSet/>
      <dgm:spPr/>
      <dgm:t>
        <a:bodyPr/>
        <a:lstStyle/>
        <a:p>
          <a:endParaRPr lang="fr-FR"/>
        </a:p>
      </dgm:t>
    </dgm:pt>
    <dgm:pt modelId="{4365DE52-E75B-46CF-A8D4-AF910C52CA6B}">
      <dgm:prSet phldrT="[Text]" custT="1"/>
      <dgm:spPr>
        <a:xfrm>
          <a:off x="4816905"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errors</a:t>
          </a:r>
          <a:r>
            <a:rPr lang="fr-FR" sz="2000" dirty="0" smtClean="0">
              <a:solidFill>
                <a:sysClr val="windowText" lastClr="000000">
                  <a:hueOff val="0"/>
                  <a:satOff val="0"/>
                  <a:lumOff val="0"/>
                  <a:alphaOff val="0"/>
                </a:sysClr>
              </a:solidFill>
              <a:latin typeface="Calibri"/>
              <a:ea typeface="+mn-ea"/>
              <a:cs typeface="+mn-cs"/>
            </a:rPr>
            <a:t> and exceptions in interactions</a:t>
          </a:r>
          <a:endParaRPr lang="fr-FR" sz="2000" dirty="0">
            <a:solidFill>
              <a:sysClr val="windowText" lastClr="000000">
                <a:hueOff val="0"/>
                <a:satOff val="0"/>
                <a:lumOff val="0"/>
                <a:alphaOff val="0"/>
              </a:sysClr>
            </a:solidFill>
            <a:latin typeface="Calibri"/>
            <a:ea typeface="+mn-ea"/>
            <a:cs typeface="+mn-cs"/>
          </a:endParaRPr>
        </a:p>
      </dgm:t>
    </dgm:pt>
    <dgm:pt modelId="{1C7DE86A-33AB-4B0E-A01C-A0274405A7E0}" type="parTrans" cxnId="{1C367138-309B-4DC0-A5E4-ED5BF5BE92A3}">
      <dgm:prSet/>
      <dgm:spPr/>
      <dgm:t>
        <a:bodyPr/>
        <a:lstStyle/>
        <a:p>
          <a:endParaRPr lang="fr-FR"/>
        </a:p>
      </dgm:t>
    </dgm:pt>
    <dgm:pt modelId="{1F7876FF-1296-47A3-9D0A-43540679CDE7}" type="sibTrans" cxnId="{1C367138-309B-4DC0-A5E4-ED5BF5BE92A3}">
      <dgm:prSet/>
      <dgm:spPr/>
      <dgm:t>
        <a:bodyPr/>
        <a:lstStyle/>
        <a:p>
          <a:endParaRPr lang="fr-FR"/>
        </a:p>
      </dgm:t>
    </dgm:pt>
    <dgm:pt modelId="{E6657A53-48FF-420B-98E9-7F064B529D85}" type="pres">
      <dgm:prSet presAssocID="{9D494135-09CA-43EB-BFD9-20DB75AA542C}" presName="composite" presStyleCnt="0">
        <dgm:presLayoutVars>
          <dgm:chMax val="1"/>
          <dgm:dir/>
          <dgm:resizeHandles val="exact"/>
        </dgm:presLayoutVars>
      </dgm:prSet>
      <dgm:spPr/>
      <dgm:t>
        <a:bodyPr/>
        <a:lstStyle/>
        <a:p>
          <a:endParaRPr lang="fr-FR"/>
        </a:p>
      </dgm:t>
    </dgm:pt>
    <dgm:pt modelId="{22A99387-A6D2-43E3-AF24-6FADF6F83837}" type="pres">
      <dgm:prSet presAssocID="{ACBE8AEB-35DB-410A-ADBF-310666E7673F}" presName="roof" presStyleLbl="dkBgShp" presStyleIdx="0" presStyleCnt="2"/>
      <dgm:spPr>
        <a:prstGeom prst="rect">
          <a:avLst/>
        </a:prstGeom>
      </dgm:spPr>
      <dgm:t>
        <a:bodyPr/>
        <a:lstStyle/>
        <a:p>
          <a:endParaRPr lang="fr-FR"/>
        </a:p>
      </dgm:t>
    </dgm:pt>
    <dgm:pt modelId="{7EEC38D5-F24F-4C37-9A58-F8B1A282CD14}" type="pres">
      <dgm:prSet presAssocID="{ACBE8AEB-35DB-410A-ADBF-310666E7673F}" presName="pillars" presStyleCnt="0"/>
      <dgm:spPr/>
    </dgm:pt>
    <dgm:pt modelId="{8241D08B-CB62-4962-9D9B-1D2183EA71DA}" type="pres">
      <dgm:prSet presAssocID="{ACBE8AEB-35DB-410A-ADBF-310666E7673F}" presName="pillar1" presStyleLbl="node1" presStyleIdx="0" presStyleCnt="3">
        <dgm:presLayoutVars>
          <dgm:bulletEnabled val="1"/>
        </dgm:presLayoutVars>
      </dgm:prSet>
      <dgm:spPr>
        <a:prstGeom prst="rect">
          <a:avLst/>
        </a:prstGeom>
      </dgm:spPr>
      <dgm:t>
        <a:bodyPr/>
        <a:lstStyle/>
        <a:p>
          <a:endParaRPr lang="fr-FR"/>
        </a:p>
      </dgm:t>
    </dgm:pt>
    <dgm:pt modelId="{36A69038-D135-4966-B855-369C1C83C96F}" type="pres">
      <dgm:prSet presAssocID="{E7D032B1-869F-46B7-AAC1-1906493EC5B4}" presName="pillarX" presStyleLbl="node1" presStyleIdx="1" presStyleCnt="3">
        <dgm:presLayoutVars>
          <dgm:bulletEnabled val="1"/>
        </dgm:presLayoutVars>
      </dgm:prSet>
      <dgm:spPr>
        <a:prstGeom prst="rect">
          <a:avLst/>
        </a:prstGeom>
      </dgm:spPr>
      <dgm:t>
        <a:bodyPr/>
        <a:lstStyle/>
        <a:p>
          <a:endParaRPr lang="fr-FR"/>
        </a:p>
      </dgm:t>
    </dgm:pt>
    <dgm:pt modelId="{C9068F78-E09E-4543-A698-C5622D67FE22}" type="pres">
      <dgm:prSet presAssocID="{4365DE52-E75B-46CF-A8D4-AF910C52CA6B}" presName="pillarX" presStyleLbl="node1" presStyleIdx="2" presStyleCnt="3">
        <dgm:presLayoutVars>
          <dgm:bulletEnabled val="1"/>
        </dgm:presLayoutVars>
      </dgm:prSet>
      <dgm:spPr>
        <a:prstGeom prst="rect">
          <a:avLst/>
        </a:prstGeom>
      </dgm:spPr>
      <dgm:t>
        <a:bodyPr/>
        <a:lstStyle/>
        <a:p>
          <a:endParaRPr lang="fr-FR"/>
        </a:p>
      </dgm:t>
    </dgm:pt>
    <dgm:pt modelId="{A1F39E40-4505-49AF-8063-5ABC118C2541}" type="pres">
      <dgm:prSet presAssocID="{ACBE8AEB-35DB-410A-ADBF-310666E7673F}" presName="base" presStyleLbl="dkBgShp" presStyleIdx="1" presStyleCnt="2"/>
      <dgm:spPr>
        <a:xfrm>
          <a:off x="0" y="4480816"/>
          <a:ext cx="7227123" cy="337265"/>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endParaRPr lang="fr-FR"/>
        </a:p>
      </dgm:t>
    </dgm:pt>
  </dgm:ptLst>
  <dgm:cxnLst>
    <dgm:cxn modelId="{554533F8-4688-45C6-A101-B13B7DA5EE15}" srcId="{ACBE8AEB-35DB-410A-ADBF-310666E7673F}" destId="{E7D032B1-869F-46B7-AAC1-1906493EC5B4}" srcOrd="1" destOrd="0" parTransId="{172A57E4-5BDA-416B-A087-9DCD0CC43916}" sibTransId="{70BABF1A-F8CA-4CBF-BBA9-0251CC5284A6}"/>
    <dgm:cxn modelId="{16106D21-1C2B-4020-83ED-67A154C66653}" type="presOf" srcId="{4365DE52-E75B-46CF-A8D4-AF910C52CA6B}" destId="{C9068F78-E09E-4543-A698-C5622D67FE22}" srcOrd="0" destOrd="0" presId="urn:microsoft.com/office/officeart/2005/8/layout/hList3"/>
    <dgm:cxn modelId="{126557B1-D46C-4D53-9D0D-B6FEF1C6444A}" type="presOf" srcId="{5D0FFDA3-D15D-4CA2-8EFE-9EC8899DE1F5}" destId="{8241D08B-CB62-4962-9D9B-1D2183EA71DA}" srcOrd="0" destOrd="0" presId="urn:microsoft.com/office/officeart/2005/8/layout/hList3"/>
    <dgm:cxn modelId="{57AF692A-2C03-4B2D-A900-E5A62FD4168E}" type="presOf" srcId="{9D494135-09CA-43EB-BFD9-20DB75AA542C}" destId="{E6657A53-48FF-420B-98E9-7F064B529D85}" srcOrd="0" destOrd="0" presId="urn:microsoft.com/office/officeart/2005/8/layout/hList3"/>
    <dgm:cxn modelId="{AC32F055-C1F9-4288-AB9F-70EB19194AEE}" type="presOf" srcId="{E7D032B1-869F-46B7-AAC1-1906493EC5B4}" destId="{36A69038-D135-4966-B855-369C1C83C96F}" srcOrd="0" destOrd="0" presId="urn:microsoft.com/office/officeart/2005/8/layout/hList3"/>
    <dgm:cxn modelId="{9470F95E-218E-46C8-AA4B-C00989CBD572}" srcId="{ACBE8AEB-35DB-410A-ADBF-310666E7673F}" destId="{5D0FFDA3-D15D-4CA2-8EFE-9EC8899DE1F5}" srcOrd="0" destOrd="0" parTransId="{A3C5E0B0-61D6-4B14-923B-AE59DC3B303B}" sibTransId="{3B6787F9-15E3-4A84-8556-E58B129391CE}"/>
    <dgm:cxn modelId="{1C367138-309B-4DC0-A5E4-ED5BF5BE92A3}" srcId="{ACBE8AEB-35DB-410A-ADBF-310666E7673F}" destId="{4365DE52-E75B-46CF-A8D4-AF910C52CA6B}" srcOrd="2" destOrd="0" parTransId="{1C7DE86A-33AB-4B0E-A01C-A0274405A7E0}" sibTransId="{1F7876FF-1296-47A3-9D0A-43540679CDE7}"/>
    <dgm:cxn modelId="{5782D883-7ABF-495F-9F16-D8ACB573A0EE}" srcId="{9D494135-09CA-43EB-BFD9-20DB75AA542C}" destId="{ACBE8AEB-35DB-410A-ADBF-310666E7673F}" srcOrd="0" destOrd="0" parTransId="{1E35ABE8-2196-4DA1-8C90-7221860D6B0D}" sibTransId="{C6F29DB6-9F8E-4A11-8A71-6E071E0ADDEC}"/>
    <dgm:cxn modelId="{6B8A2C2F-61A5-4241-B52A-E0C25651B1EF}" type="presOf" srcId="{ACBE8AEB-35DB-410A-ADBF-310666E7673F}" destId="{22A99387-A6D2-43E3-AF24-6FADF6F83837}" srcOrd="0" destOrd="0" presId="urn:microsoft.com/office/officeart/2005/8/layout/hList3"/>
    <dgm:cxn modelId="{D8E2370E-FB78-447C-BB16-85D9BCDCD8CF}" type="presParOf" srcId="{E6657A53-48FF-420B-98E9-7F064B529D85}" destId="{22A99387-A6D2-43E3-AF24-6FADF6F83837}" srcOrd="0" destOrd="0" presId="urn:microsoft.com/office/officeart/2005/8/layout/hList3"/>
    <dgm:cxn modelId="{59CC059B-5DB6-4A45-9CDF-02731D8E3ADD}" type="presParOf" srcId="{E6657A53-48FF-420B-98E9-7F064B529D85}" destId="{7EEC38D5-F24F-4C37-9A58-F8B1A282CD14}" srcOrd="1" destOrd="0" presId="urn:microsoft.com/office/officeart/2005/8/layout/hList3"/>
    <dgm:cxn modelId="{E280FA92-8194-4AB9-A4AA-0EB96CADEE7F}" type="presParOf" srcId="{7EEC38D5-F24F-4C37-9A58-F8B1A282CD14}" destId="{8241D08B-CB62-4962-9D9B-1D2183EA71DA}" srcOrd="0" destOrd="0" presId="urn:microsoft.com/office/officeart/2005/8/layout/hList3"/>
    <dgm:cxn modelId="{ED8F0471-A8B6-4491-AFAA-44CC0586E302}" type="presParOf" srcId="{7EEC38D5-F24F-4C37-9A58-F8B1A282CD14}" destId="{36A69038-D135-4966-B855-369C1C83C96F}" srcOrd="1" destOrd="0" presId="urn:microsoft.com/office/officeart/2005/8/layout/hList3"/>
    <dgm:cxn modelId="{6228A1B6-26C5-4D93-AFAE-2E49C0A0792C}" type="presParOf" srcId="{7EEC38D5-F24F-4C37-9A58-F8B1A282CD14}" destId="{C9068F78-E09E-4543-A698-C5622D67FE22}" srcOrd="2" destOrd="0" presId="urn:microsoft.com/office/officeart/2005/8/layout/hList3"/>
    <dgm:cxn modelId="{2D8A2F0E-67D6-4AA6-87F9-37E41E0A6C25}" type="presParOf" srcId="{E6657A53-48FF-420B-98E9-7F064B529D85}" destId="{A1F39E40-4505-49AF-8063-5ABC118C2541}" srcOrd="2" destOrd="0" presId="urn:microsoft.com/office/officeart/2005/8/layout/hList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CD16CE-6FF8-4F5B-AA56-6CB89BBB69F9}" type="doc">
      <dgm:prSet loTypeId="urn:microsoft.com/office/officeart/2005/8/layout/hList9" loCatId="list" qsTypeId="urn:microsoft.com/office/officeart/2005/8/quickstyle/simple5" qsCatId="simple" csTypeId="urn:microsoft.com/office/officeart/2005/8/colors/accent6_1" csCatId="accent6" phldr="1"/>
      <dgm:spPr/>
      <dgm:t>
        <a:bodyPr/>
        <a:lstStyle/>
        <a:p>
          <a:endParaRPr lang="fr-FR"/>
        </a:p>
      </dgm:t>
    </dgm:pt>
    <dgm:pt modelId="{8D73F130-D4FE-4A3F-997E-91783F8E3C5A}">
      <dgm:prSet phldrT="[Text]"/>
      <dgm:spPr>
        <a:xfrm>
          <a:off x="1903771"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smtClean="0">
              <a:solidFill>
                <a:sysClr val="windowText" lastClr="000000">
                  <a:hueOff val="0"/>
                  <a:satOff val="0"/>
                  <a:lumOff val="0"/>
                  <a:alphaOff val="0"/>
                </a:sysClr>
              </a:solidFill>
              <a:latin typeface="Calibri"/>
              <a:ea typeface="+mn-ea"/>
              <a:cs typeface="+mn-cs"/>
            </a:rPr>
            <a:t>UML design</a:t>
          </a:r>
          <a:endParaRPr lang="fr-FR" b="1" dirty="0">
            <a:solidFill>
              <a:sysClr val="windowText" lastClr="000000">
                <a:hueOff val="0"/>
                <a:satOff val="0"/>
                <a:lumOff val="0"/>
                <a:alphaOff val="0"/>
              </a:sysClr>
            </a:solidFill>
            <a:latin typeface="Calibri"/>
            <a:ea typeface="+mn-ea"/>
            <a:cs typeface="+mn-cs"/>
          </a:endParaRPr>
        </a:p>
      </dgm:t>
    </dgm:pt>
    <dgm:pt modelId="{8D55B929-D748-4020-9E50-F71AE1BF2180}" type="parTrans" cxnId="{52F81A1A-1771-4EB0-A5A2-6101A8D1E157}">
      <dgm:prSet/>
      <dgm:spPr/>
      <dgm:t>
        <a:bodyPr/>
        <a:lstStyle/>
        <a:p>
          <a:endParaRPr lang="fr-FR"/>
        </a:p>
      </dgm:t>
    </dgm:pt>
    <dgm:pt modelId="{63764104-D552-4B83-B394-ADE3D817BFA6}" type="sibTrans" cxnId="{52F81A1A-1771-4EB0-A5A2-6101A8D1E157}">
      <dgm:prSet/>
      <dgm:spPr/>
      <dgm:t>
        <a:bodyPr/>
        <a:lstStyle/>
        <a:p>
          <a:endParaRPr lang="fr-FR"/>
        </a:p>
      </dgm:t>
    </dgm:pt>
    <dgm:pt modelId="{F81607D8-20A8-4A19-9734-B55244566E51}">
      <dgm:prSet phldrT="[Text]"/>
      <dgm:spPr>
        <a:xfrm>
          <a:off x="3376426"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err="1" smtClean="0">
              <a:solidFill>
                <a:sysClr val="windowText" lastClr="000000">
                  <a:hueOff val="0"/>
                  <a:satOff val="0"/>
                  <a:lumOff val="0"/>
                  <a:alphaOff val="0"/>
                </a:sysClr>
              </a:solidFill>
              <a:latin typeface="Calibri"/>
              <a:ea typeface="+mn-ea"/>
              <a:cs typeface="+mn-cs"/>
            </a:rPr>
            <a:t>Problem</a:t>
          </a:r>
          <a:r>
            <a:rPr lang="fr-FR" b="1" dirty="0" smtClean="0">
              <a:solidFill>
                <a:sysClr val="windowText" lastClr="000000">
                  <a:hueOff val="0"/>
                  <a:satOff val="0"/>
                  <a:lumOff val="0"/>
                  <a:alphaOff val="0"/>
                </a:sysClr>
              </a:solidFill>
              <a:latin typeface="Calibri"/>
              <a:ea typeface="+mn-ea"/>
              <a:cs typeface="+mn-cs"/>
            </a:rPr>
            <a:t> frames</a:t>
          </a:r>
          <a:endParaRPr lang="fr-FR" b="1" dirty="0">
            <a:solidFill>
              <a:sysClr val="windowText" lastClr="000000">
                <a:hueOff val="0"/>
                <a:satOff val="0"/>
                <a:lumOff val="0"/>
                <a:alphaOff val="0"/>
              </a:sysClr>
            </a:solidFill>
            <a:latin typeface="Calibri"/>
            <a:ea typeface="+mn-ea"/>
            <a:cs typeface="+mn-cs"/>
          </a:endParaRPr>
        </a:p>
      </dgm:t>
    </dgm:pt>
    <dgm:pt modelId="{7ADCA484-D0D0-4850-AB77-532033927D0F}" type="parTrans" cxnId="{C2AE079F-E677-46EA-B271-267DF46DF7DD}">
      <dgm:prSet/>
      <dgm:spPr/>
      <dgm:t>
        <a:bodyPr/>
        <a:lstStyle/>
        <a:p>
          <a:endParaRPr lang="fr-FR"/>
        </a:p>
      </dgm:t>
    </dgm:pt>
    <dgm:pt modelId="{00B5D94F-4CF5-4537-BCFB-3CF754B77F10}" type="sibTrans" cxnId="{C2AE079F-E677-46EA-B271-267DF46DF7DD}">
      <dgm:prSet/>
      <dgm:spPr/>
      <dgm:t>
        <a:bodyPr/>
        <a:lstStyle/>
        <a:p>
          <a:endParaRPr lang="fr-FR"/>
        </a:p>
      </dgm:t>
    </dgm:pt>
    <dgm:pt modelId="{605D1FB5-210C-400A-84F5-CC35A8B043CD}">
      <dgm:prSet custT="1"/>
      <dgm:spPr>
        <a:xfrm>
          <a:off x="0" y="1639779"/>
          <a:ext cx="2505004" cy="1112301"/>
        </a:xfr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l"/>
          <a:r>
            <a:rPr lang="fr-FR" sz="1400" dirty="0" smtClean="0">
              <a:solidFill>
                <a:sysClr val="windowText" lastClr="000000">
                  <a:hueOff val="0"/>
                  <a:satOff val="0"/>
                  <a:lumOff val="0"/>
                  <a:alphaOff val="0"/>
                </a:sysClr>
              </a:solidFill>
              <a:latin typeface="Calibri"/>
              <a:ea typeface="+mn-ea"/>
              <a:cs typeface="+mn-cs"/>
            </a:rPr>
            <a:t>Solutions to </a:t>
          </a:r>
          <a:r>
            <a:rPr lang="fr-FR" sz="1400" dirty="0" err="1" smtClean="0">
              <a:solidFill>
                <a:sysClr val="windowText" lastClr="000000">
                  <a:hueOff val="0"/>
                  <a:satOff val="0"/>
                  <a:lumOff val="0"/>
                  <a:alphaOff val="0"/>
                </a:sysClr>
              </a:solidFill>
              <a:latin typeface="Calibri"/>
              <a:ea typeface="+mn-ea"/>
              <a:cs typeface="+mn-cs"/>
            </a:rPr>
            <a:t>bring</a:t>
          </a:r>
          <a:r>
            <a:rPr lang="fr-FR" sz="1400" dirty="0" smtClean="0">
              <a:solidFill>
                <a:sysClr val="windowText" lastClr="000000">
                  <a:hueOff val="0"/>
                  <a:satOff val="0"/>
                  <a:lumOff val="0"/>
                  <a:alphaOff val="0"/>
                </a:sysClr>
              </a:solidFill>
              <a:latin typeface="Calibri"/>
              <a:ea typeface="+mn-ea"/>
              <a:cs typeface="+mn-cs"/>
            </a:rPr>
            <a:t> to </a:t>
          </a:r>
          <a:r>
            <a:rPr lang="fr-FR" sz="1400" dirty="0" err="1" smtClean="0">
              <a:solidFill>
                <a:sysClr val="windowText" lastClr="000000">
                  <a:hueOff val="0"/>
                  <a:satOff val="0"/>
                  <a:lumOff val="0"/>
                  <a:alphaOff val="0"/>
                </a:sysClr>
              </a:solidFill>
              <a:latin typeface="Calibri"/>
              <a:ea typeface="+mn-ea"/>
              <a:cs typeface="+mn-cs"/>
            </a:rPr>
            <a:t>system’s</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requirements</a:t>
          </a:r>
          <a:endParaRPr lang="fr-FR" sz="1400" dirty="0">
            <a:solidFill>
              <a:sysClr val="windowText" lastClr="000000">
                <a:hueOff val="0"/>
                <a:satOff val="0"/>
                <a:lumOff val="0"/>
                <a:alphaOff val="0"/>
              </a:sysClr>
            </a:solidFill>
            <a:latin typeface="Calibri"/>
            <a:ea typeface="+mn-ea"/>
            <a:cs typeface="+mn-cs"/>
          </a:endParaRPr>
        </a:p>
      </dgm:t>
    </dgm:pt>
    <dgm:pt modelId="{1B1BDADB-A07A-4BF8-B109-8C6A50FCA85D}" type="parTrans" cxnId="{27A5C3A7-FFEC-43DB-B588-ACAA917EC5C8}">
      <dgm:prSet/>
      <dgm:spPr/>
      <dgm:t>
        <a:bodyPr/>
        <a:lstStyle/>
        <a:p>
          <a:endParaRPr lang="fr-FR"/>
        </a:p>
      </dgm:t>
    </dgm:pt>
    <dgm:pt modelId="{2E12EE24-BA26-4312-8130-60E8FCEDC966}" type="sibTrans" cxnId="{27A5C3A7-FFEC-43DB-B588-ACAA917EC5C8}">
      <dgm:prSet/>
      <dgm:spPr/>
      <dgm:t>
        <a:bodyPr/>
        <a:lstStyle/>
        <a:p>
          <a:endParaRPr lang="fr-FR"/>
        </a:p>
      </dgm:t>
    </dgm:pt>
    <dgm:pt modelId="{F354600A-FA0F-41C5-BB41-5F47F1DD004C}">
      <dgm:prSet custT="1"/>
      <dgm:spPr>
        <a:xfrm>
          <a:off x="3984104" y="1639779"/>
          <a:ext cx="2510157" cy="1112301"/>
        </a:xfr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l"/>
          <a:r>
            <a:rPr lang="fr-FR" sz="1400" dirty="0" err="1" smtClean="0">
              <a:solidFill>
                <a:sysClr val="windowText" lastClr="000000">
                  <a:hueOff val="0"/>
                  <a:satOff val="0"/>
                  <a:lumOff val="0"/>
                  <a:alphaOff val="0"/>
                </a:sysClr>
              </a:solidFill>
              <a:latin typeface="Calibri"/>
              <a:ea typeface="+mn-ea"/>
              <a:cs typeface="+mn-cs"/>
            </a:rPr>
            <a:t>Understand</a:t>
          </a:r>
          <a:r>
            <a:rPr lang="fr-FR" sz="1400" dirty="0" smtClean="0">
              <a:solidFill>
                <a:sysClr val="windowText" lastClr="000000">
                  <a:hueOff val="0"/>
                  <a:satOff val="0"/>
                  <a:lumOff val="0"/>
                  <a:alphaOff val="0"/>
                </a:sysClr>
              </a:solidFill>
              <a:latin typeface="Calibri"/>
              <a:ea typeface="+mn-ea"/>
              <a:cs typeface="+mn-cs"/>
            </a:rPr>
            <a:t> the </a:t>
          </a:r>
          <a:r>
            <a:rPr lang="fr-FR" sz="1400" dirty="0" err="1" smtClean="0">
              <a:solidFill>
                <a:sysClr val="windowText" lastClr="000000">
                  <a:hueOff val="0"/>
                  <a:satOff val="0"/>
                  <a:lumOff val="0"/>
                  <a:alphaOff val="0"/>
                </a:sysClr>
              </a:solidFill>
              <a:latin typeface="Calibri"/>
              <a:ea typeface="+mn-ea"/>
              <a:cs typeface="+mn-cs"/>
            </a:rPr>
            <a:t>underlying</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problems</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before</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considering</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any</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specification</a:t>
          </a:r>
          <a:endParaRPr lang="fr-FR" sz="1400" dirty="0">
            <a:solidFill>
              <a:sysClr val="windowText" lastClr="000000">
                <a:hueOff val="0"/>
                <a:satOff val="0"/>
                <a:lumOff val="0"/>
                <a:alphaOff val="0"/>
              </a:sysClr>
            </a:solidFill>
            <a:latin typeface="Calibri"/>
            <a:ea typeface="+mn-ea"/>
            <a:cs typeface="+mn-cs"/>
          </a:endParaRPr>
        </a:p>
      </dgm:t>
    </dgm:pt>
    <dgm:pt modelId="{5CC45C8D-1D11-4FE9-85C2-2E10B61F566B}" type="parTrans" cxnId="{10A24AD0-7A54-4679-9AA7-62D80A440BA7}">
      <dgm:prSet/>
      <dgm:spPr/>
      <dgm:t>
        <a:bodyPr/>
        <a:lstStyle/>
        <a:p>
          <a:endParaRPr lang="fr-FR"/>
        </a:p>
      </dgm:t>
    </dgm:pt>
    <dgm:pt modelId="{B16D21DD-C17C-47F9-9D34-274541494D98}" type="sibTrans" cxnId="{10A24AD0-7A54-4679-9AA7-62D80A440BA7}">
      <dgm:prSet/>
      <dgm:spPr/>
      <dgm:t>
        <a:bodyPr/>
        <a:lstStyle/>
        <a:p>
          <a:endParaRPr lang="fr-FR"/>
        </a:p>
      </dgm:t>
    </dgm:pt>
    <dgm:pt modelId="{5374C97F-BB9F-435F-A1D9-E5249B9981AF}" type="pres">
      <dgm:prSet presAssocID="{A4CD16CE-6FF8-4F5B-AA56-6CB89BBB69F9}" presName="list" presStyleCnt="0">
        <dgm:presLayoutVars>
          <dgm:dir/>
          <dgm:animLvl val="lvl"/>
        </dgm:presLayoutVars>
      </dgm:prSet>
      <dgm:spPr/>
      <dgm:t>
        <a:bodyPr/>
        <a:lstStyle/>
        <a:p>
          <a:endParaRPr lang="fr-FR"/>
        </a:p>
      </dgm:t>
    </dgm:pt>
    <dgm:pt modelId="{4306F6C7-F29A-44DE-BDEE-37BD6E8601F2}" type="pres">
      <dgm:prSet presAssocID="{8D73F130-D4FE-4A3F-997E-91783F8E3C5A}" presName="posSpace" presStyleCnt="0"/>
      <dgm:spPr/>
    </dgm:pt>
    <dgm:pt modelId="{DF24BEE9-57AA-491D-83C3-892959C63237}" type="pres">
      <dgm:prSet presAssocID="{8D73F130-D4FE-4A3F-997E-91783F8E3C5A}" presName="vertFlow" presStyleCnt="0"/>
      <dgm:spPr/>
    </dgm:pt>
    <dgm:pt modelId="{8D80059E-51C1-4499-89EA-CFB623FEEC83}" type="pres">
      <dgm:prSet presAssocID="{8D73F130-D4FE-4A3F-997E-91783F8E3C5A}" presName="topSpace" presStyleCnt="0"/>
      <dgm:spPr/>
    </dgm:pt>
    <dgm:pt modelId="{A6C1C392-D42D-4E08-AD5D-12D19F6BE3A5}" type="pres">
      <dgm:prSet presAssocID="{8D73F130-D4FE-4A3F-997E-91783F8E3C5A}" presName="firstComp" presStyleCnt="0"/>
      <dgm:spPr/>
    </dgm:pt>
    <dgm:pt modelId="{516ADAB7-51A2-475F-9B07-19C15A498B8B}" type="pres">
      <dgm:prSet presAssocID="{8D73F130-D4FE-4A3F-997E-91783F8E3C5A}" presName="firstChild" presStyleLbl="bgAccFollowNode1" presStyleIdx="0" presStyleCnt="2" custScaleX="122562" custLinFactNeighborX="-21002" custLinFactNeighborY="-5252"/>
      <dgm:spPr>
        <a:prstGeom prst="rect">
          <a:avLst/>
        </a:prstGeom>
      </dgm:spPr>
      <dgm:t>
        <a:bodyPr/>
        <a:lstStyle/>
        <a:p>
          <a:endParaRPr lang="fr-FR"/>
        </a:p>
      </dgm:t>
    </dgm:pt>
    <dgm:pt modelId="{BBE1B8DB-BA6E-42AB-84CC-21D3D717CF28}" type="pres">
      <dgm:prSet presAssocID="{8D73F130-D4FE-4A3F-997E-91783F8E3C5A}" presName="firstChildTx" presStyleLbl="bgAccFollowNode1" presStyleIdx="0" presStyleCnt="2">
        <dgm:presLayoutVars>
          <dgm:bulletEnabled val="1"/>
        </dgm:presLayoutVars>
      </dgm:prSet>
      <dgm:spPr/>
      <dgm:t>
        <a:bodyPr/>
        <a:lstStyle/>
        <a:p>
          <a:endParaRPr lang="fr-FR"/>
        </a:p>
      </dgm:t>
    </dgm:pt>
    <dgm:pt modelId="{46B766BB-5F90-4531-BC0B-A8FED5DCA31C}" type="pres">
      <dgm:prSet presAssocID="{8D73F130-D4FE-4A3F-997E-91783F8E3C5A}" presName="negSpace" presStyleCnt="0"/>
      <dgm:spPr/>
    </dgm:pt>
    <dgm:pt modelId="{A5D57D14-3203-4073-944D-7AAE4755C0D5}" type="pres">
      <dgm:prSet presAssocID="{8D73F130-D4FE-4A3F-997E-91783F8E3C5A}" presName="circle" presStyleLbl="node1" presStyleIdx="0" presStyleCnt="2" custLinFactNeighborX="91540" custLinFactNeighborY="-49406"/>
      <dgm:spPr>
        <a:prstGeom prst="ellipse">
          <a:avLst/>
        </a:prstGeom>
      </dgm:spPr>
      <dgm:t>
        <a:bodyPr/>
        <a:lstStyle/>
        <a:p>
          <a:endParaRPr lang="fr-FR"/>
        </a:p>
      </dgm:t>
    </dgm:pt>
    <dgm:pt modelId="{33E89262-4EEB-4E17-98A5-CBB66FEFF288}" type="pres">
      <dgm:prSet presAssocID="{63764104-D552-4B83-B394-ADE3D817BFA6}" presName="transSpace" presStyleCnt="0"/>
      <dgm:spPr/>
    </dgm:pt>
    <dgm:pt modelId="{91F1B087-65DF-4EFE-8A8F-48758756D7D5}" type="pres">
      <dgm:prSet presAssocID="{F81607D8-20A8-4A19-9734-B55244566E51}" presName="posSpace" presStyleCnt="0"/>
      <dgm:spPr/>
    </dgm:pt>
    <dgm:pt modelId="{46E9CBAD-5591-4720-9DEB-209FE9846FC4}" type="pres">
      <dgm:prSet presAssocID="{F81607D8-20A8-4A19-9734-B55244566E51}" presName="vertFlow" presStyleCnt="0"/>
      <dgm:spPr/>
    </dgm:pt>
    <dgm:pt modelId="{4CB42BFA-27F7-4804-907B-97A1D7D6B741}" type="pres">
      <dgm:prSet presAssocID="{F81607D8-20A8-4A19-9734-B55244566E51}" presName="topSpace" presStyleCnt="0"/>
      <dgm:spPr/>
    </dgm:pt>
    <dgm:pt modelId="{7E880ED4-1C84-42A1-B1A3-99E10FDD0FC7}" type="pres">
      <dgm:prSet presAssocID="{F81607D8-20A8-4A19-9734-B55244566E51}" presName="firstComp" presStyleCnt="0"/>
      <dgm:spPr/>
    </dgm:pt>
    <dgm:pt modelId="{059821B1-0007-4BD2-8DF8-B0CE19FE433D}" type="pres">
      <dgm:prSet presAssocID="{F81607D8-20A8-4A19-9734-B55244566E51}" presName="firstChild" presStyleLbl="bgAccFollowNode1" presStyleIdx="1" presStyleCnt="2" custScaleX="122688" custLinFactNeighborX="-3025" custLinFactNeighborY="-5252"/>
      <dgm:spPr>
        <a:prstGeom prst="rect">
          <a:avLst/>
        </a:prstGeom>
      </dgm:spPr>
      <dgm:t>
        <a:bodyPr/>
        <a:lstStyle/>
        <a:p>
          <a:endParaRPr lang="fr-FR"/>
        </a:p>
      </dgm:t>
    </dgm:pt>
    <dgm:pt modelId="{6F2621B6-EE9B-4C67-B676-9DA2A381AB51}" type="pres">
      <dgm:prSet presAssocID="{F81607D8-20A8-4A19-9734-B55244566E51}" presName="firstChildTx" presStyleLbl="bgAccFollowNode1" presStyleIdx="1" presStyleCnt="2">
        <dgm:presLayoutVars>
          <dgm:bulletEnabled val="1"/>
        </dgm:presLayoutVars>
      </dgm:prSet>
      <dgm:spPr/>
      <dgm:t>
        <a:bodyPr/>
        <a:lstStyle/>
        <a:p>
          <a:endParaRPr lang="fr-FR"/>
        </a:p>
      </dgm:t>
    </dgm:pt>
    <dgm:pt modelId="{2D6E1F3D-EFE1-4A05-A033-AF3525C0CB91}" type="pres">
      <dgm:prSet presAssocID="{F81607D8-20A8-4A19-9734-B55244566E51}" presName="negSpace" presStyleCnt="0"/>
      <dgm:spPr/>
    </dgm:pt>
    <dgm:pt modelId="{2E8A679C-8039-49E0-892C-C2D30B2F3D40}" type="pres">
      <dgm:prSet presAssocID="{F81607D8-20A8-4A19-9734-B55244566E51}" presName="circle" presStyleLbl="node1" presStyleIdx="1" presStyleCnt="2" custLinFactNeighborX="-24353" custLinFactNeighborY="-49406"/>
      <dgm:spPr>
        <a:prstGeom prst="ellipse">
          <a:avLst/>
        </a:prstGeom>
      </dgm:spPr>
      <dgm:t>
        <a:bodyPr/>
        <a:lstStyle/>
        <a:p>
          <a:endParaRPr lang="fr-FR"/>
        </a:p>
      </dgm:t>
    </dgm:pt>
  </dgm:ptLst>
  <dgm:cxnLst>
    <dgm:cxn modelId="{6DE2A2FB-CB5C-475D-8657-4E108200BFCB}" type="presOf" srcId="{605D1FB5-210C-400A-84F5-CC35A8B043CD}" destId="{516ADAB7-51A2-475F-9B07-19C15A498B8B}" srcOrd="0" destOrd="0" presId="urn:microsoft.com/office/officeart/2005/8/layout/hList9"/>
    <dgm:cxn modelId="{25174B90-2560-4A11-B3B8-43D63591A2B5}" type="presOf" srcId="{F81607D8-20A8-4A19-9734-B55244566E51}" destId="{2E8A679C-8039-49E0-892C-C2D30B2F3D40}" srcOrd="0" destOrd="0" presId="urn:microsoft.com/office/officeart/2005/8/layout/hList9"/>
    <dgm:cxn modelId="{52F81A1A-1771-4EB0-A5A2-6101A8D1E157}" srcId="{A4CD16CE-6FF8-4F5B-AA56-6CB89BBB69F9}" destId="{8D73F130-D4FE-4A3F-997E-91783F8E3C5A}" srcOrd="0" destOrd="0" parTransId="{8D55B929-D748-4020-9E50-F71AE1BF2180}" sibTransId="{63764104-D552-4B83-B394-ADE3D817BFA6}"/>
    <dgm:cxn modelId="{47B90674-5CF0-44BD-A601-1BF8AF47EEFB}" type="presOf" srcId="{F354600A-FA0F-41C5-BB41-5F47F1DD004C}" destId="{059821B1-0007-4BD2-8DF8-B0CE19FE433D}" srcOrd="0" destOrd="0" presId="urn:microsoft.com/office/officeart/2005/8/layout/hList9"/>
    <dgm:cxn modelId="{1615E4DE-E212-4226-AD80-FA0405FAA1A3}" type="presOf" srcId="{A4CD16CE-6FF8-4F5B-AA56-6CB89BBB69F9}" destId="{5374C97F-BB9F-435F-A1D9-E5249B9981AF}" srcOrd="0" destOrd="0" presId="urn:microsoft.com/office/officeart/2005/8/layout/hList9"/>
    <dgm:cxn modelId="{DCC02739-6B8E-4299-BDC4-7FE3E4E3B92E}" type="presOf" srcId="{605D1FB5-210C-400A-84F5-CC35A8B043CD}" destId="{BBE1B8DB-BA6E-42AB-84CC-21D3D717CF28}" srcOrd="1" destOrd="0" presId="urn:microsoft.com/office/officeart/2005/8/layout/hList9"/>
    <dgm:cxn modelId="{C2AE079F-E677-46EA-B271-267DF46DF7DD}" srcId="{A4CD16CE-6FF8-4F5B-AA56-6CB89BBB69F9}" destId="{F81607D8-20A8-4A19-9734-B55244566E51}" srcOrd="1" destOrd="0" parTransId="{7ADCA484-D0D0-4850-AB77-532033927D0F}" sibTransId="{00B5D94F-4CF5-4537-BCFB-3CF754B77F10}"/>
    <dgm:cxn modelId="{10A24AD0-7A54-4679-9AA7-62D80A440BA7}" srcId="{F81607D8-20A8-4A19-9734-B55244566E51}" destId="{F354600A-FA0F-41C5-BB41-5F47F1DD004C}" srcOrd="0" destOrd="0" parTransId="{5CC45C8D-1D11-4FE9-85C2-2E10B61F566B}" sibTransId="{B16D21DD-C17C-47F9-9D34-274541494D98}"/>
    <dgm:cxn modelId="{DFABE5FF-5AF8-4A8A-B3F3-13D47B203F2E}" type="presOf" srcId="{F354600A-FA0F-41C5-BB41-5F47F1DD004C}" destId="{6F2621B6-EE9B-4C67-B676-9DA2A381AB51}" srcOrd="1" destOrd="0" presId="urn:microsoft.com/office/officeart/2005/8/layout/hList9"/>
    <dgm:cxn modelId="{8F3E7F6F-0E8B-4CDD-8D92-6F237C73FABF}" type="presOf" srcId="{8D73F130-D4FE-4A3F-997E-91783F8E3C5A}" destId="{A5D57D14-3203-4073-944D-7AAE4755C0D5}" srcOrd="0" destOrd="0" presId="urn:microsoft.com/office/officeart/2005/8/layout/hList9"/>
    <dgm:cxn modelId="{27A5C3A7-FFEC-43DB-B588-ACAA917EC5C8}" srcId="{8D73F130-D4FE-4A3F-997E-91783F8E3C5A}" destId="{605D1FB5-210C-400A-84F5-CC35A8B043CD}" srcOrd="0" destOrd="0" parTransId="{1B1BDADB-A07A-4BF8-B109-8C6A50FCA85D}" sibTransId="{2E12EE24-BA26-4312-8130-60E8FCEDC966}"/>
    <dgm:cxn modelId="{73497DDA-B6D8-494C-B839-DF2569A86219}" type="presParOf" srcId="{5374C97F-BB9F-435F-A1D9-E5249B9981AF}" destId="{4306F6C7-F29A-44DE-BDEE-37BD6E8601F2}" srcOrd="0" destOrd="0" presId="urn:microsoft.com/office/officeart/2005/8/layout/hList9"/>
    <dgm:cxn modelId="{9A92C702-278D-47A3-9ED3-4F5CD8402BAE}" type="presParOf" srcId="{5374C97F-BB9F-435F-A1D9-E5249B9981AF}" destId="{DF24BEE9-57AA-491D-83C3-892959C63237}" srcOrd="1" destOrd="0" presId="urn:microsoft.com/office/officeart/2005/8/layout/hList9"/>
    <dgm:cxn modelId="{35507AAA-5F70-4163-AB2B-F5957377E5F5}" type="presParOf" srcId="{DF24BEE9-57AA-491D-83C3-892959C63237}" destId="{8D80059E-51C1-4499-89EA-CFB623FEEC83}" srcOrd="0" destOrd="0" presId="urn:microsoft.com/office/officeart/2005/8/layout/hList9"/>
    <dgm:cxn modelId="{7DBF5987-88E8-4DC4-BEAD-4C63ACDEB87B}" type="presParOf" srcId="{DF24BEE9-57AA-491D-83C3-892959C63237}" destId="{A6C1C392-D42D-4E08-AD5D-12D19F6BE3A5}" srcOrd="1" destOrd="0" presId="urn:microsoft.com/office/officeart/2005/8/layout/hList9"/>
    <dgm:cxn modelId="{7555EBD4-3A19-43E0-88D4-9DAA739576FA}" type="presParOf" srcId="{A6C1C392-D42D-4E08-AD5D-12D19F6BE3A5}" destId="{516ADAB7-51A2-475F-9B07-19C15A498B8B}" srcOrd="0" destOrd="0" presId="urn:microsoft.com/office/officeart/2005/8/layout/hList9"/>
    <dgm:cxn modelId="{05587901-7020-4FCC-BC5B-B3894FEA3EF0}" type="presParOf" srcId="{A6C1C392-D42D-4E08-AD5D-12D19F6BE3A5}" destId="{BBE1B8DB-BA6E-42AB-84CC-21D3D717CF28}" srcOrd="1" destOrd="0" presId="urn:microsoft.com/office/officeart/2005/8/layout/hList9"/>
    <dgm:cxn modelId="{C15ECB9E-BE36-4F4D-89C7-B3593C3AA172}" type="presParOf" srcId="{5374C97F-BB9F-435F-A1D9-E5249B9981AF}" destId="{46B766BB-5F90-4531-BC0B-A8FED5DCA31C}" srcOrd="2" destOrd="0" presId="urn:microsoft.com/office/officeart/2005/8/layout/hList9"/>
    <dgm:cxn modelId="{A82BC081-17E8-477F-B066-F441B97B686C}" type="presParOf" srcId="{5374C97F-BB9F-435F-A1D9-E5249B9981AF}" destId="{A5D57D14-3203-4073-944D-7AAE4755C0D5}" srcOrd="3" destOrd="0" presId="urn:microsoft.com/office/officeart/2005/8/layout/hList9"/>
    <dgm:cxn modelId="{B2A82958-C97D-429B-8B55-55D6D07B0873}" type="presParOf" srcId="{5374C97F-BB9F-435F-A1D9-E5249B9981AF}" destId="{33E89262-4EEB-4E17-98A5-CBB66FEFF288}" srcOrd="4" destOrd="0" presId="urn:microsoft.com/office/officeart/2005/8/layout/hList9"/>
    <dgm:cxn modelId="{6A0744A0-B32B-4CBF-8C73-D21CE7C31364}" type="presParOf" srcId="{5374C97F-BB9F-435F-A1D9-E5249B9981AF}" destId="{91F1B087-65DF-4EFE-8A8F-48758756D7D5}" srcOrd="5" destOrd="0" presId="urn:microsoft.com/office/officeart/2005/8/layout/hList9"/>
    <dgm:cxn modelId="{EC0B24C0-21BA-4EDB-AEC3-209701165777}" type="presParOf" srcId="{5374C97F-BB9F-435F-A1D9-E5249B9981AF}" destId="{46E9CBAD-5591-4720-9DEB-209FE9846FC4}" srcOrd="6" destOrd="0" presId="urn:microsoft.com/office/officeart/2005/8/layout/hList9"/>
    <dgm:cxn modelId="{DA92F100-4FBC-4393-BB03-A5474DCDCD12}" type="presParOf" srcId="{46E9CBAD-5591-4720-9DEB-209FE9846FC4}" destId="{4CB42BFA-27F7-4804-907B-97A1D7D6B741}" srcOrd="0" destOrd="0" presId="urn:microsoft.com/office/officeart/2005/8/layout/hList9"/>
    <dgm:cxn modelId="{043E9237-B566-4A18-8E6A-BD97B9B2E98C}" type="presParOf" srcId="{46E9CBAD-5591-4720-9DEB-209FE9846FC4}" destId="{7E880ED4-1C84-42A1-B1A3-99E10FDD0FC7}" srcOrd="1" destOrd="0" presId="urn:microsoft.com/office/officeart/2005/8/layout/hList9"/>
    <dgm:cxn modelId="{C4180CF1-CE96-478B-8866-C231E44AD8B0}" type="presParOf" srcId="{7E880ED4-1C84-42A1-B1A3-99E10FDD0FC7}" destId="{059821B1-0007-4BD2-8DF8-B0CE19FE433D}" srcOrd="0" destOrd="0" presId="urn:microsoft.com/office/officeart/2005/8/layout/hList9"/>
    <dgm:cxn modelId="{FC1B066B-03CF-4AAE-A7D2-05E29737DAF0}" type="presParOf" srcId="{7E880ED4-1C84-42A1-B1A3-99E10FDD0FC7}" destId="{6F2621B6-EE9B-4C67-B676-9DA2A381AB51}" srcOrd="1" destOrd="0" presId="urn:microsoft.com/office/officeart/2005/8/layout/hList9"/>
    <dgm:cxn modelId="{41822EB0-7D25-471A-A096-0C422D58EA3D}" type="presParOf" srcId="{5374C97F-BB9F-435F-A1D9-E5249B9981AF}" destId="{2D6E1F3D-EFE1-4A05-A033-AF3525C0CB91}" srcOrd="7" destOrd="0" presId="urn:microsoft.com/office/officeart/2005/8/layout/hList9"/>
    <dgm:cxn modelId="{B793CF0A-DCE2-4276-816F-14D61E3E0787}" type="presParOf" srcId="{5374C97F-BB9F-435F-A1D9-E5249B9981AF}" destId="{2E8A679C-8039-49E0-892C-C2D30B2F3D40}" srcOrd="8" destOrd="0" presId="urn:microsoft.com/office/officeart/2005/8/layout/hList9"/>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99387-A6D2-43E3-AF24-6FADF6F83837}">
      <dsp:nvSpPr>
        <dsp:cNvPr id="0" name=""/>
        <dsp:cNvSpPr/>
      </dsp:nvSpPr>
      <dsp:spPr>
        <a:xfrm>
          <a:off x="0" y="0"/>
          <a:ext cx="5200089" cy="1040328"/>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fr-FR" sz="1800" kern="1200" dirty="0" smtClean="0">
              <a:solidFill>
                <a:sysClr val="window" lastClr="FFFFFF">
                  <a:hueOff val="0"/>
                  <a:satOff val="0"/>
                  <a:lumOff val="0"/>
                  <a:alphaOff val="0"/>
                </a:sysClr>
              </a:solidFill>
              <a:latin typeface="Calibri"/>
              <a:ea typeface="+mn-ea"/>
              <a:cs typeface="+mn-cs"/>
            </a:rPr>
            <a:t>New aspects of </a:t>
          </a:r>
          <a:r>
            <a:rPr lang="fr-FR" sz="1800" kern="1200" dirty="0" err="1" smtClean="0">
              <a:solidFill>
                <a:sysClr val="window" lastClr="FFFFFF">
                  <a:hueOff val="0"/>
                  <a:satOff val="0"/>
                  <a:lumOff val="0"/>
                  <a:alphaOff val="0"/>
                </a:sysClr>
              </a:solidFill>
              <a:latin typeface="Calibri"/>
              <a:ea typeface="+mn-ea"/>
              <a:cs typeface="+mn-cs"/>
            </a:rPr>
            <a:t>requirements</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were</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emphasized</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using</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problem</a:t>
          </a:r>
          <a:r>
            <a:rPr lang="fr-FR" sz="1800" kern="1200" dirty="0" smtClean="0">
              <a:solidFill>
                <a:sysClr val="window" lastClr="FFFFFF">
                  <a:hueOff val="0"/>
                  <a:satOff val="0"/>
                  <a:lumOff val="0"/>
                  <a:alphaOff val="0"/>
                </a:sysClr>
              </a:solidFill>
              <a:latin typeface="Calibri"/>
              <a:ea typeface="+mn-ea"/>
              <a:cs typeface="+mn-cs"/>
            </a:rPr>
            <a:t> frames. </a:t>
          </a:r>
        </a:p>
        <a:p>
          <a:pPr lvl="0" algn="ctr" defTabSz="800100">
            <a:lnSpc>
              <a:spcPct val="90000"/>
            </a:lnSpc>
            <a:spcBef>
              <a:spcPct val="0"/>
            </a:spcBef>
            <a:spcAft>
              <a:spcPct val="35000"/>
            </a:spcAft>
          </a:pPr>
          <a:r>
            <a:rPr lang="fr-FR" sz="1800" kern="1200" dirty="0" err="1" smtClean="0">
              <a:solidFill>
                <a:sysClr val="window" lastClr="FFFFFF">
                  <a:hueOff val="0"/>
                  <a:satOff val="0"/>
                  <a:lumOff val="0"/>
                  <a:alphaOff val="0"/>
                </a:sysClr>
              </a:solidFill>
              <a:latin typeface="Calibri"/>
              <a:ea typeface="+mn-ea"/>
              <a:cs typeface="+mn-cs"/>
            </a:rPr>
            <a:t>Necessity</a:t>
          </a:r>
          <a:r>
            <a:rPr lang="fr-FR" sz="1800" kern="1200" dirty="0" smtClean="0">
              <a:solidFill>
                <a:sysClr val="window" lastClr="FFFFFF">
                  <a:hueOff val="0"/>
                  <a:satOff val="0"/>
                  <a:lumOff val="0"/>
                  <a:alphaOff val="0"/>
                </a:sysClr>
              </a:solidFill>
              <a:latin typeface="Calibri"/>
              <a:ea typeface="+mn-ea"/>
              <a:cs typeface="+mn-cs"/>
            </a:rPr>
            <a:t> of:</a:t>
          </a:r>
          <a:endParaRPr lang="fr-FR" sz="1800" kern="1200" dirty="0">
            <a:solidFill>
              <a:sysClr val="window" lastClr="FFFFFF">
                <a:hueOff val="0"/>
                <a:satOff val="0"/>
                <a:lumOff val="0"/>
                <a:alphaOff val="0"/>
              </a:sysClr>
            </a:solidFill>
            <a:latin typeface="Calibri"/>
            <a:ea typeface="+mn-ea"/>
            <a:cs typeface="+mn-cs"/>
          </a:endParaRPr>
        </a:p>
      </dsp:txBody>
      <dsp:txXfrm>
        <a:off x="0" y="0"/>
        <a:ext cx="5200089" cy="1040328"/>
      </dsp:txXfrm>
    </dsp:sp>
    <dsp:sp modelId="{8241D08B-CB62-4962-9D9B-1D2183EA71DA}">
      <dsp:nvSpPr>
        <dsp:cNvPr id="0" name=""/>
        <dsp:cNvSpPr/>
      </dsp:nvSpPr>
      <dsp:spPr>
        <a:xfrm>
          <a:off x="253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clearly</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defining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which</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domains</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interact</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with</a:t>
          </a:r>
          <a:r>
            <a:rPr lang="fr-FR" sz="2000" kern="1200" dirty="0" smtClean="0">
              <a:solidFill>
                <a:sysClr val="windowText" lastClr="000000">
                  <a:hueOff val="0"/>
                  <a:satOff val="0"/>
                  <a:lumOff val="0"/>
                  <a:alphaOff val="0"/>
                </a:sysClr>
              </a:solidFill>
              <a:latin typeface="Calibri"/>
              <a:ea typeface="+mn-ea"/>
              <a:cs typeface="+mn-cs"/>
            </a:rPr>
            <a:t> the machine</a:t>
          </a:r>
          <a:endParaRPr lang="fr-FR" sz="2000" kern="1200" dirty="0">
            <a:solidFill>
              <a:sysClr val="windowText" lastClr="000000">
                <a:hueOff val="0"/>
                <a:satOff val="0"/>
                <a:lumOff val="0"/>
                <a:alphaOff val="0"/>
              </a:sysClr>
            </a:solidFill>
            <a:latin typeface="Calibri"/>
            <a:ea typeface="+mn-ea"/>
            <a:cs typeface="+mn-cs"/>
          </a:endParaRPr>
        </a:p>
      </dsp:txBody>
      <dsp:txXfrm>
        <a:off x="2539" y="1040328"/>
        <a:ext cx="1731670" cy="2184690"/>
      </dsp:txXfrm>
    </dsp:sp>
    <dsp:sp modelId="{36A69038-D135-4966-B855-369C1C83C96F}">
      <dsp:nvSpPr>
        <dsp:cNvPr id="0" name=""/>
        <dsp:cNvSpPr/>
      </dsp:nvSpPr>
      <dsp:spPr>
        <a:xfrm>
          <a:off x="173420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both</a:t>
          </a:r>
          <a:r>
            <a:rPr lang="fr-FR" sz="2000" kern="1200" dirty="0" smtClean="0">
              <a:solidFill>
                <a:sysClr val="windowText" lastClr="000000">
                  <a:hueOff val="0"/>
                  <a:satOff val="0"/>
                  <a:lumOff val="0"/>
                  <a:alphaOff val="0"/>
                </a:sysClr>
              </a:solidFill>
              <a:latin typeface="Calibri"/>
              <a:ea typeface="+mn-ea"/>
              <a:cs typeface="+mn-cs"/>
            </a:rPr>
            <a:t> data </a:t>
          </a:r>
          <a:r>
            <a:rPr lang="fr-FR" sz="2000" kern="1200" dirty="0" err="1" smtClean="0">
              <a:solidFill>
                <a:sysClr val="windowText" lastClr="000000">
                  <a:hueOff val="0"/>
                  <a:satOff val="0"/>
                  <a:lumOff val="0"/>
                  <a:alphaOff val="0"/>
                </a:sysClr>
              </a:solidFill>
              <a:latin typeface="Calibri"/>
              <a:ea typeface="+mn-ea"/>
              <a:cs typeface="+mn-cs"/>
            </a:rPr>
            <a:t>storage</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processing</a:t>
          </a:r>
          <a:r>
            <a:rPr lang="fr-FR" sz="2000" kern="1200" dirty="0" smtClean="0">
              <a:solidFill>
                <a:sysClr val="windowText" lastClr="000000">
                  <a:hueOff val="0"/>
                  <a:satOff val="0"/>
                  <a:lumOff val="0"/>
                  <a:alphaOff val="0"/>
                </a:sysClr>
              </a:solidFill>
              <a:latin typeface="Calibri"/>
              <a:ea typeface="+mn-ea"/>
              <a:cs typeface="+mn-cs"/>
            </a:rPr>
            <a:t> and display</a:t>
          </a:r>
          <a:endParaRPr lang="fr-FR" sz="2000" kern="1200" dirty="0">
            <a:solidFill>
              <a:sysClr val="windowText" lastClr="000000">
                <a:hueOff val="0"/>
                <a:satOff val="0"/>
                <a:lumOff val="0"/>
                <a:alphaOff val="0"/>
              </a:sysClr>
            </a:solidFill>
            <a:latin typeface="Calibri"/>
            <a:ea typeface="+mn-ea"/>
            <a:cs typeface="+mn-cs"/>
          </a:endParaRPr>
        </a:p>
      </dsp:txBody>
      <dsp:txXfrm>
        <a:off x="1734209" y="1040328"/>
        <a:ext cx="1731670" cy="2184690"/>
      </dsp:txXfrm>
    </dsp:sp>
    <dsp:sp modelId="{C9068F78-E09E-4543-A698-C5622D67FE22}">
      <dsp:nvSpPr>
        <dsp:cNvPr id="0" name=""/>
        <dsp:cNvSpPr/>
      </dsp:nvSpPr>
      <dsp:spPr>
        <a:xfrm>
          <a:off x="346587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errors</a:t>
          </a:r>
          <a:r>
            <a:rPr lang="fr-FR" sz="2000" kern="1200" dirty="0" smtClean="0">
              <a:solidFill>
                <a:sysClr val="windowText" lastClr="000000">
                  <a:hueOff val="0"/>
                  <a:satOff val="0"/>
                  <a:lumOff val="0"/>
                  <a:alphaOff val="0"/>
                </a:sysClr>
              </a:solidFill>
              <a:latin typeface="Calibri"/>
              <a:ea typeface="+mn-ea"/>
              <a:cs typeface="+mn-cs"/>
            </a:rPr>
            <a:t> and exceptions in interactions</a:t>
          </a:r>
          <a:endParaRPr lang="fr-FR" sz="2000" kern="1200" dirty="0">
            <a:solidFill>
              <a:sysClr val="windowText" lastClr="000000">
                <a:hueOff val="0"/>
                <a:satOff val="0"/>
                <a:lumOff val="0"/>
                <a:alphaOff val="0"/>
              </a:sysClr>
            </a:solidFill>
            <a:latin typeface="Calibri"/>
            <a:ea typeface="+mn-ea"/>
            <a:cs typeface="+mn-cs"/>
          </a:endParaRPr>
        </a:p>
      </dsp:txBody>
      <dsp:txXfrm>
        <a:off x="3465879" y="1040328"/>
        <a:ext cx="1731670" cy="2184690"/>
      </dsp:txXfrm>
    </dsp:sp>
    <dsp:sp modelId="{A1F39E40-4505-49AF-8063-5ABC118C2541}">
      <dsp:nvSpPr>
        <dsp:cNvPr id="0" name=""/>
        <dsp:cNvSpPr/>
      </dsp:nvSpPr>
      <dsp:spPr>
        <a:xfrm>
          <a:off x="0" y="3225018"/>
          <a:ext cx="5200089" cy="242743"/>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6ADAB7-51A2-475F-9B07-19C15A498B8B}">
      <dsp:nvSpPr>
        <dsp:cNvPr id="0" name=""/>
        <dsp:cNvSpPr/>
      </dsp:nvSpPr>
      <dsp:spPr>
        <a:xfrm>
          <a:off x="0" y="719134"/>
          <a:ext cx="2163855" cy="960820"/>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99568" rIns="99568" bIns="99568" numCol="1" spcCol="1270" anchor="ctr" anchorCtr="0">
          <a:noAutofit/>
        </a:bodyPr>
        <a:lstStyle/>
        <a:p>
          <a:pPr lvl="0" algn="l" defTabSz="622300">
            <a:lnSpc>
              <a:spcPct val="90000"/>
            </a:lnSpc>
            <a:spcBef>
              <a:spcPct val="0"/>
            </a:spcBef>
            <a:spcAft>
              <a:spcPct val="35000"/>
            </a:spcAft>
          </a:pPr>
          <a:r>
            <a:rPr lang="fr-FR" sz="1400" kern="1200" dirty="0" smtClean="0">
              <a:solidFill>
                <a:sysClr val="windowText" lastClr="000000">
                  <a:hueOff val="0"/>
                  <a:satOff val="0"/>
                  <a:lumOff val="0"/>
                  <a:alphaOff val="0"/>
                </a:sysClr>
              </a:solidFill>
              <a:latin typeface="Calibri"/>
              <a:ea typeface="+mn-ea"/>
              <a:cs typeface="+mn-cs"/>
            </a:rPr>
            <a:t>Solutions to </a:t>
          </a:r>
          <a:r>
            <a:rPr lang="fr-FR" sz="1400" kern="1200" dirty="0" err="1" smtClean="0">
              <a:solidFill>
                <a:sysClr val="windowText" lastClr="000000">
                  <a:hueOff val="0"/>
                  <a:satOff val="0"/>
                  <a:lumOff val="0"/>
                  <a:alphaOff val="0"/>
                </a:sysClr>
              </a:solidFill>
              <a:latin typeface="Calibri"/>
              <a:ea typeface="+mn-ea"/>
              <a:cs typeface="+mn-cs"/>
            </a:rPr>
            <a:t>bring</a:t>
          </a:r>
          <a:r>
            <a:rPr lang="fr-FR" sz="1400" kern="1200" dirty="0" smtClean="0">
              <a:solidFill>
                <a:sysClr val="windowText" lastClr="000000">
                  <a:hueOff val="0"/>
                  <a:satOff val="0"/>
                  <a:lumOff val="0"/>
                  <a:alphaOff val="0"/>
                </a:sysClr>
              </a:solidFill>
              <a:latin typeface="Calibri"/>
              <a:ea typeface="+mn-ea"/>
              <a:cs typeface="+mn-cs"/>
            </a:rPr>
            <a:t> to </a:t>
          </a:r>
          <a:r>
            <a:rPr lang="fr-FR" sz="1400" kern="1200" dirty="0" err="1" smtClean="0">
              <a:solidFill>
                <a:sysClr val="windowText" lastClr="000000">
                  <a:hueOff val="0"/>
                  <a:satOff val="0"/>
                  <a:lumOff val="0"/>
                  <a:alphaOff val="0"/>
                </a:sysClr>
              </a:solidFill>
              <a:latin typeface="Calibri"/>
              <a:ea typeface="+mn-ea"/>
              <a:cs typeface="+mn-cs"/>
            </a:rPr>
            <a:t>system’s</a:t>
          </a:r>
          <a:r>
            <a:rPr lang="fr-FR" sz="1400" kern="1200" dirty="0" smtClean="0">
              <a:solidFill>
                <a:sysClr val="windowText" lastClr="000000">
                  <a:hueOff val="0"/>
                  <a:satOff val="0"/>
                  <a:lumOff val="0"/>
                  <a:alphaOff val="0"/>
                </a:sysClr>
              </a:solidFill>
              <a:latin typeface="Calibri"/>
              <a:ea typeface="+mn-ea"/>
              <a:cs typeface="+mn-cs"/>
            </a:rPr>
            <a:t> </a:t>
          </a:r>
          <a:r>
            <a:rPr lang="fr-FR" sz="1400" kern="1200" dirty="0" err="1" smtClean="0">
              <a:solidFill>
                <a:sysClr val="windowText" lastClr="000000">
                  <a:hueOff val="0"/>
                  <a:satOff val="0"/>
                  <a:lumOff val="0"/>
                  <a:alphaOff val="0"/>
                </a:sysClr>
              </a:solidFill>
              <a:latin typeface="Calibri"/>
              <a:ea typeface="+mn-ea"/>
              <a:cs typeface="+mn-cs"/>
            </a:rPr>
            <a:t>requirements</a:t>
          </a:r>
          <a:endParaRPr lang="fr-FR" sz="1400" kern="1200" dirty="0">
            <a:solidFill>
              <a:sysClr val="windowText" lastClr="000000">
                <a:hueOff val="0"/>
                <a:satOff val="0"/>
                <a:lumOff val="0"/>
                <a:alphaOff val="0"/>
              </a:sysClr>
            </a:solidFill>
            <a:latin typeface="Calibri"/>
            <a:ea typeface="+mn-ea"/>
            <a:cs typeface="+mn-cs"/>
          </a:endParaRPr>
        </a:p>
      </dsp:txBody>
      <dsp:txXfrm>
        <a:off x="346216" y="719134"/>
        <a:ext cx="1817638" cy="960820"/>
      </dsp:txXfrm>
    </dsp:sp>
    <dsp:sp modelId="{A5D57D14-3203-4073-944D-7AAE4755C0D5}">
      <dsp:nvSpPr>
        <dsp:cNvPr id="0" name=""/>
        <dsp:cNvSpPr/>
      </dsp:nvSpPr>
      <dsp:spPr>
        <a:xfrm>
          <a:off x="1644502" y="0"/>
          <a:ext cx="960340" cy="960340"/>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smtClean="0">
              <a:solidFill>
                <a:sysClr val="windowText" lastClr="000000">
                  <a:hueOff val="0"/>
                  <a:satOff val="0"/>
                  <a:lumOff val="0"/>
                  <a:alphaOff val="0"/>
                </a:sysClr>
              </a:solidFill>
              <a:latin typeface="Calibri"/>
              <a:ea typeface="+mn-ea"/>
              <a:cs typeface="+mn-cs"/>
            </a:rPr>
            <a:t>UML design</a:t>
          </a:r>
          <a:endParaRPr lang="fr-FR" sz="1500" b="1" kern="1200" dirty="0">
            <a:solidFill>
              <a:sysClr val="windowText" lastClr="000000">
                <a:hueOff val="0"/>
                <a:satOff val="0"/>
                <a:lumOff val="0"/>
                <a:alphaOff val="0"/>
              </a:sysClr>
            </a:solidFill>
            <a:latin typeface="Calibri"/>
            <a:ea typeface="+mn-ea"/>
            <a:cs typeface="+mn-cs"/>
          </a:endParaRPr>
        </a:p>
      </dsp:txBody>
      <dsp:txXfrm>
        <a:off x="1785141" y="140639"/>
        <a:ext cx="679062" cy="679062"/>
      </dsp:txXfrm>
    </dsp:sp>
    <dsp:sp modelId="{059821B1-0007-4BD2-8DF8-B0CE19FE433D}">
      <dsp:nvSpPr>
        <dsp:cNvPr id="0" name=""/>
        <dsp:cNvSpPr/>
      </dsp:nvSpPr>
      <dsp:spPr>
        <a:xfrm>
          <a:off x="3441521" y="719134"/>
          <a:ext cx="2168307" cy="960820"/>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99568" rIns="99568" bIns="99568" numCol="1" spcCol="1270" anchor="ctr" anchorCtr="0">
          <a:noAutofit/>
        </a:bodyPr>
        <a:lstStyle/>
        <a:p>
          <a:pPr lvl="0" algn="l" defTabSz="622300">
            <a:lnSpc>
              <a:spcPct val="90000"/>
            </a:lnSpc>
            <a:spcBef>
              <a:spcPct val="0"/>
            </a:spcBef>
            <a:spcAft>
              <a:spcPct val="35000"/>
            </a:spcAft>
          </a:pPr>
          <a:r>
            <a:rPr lang="fr-FR" sz="1400" kern="1200" dirty="0" err="1" smtClean="0">
              <a:solidFill>
                <a:sysClr val="windowText" lastClr="000000">
                  <a:hueOff val="0"/>
                  <a:satOff val="0"/>
                  <a:lumOff val="0"/>
                  <a:alphaOff val="0"/>
                </a:sysClr>
              </a:solidFill>
              <a:latin typeface="Calibri"/>
              <a:ea typeface="+mn-ea"/>
              <a:cs typeface="+mn-cs"/>
            </a:rPr>
            <a:t>Understand</a:t>
          </a:r>
          <a:r>
            <a:rPr lang="fr-FR" sz="1400" kern="1200" dirty="0" smtClean="0">
              <a:solidFill>
                <a:sysClr val="windowText" lastClr="000000">
                  <a:hueOff val="0"/>
                  <a:satOff val="0"/>
                  <a:lumOff val="0"/>
                  <a:alphaOff val="0"/>
                </a:sysClr>
              </a:solidFill>
              <a:latin typeface="Calibri"/>
              <a:ea typeface="+mn-ea"/>
              <a:cs typeface="+mn-cs"/>
            </a:rPr>
            <a:t> the </a:t>
          </a:r>
          <a:r>
            <a:rPr lang="fr-FR" sz="1400" kern="1200" dirty="0" err="1" smtClean="0">
              <a:solidFill>
                <a:sysClr val="windowText" lastClr="000000">
                  <a:hueOff val="0"/>
                  <a:satOff val="0"/>
                  <a:lumOff val="0"/>
                  <a:alphaOff val="0"/>
                </a:sysClr>
              </a:solidFill>
              <a:latin typeface="Calibri"/>
              <a:ea typeface="+mn-ea"/>
              <a:cs typeface="+mn-cs"/>
            </a:rPr>
            <a:t>underlying</a:t>
          </a:r>
          <a:r>
            <a:rPr lang="fr-FR" sz="1400" kern="1200" dirty="0" smtClean="0">
              <a:solidFill>
                <a:sysClr val="windowText" lastClr="000000">
                  <a:hueOff val="0"/>
                  <a:satOff val="0"/>
                  <a:lumOff val="0"/>
                  <a:alphaOff val="0"/>
                </a:sysClr>
              </a:solidFill>
              <a:latin typeface="Calibri"/>
              <a:ea typeface="+mn-ea"/>
              <a:cs typeface="+mn-cs"/>
            </a:rPr>
            <a:t> </a:t>
          </a:r>
          <a:r>
            <a:rPr lang="fr-FR" sz="1400" kern="1200" dirty="0" err="1" smtClean="0">
              <a:solidFill>
                <a:sysClr val="windowText" lastClr="000000">
                  <a:hueOff val="0"/>
                  <a:satOff val="0"/>
                  <a:lumOff val="0"/>
                  <a:alphaOff val="0"/>
                </a:sysClr>
              </a:solidFill>
              <a:latin typeface="Calibri"/>
              <a:ea typeface="+mn-ea"/>
              <a:cs typeface="+mn-cs"/>
            </a:rPr>
            <a:t>problems</a:t>
          </a:r>
          <a:r>
            <a:rPr lang="fr-FR" sz="1400" kern="1200" dirty="0" smtClean="0">
              <a:solidFill>
                <a:sysClr val="windowText" lastClr="000000">
                  <a:hueOff val="0"/>
                  <a:satOff val="0"/>
                  <a:lumOff val="0"/>
                  <a:alphaOff val="0"/>
                </a:sysClr>
              </a:solidFill>
              <a:latin typeface="Calibri"/>
              <a:ea typeface="+mn-ea"/>
              <a:cs typeface="+mn-cs"/>
            </a:rPr>
            <a:t> </a:t>
          </a:r>
          <a:r>
            <a:rPr lang="fr-FR" sz="1400" kern="1200" dirty="0" err="1" smtClean="0">
              <a:solidFill>
                <a:sysClr val="windowText" lastClr="000000">
                  <a:hueOff val="0"/>
                  <a:satOff val="0"/>
                  <a:lumOff val="0"/>
                  <a:alphaOff val="0"/>
                </a:sysClr>
              </a:solidFill>
              <a:latin typeface="Calibri"/>
              <a:ea typeface="+mn-ea"/>
              <a:cs typeface="+mn-cs"/>
            </a:rPr>
            <a:t>before</a:t>
          </a:r>
          <a:r>
            <a:rPr lang="fr-FR" sz="1400" kern="1200" dirty="0" smtClean="0">
              <a:solidFill>
                <a:sysClr val="windowText" lastClr="000000">
                  <a:hueOff val="0"/>
                  <a:satOff val="0"/>
                  <a:lumOff val="0"/>
                  <a:alphaOff val="0"/>
                </a:sysClr>
              </a:solidFill>
              <a:latin typeface="Calibri"/>
              <a:ea typeface="+mn-ea"/>
              <a:cs typeface="+mn-cs"/>
            </a:rPr>
            <a:t> </a:t>
          </a:r>
          <a:r>
            <a:rPr lang="fr-FR" sz="1400" kern="1200" dirty="0" err="1" smtClean="0">
              <a:solidFill>
                <a:sysClr val="windowText" lastClr="000000">
                  <a:hueOff val="0"/>
                  <a:satOff val="0"/>
                  <a:lumOff val="0"/>
                  <a:alphaOff val="0"/>
                </a:sysClr>
              </a:solidFill>
              <a:latin typeface="Calibri"/>
              <a:ea typeface="+mn-ea"/>
              <a:cs typeface="+mn-cs"/>
            </a:rPr>
            <a:t>considering</a:t>
          </a:r>
          <a:r>
            <a:rPr lang="fr-FR" sz="1400" kern="1200" dirty="0" smtClean="0">
              <a:solidFill>
                <a:sysClr val="windowText" lastClr="000000">
                  <a:hueOff val="0"/>
                  <a:satOff val="0"/>
                  <a:lumOff val="0"/>
                  <a:alphaOff val="0"/>
                </a:sysClr>
              </a:solidFill>
              <a:latin typeface="Calibri"/>
              <a:ea typeface="+mn-ea"/>
              <a:cs typeface="+mn-cs"/>
            </a:rPr>
            <a:t> </a:t>
          </a:r>
          <a:r>
            <a:rPr lang="fr-FR" sz="1400" kern="1200" dirty="0" err="1" smtClean="0">
              <a:solidFill>
                <a:sysClr val="windowText" lastClr="000000">
                  <a:hueOff val="0"/>
                  <a:satOff val="0"/>
                  <a:lumOff val="0"/>
                  <a:alphaOff val="0"/>
                </a:sysClr>
              </a:solidFill>
              <a:latin typeface="Calibri"/>
              <a:ea typeface="+mn-ea"/>
              <a:cs typeface="+mn-cs"/>
            </a:rPr>
            <a:t>any</a:t>
          </a:r>
          <a:r>
            <a:rPr lang="fr-FR" sz="1400" kern="1200" dirty="0" smtClean="0">
              <a:solidFill>
                <a:sysClr val="windowText" lastClr="000000">
                  <a:hueOff val="0"/>
                  <a:satOff val="0"/>
                  <a:lumOff val="0"/>
                  <a:alphaOff val="0"/>
                </a:sysClr>
              </a:solidFill>
              <a:latin typeface="Calibri"/>
              <a:ea typeface="+mn-ea"/>
              <a:cs typeface="+mn-cs"/>
            </a:rPr>
            <a:t> </a:t>
          </a:r>
          <a:r>
            <a:rPr lang="fr-FR" sz="1400" kern="1200" dirty="0" err="1" smtClean="0">
              <a:solidFill>
                <a:sysClr val="windowText" lastClr="000000">
                  <a:hueOff val="0"/>
                  <a:satOff val="0"/>
                  <a:lumOff val="0"/>
                  <a:alphaOff val="0"/>
                </a:sysClr>
              </a:solidFill>
              <a:latin typeface="Calibri"/>
              <a:ea typeface="+mn-ea"/>
              <a:cs typeface="+mn-cs"/>
            </a:rPr>
            <a:t>specification</a:t>
          </a:r>
          <a:endParaRPr lang="fr-FR" sz="1400" kern="1200" dirty="0">
            <a:solidFill>
              <a:sysClr val="windowText" lastClr="000000">
                <a:hueOff val="0"/>
                <a:satOff val="0"/>
                <a:lumOff val="0"/>
                <a:alphaOff val="0"/>
              </a:sysClr>
            </a:solidFill>
            <a:latin typeface="Calibri"/>
            <a:ea typeface="+mn-ea"/>
            <a:cs typeface="+mn-cs"/>
          </a:endParaRPr>
        </a:p>
      </dsp:txBody>
      <dsp:txXfrm>
        <a:off x="3788450" y="719134"/>
        <a:ext cx="1821377" cy="960820"/>
      </dsp:txXfrm>
    </dsp:sp>
    <dsp:sp modelId="{2E8A679C-8039-49E0-892C-C2D30B2F3D40}">
      <dsp:nvSpPr>
        <dsp:cNvPr id="0" name=""/>
        <dsp:cNvSpPr/>
      </dsp:nvSpPr>
      <dsp:spPr>
        <a:xfrm>
          <a:off x="2916601" y="0"/>
          <a:ext cx="960340" cy="960340"/>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err="1" smtClean="0">
              <a:solidFill>
                <a:sysClr val="windowText" lastClr="000000">
                  <a:hueOff val="0"/>
                  <a:satOff val="0"/>
                  <a:lumOff val="0"/>
                  <a:alphaOff val="0"/>
                </a:sysClr>
              </a:solidFill>
              <a:latin typeface="Calibri"/>
              <a:ea typeface="+mn-ea"/>
              <a:cs typeface="+mn-cs"/>
            </a:rPr>
            <a:t>Problem</a:t>
          </a:r>
          <a:r>
            <a:rPr lang="fr-FR" sz="1500" b="1" kern="1200" dirty="0" smtClean="0">
              <a:solidFill>
                <a:sysClr val="windowText" lastClr="000000">
                  <a:hueOff val="0"/>
                  <a:satOff val="0"/>
                  <a:lumOff val="0"/>
                  <a:alphaOff val="0"/>
                </a:sysClr>
              </a:solidFill>
              <a:latin typeface="Calibri"/>
              <a:ea typeface="+mn-ea"/>
              <a:cs typeface="+mn-cs"/>
            </a:rPr>
            <a:t> frames</a:t>
          </a:r>
          <a:endParaRPr lang="fr-FR" sz="1500" b="1" kern="1200" dirty="0">
            <a:solidFill>
              <a:sysClr val="windowText" lastClr="000000">
                <a:hueOff val="0"/>
                <a:satOff val="0"/>
                <a:lumOff val="0"/>
                <a:alphaOff val="0"/>
              </a:sysClr>
            </a:solidFill>
            <a:latin typeface="Calibri"/>
            <a:ea typeface="+mn-ea"/>
            <a:cs typeface="+mn-cs"/>
          </a:endParaRPr>
        </a:p>
      </dsp:txBody>
      <dsp:txXfrm>
        <a:off x="3057240" y="140639"/>
        <a:ext cx="679062" cy="679062"/>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xmlns:mc="http://schemas.openxmlformats.org/markup-compatibility/2006" xmlns:a14="http://schemas.microsoft.com/office/drawing/2007/7/7/main" val="1F497D" mc:Ignorable=""/>
      </a:dk2>
      <a:lt2>
        <a:srgbClr xmlns:mc="http://schemas.openxmlformats.org/markup-compatibility/2006" xmlns:a14="http://schemas.microsoft.com/office/drawing/2007/7/7/main" val="EEECE1" mc:Ignorable=""/>
      </a:lt2>
      <a:accent1>
        <a:srgbClr xmlns:mc="http://schemas.openxmlformats.org/markup-compatibility/2006" xmlns:a14="http://schemas.microsoft.com/office/drawing/2007/7/7/main" val="4F81BD" mc:Ignorable=""/>
      </a:accent1>
      <a:accent2>
        <a:srgbClr xmlns:mc="http://schemas.openxmlformats.org/markup-compatibility/2006" xmlns:a14="http://schemas.microsoft.com/office/drawing/2007/7/7/main" val="C0504D" mc:Ignorable=""/>
      </a:accent2>
      <a:accent3>
        <a:srgbClr xmlns:mc="http://schemas.openxmlformats.org/markup-compatibility/2006" xmlns:a14="http://schemas.microsoft.com/office/drawing/2007/7/7/main" val="9BBB59" mc:Ignorable=""/>
      </a:accent3>
      <a:accent4>
        <a:srgbClr xmlns:mc="http://schemas.openxmlformats.org/markup-compatibility/2006" xmlns:a14="http://schemas.microsoft.com/office/drawing/2007/7/7/main" val="8064A2" mc:Ignorable=""/>
      </a:accent4>
      <a:accent5>
        <a:srgbClr xmlns:mc="http://schemas.openxmlformats.org/markup-compatibility/2006" xmlns:a14="http://schemas.microsoft.com/office/drawing/2007/7/7/main" val="4BACC6" mc:Ignorable=""/>
      </a:accent5>
      <a:accent6>
        <a:srgbClr xmlns:mc="http://schemas.openxmlformats.org/markup-compatibility/2006" xmlns:a14="http://schemas.microsoft.com/office/drawing/2007/7/7/main" val="F79646" mc:Ignorable=""/>
      </a:accent6>
      <a:hlink>
        <a:srgbClr xmlns:mc="http://schemas.openxmlformats.org/markup-compatibility/2006" xmlns:a14="http://schemas.microsoft.com/office/drawing/2007/7/7/main" val="0000FF" mc:Ignorable=""/>
      </a:hlink>
      <a:folHlink>
        <a:srgbClr xmlns:mc="http://schemas.openxmlformats.org/markup-compatibility/2006" xmlns:a14="http://schemas.microsoft.com/office/drawing/2007/7/7/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07/7/7/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0F4DA9-E615-45C5-B201-7E478A032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thm_word_PA_new3.dotx</Template>
  <TotalTime>487</TotalTime>
  <Pages>36</Pages>
  <Words>6530</Words>
  <Characters>35918</Characters>
  <Application>Microsoft Office Word</Application>
  <DocSecurity>0</DocSecurity>
  <Lines>299</Lines>
  <Paragraphs>84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perso</Company>
  <LinksUpToDate>false</LinksUpToDate>
  <CharactersWithSpaces>42364</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Pierre</cp:lastModifiedBy>
  <cp:revision>117</cp:revision>
  <cp:lastPrinted>2009-09-21T14:04:00Z</cp:lastPrinted>
  <dcterms:created xsi:type="dcterms:W3CDTF">2009-10-14T04:57:00Z</dcterms:created>
  <dcterms:modified xsi:type="dcterms:W3CDTF">2009-10-15T05:21:00Z</dcterms:modified>
</cp:coreProperties>
</file>