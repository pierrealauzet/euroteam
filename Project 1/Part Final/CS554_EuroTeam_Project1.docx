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5E20C605" w14:textId="77777777" w:rsidR="005D6558" w:rsidRPr="00D91263" w:rsidRDefault="00547D04"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2A598F26" w14:textId="77777777" w:rsidR="00F941F2" w:rsidRPr="00D91263" w:rsidRDefault="00547D04"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35B9348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48D57CC5" w14:textId="77777777" w:rsidR="00F941F2" w:rsidRPr="00D91263" w:rsidRDefault="00F941F2" w:rsidP="005E29BD">
      <w:pPr>
        <w:pStyle w:val="NoSpacing"/>
      </w:pPr>
    </w:p>
    <w:p w14:paraId="412074D9" w14:textId="77777777" w:rsidR="00F941F2" w:rsidRPr="00D91263" w:rsidRDefault="00F941F2" w:rsidP="005E29BD">
      <w:pPr>
        <w:pStyle w:val="NoSpacing"/>
      </w:pPr>
    </w:p>
    <w:p w14:paraId="152F7629" w14:textId="77777777" w:rsidR="00F941F2" w:rsidRPr="00D91263" w:rsidRDefault="00F941F2" w:rsidP="005E29BD">
      <w:pPr>
        <w:pStyle w:val="NoSpacing"/>
      </w:pPr>
    </w:p>
    <w:p w14:paraId="58D4C7C1" w14:textId="77777777" w:rsidR="00F941F2" w:rsidRPr="00D91263" w:rsidRDefault="00F941F2" w:rsidP="005E29BD">
      <w:pPr>
        <w:pStyle w:val="NoSpacing"/>
      </w:pPr>
    </w:p>
    <w:p w14:paraId="76000E2D"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1D201900">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7B2CD718" w14:textId="77777777" w:rsidR="00F941F2" w:rsidRPr="00D91263" w:rsidRDefault="00F941F2" w:rsidP="005E29BD">
      <w:pPr>
        <w:pStyle w:val="NoSpacing"/>
      </w:pPr>
    </w:p>
    <w:p w14:paraId="0244B294" w14:textId="77777777" w:rsidR="00F941F2" w:rsidRPr="00D91263" w:rsidRDefault="00F941F2" w:rsidP="005E29BD">
      <w:pPr>
        <w:pStyle w:val="NoSpacing"/>
      </w:pPr>
    </w:p>
    <w:p w14:paraId="208378D0" w14:textId="77777777" w:rsidR="00F941F2" w:rsidRPr="00D91263" w:rsidRDefault="00F941F2" w:rsidP="005E29BD">
      <w:pPr>
        <w:pStyle w:val="NoSpacing"/>
      </w:pPr>
    </w:p>
    <w:p w14:paraId="6EBE7B02" w14:textId="77777777" w:rsidR="00F941F2" w:rsidRPr="00D91263" w:rsidRDefault="00F941F2" w:rsidP="005E29BD">
      <w:pPr>
        <w:pStyle w:val="NoSpacing"/>
      </w:pPr>
    </w:p>
    <w:p w14:paraId="1C81FC75" w14:textId="77777777" w:rsidR="00F941F2" w:rsidRPr="00D91263" w:rsidRDefault="00F941F2" w:rsidP="005E29BD">
      <w:pPr>
        <w:pStyle w:val="NoSpacing"/>
      </w:pPr>
    </w:p>
    <w:p w14:paraId="41BECA3A" w14:textId="77777777" w:rsidR="00F941F2" w:rsidRPr="00D91263" w:rsidRDefault="00F941F2" w:rsidP="005E29BD">
      <w:pPr>
        <w:pStyle w:val="NoSpacing"/>
      </w:pPr>
    </w:p>
    <w:p w14:paraId="4F60F5FA" w14:textId="77777777" w:rsidR="00F941F2" w:rsidRPr="00D91263" w:rsidRDefault="00F941F2" w:rsidP="005E29BD">
      <w:pPr>
        <w:pStyle w:val="NoSpacing"/>
      </w:pPr>
    </w:p>
    <w:p w14:paraId="55C948AB" w14:textId="77777777" w:rsidR="00F941F2" w:rsidRPr="00D91263" w:rsidRDefault="00F941F2" w:rsidP="005E29BD">
      <w:pPr>
        <w:pStyle w:val="NoSpacing"/>
      </w:pPr>
    </w:p>
    <w:p w14:paraId="25F5A196" w14:textId="77777777" w:rsidR="00F941F2" w:rsidRPr="00D91263" w:rsidRDefault="00F941F2" w:rsidP="005E29BD">
      <w:pPr>
        <w:pStyle w:val="NoSpacing"/>
      </w:pPr>
    </w:p>
    <w:p w14:paraId="5B44CCAF" w14:textId="77777777" w:rsidR="00F941F2" w:rsidRPr="00D91263" w:rsidRDefault="00F941F2" w:rsidP="005E29BD">
      <w:pPr>
        <w:pStyle w:val="NoSpacing"/>
      </w:pPr>
    </w:p>
    <w:p w14:paraId="796D4391" w14:textId="77777777" w:rsidR="00F941F2" w:rsidRPr="00D91263" w:rsidRDefault="00547D04"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620537AF" w14:textId="77777777" w:rsidR="00CC0D27" w:rsidRPr="008E3C46" w:rsidRDefault="00CC0D27" w:rsidP="009215A9">
                  <w:pPr>
                    <w:jc w:val="center"/>
                    <w:rPr>
                      <w:color w:val="404040"/>
                      <w:sz w:val="72"/>
                      <w:szCs w:val="72"/>
                    </w:rPr>
                  </w:pPr>
                </w:p>
              </w:txbxContent>
            </v:textbox>
          </v:shape>
        </w:pict>
      </w:r>
    </w:p>
    <w:p w14:paraId="6FC60463" w14:textId="77777777" w:rsidR="00F941F2" w:rsidRPr="00D91263" w:rsidRDefault="00F941F2" w:rsidP="005E29BD">
      <w:pPr>
        <w:pStyle w:val="NoSpacing"/>
      </w:pPr>
    </w:p>
    <w:p w14:paraId="1AA34DC4" w14:textId="77777777" w:rsidR="00F941F2" w:rsidRPr="00D91263" w:rsidRDefault="00547D04"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21FB5A55" w14:textId="77777777" w:rsidR="00CC0D27" w:rsidRPr="009F235D" w:rsidRDefault="00CC0D27"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42C52BA5" w14:textId="77777777" w:rsidR="00CC0D27" w:rsidRPr="009F235D" w:rsidRDefault="00CC0D27"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21283EB2" w14:textId="77777777" w:rsidR="00CC0D27" w:rsidRPr="008E3C46" w:rsidRDefault="00CC0D27"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05EB1F2A" w14:textId="77777777" w:rsidR="00F941F2" w:rsidRPr="00D91263" w:rsidRDefault="00F941F2" w:rsidP="005E29BD">
      <w:pPr>
        <w:pStyle w:val="NoSpacing"/>
      </w:pPr>
    </w:p>
    <w:p w14:paraId="28174243" w14:textId="77777777" w:rsidR="00606929" w:rsidRPr="00D91263" w:rsidRDefault="00F941F2" w:rsidP="005E29BD">
      <w:pPr>
        <w:pStyle w:val="NoSpacing"/>
      </w:pPr>
      <w:r w:rsidRPr="00D91263">
        <w:tab/>
      </w:r>
    </w:p>
    <w:p w14:paraId="1F55BA11" w14:textId="77777777" w:rsidR="00E35D37" w:rsidRPr="00D91263" w:rsidRDefault="00E35D37" w:rsidP="005E29BD">
      <w:pPr>
        <w:pStyle w:val="NoSpacing"/>
      </w:pPr>
    </w:p>
    <w:p w14:paraId="36CFDAB8" w14:textId="77777777" w:rsidR="00E35D37" w:rsidRPr="00D91263" w:rsidRDefault="00E35D37" w:rsidP="005E29BD">
      <w:pPr>
        <w:pStyle w:val="NoSpacing"/>
      </w:pPr>
    </w:p>
    <w:p w14:paraId="5F0695B1" w14:textId="77777777" w:rsidR="00E35D37" w:rsidRPr="00D91263" w:rsidRDefault="00E35D37" w:rsidP="005E29BD">
      <w:pPr>
        <w:pStyle w:val="NoSpacing"/>
      </w:pPr>
    </w:p>
    <w:p w14:paraId="1AA980C5" w14:textId="77777777" w:rsidR="00E35D37" w:rsidRPr="00D91263" w:rsidRDefault="00E35D37" w:rsidP="005E29BD">
      <w:pPr>
        <w:pStyle w:val="NoSpacing"/>
      </w:pPr>
    </w:p>
    <w:p w14:paraId="73BDB465" w14:textId="77777777" w:rsidR="00E35D37" w:rsidRPr="00D91263" w:rsidRDefault="00E35D37" w:rsidP="005E29BD">
      <w:pPr>
        <w:pStyle w:val="NoSpacing"/>
      </w:pPr>
    </w:p>
    <w:p w14:paraId="4FBE74AF" w14:textId="77777777" w:rsidR="00E35D37" w:rsidRPr="00D91263" w:rsidRDefault="00E35D37" w:rsidP="005E29BD">
      <w:pPr>
        <w:pStyle w:val="NoSpacing"/>
      </w:pPr>
    </w:p>
    <w:p w14:paraId="588F504A" w14:textId="77777777" w:rsidR="00E35D37" w:rsidRPr="00D91263" w:rsidRDefault="00E35D37" w:rsidP="005E29BD">
      <w:pPr>
        <w:pStyle w:val="NoSpacing"/>
      </w:pPr>
    </w:p>
    <w:p w14:paraId="0D08043F" w14:textId="77777777" w:rsidR="00D06EDD" w:rsidRPr="00D91263" w:rsidRDefault="00D06EDD" w:rsidP="005E29BD">
      <w:pPr>
        <w:pStyle w:val="NoSpacing"/>
      </w:pPr>
    </w:p>
    <w:p w14:paraId="0797A4CE" w14:textId="77777777" w:rsidR="00D06EDD" w:rsidRPr="00D91263" w:rsidRDefault="00547D04" w:rsidP="005E29BD">
      <w:pPr>
        <w:pStyle w:val="NoSpacing"/>
      </w:pPr>
      <w:r>
        <w:pict>
          <v:shape id="_x0000_s1028" type="#_x0000_t202" style="position:absolute;left:0;text-align:left;margin-left:70.85pt;margin-top:2.95pt;width:367.5pt;height:209.25pt;z-index:251652096" stroked="f">
            <v:textbox style="mso-next-textbox:#_x0000_s1028">
              <w:txbxContent>
                <w:p w14:paraId="54D5D885" w14:textId="77777777" w:rsidR="00CC0D27" w:rsidRPr="000A36CA" w:rsidRDefault="00CC0D27"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2AE049BF" w14:textId="77777777" w:rsidR="00CC0D27" w:rsidRPr="008E3C46" w:rsidRDefault="00CC0D27"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CC0D27" w:rsidRPr="008E3C46" w14:paraId="45CDD669" w14:textId="77777777" w:rsidTr="008E3C46">
                    <w:trPr>
                      <w:jc w:val="right"/>
                    </w:trPr>
                    <w:tc>
                      <w:tcPr>
                        <w:tcW w:w="3538" w:type="dxa"/>
                      </w:tcPr>
                      <w:p w14:paraId="7979FFA5"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58516649" w14:textId="77777777" w:rsidR="00CC0D27" w:rsidRPr="008E3C46" w:rsidRDefault="00CC0D27" w:rsidP="008E3C46">
                        <w:pPr>
                          <w:spacing w:before="86" w:after="0" w:line="240" w:lineRule="auto"/>
                          <w:jc w:val="right"/>
                          <w:textAlignment w:val="baseline"/>
                          <w:rPr>
                            <w:color w:val="7F7F7F"/>
                            <w:sz w:val="24"/>
                            <w:szCs w:val="28"/>
                          </w:rPr>
                        </w:pPr>
                        <w:r>
                          <w:rPr>
                            <w:color w:val="7F7F7F"/>
                            <w:sz w:val="24"/>
                            <w:szCs w:val="28"/>
                          </w:rPr>
                          <w:t>20096680</w:t>
                        </w:r>
                      </w:p>
                    </w:tc>
                  </w:tr>
                  <w:tr w:rsidR="00CC0D27" w:rsidRPr="008E3C46" w14:paraId="524E3020" w14:textId="77777777" w:rsidTr="008E3C46">
                    <w:trPr>
                      <w:jc w:val="right"/>
                    </w:trPr>
                    <w:tc>
                      <w:tcPr>
                        <w:tcW w:w="3538" w:type="dxa"/>
                      </w:tcPr>
                      <w:p w14:paraId="04A75676" w14:textId="77777777" w:rsidR="00CC0D27" w:rsidRPr="008E3C46" w:rsidRDefault="00CC0D27"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22AC97F4"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CC0D27" w:rsidRPr="008E3C46" w14:paraId="74686536" w14:textId="77777777" w:rsidTr="008E3C46">
                    <w:trPr>
                      <w:jc w:val="right"/>
                    </w:trPr>
                    <w:tc>
                      <w:tcPr>
                        <w:tcW w:w="3538" w:type="dxa"/>
                      </w:tcPr>
                      <w:p w14:paraId="1C991637"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37F6069C"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CC0D27" w:rsidRPr="008E3C46" w14:paraId="64B8D53C" w14:textId="77777777" w:rsidTr="008E3C46">
                    <w:trPr>
                      <w:jc w:val="right"/>
                    </w:trPr>
                    <w:tc>
                      <w:tcPr>
                        <w:tcW w:w="3538" w:type="dxa"/>
                      </w:tcPr>
                      <w:p w14:paraId="63FFC0F3"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659A1F8A"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21D9526A" w14:textId="77777777" w:rsidR="00CC0D27" w:rsidRPr="00B7661C" w:rsidRDefault="00CC0D27" w:rsidP="000A36CA">
                  <w:pPr>
                    <w:spacing w:before="86" w:after="0" w:line="240" w:lineRule="auto"/>
                    <w:jc w:val="center"/>
                    <w:textAlignment w:val="baseline"/>
                    <w:rPr>
                      <w:b/>
                      <w:sz w:val="36"/>
                      <w:szCs w:val="36"/>
                    </w:rPr>
                  </w:pPr>
                </w:p>
              </w:txbxContent>
            </v:textbox>
          </v:shape>
        </w:pict>
      </w:r>
    </w:p>
    <w:p w14:paraId="5F9A23FD" w14:textId="77777777" w:rsidR="00D06EDD" w:rsidRPr="00D91263" w:rsidRDefault="00D06EDD" w:rsidP="005E29BD">
      <w:pPr>
        <w:pStyle w:val="NoSpacing"/>
      </w:pPr>
    </w:p>
    <w:p w14:paraId="376380BF" w14:textId="77777777" w:rsidR="00D06EDD" w:rsidRPr="00D91263" w:rsidRDefault="00D06EDD" w:rsidP="005E29BD">
      <w:pPr>
        <w:pStyle w:val="NoSpacing"/>
      </w:pPr>
    </w:p>
    <w:p w14:paraId="7F4EDF12" w14:textId="77777777" w:rsidR="00D06EDD" w:rsidRPr="00D91263" w:rsidRDefault="00D06EDD" w:rsidP="005E29BD">
      <w:pPr>
        <w:pStyle w:val="NoSpacing"/>
      </w:pPr>
    </w:p>
    <w:p w14:paraId="0FD0C4E1" w14:textId="77777777" w:rsidR="00D2614C" w:rsidRPr="00D91263" w:rsidRDefault="00D2614C" w:rsidP="005E29BD">
      <w:pPr>
        <w:pStyle w:val="NoSpacing"/>
      </w:pPr>
    </w:p>
    <w:p w14:paraId="571DB1A5" w14:textId="77777777" w:rsidR="008E734F" w:rsidRPr="00D91263" w:rsidRDefault="008E734F" w:rsidP="005E29BD">
      <w:pPr>
        <w:pStyle w:val="NoSpacing"/>
      </w:pPr>
    </w:p>
    <w:p w14:paraId="2934F2D7" w14:textId="77777777" w:rsidR="00D2614C" w:rsidRPr="00D91263" w:rsidRDefault="00547D04"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676DA63E" w14:textId="77777777" w:rsidR="00CC0D27" w:rsidRPr="008E3C46" w:rsidRDefault="00CC0D27"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E7687B5" w14:textId="77777777" w:rsidR="00CC0D27" w:rsidRPr="008E3C46" w:rsidRDefault="00CC0D27" w:rsidP="000A36CA">
                  <w:pPr>
                    <w:rPr>
                      <w:b/>
                      <w:color w:val="7F7F7F"/>
                      <w:sz w:val="32"/>
                      <w:szCs w:val="32"/>
                    </w:rPr>
                  </w:pPr>
                  <w:proofErr w:type="gramStart"/>
                  <w:r w:rsidRPr="008E3C46">
                    <w:rPr>
                      <w:b/>
                      <w:color w:val="7F7F7F"/>
                      <w:sz w:val="32"/>
                      <w:szCs w:val="32"/>
                    </w:rPr>
                    <w:t>CS</w:t>
                  </w:r>
                  <w:r>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Pr>
                      <w:b/>
                      <w:color w:val="7F7F7F"/>
                      <w:sz w:val="32"/>
                      <w:szCs w:val="32"/>
                    </w:rPr>
                    <w:t>Design for Software &amp; Systems</w:t>
                  </w:r>
                </w:p>
                <w:p w14:paraId="6440FFCC" w14:textId="77777777" w:rsidR="00CC0D27" w:rsidRPr="000A36CA" w:rsidRDefault="00CC0D27"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6F54EB28" w14:textId="77777777" w:rsidR="00D2614C" w:rsidRPr="00D91263" w:rsidRDefault="00D2614C" w:rsidP="00D2614C">
          <w:pPr>
            <w:pStyle w:val="TOCHeading"/>
          </w:pPr>
        </w:p>
        <w:p w14:paraId="27CE618F" w14:textId="77777777" w:rsidR="00597B14" w:rsidRPr="00D91263" w:rsidRDefault="007349A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r>
            <w:r w:rsidRPr="00D91263">
              <w:rPr>
                <w:webHidden/>
              </w:rPr>
              <w:fldChar w:fldCharType="separate"/>
            </w:r>
            <w:r w:rsidR="00597B14" w:rsidRPr="00D91263">
              <w:rPr>
                <w:webHidden/>
              </w:rPr>
              <w:t>4</w:t>
            </w:r>
            <w:r w:rsidRPr="00D91263">
              <w:rPr>
                <w:webHidden/>
              </w:rPr>
              <w:fldChar w:fldCharType="end"/>
            </w:r>
          </w:hyperlink>
        </w:p>
        <w:p w14:paraId="33816060" w14:textId="77777777" w:rsidR="00597B14" w:rsidRPr="00D91263" w:rsidRDefault="00547D04">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007349A8" w:rsidRPr="00D91263">
              <w:rPr>
                <w:webHidden/>
              </w:rPr>
              <w:fldChar w:fldCharType="begin"/>
            </w:r>
            <w:r w:rsidR="00597B14" w:rsidRPr="00D91263">
              <w:rPr>
                <w:webHidden/>
              </w:rPr>
              <w:instrText xml:space="preserve"> PAGEREF _Toc243148182 \h </w:instrText>
            </w:r>
            <w:r w:rsidR="007349A8" w:rsidRPr="00D91263">
              <w:rPr>
                <w:webHidden/>
              </w:rPr>
            </w:r>
            <w:r w:rsidR="007349A8" w:rsidRPr="00D91263">
              <w:rPr>
                <w:webHidden/>
              </w:rPr>
              <w:fldChar w:fldCharType="separate"/>
            </w:r>
            <w:r w:rsidR="00597B14" w:rsidRPr="00D91263">
              <w:rPr>
                <w:webHidden/>
              </w:rPr>
              <w:t>5</w:t>
            </w:r>
            <w:r w:rsidR="007349A8" w:rsidRPr="00D91263">
              <w:rPr>
                <w:webHidden/>
              </w:rPr>
              <w:fldChar w:fldCharType="end"/>
            </w:r>
          </w:hyperlink>
        </w:p>
        <w:p w14:paraId="055B09E9" w14:textId="77777777" w:rsidR="00597B14" w:rsidRPr="00D91263" w:rsidRDefault="00547D04">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007349A8" w:rsidRPr="00D91263">
              <w:rPr>
                <w:webHidden/>
              </w:rPr>
              <w:fldChar w:fldCharType="begin"/>
            </w:r>
            <w:r w:rsidR="00597B14" w:rsidRPr="00D91263">
              <w:rPr>
                <w:webHidden/>
              </w:rPr>
              <w:instrText xml:space="preserve"> PAGEREF _Toc243148183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1097EA9E"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007349A8" w:rsidRPr="00D91263">
              <w:rPr>
                <w:webHidden/>
              </w:rPr>
              <w:fldChar w:fldCharType="begin"/>
            </w:r>
            <w:r w:rsidR="00597B14" w:rsidRPr="00D91263">
              <w:rPr>
                <w:webHidden/>
              </w:rPr>
              <w:instrText xml:space="preserve"> PAGEREF _Toc243148184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F106101"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007349A8" w:rsidRPr="00D91263">
              <w:rPr>
                <w:webHidden/>
              </w:rPr>
              <w:fldChar w:fldCharType="begin"/>
            </w:r>
            <w:r w:rsidR="00597B14" w:rsidRPr="00D91263">
              <w:rPr>
                <w:webHidden/>
              </w:rPr>
              <w:instrText xml:space="preserve"> PAGEREF _Toc243148185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2662048"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007349A8" w:rsidRPr="00D91263">
              <w:rPr>
                <w:webHidden/>
              </w:rPr>
              <w:fldChar w:fldCharType="begin"/>
            </w:r>
            <w:r w:rsidR="00597B14" w:rsidRPr="00D91263">
              <w:rPr>
                <w:webHidden/>
              </w:rPr>
              <w:instrText xml:space="preserve"> PAGEREF _Toc243148186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2F1377B"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_Toc243148187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3AEA54E8"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007349A8" w:rsidRPr="00D91263">
              <w:rPr>
                <w:webHidden/>
              </w:rPr>
              <w:fldChar w:fldCharType="begin"/>
            </w:r>
            <w:r w:rsidR="00597B14" w:rsidRPr="00D91263">
              <w:rPr>
                <w:webHidden/>
              </w:rPr>
              <w:instrText xml:space="preserve"> PAGEREF _Toc243148188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AC81F59"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007349A8" w:rsidRPr="00D91263">
              <w:rPr>
                <w:webHidden/>
              </w:rPr>
              <w:fldChar w:fldCharType="begin"/>
            </w:r>
            <w:r w:rsidR="00597B14" w:rsidRPr="00D91263">
              <w:rPr>
                <w:webHidden/>
              </w:rPr>
              <w:instrText xml:space="preserve"> PAGEREF _Toc243148189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7A6775B7"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_Toc243148190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6E1BEC42" w14:textId="77777777" w:rsidR="00597B14" w:rsidRPr="00D91263" w:rsidRDefault="00547D04">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007349A8" w:rsidRPr="00D91263">
              <w:rPr>
                <w:webHidden/>
              </w:rPr>
              <w:fldChar w:fldCharType="begin"/>
            </w:r>
            <w:r w:rsidR="00597B14" w:rsidRPr="00D91263">
              <w:rPr>
                <w:webHidden/>
              </w:rPr>
              <w:instrText xml:space="preserve"> PAGEREF _Toc243148191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404386B4"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_Toc243148192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7993826D"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007349A8" w:rsidRPr="00D91263">
              <w:rPr>
                <w:webHidden/>
              </w:rPr>
              <w:fldChar w:fldCharType="begin"/>
            </w:r>
            <w:r w:rsidR="00597B14" w:rsidRPr="00D91263">
              <w:rPr>
                <w:webHidden/>
              </w:rPr>
              <w:instrText xml:space="preserve"> PAGEREF _Toc243148193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AFF840A"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_Toc243148194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7793173"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007349A8" w:rsidRPr="00D91263">
              <w:rPr>
                <w:webHidden/>
              </w:rPr>
              <w:fldChar w:fldCharType="begin"/>
            </w:r>
            <w:r w:rsidR="00597B14" w:rsidRPr="00D91263">
              <w:rPr>
                <w:webHidden/>
              </w:rPr>
              <w:instrText xml:space="preserve"> PAGEREF _Toc243148195 \h </w:instrText>
            </w:r>
            <w:r w:rsidR="007349A8" w:rsidRPr="00D91263">
              <w:rPr>
                <w:webHidden/>
              </w:rPr>
            </w:r>
            <w:r w:rsidR="007349A8" w:rsidRPr="00D91263">
              <w:rPr>
                <w:webHidden/>
              </w:rPr>
              <w:fldChar w:fldCharType="separate"/>
            </w:r>
            <w:r w:rsidR="00597B14" w:rsidRPr="00D91263">
              <w:rPr>
                <w:webHidden/>
              </w:rPr>
              <w:t>8</w:t>
            </w:r>
            <w:r w:rsidR="007349A8" w:rsidRPr="00D91263">
              <w:rPr>
                <w:webHidden/>
              </w:rPr>
              <w:fldChar w:fldCharType="end"/>
            </w:r>
          </w:hyperlink>
        </w:p>
        <w:p w14:paraId="6F6ADCFF"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007349A8" w:rsidRPr="00D91263">
              <w:rPr>
                <w:webHidden/>
              </w:rPr>
              <w:fldChar w:fldCharType="begin"/>
            </w:r>
            <w:r w:rsidR="00597B14" w:rsidRPr="00D91263">
              <w:rPr>
                <w:webHidden/>
              </w:rPr>
              <w:instrText xml:space="preserve"> PAGEREF _Toc243148196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71AD02C4"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007349A8" w:rsidRPr="00D91263">
              <w:rPr>
                <w:webHidden/>
              </w:rPr>
              <w:fldChar w:fldCharType="begin"/>
            </w:r>
            <w:r w:rsidR="00597B14" w:rsidRPr="00D91263">
              <w:rPr>
                <w:webHidden/>
              </w:rPr>
              <w:instrText xml:space="preserve"> PAGEREF _Toc243148197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15501B35"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007349A8" w:rsidRPr="00D91263">
              <w:rPr>
                <w:webHidden/>
              </w:rPr>
              <w:fldChar w:fldCharType="begin"/>
            </w:r>
            <w:r w:rsidR="00597B14" w:rsidRPr="00D91263">
              <w:rPr>
                <w:webHidden/>
              </w:rPr>
              <w:instrText xml:space="preserve"> PAGEREF _Toc243148198 \h </w:instrText>
            </w:r>
            <w:r w:rsidR="007349A8" w:rsidRPr="00D91263">
              <w:rPr>
                <w:webHidden/>
              </w:rPr>
            </w:r>
            <w:r w:rsidR="007349A8" w:rsidRPr="00D91263">
              <w:rPr>
                <w:webHidden/>
              </w:rPr>
              <w:fldChar w:fldCharType="separate"/>
            </w:r>
            <w:r w:rsidR="00597B14" w:rsidRPr="00D91263">
              <w:rPr>
                <w:webHidden/>
              </w:rPr>
              <w:t>12</w:t>
            </w:r>
            <w:r w:rsidR="007349A8" w:rsidRPr="00D91263">
              <w:rPr>
                <w:webHidden/>
              </w:rPr>
              <w:fldChar w:fldCharType="end"/>
            </w:r>
          </w:hyperlink>
        </w:p>
        <w:p w14:paraId="3D30796D"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007349A8" w:rsidRPr="00D91263">
              <w:rPr>
                <w:webHidden/>
              </w:rPr>
              <w:fldChar w:fldCharType="begin"/>
            </w:r>
            <w:r w:rsidR="00597B14" w:rsidRPr="00D91263">
              <w:rPr>
                <w:webHidden/>
              </w:rPr>
              <w:instrText xml:space="preserve"> PAGEREF _Toc243148199 \h </w:instrText>
            </w:r>
            <w:r w:rsidR="007349A8" w:rsidRPr="00D91263">
              <w:rPr>
                <w:webHidden/>
              </w:rPr>
            </w:r>
            <w:r w:rsidR="007349A8" w:rsidRPr="00D91263">
              <w:rPr>
                <w:webHidden/>
              </w:rPr>
              <w:fldChar w:fldCharType="separate"/>
            </w:r>
            <w:r w:rsidR="00597B14" w:rsidRPr="00D91263">
              <w:rPr>
                <w:webHidden/>
              </w:rPr>
              <w:t>13</w:t>
            </w:r>
            <w:r w:rsidR="007349A8" w:rsidRPr="00D91263">
              <w:rPr>
                <w:webHidden/>
              </w:rPr>
              <w:fldChar w:fldCharType="end"/>
            </w:r>
          </w:hyperlink>
        </w:p>
        <w:p w14:paraId="07AF14C8"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007349A8" w:rsidRPr="00D91263">
              <w:rPr>
                <w:webHidden/>
              </w:rPr>
              <w:fldChar w:fldCharType="begin"/>
            </w:r>
            <w:r w:rsidR="00597B14" w:rsidRPr="00D91263">
              <w:rPr>
                <w:webHidden/>
              </w:rPr>
              <w:instrText xml:space="preserve"> PAGEREF _Toc243148200 \h </w:instrText>
            </w:r>
            <w:r w:rsidR="007349A8" w:rsidRPr="00D91263">
              <w:rPr>
                <w:webHidden/>
              </w:rPr>
            </w:r>
            <w:r w:rsidR="007349A8" w:rsidRPr="00D91263">
              <w:rPr>
                <w:webHidden/>
              </w:rPr>
              <w:fldChar w:fldCharType="separate"/>
            </w:r>
            <w:r w:rsidR="00597B14" w:rsidRPr="00D91263">
              <w:rPr>
                <w:webHidden/>
              </w:rPr>
              <w:t>14</w:t>
            </w:r>
            <w:r w:rsidR="007349A8" w:rsidRPr="00D91263">
              <w:rPr>
                <w:webHidden/>
              </w:rPr>
              <w:fldChar w:fldCharType="end"/>
            </w:r>
          </w:hyperlink>
        </w:p>
        <w:p w14:paraId="62BCE963"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007349A8" w:rsidRPr="00D91263">
              <w:rPr>
                <w:webHidden/>
              </w:rPr>
              <w:fldChar w:fldCharType="begin"/>
            </w:r>
            <w:r w:rsidR="00597B14" w:rsidRPr="00D91263">
              <w:rPr>
                <w:webHidden/>
              </w:rPr>
              <w:instrText xml:space="preserve"> PAGEREF _Toc243148201 \h </w:instrText>
            </w:r>
            <w:r w:rsidR="007349A8" w:rsidRPr="00D91263">
              <w:rPr>
                <w:webHidden/>
              </w:rPr>
            </w:r>
            <w:r w:rsidR="007349A8" w:rsidRPr="00D91263">
              <w:rPr>
                <w:webHidden/>
              </w:rPr>
              <w:fldChar w:fldCharType="separate"/>
            </w:r>
            <w:r w:rsidR="00597B14" w:rsidRPr="00D91263">
              <w:rPr>
                <w:webHidden/>
              </w:rPr>
              <w:t>15</w:t>
            </w:r>
            <w:r w:rsidR="007349A8" w:rsidRPr="00D91263">
              <w:rPr>
                <w:webHidden/>
              </w:rPr>
              <w:fldChar w:fldCharType="end"/>
            </w:r>
          </w:hyperlink>
        </w:p>
        <w:p w14:paraId="045265AB"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007349A8" w:rsidRPr="00D91263">
              <w:rPr>
                <w:webHidden/>
              </w:rPr>
              <w:fldChar w:fldCharType="begin"/>
            </w:r>
            <w:r w:rsidR="00597B14" w:rsidRPr="00D91263">
              <w:rPr>
                <w:webHidden/>
              </w:rPr>
              <w:instrText xml:space="preserve"> PAGEREF _Toc243148202 \h </w:instrText>
            </w:r>
            <w:r w:rsidR="007349A8" w:rsidRPr="00D91263">
              <w:rPr>
                <w:webHidden/>
              </w:rPr>
            </w:r>
            <w:r w:rsidR="007349A8" w:rsidRPr="00D91263">
              <w:rPr>
                <w:webHidden/>
              </w:rPr>
              <w:fldChar w:fldCharType="separate"/>
            </w:r>
            <w:r w:rsidR="00597B14" w:rsidRPr="00D91263">
              <w:rPr>
                <w:webHidden/>
              </w:rPr>
              <w:t>16</w:t>
            </w:r>
            <w:r w:rsidR="007349A8" w:rsidRPr="00D91263">
              <w:rPr>
                <w:webHidden/>
              </w:rPr>
              <w:fldChar w:fldCharType="end"/>
            </w:r>
          </w:hyperlink>
        </w:p>
        <w:p w14:paraId="6812F768" w14:textId="77777777" w:rsidR="00597B14" w:rsidRPr="00D91263" w:rsidRDefault="00547D04">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007349A8" w:rsidRPr="00D91263">
              <w:rPr>
                <w:webHidden/>
              </w:rPr>
              <w:fldChar w:fldCharType="begin"/>
            </w:r>
            <w:r w:rsidR="00597B14" w:rsidRPr="00D91263">
              <w:rPr>
                <w:webHidden/>
              </w:rPr>
              <w:instrText xml:space="preserve"> PAGEREF _Toc243148203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AAA4A04"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_Toc243148204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1E6513F"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007349A8" w:rsidRPr="00D91263">
              <w:rPr>
                <w:webHidden/>
              </w:rPr>
              <w:fldChar w:fldCharType="begin"/>
            </w:r>
            <w:r w:rsidR="00597B14" w:rsidRPr="00D91263">
              <w:rPr>
                <w:webHidden/>
              </w:rPr>
              <w:instrText xml:space="preserve"> PAGEREF _Toc243148205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BC7B6E6"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007349A8" w:rsidRPr="00D91263">
              <w:rPr>
                <w:webHidden/>
              </w:rPr>
              <w:fldChar w:fldCharType="begin"/>
            </w:r>
            <w:r w:rsidR="00597B14" w:rsidRPr="00D91263">
              <w:rPr>
                <w:webHidden/>
              </w:rPr>
              <w:instrText xml:space="preserve"> PAGEREF _Toc243148206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7C08DAA"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007349A8" w:rsidRPr="00D91263">
              <w:rPr>
                <w:webHidden/>
              </w:rPr>
              <w:fldChar w:fldCharType="begin"/>
            </w:r>
            <w:r w:rsidR="00597B14" w:rsidRPr="00D91263">
              <w:rPr>
                <w:webHidden/>
              </w:rPr>
              <w:instrText xml:space="preserve"> PAGEREF _Toc243148207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1079330"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_Toc243148208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7AA68FDF"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007349A8" w:rsidRPr="00D91263">
              <w:rPr>
                <w:webHidden/>
              </w:rPr>
              <w:fldChar w:fldCharType="begin"/>
            </w:r>
            <w:r w:rsidR="00597B14" w:rsidRPr="00D91263">
              <w:rPr>
                <w:webHidden/>
              </w:rPr>
              <w:instrText xml:space="preserve"> PAGEREF _Toc243148209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2EA4C61"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007349A8" w:rsidRPr="00D91263">
              <w:rPr>
                <w:webHidden/>
              </w:rPr>
              <w:fldChar w:fldCharType="begin"/>
            </w:r>
            <w:r w:rsidR="00597B14" w:rsidRPr="00D91263">
              <w:rPr>
                <w:webHidden/>
              </w:rPr>
              <w:instrText xml:space="preserve"> PAGEREF _Toc243148210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51811482"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007349A8" w:rsidRPr="00D91263">
              <w:rPr>
                <w:webHidden/>
              </w:rPr>
              <w:fldChar w:fldCharType="begin"/>
            </w:r>
            <w:r w:rsidR="00597B14" w:rsidRPr="00D91263">
              <w:rPr>
                <w:webHidden/>
              </w:rPr>
              <w:instrText xml:space="preserve"> PAGEREF _Toc243148211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5FFC8EF3"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007349A8" w:rsidRPr="00D91263">
              <w:rPr>
                <w:webHidden/>
              </w:rPr>
              <w:fldChar w:fldCharType="begin"/>
            </w:r>
            <w:r w:rsidR="00597B14" w:rsidRPr="00D91263">
              <w:rPr>
                <w:webHidden/>
              </w:rPr>
              <w:instrText xml:space="preserve"> PAGEREF _Toc243148212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7704E44E" w14:textId="77777777" w:rsidR="00597B14" w:rsidRPr="00D91263" w:rsidRDefault="00547D04">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007349A8" w:rsidRPr="00D91263">
              <w:rPr>
                <w:webHidden/>
              </w:rPr>
              <w:fldChar w:fldCharType="begin"/>
            </w:r>
            <w:r w:rsidR="00597B14" w:rsidRPr="00D91263">
              <w:rPr>
                <w:webHidden/>
              </w:rPr>
              <w:instrText xml:space="preserve"> PAGEREF _Toc243148213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11B770FC" w14:textId="77777777" w:rsidR="00597B14" w:rsidRPr="00D91263" w:rsidRDefault="00547D04">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007349A8" w:rsidRPr="00D91263">
              <w:rPr>
                <w:webHidden/>
              </w:rPr>
              <w:fldChar w:fldCharType="begin"/>
            </w:r>
            <w:r w:rsidR="00597B14" w:rsidRPr="00D91263">
              <w:rPr>
                <w:webHidden/>
              </w:rPr>
              <w:instrText xml:space="preserve"> PAGEREF _Toc243148214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4576358F"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007349A8" w:rsidRPr="00D91263">
              <w:rPr>
                <w:webHidden/>
              </w:rPr>
              <w:fldChar w:fldCharType="begin"/>
            </w:r>
            <w:r w:rsidR="00597B14" w:rsidRPr="00D91263">
              <w:rPr>
                <w:webHidden/>
              </w:rPr>
              <w:instrText xml:space="preserve"> PAGEREF _Toc243148215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62F189C3" w14:textId="77777777" w:rsidR="00597B14" w:rsidRPr="00D91263" w:rsidRDefault="00547D04">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007349A8" w:rsidRPr="00D91263">
              <w:rPr>
                <w:webHidden/>
              </w:rPr>
              <w:fldChar w:fldCharType="begin"/>
            </w:r>
            <w:r w:rsidR="00597B14" w:rsidRPr="00D91263">
              <w:rPr>
                <w:webHidden/>
              </w:rPr>
              <w:instrText xml:space="preserve"> PAGEREF _Toc243148216 \h </w:instrText>
            </w:r>
            <w:r w:rsidR="007349A8" w:rsidRPr="00D91263">
              <w:rPr>
                <w:webHidden/>
              </w:rPr>
            </w:r>
            <w:r w:rsidR="007349A8" w:rsidRPr="00D91263">
              <w:rPr>
                <w:webHidden/>
              </w:rPr>
              <w:fldChar w:fldCharType="separate"/>
            </w:r>
            <w:r w:rsidR="00597B14" w:rsidRPr="00D91263">
              <w:rPr>
                <w:webHidden/>
              </w:rPr>
              <w:t>24</w:t>
            </w:r>
            <w:r w:rsidR="007349A8" w:rsidRPr="00D91263">
              <w:rPr>
                <w:webHidden/>
              </w:rPr>
              <w:fldChar w:fldCharType="end"/>
            </w:r>
          </w:hyperlink>
        </w:p>
        <w:p w14:paraId="673EDD5F" w14:textId="77777777" w:rsidR="00597B14" w:rsidRPr="00D91263" w:rsidRDefault="00547D04">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007349A8" w:rsidRPr="00D91263">
              <w:rPr>
                <w:webHidden/>
              </w:rPr>
              <w:fldChar w:fldCharType="begin"/>
            </w:r>
            <w:r w:rsidR="00597B14" w:rsidRPr="00D91263">
              <w:rPr>
                <w:webHidden/>
              </w:rPr>
              <w:instrText xml:space="preserve"> PAGEREF _Toc243148217 \h </w:instrText>
            </w:r>
            <w:r w:rsidR="007349A8" w:rsidRPr="00D91263">
              <w:rPr>
                <w:webHidden/>
              </w:rPr>
            </w:r>
            <w:r w:rsidR="007349A8" w:rsidRPr="00D91263">
              <w:rPr>
                <w:webHidden/>
              </w:rPr>
              <w:fldChar w:fldCharType="separate"/>
            </w:r>
            <w:r w:rsidR="00597B14" w:rsidRPr="00D91263">
              <w:rPr>
                <w:webHidden/>
              </w:rPr>
              <w:t>25</w:t>
            </w:r>
            <w:r w:rsidR="007349A8" w:rsidRPr="00D91263">
              <w:rPr>
                <w:webHidden/>
              </w:rPr>
              <w:fldChar w:fldCharType="end"/>
            </w:r>
          </w:hyperlink>
        </w:p>
        <w:p w14:paraId="71BF760D" w14:textId="77777777" w:rsidR="00597B14" w:rsidRPr="00D91263" w:rsidRDefault="00547D04">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007349A8" w:rsidRPr="00D91263">
              <w:rPr>
                <w:webHidden/>
              </w:rPr>
              <w:fldChar w:fldCharType="begin"/>
            </w:r>
            <w:r w:rsidR="00597B14" w:rsidRPr="00D91263">
              <w:rPr>
                <w:webHidden/>
              </w:rPr>
              <w:instrText xml:space="preserve"> PAGEREF _Toc243148218 \h </w:instrText>
            </w:r>
            <w:r w:rsidR="007349A8" w:rsidRPr="00D91263">
              <w:rPr>
                <w:webHidden/>
              </w:rPr>
            </w:r>
            <w:r w:rsidR="007349A8" w:rsidRPr="00D91263">
              <w:rPr>
                <w:webHidden/>
              </w:rPr>
              <w:fldChar w:fldCharType="separate"/>
            </w:r>
            <w:r w:rsidR="00597B14" w:rsidRPr="00D91263">
              <w:rPr>
                <w:webHidden/>
              </w:rPr>
              <w:t>26</w:t>
            </w:r>
            <w:r w:rsidR="007349A8" w:rsidRPr="00D91263">
              <w:rPr>
                <w:webHidden/>
              </w:rPr>
              <w:fldChar w:fldCharType="end"/>
            </w:r>
          </w:hyperlink>
        </w:p>
        <w:p w14:paraId="5920CA2E" w14:textId="77777777" w:rsidR="00D2614C" w:rsidRPr="00D91263" w:rsidRDefault="007349A8" w:rsidP="00D2614C">
          <w:r w:rsidRPr="00D91263">
            <w:fldChar w:fldCharType="end"/>
          </w:r>
        </w:p>
      </w:sdtContent>
    </w:sdt>
    <w:p w14:paraId="59F9317C"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47EC35AB" w14:textId="77777777"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lastRenderedPageBreak/>
        <w:t>Illustration table</w:t>
      </w:r>
      <w:bookmarkEnd w:id="0"/>
      <w:bookmarkEnd w:id="1"/>
    </w:p>
    <w:p w14:paraId="4BD3AFDF" w14:textId="77777777" w:rsidR="008E734F" w:rsidRPr="00D91263" w:rsidRDefault="008E734F" w:rsidP="005E29BD">
      <w:pPr>
        <w:pStyle w:val="NoSpacing"/>
      </w:pPr>
    </w:p>
    <w:p w14:paraId="130ED42F" w14:textId="77777777" w:rsidR="002D42B2" w:rsidRPr="00D91263" w:rsidRDefault="007349A8">
      <w:pPr>
        <w:pStyle w:val="TableofFigures"/>
        <w:tabs>
          <w:tab w:val="right" w:leader="dot" w:pos="10054"/>
        </w:tabs>
        <w:rPr>
          <w:rFonts w:asciiTheme="minorHAnsi" w:eastAsiaTheme="minorEastAsia" w:hAnsiTheme="minorHAnsi" w:cstheme="minorBidi"/>
          <w:lang w:eastAsia="ko-K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002D42B2" w:rsidRPr="00D91263">
          <w:rPr>
            <w:webHidden/>
          </w:rPr>
          <w:fldChar w:fldCharType="begin"/>
        </w:r>
        <w:r w:rsidR="002D42B2" w:rsidRPr="00D91263">
          <w:rPr>
            <w:webHidden/>
          </w:rPr>
          <w:instrText xml:space="preserve"> PAGEREF _Toc243294726 \h </w:instrText>
        </w:r>
        <w:r w:rsidR="002D42B2" w:rsidRPr="00D91263">
          <w:rPr>
            <w:webHidden/>
          </w:rPr>
        </w:r>
        <w:r w:rsidR="002D42B2" w:rsidRPr="00D91263">
          <w:rPr>
            <w:webHidden/>
          </w:rPr>
          <w:fldChar w:fldCharType="separate"/>
        </w:r>
        <w:r w:rsidR="002D42B2" w:rsidRPr="00D91263">
          <w:rPr>
            <w:webHidden/>
          </w:rPr>
          <w:t>8</w:t>
        </w:r>
        <w:r w:rsidR="002D42B2" w:rsidRPr="00D91263">
          <w:rPr>
            <w:webHidden/>
          </w:rPr>
          <w:fldChar w:fldCharType="end"/>
        </w:r>
      </w:hyperlink>
    </w:p>
    <w:p w14:paraId="3AEEBE34"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002D42B2" w:rsidRPr="00D91263">
          <w:rPr>
            <w:webHidden/>
          </w:rPr>
          <w:fldChar w:fldCharType="begin"/>
        </w:r>
        <w:r w:rsidR="002D42B2" w:rsidRPr="00D91263">
          <w:rPr>
            <w:webHidden/>
          </w:rPr>
          <w:instrText xml:space="preserve"> PAGEREF _Toc243294727 \h </w:instrText>
        </w:r>
        <w:r w:rsidR="002D42B2" w:rsidRPr="00D91263">
          <w:rPr>
            <w:webHidden/>
          </w:rPr>
        </w:r>
        <w:r w:rsidR="002D42B2" w:rsidRPr="00D91263">
          <w:rPr>
            <w:webHidden/>
          </w:rPr>
          <w:fldChar w:fldCharType="separate"/>
        </w:r>
        <w:r w:rsidR="002D42B2" w:rsidRPr="00D91263">
          <w:rPr>
            <w:webHidden/>
          </w:rPr>
          <w:t>12</w:t>
        </w:r>
        <w:r w:rsidR="002D42B2" w:rsidRPr="00D91263">
          <w:rPr>
            <w:webHidden/>
          </w:rPr>
          <w:fldChar w:fldCharType="end"/>
        </w:r>
      </w:hyperlink>
    </w:p>
    <w:p w14:paraId="7403B464"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002D42B2" w:rsidRPr="00D91263">
          <w:rPr>
            <w:webHidden/>
          </w:rPr>
          <w:fldChar w:fldCharType="begin"/>
        </w:r>
        <w:r w:rsidR="002D42B2" w:rsidRPr="00D91263">
          <w:rPr>
            <w:webHidden/>
          </w:rPr>
          <w:instrText xml:space="preserve"> PAGEREF _Toc243294728 \h </w:instrText>
        </w:r>
        <w:r w:rsidR="002D42B2" w:rsidRPr="00D91263">
          <w:rPr>
            <w:webHidden/>
          </w:rPr>
        </w:r>
        <w:r w:rsidR="002D42B2" w:rsidRPr="00D91263">
          <w:rPr>
            <w:webHidden/>
          </w:rPr>
          <w:fldChar w:fldCharType="separate"/>
        </w:r>
        <w:r w:rsidR="002D42B2" w:rsidRPr="00D91263">
          <w:rPr>
            <w:webHidden/>
          </w:rPr>
          <w:t>13</w:t>
        </w:r>
        <w:r w:rsidR="002D42B2" w:rsidRPr="00D91263">
          <w:rPr>
            <w:webHidden/>
          </w:rPr>
          <w:fldChar w:fldCharType="end"/>
        </w:r>
      </w:hyperlink>
    </w:p>
    <w:p w14:paraId="4D2C68EC"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002D42B2" w:rsidRPr="00D91263">
          <w:rPr>
            <w:webHidden/>
          </w:rPr>
          <w:fldChar w:fldCharType="begin"/>
        </w:r>
        <w:r w:rsidR="002D42B2" w:rsidRPr="00D91263">
          <w:rPr>
            <w:webHidden/>
          </w:rPr>
          <w:instrText xml:space="preserve"> PAGEREF _Toc243294729 \h </w:instrText>
        </w:r>
        <w:r w:rsidR="002D42B2" w:rsidRPr="00D91263">
          <w:rPr>
            <w:webHidden/>
          </w:rPr>
        </w:r>
        <w:r w:rsidR="002D42B2" w:rsidRPr="00D91263">
          <w:rPr>
            <w:webHidden/>
          </w:rPr>
          <w:fldChar w:fldCharType="separate"/>
        </w:r>
        <w:r w:rsidR="002D42B2" w:rsidRPr="00D91263">
          <w:rPr>
            <w:webHidden/>
          </w:rPr>
          <w:t>14</w:t>
        </w:r>
        <w:r w:rsidR="002D42B2" w:rsidRPr="00D91263">
          <w:rPr>
            <w:webHidden/>
          </w:rPr>
          <w:fldChar w:fldCharType="end"/>
        </w:r>
      </w:hyperlink>
    </w:p>
    <w:p w14:paraId="3BC204AB"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002D42B2" w:rsidRPr="00D91263">
          <w:rPr>
            <w:webHidden/>
          </w:rPr>
          <w:fldChar w:fldCharType="begin"/>
        </w:r>
        <w:r w:rsidR="002D42B2" w:rsidRPr="00D91263">
          <w:rPr>
            <w:webHidden/>
          </w:rPr>
          <w:instrText xml:space="preserve"> PAGEREF _Toc243294730 \h </w:instrText>
        </w:r>
        <w:r w:rsidR="002D42B2" w:rsidRPr="00D91263">
          <w:rPr>
            <w:webHidden/>
          </w:rPr>
        </w:r>
        <w:r w:rsidR="002D42B2" w:rsidRPr="00D91263">
          <w:rPr>
            <w:webHidden/>
          </w:rPr>
          <w:fldChar w:fldCharType="separate"/>
        </w:r>
        <w:r w:rsidR="002D42B2" w:rsidRPr="00D91263">
          <w:rPr>
            <w:webHidden/>
          </w:rPr>
          <w:t>15</w:t>
        </w:r>
        <w:r w:rsidR="002D42B2" w:rsidRPr="00D91263">
          <w:rPr>
            <w:webHidden/>
          </w:rPr>
          <w:fldChar w:fldCharType="end"/>
        </w:r>
      </w:hyperlink>
    </w:p>
    <w:p w14:paraId="1D39F348"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002D42B2" w:rsidRPr="00D91263">
          <w:rPr>
            <w:webHidden/>
          </w:rPr>
          <w:fldChar w:fldCharType="begin"/>
        </w:r>
        <w:r w:rsidR="002D42B2" w:rsidRPr="00D91263">
          <w:rPr>
            <w:webHidden/>
          </w:rPr>
          <w:instrText xml:space="preserve"> PAGEREF _Toc243294731 \h </w:instrText>
        </w:r>
        <w:r w:rsidR="002D42B2" w:rsidRPr="00D91263">
          <w:rPr>
            <w:webHidden/>
          </w:rPr>
        </w:r>
        <w:r w:rsidR="002D42B2" w:rsidRPr="00D91263">
          <w:rPr>
            <w:webHidden/>
          </w:rPr>
          <w:fldChar w:fldCharType="separate"/>
        </w:r>
        <w:r w:rsidR="002D42B2" w:rsidRPr="00D91263">
          <w:rPr>
            <w:webHidden/>
          </w:rPr>
          <w:t>16</w:t>
        </w:r>
        <w:r w:rsidR="002D42B2" w:rsidRPr="00D91263">
          <w:rPr>
            <w:webHidden/>
          </w:rPr>
          <w:fldChar w:fldCharType="end"/>
        </w:r>
      </w:hyperlink>
    </w:p>
    <w:p w14:paraId="5336DEDB"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002D42B2" w:rsidRPr="00D91263">
          <w:rPr>
            <w:webHidden/>
          </w:rPr>
          <w:fldChar w:fldCharType="begin"/>
        </w:r>
        <w:r w:rsidR="002D42B2" w:rsidRPr="00D91263">
          <w:rPr>
            <w:webHidden/>
          </w:rPr>
          <w:instrText xml:space="preserve"> PAGEREF _Toc243294732 \h </w:instrText>
        </w:r>
        <w:r w:rsidR="002D42B2" w:rsidRPr="00D91263">
          <w:rPr>
            <w:webHidden/>
          </w:rPr>
        </w:r>
        <w:r w:rsidR="002D42B2" w:rsidRPr="00D91263">
          <w:rPr>
            <w:webHidden/>
          </w:rPr>
          <w:fldChar w:fldCharType="separate"/>
        </w:r>
        <w:r w:rsidR="002D42B2" w:rsidRPr="00D91263">
          <w:rPr>
            <w:webHidden/>
          </w:rPr>
          <w:t>17</w:t>
        </w:r>
        <w:r w:rsidR="002D42B2" w:rsidRPr="00D91263">
          <w:rPr>
            <w:webHidden/>
          </w:rPr>
          <w:fldChar w:fldCharType="end"/>
        </w:r>
      </w:hyperlink>
    </w:p>
    <w:p w14:paraId="7B105F42"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002D42B2" w:rsidRPr="00D91263">
          <w:rPr>
            <w:webHidden/>
          </w:rPr>
          <w:fldChar w:fldCharType="begin"/>
        </w:r>
        <w:r w:rsidR="002D42B2" w:rsidRPr="00D91263">
          <w:rPr>
            <w:webHidden/>
          </w:rPr>
          <w:instrText xml:space="preserve"> PAGEREF _Toc243294733 \h </w:instrText>
        </w:r>
        <w:r w:rsidR="002D42B2" w:rsidRPr="00D91263">
          <w:rPr>
            <w:webHidden/>
          </w:rPr>
        </w:r>
        <w:r w:rsidR="002D42B2" w:rsidRPr="00D91263">
          <w:rPr>
            <w:webHidden/>
          </w:rPr>
          <w:fldChar w:fldCharType="separate"/>
        </w:r>
        <w:r w:rsidR="002D42B2" w:rsidRPr="00D91263">
          <w:rPr>
            <w:webHidden/>
          </w:rPr>
          <w:t>21</w:t>
        </w:r>
        <w:r w:rsidR="002D42B2" w:rsidRPr="00D91263">
          <w:rPr>
            <w:webHidden/>
          </w:rPr>
          <w:fldChar w:fldCharType="end"/>
        </w:r>
      </w:hyperlink>
    </w:p>
    <w:p w14:paraId="3E234FCD"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002D42B2" w:rsidRPr="00D91263">
          <w:rPr>
            <w:webHidden/>
          </w:rPr>
          <w:fldChar w:fldCharType="begin"/>
        </w:r>
        <w:r w:rsidR="002D42B2" w:rsidRPr="00D91263">
          <w:rPr>
            <w:webHidden/>
          </w:rPr>
          <w:instrText xml:space="preserve"> PAGEREF _Toc243294734 \h </w:instrText>
        </w:r>
        <w:r w:rsidR="002D42B2" w:rsidRPr="00D91263">
          <w:rPr>
            <w:webHidden/>
          </w:rPr>
        </w:r>
        <w:r w:rsidR="002D42B2" w:rsidRPr="00D91263">
          <w:rPr>
            <w:webHidden/>
          </w:rPr>
          <w:fldChar w:fldCharType="separate"/>
        </w:r>
        <w:r w:rsidR="002D42B2" w:rsidRPr="00D91263">
          <w:rPr>
            <w:webHidden/>
          </w:rPr>
          <w:t>22</w:t>
        </w:r>
        <w:r w:rsidR="002D42B2" w:rsidRPr="00D91263">
          <w:rPr>
            <w:webHidden/>
          </w:rPr>
          <w:fldChar w:fldCharType="end"/>
        </w:r>
      </w:hyperlink>
    </w:p>
    <w:p w14:paraId="6BB949CE"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002D42B2" w:rsidRPr="00D91263">
          <w:rPr>
            <w:webHidden/>
          </w:rPr>
          <w:fldChar w:fldCharType="begin"/>
        </w:r>
        <w:r w:rsidR="002D42B2" w:rsidRPr="00D91263">
          <w:rPr>
            <w:webHidden/>
          </w:rPr>
          <w:instrText xml:space="preserve"> PAGEREF _Toc243294735 \h </w:instrText>
        </w:r>
        <w:r w:rsidR="002D42B2" w:rsidRPr="00D91263">
          <w:rPr>
            <w:webHidden/>
          </w:rPr>
        </w:r>
        <w:r w:rsidR="002D42B2" w:rsidRPr="00D91263">
          <w:rPr>
            <w:webHidden/>
          </w:rPr>
          <w:fldChar w:fldCharType="separate"/>
        </w:r>
        <w:r w:rsidR="002D42B2" w:rsidRPr="00D91263">
          <w:rPr>
            <w:webHidden/>
          </w:rPr>
          <w:t>23</w:t>
        </w:r>
        <w:r w:rsidR="002D42B2" w:rsidRPr="00D91263">
          <w:rPr>
            <w:webHidden/>
          </w:rPr>
          <w:fldChar w:fldCharType="end"/>
        </w:r>
      </w:hyperlink>
    </w:p>
    <w:p w14:paraId="3E5157FA"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002D42B2" w:rsidRPr="00D91263">
          <w:rPr>
            <w:webHidden/>
          </w:rPr>
          <w:fldChar w:fldCharType="begin"/>
        </w:r>
        <w:r w:rsidR="002D42B2" w:rsidRPr="00D91263">
          <w:rPr>
            <w:webHidden/>
          </w:rPr>
          <w:instrText xml:space="preserve"> PAGEREF _Toc243294736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1A8DA20" w14:textId="77777777" w:rsidR="002D42B2" w:rsidRPr="00D91263" w:rsidRDefault="00547D04">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002D42B2" w:rsidRPr="00D91263">
          <w:rPr>
            <w:webHidden/>
          </w:rPr>
          <w:fldChar w:fldCharType="begin"/>
        </w:r>
        <w:r w:rsidR="002D42B2" w:rsidRPr="00D91263">
          <w:rPr>
            <w:webHidden/>
          </w:rPr>
          <w:instrText xml:space="preserve"> PAGEREF _Toc243294737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5C4E254" w14:textId="77777777" w:rsidR="008E734F" w:rsidRPr="00D91263" w:rsidRDefault="007349A8" w:rsidP="005E29BD">
      <w:pPr>
        <w:pStyle w:val="NoSpacing"/>
      </w:pPr>
      <w:r w:rsidRPr="00D91263">
        <w:fldChar w:fldCharType="end"/>
      </w:r>
    </w:p>
    <w:p w14:paraId="7D2B8F26" w14:textId="77777777" w:rsidR="008E734F" w:rsidRPr="00D91263" w:rsidRDefault="008E734F" w:rsidP="005E29BD">
      <w:pPr>
        <w:pStyle w:val="NoSpacing"/>
      </w:pPr>
    </w:p>
    <w:p w14:paraId="0B1F8E75" w14:textId="77777777" w:rsidR="00D06EDD" w:rsidRPr="00D91263" w:rsidRDefault="00D06EDD" w:rsidP="005E29BD">
      <w:pPr>
        <w:pStyle w:val="NoSpacing"/>
      </w:pPr>
    </w:p>
    <w:p w14:paraId="54A8D653" w14:textId="77777777" w:rsidR="008E734F" w:rsidRPr="00D91263" w:rsidRDefault="008E734F" w:rsidP="005E29BD">
      <w:pPr>
        <w:pStyle w:val="NoSpacing"/>
      </w:pPr>
    </w:p>
    <w:p w14:paraId="6C33145A" w14:textId="77777777" w:rsidR="008E734F" w:rsidRPr="00D91263" w:rsidRDefault="008E734F" w:rsidP="005E29BD">
      <w:pPr>
        <w:pStyle w:val="NoSpacing"/>
      </w:pPr>
    </w:p>
    <w:p w14:paraId="7EA0B79A" w14:textId="77777777" w:rsidR="008E734F" w:rsidRPr="00D91263" w:rsidRDefault="008E734F" w:rsidP="005E29BD">
      <w:pPr>
        <w:pStyle w:val="NoSpacing"/>
      </w:pPr>
    </w:p>
    <w:p w14:paraId="76B09956" w14:textId="77777777" w:rsidR="008E734F" w:rsidRPr="00D91263" w:rsidRDefault="008E734F" w:rsidP="005E29BD">
      <w:pPr>
        <w:pStyle w:val="NoSpacing"/>
      </w:pPr>
    </w:p>
    <w:p w14:paraId="6FF764F6" w14:textId="77777777" w:rsidR="008E734F" w:rsidRPr="00D91263" w:rsidRDefault="008E734F" w:rsidP="005E29BD">
      <w:pPr>
        <w:pStyle w:val="NoSpacing"/>
      </w:pPr>
    </w:p>
    <w:p w14:paraId="00E920CA" w14:textId="77777777" w:rsidR="008E734F" w:rsidRPr="00D91263" w:rsidRDefault="008E734F" w:rsidP="005E29BD">
      <w:pPr>
        <w:pStyle w:val="NoSpacing"/>
      </w:pPr>
    </w:p>
    <w:p w14:paraId="0A9B9CC2" w14:textId="77777777" w:rsidR="008E734F" w:rsidRPr="00D91263" w:rsidRDefault="008E734F" w:rsidP="005E29BD">
      <w:pPr>
        <w:pStyle w:val="NoSpacing"/>
      </w:pPr>
    </w:p>
    <w:p w14:paraId="0ED97AE0" w14:textId="77777777" w:rsidR="008E734F" w:rsidRPr="00D91263" w:rsidRDefault="008E734F" w:rsidP="005E29BD">
      <w:pPr>
        <w:pStyle w:val="NoSpacing"/>
      </w:pPr>
    </w:p>
    <w:p w14:paraId="484B8B6D" w14:textId="77777777" w:rsidR="008E734F" w:rsidRPr="00D91263" w:rsidRDefault="008E734F" w:rsidP="005E29BD">
      <w:pPr>
        <w:pStyle w:val="NoSpacing"/>
      </w:pPr>
    </w:p>
    <w:p w14:paraId="15309E98" w14:textId="77777777" w:rsidR="008E734F" w:rsidRPr="00D91263" w:rsidRDefault="008E734F" w:rsidP="005E29BD">
      <w:pPr>
        <w:pStyle w:val="NoSpacing"/>
      </w:pPr>
    </w:p>
    <w:p w14:paraId="0540DBC1" w14:textId="77777777" w:rsidR="008E734F" w:rsidRPr="00D91263" w:rsidRDefault="008E734F" w:rsidP="005E29BD">
      <w:pPr>
        <w:pStyle w:val="NoSpacing"/>
      </w:pPr>
    </w:p>
    <w:p w14:paraId="243B26E0" w14:textId="77777777" w:rsidR="008E734F" w:rsidRPr="00D91263" w:rsidRDefault="008E734F" w:rsidP="005E29BD">
      <w:pPr>
        <w:pStyle w:val="NoSpacing"/>
      </w:pPr>
    </w:p>
    <w:p w14:paraId="0C4F15DA" w14:textId="77777777" w:rsidR="008E734F" w:rsidRPr="00D91263" w:rsidRDefault="008E734F" w:rsidP="005E29BD">
      <w:pPr>
        <w:pStyle w:val="NoSpacing"/>
      </w:pPr>
    </w:p>
    <w:p w14:paraId="510601B2" w14:textId="77777777" w:rsidR="008E734F" w:rsidRPr="00D91263" w:rsidRDefault="008E734F" w:rsidP="005E29BD">
      <w:pPr>
        <w:pStyle w:val="NoSpacing"/>
      </w:pPr>
    </w:p>
    <w:p w14:paraId="6E7BD7A9" w14:textId="77777777" w:rsidR="008E734F" w:rsidRPr="00D91263" w:rsidRDefault="008E734F" w:rsidP="005E29BD">
      <w:pPr>
        <w:pStyle w:val="NoSpacing"/>
      </w:pPr>
    </w:p>
    <w:p w14:paraId="200D71F9"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lastRenderedPageBreak/>
        <w:t>Introduction</w:t>
      </w:r>
      <w:bookmarkEnd w:id="4"/>
    </w:p>
    <w:p w14:paraId="3EDA0F6F" w14:textId="77777777" w:rsidR="001A347D" w:rsidRPr="00D91263" w:rsidRDefault="001A347D" w:rsidP="005E29BD">
      <w:pPr>
        <w:pStyle w:val="NoSpacing"/>
      </w:pPr>
    </w:p>
    <w:p w14:paraId="4E8EF515" w14:textId="77777777" w:rsidR="00D528CB" w:rsidRPr="00D91263" w:rsidRDefault="00D528CB" w:rsidP="00D528CB">
      <w:pPr>
        <w:pStyle w:val="NoSpacing"/>
      </w:pPr>
    </w:p>
    <w:p w14:paraId="5D5D05B6"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54B10436" w14:textId="77777777" w:rsidR="00D528CB" w:rsidRPr="00D91263" w:rsidRDefault="00D528CB" w:rsidP="00D528CB">
      <w:pPr>
        <w:pStyle w:val="NoSpacing"/>
      </w:pPr>
    </w:p>
    <w:p w14:paraId="25FB7771"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3B21EC23" w14:textId="77777777" w:rsidR="00D528CB" w:rsidRPr="00D91263" w:rsidRDefault="00D528CB" w:rsidP="00D528CB">
      <w:pPr>
        <w:pStyle w:val="NoSpacing"/>
      </w:pPr>
    </w:p>
    <w:p w14:paraId="1F6CDC80"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2E53CF8D" w14:textId="77777777" w:rsidR="00CC0D27" w:rsidRPr="00D91263" w:rsidRDefault="00CC0D27" w:rsidP="003C7AD7">
      <w:pPr>
        <w:pStyle w:val="NoSpacing"/>
      </w:pPr>
    </w:p>
    <w:p w14:paraId="103967E7" w14:textId="77777777"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14:paraId="0553D02E" w14:textId="77777777" w:rsidR="00BD6B67" w:rsidRDefault="00BD6B67" w:rsidP="00CC0D27">
      <w:pPr>
        <w:pStyle w:val="NoSpacing"/>
      </w:pPr>
    </w:p>
    <w:p w14:paraId="4D5AE8D8" w14:textId="77777777" w:rsidR="006A4DB1" w:rsidRDefault="006A4DB1" w:rsidP="00BD6B67">
      <w:pPr>
        <w:pStyle w:val="NoSpacing"/>
      </w:pPr>
    </w:p>
    <w:p w14:paraId="6B213A21" w14:textId="222114CB"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14:paraId="604E1EC6" w14:textId="0AA80700" w:rsidR="001A347D" w:rsidRPr="00D91263" w:rsidRDefault="001A347D" w:rsidP="002C20AF">
      <w:pPr>
        <w:pStyle w:val="NoSpacing"/>
        <w:ind w:firstLine="0"/>
      </w:pPr>
      <w:r w:rsidRPr="00D91263">
        <w:br w:type="page"/>
      </w:r>
    </w:p>
    <w:p w14:paraId="2FFF87DE" w14:textId="77777777"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790C25BD" w14:textId="77777777" w:rsidR="00D2614C" w:rsidRPr="00D91263" w:rsidRDefault="00D2614C" w:rsidP="00D2614C">
      <w:pPr>
        <w:pStyle w:val="ListParagraph"/>
        <w:ind w:left="1440"/>
        <w:rPr>
          <w:color w:val="365F91"/>
          <w:sz w:val="24"/>
          <w:szCs w:val="28"/>
        </w:rPr>
      </w:pPr>
    </w:p>
    <w:p w14:paraId="6210B88C"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3684BA7C" w14:textId="2D8F97B4" w:rsidR="001D3A47" w:rsidRPr="00D91263" w:rsidRDefault="007665C3" w:rsidP="00D91263">
      <w:pPr>
        <w:pStyle w:val="NoSpacing"/>
      </w:pPr>
      <w:r>
        <w:t>Nowadays</w:t>
      </w:r>
      <w:r w:rsidR="008A3662">
        <w:t xml:space="preserve"> </w:t>
      </w:r>
      <w:r>
        <w:t xml:space="preserve">embedded development and </w:t>
      </w:r>
      <w:r w:rsidR="001D3A47" w:rsidRPr="00D91263">
        <w:t xml:space="preserve">mission-critical software </w:t>
      </w:r>
      <w:r w:rsidR="008A3662">
        <w:t>present a serious</w:t>
      </w:r>
      <w:r>
        <w:t xml:space="preserve"> and</w:t>
      </w:r>
      <w:r w:rsidR="001D3A47" w:rsidRPr="00D91263">
        <w:t xml:space="preserve"> unmet need for early feedback on th</w:t>
      </w:r>
      <w:r w:rsidR="008A3662">
        <w:t>e viability of a system. Indeed</w:t>
      </w:r>
      <w:r w:rsidR="001D3A47" w:rsidRPr="00D91263">
        <w:t xml:space="preserve"> the impact of early feedback on cost and safety has been demonstrated empirically.</w:t>
      </w:r>
      <w:r w:rsidR="001D3A47" w:rsidRPr="00D91263">
        <w:rPr>
          <w:rFonts w:ascii="Times New Roman" w:hAnsi="Times New Roman"/>
          <w:sz w:val="19"/>
          <w:szCs w:val="19"/>
        </w:rPr>
        <w:t xml:space="preserve"> </w:t>
      </w:r>
      <w:r>
        <w:t>In a pragmatic and</w:t>
      </w:r>
      <w:r w:rsidR="001D3A47" w:rsidRPr="00D91263">
        <w:t xml:space="preserve"> lightweight application of formal methods, we can offer a cost-effective way of improving the quality of software specifications.</w:t>
      </w:r>
      <w:r w:rsidR="008A3662">
        <w:t xml:space="preserve"> In this purpose the use of the</w:t>
      </w:r>
      <w:r w:rsidR="001D3A47" w:rsidRPr="00D91263">
        <w:t>s</w:t>
      </w:r>
      <w:r w:rsidR="008A3662">
        <w:t>e methods le</w:t>
      </w:r>
      <w:r w:rsidR="001D3A47" w:rsidRPr="00D91263">
        <w:t>d</w:t>
      </w:r>
      <w:r w:rsidR="008A3662">
        <w:t xml:space="preserve"> people</w:t>
      </w:r>
      <w:r w:rsidR="001D3A47" w:rsidRPr="00D91263">
        <w:t xml:space="preserve"> to </w:t>
      </w:r>
      <w:r w:rsidR="008A3662">
        <w:t xml:space="preserve">the creation of </w:t>
      </w:r>
      <w:r w:rsidR="001D3A47" w:rsidRPr="00D91263">
        <w:t xml:space="preserve">a new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p>
    <w:p w14:paraId="0E94C2AC" w14:textId="77777777" w:rsidR="00D91263" w:rsidRDefault="00D91263" w:rsidP="00D91263">
      <w:pPr>
        <w:pStyle w:val="NoSpacing"/>
      </w:pPr>
    </w:p>
    <w:p w14:paraId="1CF308E8" w14:textId="69715B3B"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xml:space="preserve">, </w:t>
      </w:r>
      <w:proofErr w:type="spellStart"/>
      <w:r w:rsidRPr="00D91263">
        <w:t>observab</w:t>
      </w:r>
      <w:r w:rsidR="00E12E09">
        <w:t>ility</w:t>
      </w:r>
      <w:proofErr w:type="spellEnd"/>
      <w:r w:rsidR="00604674">
        <w:t xml:space="preserve"> and </w:t>
      </w:r>
      <w:proofErr w:type="spellStart"/>
      <w:r w:rsidR="00604674">
        <w:t>comm</w:t>
      </w:r>
      <w:r w:rsidR="00D62A26">
        <w:t>anda</w:t>
      </w:r>
      <w:r w:rsidR="00E12E09">
        <w:t>bility</w:t>
      </w:r>
      <w:proofErr w:type="spellEnd"/>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7BFCF395" w14:textId="77777777" w:rsidR="00D91263" w:rsidRDefault="00D91263" w:rsidP="00D91263">
      <w:pPr>
        <w:pStyle w:val="NoSpacing"/>
      </w:pPr>
    </w:p>
    <w:p w14:paraId="28131868" w14:textId="2E55A718"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1AB6A5A5" w14:textId="77777777" w:rsidR="00D91263" w:rsidRDefault="00D91263" w:rsidP="00D91263">
      <w:pPr>
        <w:pStyle w:val="NoSpacing"/>
      </w:pPr>
    </w:p>
    <w:p w14:paraId="7F9C1DBA" w14:textId="2F26AB2F" w:rsidR="001D3A47" w:rsidRDefault="001D3A47" w:rsidP="00D91263">
      <w:pPr>
        <w:pStyle w:val="NoSpacing"/>
      </w:pPr>
      <w:r w:rsidRPr="00D91263">
        <w:t xml:space="preserve">In this purpose, the requirements of the system are the followings: </w:t>
      </w:r>
    </w:p>
    <w:p w14:paraId="6BFD7E42" w14:textId="77777777" w:rsidR="00D91263" w:rsidRPr="00D91263" w:rsidRDefault="00D91263" w:rsidP="00D91263">
      <w:pPr>
        <w:pStyle w:val="NoSpacing"/>
      </w:pPr>
    </w:p>
    <w:p w14:paraId="232D6182" w14:textId="7D1AD40D"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1F027226" w14:textId="1025AD1A"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3BE1DEF1" w14:textId="05C68578"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14:paraId="633293CC" w14:textId="77777777"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265CE78E" w14:textId="40C4AD35"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1464549A" w14:textId="5E608D14"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14:paraId="3B15A4B2" w14:textId="51C190A6" w:rsidR="00813D21" w:rsidRDefault="00D461FD" w:rsidP="00813D21">
      <w:pPr>
        <w:numPr>
          <w:ilvl w:val="0"/>
          <w:numId w:val="24"/>
        </w:numPr>
        <w:jc w:val="both"/>
      </w:pPr>
      <w:r>
        <w:rPr>
          <w:b/>
        </w:rPr>
        <w:lastRenderedPageBreak/>
        <w:t>System presents an a</w:t>
      </w:r>
      <w:r w:rsidR="00FE728A">
        <w:rPr>
          <w:b/>
        </w:rPr>
        <w:t>utomatic recovery</w:t>
      </w:r>
      <w:r>
        <w:rPr>
          <w:b/>
        </w:rPr>
        <w:t xml:space="preserve"> to failure.</w:t>
      </w:r>
      <w:r>
        <w:t xml:space="preserve"> </w:t>
      </w:r>
      <w:r w:rsidR="008E5F5E">
        <w:t xml:space="preserve">If a system is failing, FDIR is required to act on its own to discover the crash, </w:t>
      </w:r>
    </w:p>
    <w:p w14:paraId="4F4F12B7" w14:textId="78B04685" w:rsidR="00FE728A" w:rsidRPr="00813D21" w:rsidRDefault="00813D21" w:rsidP="00813D21">
      <w:pPr>
        <w:numPr>
          <w:ilvl w:val="0"/>
          <w:numId w:val="24"/>
        </w:numPr>
        <w:jc w:val="both"/>
        <w:rPr>
          <w:b/>
        </w:rPr>
      </w:pPr>
      <w:r w:rsidRPr="00813D21">
        <w:rPr>
          <w:b/>
        </w:rPr>
        <w:t xml:space="preserve">Keep the control of the spacecraft with safety, </w:t>
      </w:r>
      <w:proofErr w:type="spellStart"/>
      <w:r w:rsidRPr="00813D21">
        <w:rPr>
          <w:b/>
        </w:rPr>
        <w:t>observability</w:t>
      </w:r>
      <w:proofErr w:type="spellEnd"/>
      <w:r w:rsidRPr="00813D21">
        <w:rPr>
          <w:b/>
        </w:rPr>
        <w:t xml:space="preserve"> &amp; </w:t>
      </w:r>
      <w:proofErr w:type="spellStart"/>
      <w:r w:rsidRPr="00813D21">
        <w:rPr>
          <w:b/>
        </w:rPr>
        <w:t>commandability</w:t>
      </w:r>
      <w:proofErr w:type="spellEnd"/>
      <w:r w:rsidRPr="00813D21">
        <w:rPr>
          <w:b/>
        </w:rPr>
        <w:t>.</w:t>
      </w:r>
      <w:r>
        <w:rPr>
          <w:color w:val="365F91"/>
          <w:sz w:val="28"/>
          <w:szCs w:val="28"/>
        </w:rPr>
        <w:t xml:space="preserve"> </w:t>
      </w:r>
      <w:r w:rsidR="00FE728A" w:rsidRPr="00813D21">
        <w:rPr>
          <w:b/>
          <w:color w:val="365F91"/>
          <w:sz w:val="28"/>
          <w:szCs w:val="28"/>
        </w:rPr>
        <w:br w:type="page"/>
      </w:r>
    </w:p>
    <w:p w14:paraId="680E5A1B" w14:textId="01DB260B"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lastRenderedPageBreak/>
        <w:t>Problem frames</w:t>
      </w:r>
      <w:bookmarkEnd w:id="12"/>
    </w:p>
    <w:p w14:paraId="09A3A690" w14:textId="77777777" w:rsidR="00A01AC7" w:rsidRPr="00D91263" w:rsidRDefault="00A01093" w:rsidP="007B2638">
      <w:pPr>
        <w:pStyle w:val="ListParagraph"/>
        <w:numPr>
          <w:ilvl w:val="2"/>
          <w:numId w:val="12"/>
        </w:numPr>
        <w:outlineLvl w:val="1"/>
        <w:rPr>
          <w:rStyle w:val="BookTitle"/>
          <w:color w:val="4F81BD" w:themeColor="accent1"/>
        </w:rPr>
      </w:pPr>
      <w:bookmarkStart w:id="13" w:name="_Toc243148188"/>
      <w:r w:rsidRPr="00D91263">
        <w:rPr>
          <w:rStyle w:val="BookTitle"/>
          <w:color w:val="4F81BD" w:themeColor="accent1"/>
        </w:rPr>
        <w:t>Domains identification</w:t>
      </w:r>
      <w:bookmarkEnd w:id="13"/>
    </w:p>
    <w:p w14:paraId="6639933D" w14:textId="77777777" w:rsidR="00A01093" w:rsidRPr="00D91263" w:rsidRDefault="00DB6D62" w:rsidP="007B2638">
      <w:pPr>
        <w:pStyle w:val="ListParagraph"/>
        <w:numPr>
          <w:ilvl w:val="2"/>
          <w:numId w:val="12"/>
        </w:numPr>
        <w:outlineLvl w:val="1"/>
        <w:rPr>
          <w:rStyle w:val="BookTitle"/>
          <w:color w:val="4F81BD" w:themeColor="accent1"/>
        </w:rPr>
      </w:pPr>
      <w:bookmarkStart w:id="14" w:name="_Toc243148189"/>
      <w:r w:rsidRPr="00D91263">
        <w:rPr>
          <w:rStyle w:val="BookTitle"/>
          <w:color w:val="4F81BD" w:themeColor="accent1"/>
        </w:rPr>
        <w:t>Context Diagram</w:t>
      </w:r>
      <w:bookmarkEnd w:id="14"/>
    </w:p>
    <w:p w14:paraId="49D27C74" w14:textId="77777777" w:rsidR="002D65D8" w:rsidRPr="00D91263" w:rsidRDefault="002D65D8" w:rsidP="007B2638">
      <w:pPr>
        <w:pStyle w:val="ListParagraph"/>
        <w:numPr>
          <w:ilvl w:val="2"/>
          <w:numId w:val="12"/>
        </w:numPr>
        <w:outlineLvl w:val="1"/>
        <w:rPr>
          <w:rStyle w:val="BookTitle"/>
          <w:color w:val="4F81BD" w:themeColor="accent1"/>
        </w:rPr>
      </w:pPr>
      <w:bookmarkStart w:id="15" w:name="_Toc243148190"/>
      <w:r w:rsidRPr="00D91263">
        <w:rPr>
          <w:rStyle w:val="BookTitle"/>
          <w:color w:val="4F81BD" w:themeColor="accent1"/>
        </w:rPr>
        <w:t>Problem frames</w:t>
      </w:r>
      <w:bookmarkEnd w:id="15"/>
    </w:p>
    <w:p w14:paraId="2AFD3A32" w14:textId="77777777" w:rsidR="002D65D8" w:rsidRPr="00D91263" w:rsidRDefault="002D65D8" w:rsidP="00DC377C">
      <w:pPr>
        <w:outlineLvl w:val="1"/>
        <w:rPr>
          <w:color w:val="365F91"/>
          <w:sz w:val="28"/>
          <w:szCs w:val="28"/>
        </w:rPr>
      </w:pPr>
    </w:p>
    <w:p w14:paraId="4FAE51A7" w14:textId="77777777" w:rsidR="007C3567" w:rsidRPr="00D91263" w:rsidRDefault="007C3567" w:rsidP="005E29BD">
      <w:pPr>
        <w:pStyle w:val="NoSpacing"/>
      </w:pPr>
    </w:p>
    <w:p w14:paraId="6D7F4410" w14:textId="77777777" w:rsidR="005A3ED6" w:rsidRPr="00D91263" w:rsidRDefault="0026146F">
      <w:pPr>
        <w:spacing w:after="0" w:line="240" w:lineRule="auto"/>
        <w:rPr>
          <w:b/>
          <w:color w:val="244061"/>
          <w:sz w:val="36"/>
          <w:szCs w:val="36"/>
        </w:rPr>
      </w:pPr>
      <w:r w:rsidRPr="00D91263">
        <w:rPr>
          <w:noProof/>
          <w:lang w:val="fr-FR" w:eastAsia="ko-KR"/>
        </w:rPr>
        <w:drawing>
          <wp:inline distT="0" distB="0" distL="0" distR="0" wp14:editId="736BCA32">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14:paraId="46631632" w14:textId="77777777"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lastRenderedPageBreak/>
        <w:t>Functional requirements (use-case model)</w:t>
      </w:r>
      <w:bookmarkEnd w:id="16"/>
    </w:p>
    <w:p w14:paraId="625743B8" w14:textId="77777777" w:rsidR="00DC377C" w:rsidRPr="00D91263" w:rsidRDefault="00DC377C" w:rsidP="00DC377C">
      <w:pPr>
        <w:pStyle w:val="ListParagraph"/>
        <w:ind w:left="1440"/>
        <w:rPr>
          <w:color w:val="365F91"/>
          <w:sz w:val="24"/>
          <w:szCs w:val="28"/>
        </w:rPr>
      </w:pPr>
    </w:p>
    <w:p w14:paraId="48CDD597" w14:textId="77777777"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14:paraId="1B87E357" w14:textId="77777777" w:rsidR="002D49DC" w:rsidRPr="00D91263" w:rsidRDefault="002D49DC" w:rsidP="002D49DC">
      <w:pPr>
        <w:pStyle w:val="ListParagraph"/>
        <w:ind w:left="1800"/>
        <w:outlineLvl w:val="1"/>
        <w:rPr>
          <w:color w:val="365F91"/>
          <w:sz w:val="28"/>
          <w:szCs w:val="28"/>
        </w:rPr>
      </w:pPr>
    </w:p>
    <w:p w14:paraId="47294025" w14:textId="77777777" w:rsidR="008003CA" w:rsidRPr="00D91263" w:rsidRDefault="00880FF6" w:rsidP="007B2638">
      <w:pPr>
        <w:pStyle w:val="ListParagraph"/>
        <w:numPr>
          <w:ilvl w:val="2"/>
          <w:numId w:val="12"/>
        </w:numPr>
        <w:outlineLvl w:val="1"/>
        <w:rPr>
          <w:rStyle w:val="BookTitle"/>
          <w:color w:val="4F81BD" w:themeColor="accent1"/>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14:paraId="148EA67B" w14:textId="5C798502" w:rsidR="002D49DC" w:rsidRPr="00D91263" w:rsidRDefault="002D49DC" w:rsidP="007F1109">
      <w:pPr>
        <w:pStyle w:val="NoSpacing"/>
        <w:rPr>
          <w:rStyle w:val="BookTitle"/>
          <w:b w:val="0"/>
          <w:bCs w:val="0"/>
          <w:smallCaps w:val="0"/>
          <w:spacing w:val="0"/>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proofErr w:type="gramStart"/>
      <w:r w:rsidRPr="00D91263">
        <w:rPr>
          <w:rStyle w:val="BookTitle"/>
          <w:b w:val="0"/>
          <w:bCs w:val="0"/>
          <w:smallCaps w:val="0"/>
          <w:color w:val="FF0000"/>
          <w:spacing w:val="0"/>
          <w:sz w:val="32"/>
        </w:rPr>
        <w:t>,…</w:t>
      </w:r>
      <w:proofErr w:type="gramEnd"/>
    </w:p>
    <w:p w14:paraId="3F958AC2" w14:textId="77777777" w:rsidR="002D49DC" w:rsidRPr="00D91263" w:rsidRDefault="002D49DC" w:rsidP="002D49DC">
      <w:pPr>
        <w:pStyle w:val="NoSpacing"/>
        <w:rPr>
          <w:rStyle w:val="BookTitle"/>
          <w:b w:val="0"/>
          <w:bCs w:val="0"/>
          <w:smallCaps w:val="0"/>
          <w:spacing w:val="0"/>
        </w:rPr>
      </w:pPr>
    </w:p>
    <w:p w14:paraId="66F918A7" w14:textId="77777777" w:rsidR="00DC377C" w:rsidRPr="00D91263" w:rsidRDefault="00107057" w:rsidP="007B2638">
      <w:pPr>
        <w:pStyle w:val="ListParagraph"/>
        <w:numPr>
          <w:ilvl w:val="2"/>
          <w:numId w:val="12"/>
        </w:numPr>
        <w:outlineLvl w:val="1"/>
        <w:rPr>
          <w:rStyle w:val="BookTitle"/>
          <w:color w:val="4F81BD" w:themeColor="accent1"/>
        </w:rPr>
      </w:pPr>
      <w:bookmarkStart w:id="19" w:name="_Toc243148194"/>
      <w:r w:rsidRPr="00D91263">
        <w:rPr>
          <w:noProof/>
          <w:lang w:val="fr-FR" w:eastAsia="ko-KR"/>
        </w:rPr>
        <w:drawing>
          <wp:anchor distT="0" distB="0" distL="114300" distR="114300" simplePos="0" relativeHeight="251693056" behindDoc="0" locked="0" layoutInCell="1" allowOverlap="1" wp14:editId="0938DF05">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14:paraId="7D33B93F" w14:textId="77777777" w:rsidR="008003CA" w:rsidRPr="00D91263" w:rsidRDefault="00547D04"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6112E737" w14:textId="77777777" w:rsidR="00CC0D27" w:rsidRPr="00037BC7" w:rsidRDefault="00CC0D27" w:rsidP="00753F0F">
                  <w:pPr>
                    <w:pStyle w:val="Caption"/>
                    <w:jc w:val="center"/>
                    <w:rPr>
                      <w:noProof/>
                      <w:color w:val="808080" w:themeColor="text1" w:themeTint="80"/>
                    </w:rPr>
                  </w:pPr>
                  <w:bookmarkStart w:id="20" w:name="_Toc243294726"/>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0"/>
                </w:p>
              </w:txbxContent>
            </v:textbox>
            <w10:wrap type="through"/>
          </v:shape>
        </w:pict>
      </w:r>
    </w:p>
    <w:p w14:paraId="4456AC62" w14:textId="77777777" w:rsidR="008003CA" w:rsidRPr="00D91263" w:rsidRDefault="008003CA" w:rsidP="005E29BD">
      <w:pPr>
        <w:pStyle w:val="NoSpacing"/>
      </w:pPr>
    </w:p>
    <w:p w14:paraId="4C20073D" w14:textId="77777777" w:rsidR="008003CA" w:rsidRPr="00D91263" w:rsidRDefault="008003CA" w:rsidP="005E29BD">
      <w:pPr>
        <w:pStyle w:val="NoSpacing"/>
      </w:pPr>
    </w:p>
    <w:p w14:paraId="03C28E9F" w14:textId="77777777" w:rsidR="008003CA" w:rsidRPr="00D91263" w:rsidRDefault="008003CA" w:rsidP="005E29BD">
      <w:pPr>
        <w:pStyle w:val="NoSpacing"/>
      </w:pPr>
    </w:p>
    <w:p w14:paraId="59E62CF9" w14:textId="77777777" w:rsidR="008003CA" w:rsidRPr="00D91263" w:rsidRDefault="008003CA" w:rsidP="005E29BD">
      <w:pPr>
        <w:pStyle w:val="NoSpacing"/>
        <w:rPr>
          <w:rStyle w:val="BookTitle"/>
          <w:color w:val="4F81BD" w:themeColor="accent1"/>
        </w:rPr>
      </w:pPr>
    </w:p>
    <w:p w14:paraId="6E5823AC" w14:textId="77777777" w:rsidR="008003CA" w:rsidRPr="00D91263" w:rsidRDefault="008003CA" w:rsidP="005E29BD">
      <w:pPr>
        <w:pStyle w:val="NoSpacing"/>
        <w:rPr>
          <w:rStyle w:val="BookTitle"/>
          <w:color w:val="4F81BD" w:themeColor="accent1"/>
        </w:rPr>
      </w:pPr>
    </w:p>
    <w:p w14:paraId="465D67CF" w14:textId="77777777" w:rsidR="000D27D7" w:rsidRPr="00D91263" w:rsidRDefault="000D27D7">
      <w:pPr>
        <w:spacing w:after="0" w:line="240" w:lineRule="auto"/>
        <w:rPr>
          <w:rStyle w:val="BookTitle"/>
          <w:color w:val="4F81BD" w:themeColor="accent1"/>
        </w:rPr>
      </w:pPr>
      <w:bookmarkStart w:id="21" w:name="_Toc243148195"/>
      <w:r w:rsidRPr="00D91263">
        <w:rPr>
          <w:rStyle w:val="BookTitle"/>
          <w:color w:val="4F81BD" w:themeColor="accent1"/>
        </w:rPr>
        <w:br w:type="page"/>
      </w:r>
    </w:p>
    <w:p w14:paraId="08644073" w14:textId="77777777"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lastRenderedPageBreak/>
        <w:t>Use-case specifications</w:t>
      </w:r>
      <w:bookmarkEnd w:id="21"/>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D91263" w14:paraId="321063D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90943DD" w14:textId="77777777" w:rsidR="008003CA" w:rsidRPr="00D91263" w:rsidRDefault="008003CA" w:rsidP="000E667B">
            <w:pPr>
              <w:pStyle w:val="NoSpacing"/>
              <w:ind w:firstLine="0"/>
            </w:pPr>
            <w:r w:rsidRPr="00D91263">
              <w:t>Name</w:t>
            </w:r>
          </w:p>
        </w:tc>
        <w:tc>
          <w:tcPr>
            <w:tcW w:w="7087" w:type="dxa"/>
          </w:tcPr>
          <w:p w14:paraId="437D1EB8" w14:textId="77777777" w:rsidR="008003CA" w:rsidRPr="00D91263"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8003CA" w:rsidRPr="00D91263" w14:paraId="5E984F7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9D317A2" w14:textId="77777777" w:rsidR="008003CA" w:rsidRPr="00D91263" w:rsidRDefault="008003CA" w:rsidP="000E667B">
            <w:pPr>
              <w:pStyle w:val="NoSpacing"/>
              <w:ind w:firstLine="0"/>
            </w:pPr>
            <w:r w:rsidRPr="00D91263">
              <w:t>Actors</w:t>
            </w:r>
          </w:p>
        </w:tc>
        <w:tc>
          <w:tcPr>
            <w:tcW w:w="7087" w:type="dxa"/>
          </w:tcPr>
          <w:p w14:paraId="723E643C"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8003CA" w:rsidRPr="00D91263" w14:paraId="435A9899"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42CE026" w14:textId="77777777" w:rsidR="008003CA" w:rsidRPr="00D91263" w:rsidRDefault="008003CA" w:rsidP="000E667B">
            <w:pPr>
              <w:pStyle w:val="NoSpacing"/>
              <w:ind w:firstLine="0"/>
            </w:pPr>
            <w:r w:rsidRPr="00D91263">
              <w:t>Description</w:t>
            </w:r>
          </w:p>
        </w:tc>
        <w:tc>
          <w:tcPr>
            <w:tcW w:w="7087" w:type="dxa"/>
          </w:tcPr>
          <w:p w14:paraId="189FBE77"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8003CA" w:rsidRPr="00D91263" w14:paraId="20BCB02D"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9CF65C" w14:textId="77777777" w:rsidR="008003CA" w:rsidRPr="00D91263" w:rsidRDefault="008003CA" w:rsidP="000E667B">
            <w:pPr>
              <w:pStyle w:val="NoSpacing"/>
              <w:ind w:firstLine="0"/>
            </w:pPr>
            <w:r w:rsidRPr="00D91263">
              <w:t>Precondition</w:t>
            </w:r>
          </w:p>
        </w:tc>
        <w:tc>
          <w:tcPr>
            <w:tcW w:w="7087" w:type="dxa"/>
          </w:tcPr>
          <w:p w14:paraId="71A3D38D"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34F7C7E7" w14:textId="77777777" w:rsidR="008003CA" w:rsidRPr="00D91263"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O</w:t>
            </w:r>
            <w:r w:rsidR="008003CA" w:rsidRPr="00D91263">
              <w:t>ne or several device(s) or system(s)</w:t>
            </w:r>
            <w:r w:rsidRPr="00D91263">
              <w:t xml:space="preserve"> have been selected</w:t>
            </w:r>
          </w:p>
        </w:tc>
      </w:tr>
      <w:tr w:rsidR="008003CA" w:rsidRPr="00D91263" w14:paraId="4A3AD09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1BF7E3A" w14:textId="77777777" w:rsidR="008003CA" w:rsidRPr="00D91263" w:rsidRDefault="008003CA" w:rsidP="000E667B">
            <w:pPr>
              <w:pStyle w:val="NoSpacing"/>
              <w:ind w:firstLine="0"/>
            </w:pPr>
            <w:r w:rsidRPr="00D91263">
              <w:t>Events flow</w:t>
            </w:r>
          </w:p>
        </w:tc>
        <w:tc>
          <w:tcPr>
            <w:tcW w:w="7087" w:type="dxa"/>
          </w:tcPr>
          <w:p w14:paraId="2A5A1C50"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1. Click on the “start” button</w:t>
            </w:r>
          </w:p>
          <w:p w14:paraId="5DFCE71B"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2. Wait for the system to start</w:t>
            </w:r>
          </w:p>
        </w:tc>
      </w:tr>
      <w:tr w:rsidR="008003CA" w:rsidRPr="00D91263" w14:paraId="79DAAEA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D60621B" w14:textId="77777777" w:rsidR="008003CA" w:rsidRPr="00D91263" w:rsidRDefault="008003CA" w:rsidP="000E667B">
            <w:pPr>
              <w:pStyle w:val="NoSpacing"/>
              <w:ind w:firstLine="0"/>
            </w:pPr>
            <w:r w:rsidRPr="00D91263">
              <w:t>Post-condition</w:t>
            </w:r>
          </w:p>
        </w:tc>
        <w:tc>
          <w:tcPr>
            <w:tcW w:w="7087" w:type="dxa"/>
          </w:tcPr>
          <w:p w14:paraId="05A08353"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8003CA" w:rsidRPr="00D91263" w14:paraId="6841884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A98DA" w14:textId="77777777" w:rsidR="008003CA" w:rsidRPr="00D91263" w:rsidRDefault="008003CA" w:rsidP="000E667B">
            <w:pPr>
              <w:pStyle w:val="NoSpacing"/>
              <w:ind w:firstLine="0"/>
            </w:pPr>
            <w:r w:rsidRPr="00D91263">
              <w:t>Exception</w:t>
            </w:r>
          </w:p>
        </w:tc>
        <w:tc>
          <w:tcPr>
            <w:tcW w:w="7087" w:type="dxa"/>
          </w:tcPr>
          <w:p w14:paraId="7576C3C6"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3516D81A" w14:textId="77777777" w:rsidR="00D74FAB" w:rsidRPr="00D91263" w:rsidRDefault="00D74FAB" w:rsidP="00D74FAB">
      <w:pPr>
        <w:pStyle w:val="NoSpacing"/>
        <w:rPr>
          <w:lang w:eastAsia="ko-KR"/>
        </w:rPr>
      </w:pPr>
    </w:p>
    <w:p w14:paraId="486D2706" w14:textId="77777777" w:rsidR="00D74FAB" w:rsidRPr="00D91263" w:rsidRDefault="00D74FAB" w:rsidP="00D74FAB">
      <w:pPr>
        <w:pStyle w:val="NoSpacing"/>
      </w:pPr>
    </w:p>
    <w:p w14:paraId="1E7EF942" w14:textId="77777777" w:rsidR="00D74FAB" w:rsidRPr="00D91263"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D91263" w14:paraId="7A06413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2D17EC" w14:textId="77777777" w:rsidR="00D74FAB" w:rsidRPr="00D91263" w:rsidRDefault="00D74FAB" w:rsidP="00D74FAB">
            <w:pPr>
              <w:pStyle w:val="NoSpacing"/>
              <w:ind w:firstLine="0"/>
              <w:jc w:val="left"/>
            </w:pPr>
            <w:r w:rsidRPr="00D91263">
              <w:t>Name</w:t>
            </w:r>
          </w:p>
        </w:tc>
        <w:tc>
          <w:tcPr>
            <w:tcW w:w="7087" w:type="dxa"/>
          </w:tcPr>
          <w:p w14:paraId="44FB5C07"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D74FAB" w:rsidRPr="00D91263" w14:paraId="342E88F4"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D0108E3" w14:textId="77777777" w:rsidR="00D74FAB" w:rsidRPr="00D91263" w:rsidRDefault="00D74FAB" w:rsidP="00D74FAB">
            <w:pPr>
              <w:pStyle w:val="NoSpacing"/>
              <w:ind w:firstLine="0"/>
              <w:jc w:val="left"/>
            </w:pPr>
            <w:r w:rsidRPr="00D91263">
              <w:t>Actors</w:t>
            </w:r>
          </w:p>
        </w:tc>
        <w:tc>
          <w:tcPr>
            <w:tcW w:w="7087" w:type="dxa"/>
          </w:tcPr>
          <w:p w14:paraId="0BBEDC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B5BA7D1"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48C118" w14:textId="77777777" w:rsidR="00D74FAB" w:rsidRPr="00D91263" w:rsidRDefault="00D74FAB" w:rsidP="00D74FAB">
            <w:pPr>
              <w:pStyle w:val="NoSpacing"/>
              <w:ind w:firstLine="0"/>
              <w:jc w:val="left"/>
            </w:pPr>
            <w:r w:rsidRPr="00D91263">
              <w:t>Description</w:t>
            </w:r>
          </w:p>
        </w:tc>
        <w:tc>
          <w:tcPr>
            <w:tcW w:w="7087" w:type="dxa"/>
          </w:tcPr>
          <w:p w14:paraId="1A24A85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xml:space="preserve">User can </w:t>
            </w:r>
            <w:proofErr w:type="spellStart"/>
            <w:r w:rsidRPr="00D91263">
              <w:t>shutdown</w:t>
            </w:r>
            <w:proofErr w:type="spellEnd"/>
            <w:r w:rsidRPr="00D91263">
              <w:t xml:space="preserve"> device(s) or a part(s) of the spacecraft system whenever he wants or in case of failure</w:t>
            </w:r>
          </w:p>
        </w:tc>
      </w:tr>
      <w:tr w:rsidR="00D74FAB" w:rsidRPr="00D91263" w14:paraId="1B28B05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641C0F6" w14:textId="77777777" w:rsidR="00D74FAB" w:rsidRPr="00D91263" w:rsidRDefault="00D74FAB" w:rsidP="00D74FAB">
            <w:pPr>
              <w:pStyle w:val="NoSpacing"/>
              <w:ind w:firstLine="0"/>
              <w:jc w:val="left"/>
            </w:pPr>
            <w:r w:rsidRPr="00D91263">
              <w:t>Precondition</w:t>
            </w:r>
          </w:p>
        </w:tc>
        <w:tc>
          <w:tcPr>
            <w:tcW w:w="7087" w:type="dxa"/>
          </w:tcPr>
          <w:p w14:paraId="33947483"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6146829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690C626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31CBB6D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301AAB0" w14:textId="77777777" w:rsidR="00D74FAB" w:rsidRPr="00D91263" w:rsidRDefault="00D74FAB" w:rsidP="00D74FAB">
            <w:pPr>
              <w:pStyle w:val="NoSpacing"/>
              <w:ind w:firstLine="0"/>
              <w:jc w:val="left"/>
            </w:pPr>
            <w:r w:rsidRPr="00D91263">
              <w:t>Events flow</w:t>
            </w:r>
          </w:p>
        </w:tc>
        <w:tc>
          <w:tcPr>
            <w:tcW w:w="7087" w:type="dxa"/>
          </w:tcPr>
          <w:p w14:paraId="71FDD47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“shutdown” button</w:t>
            </w:r>
          </w:p>
        </w:tc>
      </w:tr>
      <w:tr w:rsidR="00D74FAB" w:rsidRPr="00D91263" w14:paraId="0BF33CE1"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F331586" w14:textId="77777777" w:rsidR="00D74FAB" w:rsidRPr="00D91263" w:rsidRDefault="00D74FAB" w:rsidP="00D74FAB">
            <w:pPr>
              <w:pStyle w:val="NoSpacing"/>
              <w:ind w:firstLine="0"/>
              <w:jc w:val="left"/>
            </w:pPr>
            <w:r w:rsidRPr="00D91263">
              <w:t>Post-condition</w:t>
            </w:r>
          </w:p>
        </w:tc>
        <w:tc>
          <w:tcPr>
            <w:tcW w:w="7087" w:type="dxa"/>
          </w:tcPr>
          <w:p w14:paraId="15CD9C5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D74FAB" w:rsidRPr="00D91263" w14:paraId="2FC4302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D73289B" w14:textId="77777777" w:rsidR="00D74FAB" w:rsidRPr="00D91263" w:rsidRDefault="00D74FAB" w:rsidP="00D74FAB">
            <w:pPr>
              <w:pStyle w:val="NoSpacing"/>
              <w:ind w:firstLine="0"/>
              <w:jc w:val="left"/>
            </w:pPr>
            <w:r w:rsidRPr="00D91263">
              <w:t>Exception</w:t>
            </w:r>
          </w:p>
        </w:tc>
        <w:tc>
          <w:tcPr>
            <w:tcW w:w="7087" w:type="dxa"/>
          </w:tcPr>
          <w:p w14:paraId="15E983E0"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3A74D961"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147776A6" w14:textId="77777777" w:rsidR="00D74FAB" w:rsidRPr="00D91263" w:rsidRDefault="00D74FAB" w:rsidP="00D74FAB">
      <w:pPr>
        <w:pStyle w:val="NoSpacing"/>
      </w:pPr>
    </w:p>
    <w:p w14:paraId="460F802B" w14:textId="77777777" w:rsidR="00D74FAB" w:rsidRPr="00D91263" w:rsidRDefault="00D74FAB" w:rsidP="00D74FAB">
      <w:pPr>
        <w:pStyle w:val="NoSpacing"/>
      </w:pPr>
    </w:p>
    <w:p w14:paraId="5BB4BE7F" w14:textId="77777777" w:rsidR="00D74FAB" w:rsidRPr="00D91263" w:rsidRDefault="00D74FAB" w:rsidP="00D74FAB">
      <w:pPr>
        <w:pStyle w:val="NoSpacing"/>
      </w:pPr>
    </w:p>
    <w:p w14:paraId="3FFCF5EA" w14:textId="77777777" w:rsidR="00D74FAB" w:rsidRPr="00D91263" w:rsidRDefault="00D74FAB" w:rsidP="00D74FAB">
      <w:pPr>
        <w:pStyle w:val="NoSpacing"/>
      </w:pPr>
    </w:p>
    <w:p w14:paraId="6672DB6F" w14:textId="77777777" w:rsidR="00D74FAB" w:rsidRPr="00D91263" w:rsidRDefault="00D74FAB" w:rsidP="00D74FAB">
      <w:pPr>
        <w:pStyle w:val="NoSpacing"/>
      </w:pPr>
    </w:p>
    <w:p w14:paraId="5F5931D3" w14:textId="77777777" w:rsidR="00D74FAB" w:rsidRPr="00D91263" w:rsidRDefault="00D74FAB" w:rsidP="00D74FAB">
      <w:pPr>
        <w:pStyle w:val="NoSpacing"/>
      </w:pPr>
    </w:p>
    <w:p w14:paraId="7BD95932" w14:textId="77777777" w:rsidR="00D74FAB" w:rsidRPr="00D91263" w:rsidRDefault="00D74FAB" w:rsidP="00D74FAB">
      <w:pPr>
        <w:pStyle w:val="NoSpacing"/>
      </w:pPr>
    </w:p>
    <w:p w14:paraId="5C3FC26E" w14:textId="77777777" w:rsidR="00D74FAB" w:rsidRPr="00D91263" w:rsidRDefault="00D74FAB" w:rsidP="00D74FAB">
      <w:pPr>
        <w:pStyle w:val="NoSpacing"/>
      </w:pPr>
    </w:p>
    <w:p w14:paraId="1512EC20" w14:textId="77777777" w:rsidR="00D74FAB" w:rsidRPr="00D91263" w:rsidRDefault="00D74FAB" w:rsidP="00D74FAB">
      <w:pPr>
        <w:pStyle w:val="NoSpacing"/>
      </w:pPr>
    </w:p>
    <w:p w14:paraId="11F94C43" w14:textId="77777777" w:rsidR="00D74FAB" w:rsidRPr="00D91263" w:rsidRDefault="00D74FAB" w:rsidP="00D74FAB">
      <w:pPr>
        <w:pStyle w:val="NoSpacing"/>
      </w:pPr>
    </w:p>
    <w:p w14:paraId="23EF6881" w14:textId="77777777" w:rsidR="00D74FAB" w:rsidRPr="00D91263" w:rsidRDefault="00D74FAB" w:rsidP="00D74FAB">
      <w:pPr>
        <w:pStyle w:val="NoSpacing"/>
      </w:pPr>
    </w:p>
    <w:p w14:paraId="3288DF40" w14:textId="77777777" w:rsidR="00D74FAB" w:rsidRPr="00D91263" w:rsidRDefault="00D74FAB" w:rsidP="00D74FAB">
      <w:pPr>
        <w:pStyle w:val="NoSpacing"/>
      </w:pPr>
    </w:p>
    <w:p w14:paraId="47E9718B" w14:textId="77777777" w:rsidR="00D74FAB" w:rsidRPr="00D91263" w:rsidRDefault="00D74FAB" w:rsidP="00D74FAB">
      <w:pPr>
        <w:pStyle w:val="NoSpacing"/>
      </w:pPr>
    </w:p>
    <w:p w14:paraId="61B5AC6C" w14:textId="77777777" w:rsidR="00D74FAB" w:rsidRPr="00D91263" w:rsidRDefault="00D74FAB" w:rsidP="00D74FAB">
      <w:pPr>
        <w:pStyle w:val="NoSpacing"/>
      </w:pPr>
    </w:p>
    <w:p w14:paraId="11A49DA7" w14:textId="77777777" w:rsidR="00D74FAB" w:rsidRPr="00D91263" w:rsidRDefault="00D74FAB" w:rsidP="00D74FAB">
      <w:pPr>
        <w:pStyle w:val="NoSpacing"/>
      </w:pPr>
    </w:p>
    <w:p w14:paraId="7340D127"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B26691D"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8A4BBEF" w14:textId="77777777" w:rsidR="00D74FAB" w:rsidRPr="00D91263" w:rsidRDefault="00D74FAB" w:rsidP="00D74FAB">
            <w:pPr>
              <w:pStyle w:val="NoSpacing"/>
              <w:ind w:firstLine="0"/>
              <w:jc w:val="left"/>
            </w:pPr>
            <w:r w:rsidRPr="00D91263">
              <w:lastRenderedPageBreak/>
              <w:t>Name</w:t>
            </w:r>
          </w:p>
        </w:tc>
        <w:tc>
          <w:tcPr>
            <w:tcW w:w="7087" w:type="dxa"/>
          </w:tcPr>
          <w:p w14:paraId="02CA6F8F"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5C28D37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B9B3ECC" w14:textId="77777777" w:rsidR="00D74FAB" w:rsidRPr="00D91263" w:rsidRDefault="00D74FAB" w:rsidP="00D74FAB">
            <w:pPr>
              <w:pStyle w:val="NoSpacing"/>
              <w:ind w:firstLine="0"/>
              <w:jc w:val="left"/>
            </w:pPr>
            <w:r w:rsidRPr="00D91263">
              <w:t>Actors</w:t>
            </w:r>
          </w:p>
        </w:tc>
        <w:tc>
          <w:tcPr>
            <w:tcW w:w="7087" w:type="dxa"/>
          </w:tcPr>
          <w:p w14:paraId="0DC510F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6BF360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5460A46" w14:textId="77777777" w:rsidR="00D74FAB" w:rsidRPr="00D91263" w:rsidRDefault="00D74FAB" w:rsidP="00D74FAB">
            <w:pPr>
              <w:pStyle w:val="NoSpacing"/>
              <w:ind w:firstLine="0"/>
              <w:jc w:val="left"/>
            </w:pPr>
            <w:r w:rsidRPr="00D91263">
              <w:t>Description</w:t>
            </w:r>
          </w:p>
        </w:tc>
        <w:tc>
          <w:tcPr>
            <w:tcW w:w="7087" w:type="dxa"/>
          </w:tcPr>
          <w:p w14:paraId="0B04EB3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652C8F1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89719C" w14:textId="77777777" w:rsidR="00D74FAB" w:rsidRPr="00D91263" w:rsidRDefault="00D74FAB" w:rsidP="00D74FAB">
            <w:pPr>
              <w:pStyle w:val="NoSpacing"/>
              <w:ind w:firstLine="0"/>
              <w:jc w:val="left"/>
            </w:pPr>
            <w:r w:rsidRPr="00D91263">
              <w:t>Precondition</w:t>
            </w:r>
          </w:p>
        </w:tc>
        <w:tc>
          <w:tcPr>
            <w:tcW w:w="7087" w:type="dxa"/>
          </w:tcPr>
          <w:p w14:paraId="33D81BD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04B069A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7ED24EF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7727C8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97A6BB3" w14:textId="77777777" w:rsidR="00D74FAB" w:rsidRPr="00D91263" w:rsidRDefault="00D74FAB" w:rsidP="00D74FAB">
            <w:pPr>
              <w:pStyle w:val="NoSpacing"/>
              <w:ind w:firstLine="0"/>
              <w:jc w:val="left"/>
            </w:pPr>
            <w:r w:rsidRPr="00D91263">
              <w:t>Events flow</w:t>
            </w:r>
          </w:p>
        </w:tc>
        <w:tc>
          <w:tcPr>
            <w:tcW w:w="7087" w:type="dxa"/>
          </w:tcPr>
          <w:p w14:paraId="6882A604"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“restart” button</w:t>
            </w:r>
          </w:p>
        </w:tc>
      </w:tr>
      <w:tr w:rsidR="00D74FAB" w:rsidRPr="00D91263" w14:paraId="3D346CB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37A005" w14:textId="77777777" w:rsidR="00D74FAB" w:rsidRPr="00D91263" w:rsidRDefault="00D74FAB" w:rsidP="00D74FAB">
            <w:pPr>
              <w:pStyle w:val="NoSpacing"/>
              <w:ind w:firstLine="0"/>
              <w:jc w:val="left"/>
            </w:pPr>
            <w:r w:rsidRPr="00D91263">
              <w:t>Post-condition</w:t>
            </w:r>
          </w:p>
        </w:tc>
        <w:tc>
          <w:tcPr>
            <w:tcW w:w="7087" w:type="dxa"/>
          </w:tcPr>
          <w:p w14:paraId="0D02BDB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06FB527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F3BAFE1" w14:textId="77777777" w:rsidR="00D74FAB" w:rsidRPr="00D91263" w:rsidRDefault="00D74FAB" w:rsidP="00D74FAB">
            <w:pPr>
              <w:pStyle w:val="NoSpacing"/>
              <w:ind w:firstLine="0"/>
              <w:jc w:val="left"/>
            </w:pPr>
            <w:r w:rsidRPr="00D91263">
              <w:t>Exception</w:t>
            </w:r>
          </w:p>
        </w:tc>
        <w:tc>
          <w:tcPr>
            <w:tcW w:w="7087" w:type="dxa"/>
          </w:tcPr>
          <w:p w14:paraId="4FD706D5"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072DE6C9"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729831FD" w14:textId="77777777" w:rsidR="00D74FAB" w:rsidRPr="00D91263" w:rsidRDefault="00D74FAB" w:rsidP="00D74FAB">
      <w:pPr>
        <w:pStyle w:val="NoSpacing"/>
      </w:pPr>
    </w:p>
    <w:p w14:paraId="53C2BA09"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190AF13"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067C029" w14:textId="77777777" w:rsidR="00D74FAB" w:rsidRPr="00D91263" w:rsidRDefault="00D74FAB" w:rsidP="00D74FAB">
            <w:pPr>
              <w:pStyle w:val="NoSpacing"/>
              <w:ind w:firstLine="0"/>
              <w:jc w:val="left"/>
            </w:pPr>
            <w:r w:rsidRPr="00D91263">
              <w:t>Name</w:t>
            </w:r>
          </w:p>
        </w:tc>
        <w:tc>
          <w:tcPr>
            <w:tcW w:w="7087" w:type="dxa"/>
          </w:tcPr>
          <w:p w14:paraId="5743DD6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D74FAB" w:rsidRPr="00D91263" w14:paraId="0CD8C01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69947C5" w14:textId="77777777" w:rsidR="00D74FAB" w:rsidRPr="00D91263" w:rsidRDefault="00D74FAB" w:rsidP="00D74FAB">
            <w:pPr>
              <w:pStyle w:val="NoSpacing"/>
              <w:ind w:firstLine="0"/>
              <w:jc w:val="left"/>
            </w:pPr>
            <w:r w:rsidRPr="00D91263">
              <w:t>Actors</w:t>
            </w:r>
          </w:p>
        </w:tc>
        <w:tc>
          <w:tcPr>
            <w:tcW w:w="7087" w:type="dxa"/>
          </w:tcPr>
          <w:p w14:paraId="4162F83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0661C60"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E7DC8" w14:textId="77777777" w:rsidR="00D74FAB" w:rsidRPr="00D91263" w:rsidRDefault="00D74FAB" w:rsidP="00D74FAB">
            <w:pPr>
              <w:pStyle w:val="NoSpacing"/>
              <w:ind w:firstLine="0"/>
              <w:jc w:val="left"/>
            </w:pPr>
            <w:r w:rsidRPr="00D91263">
              <w:t>Description</w:t>
            </w:r>
          </w:p>
        </w:tc>
        <w:tc>
          <w:tcPr>
            <w:tcW w:w="7087" w:type="dxa"/>
          </w:tcPr>
          <w:p w14:paraId="483C67C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D74FAB" w:rsidRPr="00D91263" w14:paraId="4C39A32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5B7BF8" w14:textId="77777777" w:rsidR="00D74FAB" w:rsidRPr="00D91263" w:rsidRDefault="00D74FAB" w:rsidP="00D74FAB">
            <w:pPr>
              <w:pStyle w:val="NoSpacing"/>
              <w:ind w:firstLine="0"/>
              <w:jc w:val="left"/>
            </w:pPr>
            <w:r w:rsidRPr="00D91263">
              <w:t>Precondition</w:t>
            </w:r>
          </w:p>
        </w:tc>
        <w:tc>
          <w:tcPr>
            <w:tcW w:w="7087" w:type="dxa"/>
          </w:tcPr>
          <w:p w14:paraId="68AFC4E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3A222D8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35DB1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350CD2" w14:textId="77777777" w:rsidR="00D74FAB" w:rsidRPr="00D91263" w:rsidRDefault="00D74FAB" w:rsidP="00D74FAB">
            <w:pPr>
              <w:pStyle w:val="NoSpacing"/>
              <w:ind w:firstLine="0"/>
              <w:jc w:val="left"/>
            </w:pPr>
            <w:r w:rsidRPr="00D91263">
              <w:t>Events flow</w:t>
            </w:r>
          </w:p>
        </w:tc>
        <w:tc>
          <w:tcPr>
            <w:tcW w:w="7087" w:type="dxa"/>
          </w:tcPr>
          <w:p w14:paraId="4039C595"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“refresh” button</w:t>
            </w:r>
          </w:p>
        </w:tc>
      </w:tr>
      <w:tr w:rsidR="00D74FAB" w:rsidRPr="00D91263" w14:paraId="4BC2112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C631990" w14:textId="77777777" w:rsidR="00D74FAB" w:rsidRPr="00D91263" w:rsidRDefault="00D74FAB" w:rsidP="00D74FAB">
            <w:pPr>
              <w:pStyle w:val="NoSpacing"/>
              <w:ind w:firstLine="0"/>
              <w:jc w:val="left"/>
            </w:pPr>
            <w:r w:rsidRPr="00D91263">
              <w:t>Post-condition</w:t>
            </w:r>
          </w:p>
        </w:tc>
        <w:tc>
          <w:tcPr>
            <w:tcW w:w="7087" w:type="dxa"/>
          </w:tcPr>
          <w:p w14:paraId="40D879B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D74FAB" w:rsidRPr="00D91263" w14:paraId="0B12120C"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F183345" w14:textId="77777777" w:rsidR="00D74FAB" w:rsidRPr="00D91263" w:rsidRDefault="00D74FAB" w:rsidP="00D74FAB">
            <w:pPr>
              <w:pStyle w:val="NoSpacing"/>
              <w:ind w:firstLine="0"/>
              <w:jc w:val="left"/>
            </w:pPr>
            <w:r w:rsidRPr="00D91263">
              <w:t>Exception</w:t>
            </w:r>
          </w:p>
        </w:tc>
        <w:tc>
          <w:tcPr>
            <w:tcW w:w="7087" w:type="dxa"/>
          </w:tcPr>
          <w:p w14:paraId="0E73C9D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4F4B15E6" w14:textId="77777777" w:rsidR="00D74FAB" w:rsidRPr="00D91263" w:rsidRDefault="00D74FAB" w:rsidP="00D74FAB">
      <w:pPr>
        <w:pStyle w:val="NoSpacing"/>
      </w:pPr>
    </w:p>
    <w:p w14:paraId="0E93F399" w14:textId="77777777" w:rsidR="00D74FAB" w:rsidRPr="00D91263" w:rsidRDefault="00D74FAB" w:rsidP="00D74FAB">
      <w:pPr>
        <w:pStyle w:val="NoSpacing"/>
      </w:pPr>
    </w:p>
    <w:p w14:paraId="5CF4DC4B"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ED14C0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B40D6D" w14:textId="77777777" w:rsidR="00D74FAB" w:rsidRPr="00D91263" w:rsidRDefault="00D74FAB" w:rsidP="00D74FAB">
            <w:pPr>
              <w:pStyle w:val="NoSpacing"/>
              <w:ind w:firstLine="0"/>
              <w:jc w:val="left"/>
            </w:pPr>
            <w:r w:rsidRPr="00D91263">
              <w:t>Name</w:t>
            </w:r>
          </w:p>
        </w:tc>
        <w:tc>
          <w:tcPr>
            <w:tcW w:w="7087" w:type="dxa"/>
          </w:tcPr>
          <w:p w14:paraId="6E73E2D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32A4534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5FB716" w14:textId="77777777" w:rsidR="00D74FAB" w:rsidRPr="00D91263" w:rsidRDefault="00D74FAB" w:rsidP="00D74FAB">
            <w:pPr>
              <w:pStyle w:val="NoSpacing"/>
              <w:ind w:firstLine="0"/>
              <w:jc w:val="left"/>
            </w:pPr>
            <w:r w:rsidRPr="00D91263">
              <w:t>Actors</w:t>
            </w:r>
          </w:p>
        </w:tc>
        <w:tc>
          <w:tcPr>
            <w:tcW w:w="7087" w:type="dxa"/>
          </w:tcPr>
          <w:p w14:paraId="68FFA68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2AE88FD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51C64AC" w14:textId="77777777" w:rsidR="00D74FAB" w:rsidRPr="00D91263" w:rsidRDefault="00D74FAB" w:rsidP="00D74FAB">
            <w:pPr>
              <w:pStyle w:val="NoSpacing"/>
              <w:ind w:firstLine="0"/>
              <w:jc w:val="left"/>
            </w:pPr>
            <w:r w:rsidRPr="00D91263">
              <w:t>Description</w:t>
            </w:r>
          </w:p>
        </w:tc>
        <w:tc>
          <w:tcPr>
            <w:tcW w:w="7087" w:type="dxa"/>
          </w:tcPr>
          <w:p w14:paraId="0D4F011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6DF2EE9B"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E2FA75" w14:textId="77777777" w:rsidR="00D74FAB" w:rsidRPr="00D91263" w:rsidRDefault="00D74FAB" w:rsidP="00D74FAB">
            <w:pPr>
              <w:pStyle w:val="NoSpacing"/>
              <w:ind w:firstLine="0"/>
              <w:jc w:val="left"/>
            </w:pPr>
            <w:r w:rsidRPr="00D91263">
              <w:t>Precondition</w:t>
            </w:r>
          </w:p>
        </w:tc>
        <w:tc>
          <w:tcPr>
            <w:tcW w:w="7087" w:type="dxa"/>
          </w:tcPr>
          <w:p w14:paraId="3CAF1BB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Select </w:t>
            </w:r>
            <w:r w:rsidRPr="00D91263">
              <w:rPr>
                <w:b/>
              </w:rPr>
              <w:t>one and only one</w:t>
            </w:r>
            <w:r w:rsidRPr="00D91263">
              <w:t xml:space="preserve"> system or device</w:t>
            </w:r>
          </w:p>
          <w:p w14:paraId="623387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1783B20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B8AA25" w14:textId="77777777" w:rsidR="00D74FAB" w:rsidRPr="00D91263" w:rsidRDefault="00D74FAB" w:rsidP="00D74FAB">
            <w:pPr>
              <w:pStyle w:val="NoSpacing"/>
              <w:ind w:firstLine="0"/>
              <w:jc w:val="left"/>
            </w:pPr>
            <w:r w:rsidRPr="00D91263">
              <w:t>Events flow</w:t>
            </w:r>
          </w:p>
        </w:tc>
        <w:tc>
          <w:tcPr>
            <w:tcW w:w="7087" w:type="dxa"/>
          </w:tcPr>
          <w:p w14:paraId="16640E4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“switch” button</w:t>
            </w:r>
          </w:p>
        </w:tc>
      </w:tr>
      <w:tr w:rsidR="00D74FAB" w:rsidRPr="00D91263" w14:paraId="5B0D5B3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5164ED" w14:textId="77777777" w:rsidR="00D74FAB" w:rsidRPr="00D91263" w:rsidRDefault="00D74FAB" w:rsidP="00D74FAB">
            <w:pPr>
              <w:pStyle w:val="NoSpacing"/>
              <w:ind w:firstLine="0"/>
              <w:jc w:val="left"/>
            </w:pPr>
            <w:r w:rsidRPr="00D91263">
              <w:t>Post-condition</w:t>
            </w:r>
          </w:p>
        </w:tc>
        <w:tc>
          <w:tcPr>
            <w:tcW w:w="7087" w:type="dxa"/>
          </w:tcPr>
          <w:p w14:paraId="77999C4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1E4CB88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A71E7FC" w14:textId="77777777" w:rsidR="00D74FAB" w:rsidRPr="00D91263" w:rsidRDefault="00D74FAB" w:rsidP="00D74FAB">
            <w:pPr>
              <w:pStyle w:val="NoSpacing"/>
              <w:ind w:firstLine="0"/>
              <w:jc w:val="left"/>
            </w:pPr>
            <w:r w:rsidRPr="00D91263">
              <w:t>Exception</w:t>
            </w:r>
          </w:p>
        </w:tc>
        <w:tc>
          <w:tcPr>
            <w:tcW w:w="7087" w:type="dxa"/>
          </w:tcPr>
          <w:p w14:paraId="6EDD8A8E"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44196BE3"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 If other system(s) or device(s) have dependencies to the selected systems and the switch cannot be made seamlessly, display a warning and information about the dependencies, and offer to override.</w:t>
            </w:r>
          </w:p>
        </w:tc>
      </w:tr>
    </w:tbl>
    <w:p w14:paraId="004F334A" w14:textId="77777777" w:rsidR="00D74FAB" w:rsidRPr="00D91263" w:rsidRDefault="00D74FAB" w:rsidP="00D74FAB">
      <w:pPr>
        <w:pStyle w:val="NoSpacing"/>
      </w:pPr>
    </w:p>
    <w:p w14:paraId="796F4C1C"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707AB60"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C7D126" w14:textId="77777777" w:rsidR="00D74FAB" w:rsidRPr="00D91263" w:rsidRDefault="00D74FAB" w:rsidP="00D74FAB">
            <w:pPr>
              <w:pStyle w:val="NoSpacing"/>
              <w:ind w:firstLine="0"/>
              <w:jc w:val="left"/>
            </w:pPr>
            <w:r w:rsidRPr="00D91263">
              <w:lastRenderedPageBreak/>
              <w:t>Name</w:t>
            </w:r>
          </w:p>
        </w:tc>
        <w:tc>
          <w:tcPr>
            <w:tcW w:w="7087" w:type="dxa"/>
          </w:tcPr>
          <w:p w14:paraId="35AF7426"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5F8DB6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C4645FC" w14:textId="77777777" w:rsidR="00D74FAB" w:rsidRPr="00D91263" w:rsidRDefault="00D74FAB" w:rsidP="00D74FAB">
            <w:pPr>
              <w:pStyle w:val="NoSpacing"/>
              <w:ind w:firstLine="0"/>
              <w:jc w:val="left"/>
            </w:pPr>
            <w:r w:rsidRPr="00D91263">
              <w:t>Actors</w:t>
            </w:r>
          </w:p>
        </w:tc>
        <w:tc>
          <w:tcPr>
            <w:tcW w:w="7087" w:type="dxa"/>
          </w:tcPr>
          <w:p w14:paraId="5EF7B2A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F63768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96235F" w14:textId="77777777" w:rsidR="00D74FAB" w:rsidRPr="00D91263" w:rsidRDefault="00D74FAB" w:rsidP="00D74FAB">
            <w:pPr>
              <w:pStyle w:val="NoSpacing"/>
              <w:ind w:firstLine="0"/>
              <w:jc w:val="left"/>
            </w:pPr>
            <w:r w:rsidRPr="00D91263">
              <w:t>Description</w:t>
            </w:r>
          </w:p>
        </w:tc>
        <w:tc>
          <w:tcPr>
            <w:tcW w:w="7087" w:type="dxa"/>
          </w:tcPr>
          <w:p w14:paraId="4CD7D71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560F8925"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5C80052" w14:textId="77777777" w:rsidR="00D74FAB" w:rsidRPr="00D91263" w:rsidRDefault="00D74FAB" w:rsidP="00D74FAB">
            <w:pPr>
              <w:pStyle w:val="NoSpacing"/>
              <w:ind w:firstLine="0"/>
              <w:jc w:val="left"/>
            </w:pPr>
            <w:r w:rsidRPr="00D91263">
              <w:t>Precondition</w:t>
            </w:r>
          </w:p>
        </w:tc>
        <w:tc>
          <w:tcPr>
            <w:tcW w:w="7087" w:type="dxa"/>
          </w:tcPr>
          <w:p w14:paraId="14C148B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07D8BB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D0D232A" w14:textId="77777777" w:rsidR="00D74FAB" w:rsidRPr="00D91263" w:rsidRDefault="00D74FAB" w:rsidP="00D74FAB">
            <w:pPr>
              <w:pStyle w:val="NoSpacing"/>
              <w:ind w:firstLine="0"/>
              <w:jc w:val="left"/>
            </w:pPr>
            <w:r w:rsidRPr="00D91263">
              <w:t>Events flow</w:t>
            </w:r>
          </w:p>
        </w:tc>
        <w:tc>
          <w:tcPr>
            <w:tcW w:w="7087" w:type="dxa"/>
          </w:tcPr>
          <w:p w14:paraId="6C0ACA1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74F89BCA"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 xml:space="preserve">. Click on the </w:t>
            </w:r>
            <w:proofErr w:type="spellStart"/>
            <w:r w:rsidR="00F048BB" w:rsidRPr="00D91263">
              <w:rPr>
                <w:i/>
              </w:rPr>
              <w:t>GetInfo</w:t>
            </w:r>
            <w:proofErr w:type="spellEnd"/>
            <w:r w:rsidRPr="00D91263">
              <w:t xml:space="preserve"> button</w:t>
            </w:r>
          </w:p>
        </w:tc>
      </w:tr>
      <w:tr w:rsidR="00D74FAB" w:rsidRPr="00D91263" w14:paraId="5D71D00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66DF7F" w14:textId="77777777" w:rsidR="00D74FAB" w:rsidRPr="00D91263" w:rsidRDefault="00D74FAB" w:rsidP="00D74FAB">
            <w:pPr>
              <w:pStyle w:val="NoSpacing"/>
              <w:ind w:firstLine="0"/>
              <w:jc w:val="left"/>
            </w:pPr>
            <w:r w:rsidRPr="00D91263">
              <w:t>Post-condition</w:t>
            </w:r>
          </w:p>
        </w:tc>
        <w:tc>
          <w:tcPr>
            <w:tcW w:w="7087" w:type="dxa"/>
          </w:tcPr>
          <w:p w14:paraId="6499056B"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037C5AE1"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6ADE7" w14:textId="77777777" w:rsidR="00D74FAB" w:rsidRPr="00D91263" w:rsidRDefault="00D74FAB" w:rsidP="00D74FAB">
            <w:pPr>
              <w:pStyle w:val="NoSpacing"/>
              <w:ind w:firstLine="0"/>
              <w:jc w:val="left"/>
            </w:pPr>
            <w:r w:rsidRPr="00D91263">
              <w:t>Exception</w:t>
            </w:r>
          </w:p>
        </w:tc>
        <w:tc>
          <w:tcPr>
            <w:tcW w:w="7087" w:type="dxa"/>
          </w:tcPr>
          <w:p w14:paraId="1C8A5F7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54B721A2" w14:textId="77777777" w:rsidR="00D74FAB" w:rsidRPr="00D91263" w:rsidRDefault="00D74FAB" w:rsidP="00107057">
      <w:pPr>
        <w:pStyle w:val="NoSpacing"/>
        <w:ind w:firstLine="0"/>
        <w:rPr>
          <w:color w:val="244061"/>
          <w:sz w:val="48"/>
          <w:szCs w:val="48"/>
        </w:rPr>
      </w:pPr>
    </w:p>
    <w:p w14:paraId="10923106" w14:textId="77777777" w:rsidR="00107057" w:rsidRPr="00D91263"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D91263" w14:paraId="6805EC5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36F7F9B" w14:textId="77777777" w:rsidR="00D74FAB" w:rsidRPr="00D91263" w:rsidRDefault="00D74FAB" w:rsidP="00CC0D27">
            <w:pPr>
              <w:pStyle w:val="NoSpacing"/>
              <w:ind w:firstLine="0"/>
              <w:jc w:val="left"/>
            </w:pPr>
            <w:r w:rsidRPr="00D91263">
              <w:t>Name</w:t>
            </w:r>
          </w:p>
        </w:tc>
        <w:tc>
          <w:tcPr>
            <w:tcW w:w="7087" w:type="dxa"/>
          </w:tcPr>
          <w:p w14:paraId="777F41A2"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0616666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49D067" w14:textId="77777777" w:rsidR="00D74FAB" w:rsidRPr="00D91263" w:rsidRDefault="00D74FAB" w:rsidP="00CC0D27">
            <w:pPr>
              <w:pStyle w:val="NoSpacing"/>
              <w:ind w:firstLine="0"/>
              <w:jc w:val="left"/>
            </w:pPr>
            <w:r w:rsidRPr="00D91263">
              <w:t>Actors</w:t>
            </w:r>
          </w:p>
        </w:tc>
        <w:tc>
          <w:tcPr>
            <w:tcW w:w="7087" w:type="dxa"/>
          </w:tcPr>
          <w:p w14:paraId="18CCDBBB"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1EF6FEC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628217" w14:textId="77777777" w:rsidR="00D74FAB" w:rsidRPr="00D91263" w:rsidRDefault="00D74FAB" w:rsidP="00CC0D27">
            <w:pPr>
              <w:pStyle w:val="NoSpacing"/>
              <w:ind w:firstLine="0"/>
              <w:jc w:val="left"/>
            </w:pPr>
            <w:r w:rsidRPr="00D91263">
              <w:t>Description</w:t>
            </w:r>
          </w:p>
        </w:tc>
        <w:tc>
          <w:tcPr>
            <w:tcW w:w="7087" w:type="dxa"/>
          </w:tcPr>
          <w:p w14:paraId="7225609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79CEA84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982F06" w14:textId="77777777" w:rsidR="00D74FAB" w:rsidRPr="00D91263" w:rsidRDefault="00D74FAB" w:rsidP="00CC0D27">
            <w:pPr>
              <w:pStyle w:val="NoSpacing"/>
              <w:ind w:firstLine="0"/>
              <w:jc w:val="left"/>
            </w:pPr>
            <w:r w:rsidRPr="00D91263">
              <w:t>Precondition</w:t>
            </w:r>
          </w:p>
        </w:tc>
        <w:tc>
          <w:tcPr>
            <w:tcW w:w="7087" w:type="dxa"/>
          </w:tcPr>
          <w:p w14:paraId="5D50A4C9"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35B0861C"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81AB644" w14:textId="77777777" w:rsidR="00D74FAB" w:rsidRPr="00D91263" w:rsidRDefault="00D74FAB" w:rsidP="00CC0D27">
            <w:pPr>
              <w:pStyle w:val="NoSpacing"/>
              <w:ind w:firstLine="0"/>
              <w:jc w:val="left"/>
            </w:pPr>
            <w:r w:rsidRPr="00D91263">
              <w:t>Events flow</w:t>
            </w:r>
          </w:p>
        </w:tc>
        <w:tc>
          <w:tcPr>
            <w:tcW w:w="7087" w:type="dxa"/>
          </w:tcPr>
          <w:p w14:paraId="03CEF5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Select the requested part(s)</w:t>
            </w:r>
          </w:p>
        </w:tc>
      </w:tr>
      <w:tr w:rsidR="00D74FAB" w:rsidRPr="00D91263" w14:paraId="596842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015BB5C" w14:textId="77777777" w:rsidR="00D74FAB" w:rsidRPr="00D91263" w:rsidRDefault="00D74FAB" w:rsidP="00CC0D27">
            <w:pPr>
              <w:pStyle w:val="NoSpacing"/>
              <w:ind w:firstLine="0"/>
              <w:jc w:val="left"/>
            </w:pPr>
            <w:r w:rsidRPr="00D91263">
              <w:t>Post-condition</w:t>
            </w:r>
          </w:p>
        </w:tc>
        <w:tc>
          <w:tcPr>
            <w:tcW w:w="7087" w:type="dxa"/>
          </w:tcPr>
          <w:p w14:paraId="6CC1946E"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2C947BF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C2D963" w14:textId="77777777" w:rsidR="00D74FAB" w:rsidRPr="00D91263" w:rsidRDefault="00D74FAB" w:rsidP="00CC0D27">
            <w:pPr>
              <w:pStyle w:val="NoSpacing"/>
              <w:ind w:firstLine="0"/>
              <w:jc w:val="left"/>
            </w:pPr>
            <w:r w:rsidRPr="00D91263">
              <w:t>Exception</w:t>
            </w:r>
          </w:p>
        </w:tc>
        <w:tc>
          <w:tcPr>
            <w:tcW w:w="7087" w:type="dxa"/>
          </w:tcPr>
          <w:p w14:paraId="411A64A9"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57657585" w14:textId="77777777" w:rsidR="00D74FAB" w:rsidRPr="00D91263" w:rsidRDefault="00D74FAB" w:rsidP="00D74FAB">
      <w:pPr>
        <w:pStyle w:val="NoSpacing"/>
        <w:rPr>
          <w:szCs w:val="48"/>
        </w:rPr>
      </w:pPr>
    </w:p>
    <w:p w14:paraId="6A5A5CA2" w14:textId="77777777" w:rsidR="00D74FAB" w:rsidRPr="00D91263" w:rsidRDefault="00D74FAB" w:rsidP="00D74FAB">
      <w:pPr>
        <w:pStyle w:val="NoSpacing"/>
        <w:rPr>
          <w:szCs w:val="48"/>
        </w:rPr>
      </w:pPr>
    </w:p>
    <w:p w14:paraId="27A0B395" w14:textId="77777777" w:rsidR="00D74FAB" w:rsidRPr="00D91263" w:rsidRDefault="00D74FAB" w:rsidP="00D74FAB">
      <w:pPr>
        <w:pStyle w:val="NoSpacing"/>
        <w:rPr>
          <w:rStyle w:val="BookTitle"/>
        </w:rPr>
      </w:pPr>
      <w:r w:rsidRPr="00D91263">
        <w:rPr>
          <w:szCs w:val="48"/>
        </w:rPr>
        <w:br w:type="page"/>
      </w:r>
    </w:p>
    <w:p w14:paraId="5B1610DA" w14:textId="77777777"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lastRenderedPageBreak/>
        <w:t>Sequence diagrams</w:t>
      </w:r>
      <w:bookmarkEnd w:id="22"/>
    </w:p>
    <w:p w14:paraId="78915E19" w14:textId="407FCB9A"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14:paraId="7BD3DC4A" w14:textId="77777777" w:rsidR="00DD287F" w:rsidRPr="00D91263" w:rsidRDefault="00DD287F" w:rsidP="00DD287F">
      <w:pPr>
        <w:pStyle w:val="NoSpacing"/>
      </w:pPr>
    </w:p>
    <w:p w14:paraId="09B702CA"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4CF2B541" w14:textId="77777777" w:rsidR="008979E2" w:rsidRPr="00D91263" w:rsidRDefault="008979E2" w:rsidP="005E29BD">
      <w:pPr>
        <w:pStyle w:val="NoSpacing"/>
      </w:pPr>
    </w:p>
    <w:p w14:paraId="16206F75" w14:textId="77777777" w:rsidR="008979E2" w:rsidRPr="00D91263" w:rsidRDefault="008979E2" w:rsidP="005E29BD">
      <w:pPr>
        <w:pStyle w:val="NoSpacing"/>
      </w:pPr>
    </w:p>
    <w:p w14:paraId="7560A41B" w14:textId="77777777" w:rsidR="000C4EC5" w:rsidRPr="00D91263" w:rsidRDefault="000C4EC5" w:rsidP="007B2638">
      <w:pPr>
        <w:pStyle w:val="ListParagraph"/>
        <w:numPr>
          <w:ilvl w:val="2"/>
          <w:numId w:val="12"/>
        </w:numPr>
        <w:outlineLvl w:val="1"/>
        <w:rPr>
          <w:rStyle w:val="BookTitle"/>
          <w:color w:val="4F81BD" w:themeColor="accent1"/>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14:paraId="1784A063" w14:textId="77777777" w:rsidR="00693471" w:rsidRPr="00D91263" w:rsidRDefault="00B75191" w:rsidP="005E29BD">
      <w:pPr>
        <w:pStyle w:val="NoSpacing"/>
        <w:rPr>
          <w:rStyle w:val="BookTitle"/>
          <w:b w:val="0"/>
          <w:bCs w:val="0"/>
          <w:smallCaps w:val="0"/>
          <w:spacing w:val="0"/>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 xml:space="preserve">DIR is controlling several values. If one is in an out-of-tolerance state, it </w:t>
      </w:r>
      <w:proofErr w:type="gramStart"/>
      <w:r w:rsidR="002C7396" w:rsidRPr="00D91263">
        <w:rPr>
          <w:rStyle w:val="BookTitle"/>
          <w:b w:val="0"/>
          <w:bCs w:val="0"/>
          <w:smallCaps w:val="0"/>
          <w:spacing w:val="0"/>
        </w:rPr>
        <w:t>be</w:t>
      </w:r>
      <w:proofErr w:type="gramEnd"/>
      <w:r w:rsidR="002C7396" w:rsidRPr="00D91263">
        <w:rPr>
          <w:rStyle w:val="BookTitle"/>
          <w:b w:val="0"/>
          <w:bCs w:val="0"/>
          <w:smallCaps w:val="0"/>
          <w:spacing w:val="0"/>
        </w:rPr>
        <w:t xml:space="preserv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5609C41D" w14:textId="77777777" w:rsidR="00D15E62" w:rsidRPr="00D91263" w:rsidRDefault="00D15E62" w:rsidP="005E29BD">
      <w:pPr>
        <w:pStyle w:val="NoSpacing"/>
        <w:rPr>
          <w:rStyle w:val="BookTitle"/>
          <w:color w:val="4F81BD" w:themeColor="accent1"/>
        </w:rPr>
      </w:pPr>
    </w:p>
    <w:p w14:paraId="4FB577AF" w14:textId="77777777" w:rsidR="00D15E62" w:rsidRPr="00D91263" w:rsidRDefault="00D15E62" w:rsidP="005E29BD">
      <w:pPr>
        <w:pStyle w:val="NoSpacing"/>
        <w:rPr>
          <w:rStyle w:val="BookTitle"/>
          <w:color w:val="4F81BD" w:themeColor="accent1"/>
        </w:rPr>
      </w:pPr>
    </w:p>
    <w:p w14:paraId="7FBD44AB" w14:textId="77777777" w:rsidR="00D15E62" w:rsidRPr="00D91263" w:rsidRDefault="00175E53" w:rsidP="005E29BD">
      <w:pPr>
        <w:pStyle w:val="NoSpacing"/>
        <w:rPr>
          <w:rStyle w:val="BookTitle"/>
          <w:color w:val="4F81BD" w:themeColor="accent1"/>
        </w:rPr>
      </w:pPr>
      <w:r w:rsidRPr="00D91263">
        <w:rPr>
          <w:noProof/>
          <w:lang w:val="fr-FR" w:eastAsia="ko-KR"/>
        </w:rPr>
        <w:drawing>
          <wp:anchor distT="0" distB="0" distL="114300" distR="114300" simplePos="0" relativeHeight="251670528" behindDoc="0" locked="0" layoutInCell="1" allowOverlap="1" wp14:editId="65D08A39">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47D04">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190C5F2E" w14:textId="77777777" w:rsidR="00CC0D27" w:rsidRPr="00175E53" w:rsidRDefault="00CC0D27" w:rsidP="00175E53">
                  <w:pPr>
                    <w:pStyle w:val="Caption"/>
                    <w:jc w:val="center"/>
                    <w:rPr>
                      <w:smallCaps/>
                      <w:noProof/>
                      <w:color w:val="808080" w:themeColor="text1" w:themeTint="80"/>
                      <w:spacing w:val="5"/>
                    </w:rPr>
                  </w:pPr>
                  <w:bookmarkStart w:id="24" w:name="_Toc243294727"/>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4"/>
                </w:p>
              </w:txbxContent>
            </v:textbox>
          </v:shape>
        </w:pict>
      </w:r>
    </w:p>
    <w:p w14:paraId="1B005AFF" w14:textId="77777777" w:rsidR="00D15E62" w:rsidRPr="00D91263" w:rsidRDefault="00D15E62" w:rsidP="005E29BD">
      <w:pPr>
        <w:pStyle w:val="NoSpacing"/>
        <w:rPr>
          <w:rStyle w:val="BookTitle"/>
          <w:color w:val="4F81BD" w:themeColor="accent1"/>
        </w:rPr>
      </w:pPr>
    </w:p>
    <w:p w14:paraId="77AF9A50" w14:textId="77777777" w:rsidR="00D15E62" w:rsidRPr="00D91263" w:rsidRDefault="00D15E62" w:rsidP="005E29BD">
      <w:pPr>
        <w:pStyle w:val="NoSpacing"/>
        <w:rPr>
          <w:rStyle w:val="BookTitle"/>
          <w:color w:val="4F81BD" w:themeColor="accent1"/>
        </w:rPr>
      </w:pPr>
    </w:p>
    <w:p w14:paraId="26BFD950" w14:textId="77777777" w:rsidR="00D15E62" w:rsidRPr="00D91263" w:rsidRDefault="00D15E62" w:rsidP="005E29BD">
      <w:pPr>
        <w:pStyle w:val="NoSpacing"/>
        <w:rPr>
          <w:rStyle w:val="BookTitle"/>
          <w:color w:val="4F81BD" w:themeColor="accent1"/>
        </w:rPr>
      </w:pPr>
    </w:p>
    <w:p w14:paraId="29009B45" w14:textId="77777777" w:rsidR="00D15E62" w:rsidRPr="00D91263" w:rsidRDefault="00D15E62" w:rsidP="005E29BD">
      <w:pPr>
        <w:pStyle w:val="NoSpacing"/>
        <w:rPr>
          <w:rStyle w:val="BookTitle"/>
          <w:color w:val="4F81BD" w:themeColor="accent1"/>
        </w:rPr>
      </w:pPr>
    </w:p>
    <w:p w14:paraId="17516B4E" w14:textId="77777777" w:rsidR="00D15E62" w:rsidRPr="00D91263" w:rsidRDefault="00D15E62" w:rsidP="005E29BD">
      <w:pPr>
        <w:pStyle w:val="NoSpacing"/>
        <w:rPr>
          <w:rStyle w:val="BookTitle"/>
          <w:color w:val="4F81BD" w:themeColor="accent1"/>
        </w:rPr>
      </w:pPr>
    </w:p>
    <w:p w14:paraId="298E3C85" w14:textId="77777777" w:rsidR="00D15E62" w:rsidRPr="00D91263" w:rsidRDefault="00D15E62" w:rsidP="005E29BD">
      <w:pPr>
        <w:pStyle w:val="NoSpacing"/>
        <w:rPr>
          <w:rStyle w:val="BookTitle"/>
          <w:color w:val="4F81BD" w:themeColor="accent1"/>
        </w:rPr>
      </w:pPr>
    </w:p>
    <w:p w14:paraId="50B48219" w14:textId="77777777" w:rsidR="00D15E62" w:rsidRPr="00D91263" w:rsidRDefault="00D15E62" w:rsidP="005E29BD">
      <w:pPr>
        <w:pStyle w:val="NoSpacing"/>
        <w:rPr>
          <w:rStyle w:val="BookTitle"/>
          <w:color w:val="4F81BD" w:themeColor="accent1"/>
        </w:rPr>
      </w:pPr>
    </w:p>
    <w:p w14:paraId="37EFD35F" w14:textId="77777777" w:rsidR="00D15E62" w:rsidRPr="00D91263" w:rsidRDefault="00D15E62" w:rsidP="005E29BD">
      <w:pPr>
        <w:pStyle w:val="NoSpacing"/>
        <w:rPr>
          <w:rStyle w:val="BookTitle"/>
          <w:color w:val="4F81BD" w:themeColor="accent1"/>
        </w:rPr>
      </w:pPr>
    </w:p>
    <w:p w14:paraId="068CB8A2" w14:textId="77777777" w:rsidR="00D15E62" w:rsidRPr="00D91263" w:rsidRDefault="00D15E62" w:rsidP="005E29BD">
      <w:pPr>
        <w:pStyle w:val="NoSpacing"/>
        <w:rPr>
          <w:rStyle w:val="BookTitle"/>
          <w:color w:val="4F81BD" w:themeColor="accent1"/>
        </w:rPr>
      </w:pPr>
    </w:p>
    <w:p w14:paraId="5F93DF83" w14:textId="77777777" w:rsidR="00D15E62" w:rsidRPr="00D91263" w:rsidRDefault="00D15E62" w:rsidP="005E29BD">
      <w:pPr>
        <w:pStyle w:val="NoSpacing"/>
        <w:rPr>
          <w:rStyle w:val="BookTitle"/>
          <w:color w:val="4F81BD" w:themeColor="accent1"/>
        </w:rPr>
      </w:pPr>
    </w:p>
    <w:p w14:paraId="46F29B6D" w14:textId="77777777" w:rsidR="00D15E62" w:rsidRPr="00D91263" w:rsidRDefault="00D15E62" w:rsidP="005E29BD">
      <w:pPr>
        <w:pStyle w:val="NoSpacing"/>
        <w:rPr>
          <w:rStyle w:val="BookTitle"/>
          <w:color w:val="4F81BD" w:themeColor="accent1"/>
        </w:rPr>
      </w:pPr>
    </w:p>
    <w:p w14:paraId="64418195" w14:textId="77777777" w:rsidR="00D15E62" w:rsidRPr="00D91263" w:rsidRDefault="00D15E62" w:rsidP="005E29BD">
      <w:pPr>
        <w:pStyle w:val="NoSpacing"/>
        <w:rPr>
          <w:rStyle w:val="BookTitle"/>
          <w:color w:val="4F81BD" w:themeColor="accent1"/>
        </w:rPr>
      </w:pPr>
    </w:p>
    <w:p w14:paraId="40151AEE" w14:textId="77777777" w:rsidR="00D15E62" w:rsidRPr="00D91263" w:rsidRDefault="00D15E62" w:rsidP="005E29BD">
      <w:pPr>
        <w:pStyle w:val="NoSpacing"/>
        <w:rPr>
          <w:rStyle w:val="BookTitle"/>
          <w:color w:val="4F81BD" w:themeColor="accent1"/>
        </w:rPr>
      </w:pPr>
    </w:p>
    <w:p w14:paraId="04B6E239" w14:textId="77777777" w:rsidR="00D15E62" w:rsidRPr="00D91263" w:rsidRDefault="00D15E62" w:rsidP="005E29BD">
      <w:pPr>
        <w:pStyle w:val="NoSpacing"/>
        <w:rPr>
          <w:rStyle w:val="BookTitle"/>
          <w:color w:val="4F81BD" w:themeColor="accent1"/>
        </w:rPr>
      </w:pPr>
    </w:p>
    <w:p w14:paraId="77115C4D" w14:textId="77777777" w:rsidR="00D15E62" w:rsidRPr="00D91263" w:rsidRDefault="00D15E62" w:rsidP="005E29BD">
      <w:pPr>
        <w:pStyle w:val="NoSpacing"/>
        <w:rPr>
          <w:rStyle w:val="BookTitle"/>
          <w:color w:val="4F81BD" w:themeColor="accent1"/>
        </w:rPr>
      </w:pPr>
    </w:p>
    <w:p w14:paraId="700EEDA1" w14:textId="77777777" w:rsidR="00D15E62" w:rsidRPr="00D91263" w:rsidRDefault="00D15E62" w:rsidP="005E29BD">
      <w:pPr>
        <w:pStyle w:val="NoSpacing"/>
        <w:rPr>
          <w:rStyle w:val="BookTitle"/>
          <w:color w:val="4F81BD" w:themeColor="accent1"/>
        </w:rPr>
      </w:pPr>
    </w:p>
    <w:p w14:paraId="07BF3CD7" w14:textId="77777777" w:rsidR="00D15E62" w:rsidRPr="00D91263" w:rsidRDefault="00D15E62" w:rsidP="005E29BD">
      <w:pPr>
        <w:pStyle w:val="NoSpacing"/>
        <w:rPr>
          <w:rStyle w:val="BookTitle"/>
          <w:color w:val="4F81BD" w:themeColor="accent1"/>
        </w:rPr>
      </w:pPr>
    </w:p>
    <w:p w14:paraId="4E8DC79E" w14:textId="77777777" w:rsidR="00D15E62" w:rsidRPr="00D91263" w:rsidRDefault="00D15E62" w:rsidP="005E29BD">
      <w:pPr>
        <w:pStyle w:val="NoSpacing"/>
        <w:rPr>
          <w:rStyle w:val="BookTitle"/>
          <w:color w:val="4F81BD" w:themeColor="accent1"/>
        </w:rPr>
      </w:pPr>
    </w:p>
    <w:p w14:paraId="302FC520" w14:textId="77777777" w:rsidR="00D15E62" w:rsidRPr="00D91263" w:rsidRDefault="00D15E62" w:rsidP="005E29BD">
      <w:pPr>
        <w:pStyle w:val="NoSpacing"/>
        <w:rPr>
          <w:rStyle w:val="BookTitle"/>
          <w:color w:val="4F81BD" w:themeColor="accent1"/>
        </w:rPr>
      </w:pPr>
    </w:p>
    <w:p w14:paraId="33AA3677" w14:textId="77777777" w:rsidR="00D15E62" w:rsidRPr="00D91263" w:rsidRDefault="00D15E62" w:rsidP="005E29BD">
      <w:pPr>
        <w:pStyle w:val="NoSpacing"/>
        <w:rPr>
          <w:rStyle w:val="BookTitle"/>
          <w:color w:val="4F81BD" w:themeColor="accent1"/>
        </w:rPr>
      </w:pPr>
    </w:p>
    <w:p w14:paraId="23F844E8" w14:textId="77777777" w:rsidR="00D15E62" w:rsidRPr="00D91263" w:rsidRDefault="00D15E62" w:rsidP="005E29BD">
      <w:pPr>
        <w:pStyle w:val="NoSpacing"/>
        <w:rPr>
          <w:rStyle w:val="BookTitle"/>
          <w:color w:val="4F81BD" w:themeColor="accent1"/>
        </w:rPr>
      </w:pPr>
    </w:p>
    <w:p w14:paraId="06782B50" w14:textId="77777777" w:rsidR="00D15E62" w:rsidRPr="00D91263" w:rsidRDefault="00D15E62" w:rsidP="005E29BD">
      <w:pPr>
        <w:pStyle w:val="NoSpacing"/>
        <w:rPr>
          <w:rStyle w:val="BookTitle"/>
          <w:color w:val="4F81BD" w:themeColor="accent1"/>
        </w:rPr>
      </w:pPr>
    </w:p>
    <w:p w14:paraId="4B2243ED" w14:textId="77777777" w:rsidR="00693471" w:rsidRPr="00D91263" w:rsidRDefault="00693471" w:rsidP="005E29BD">
      <w:pPr>
        <w:pStyle w:val="NoSpacing"/>
        <w:rPr>
          <w:rStyle w:val="BookTitle"/>
          <w:color w:val="4F81BD" w:themeColor="accent1"/>
        </w:rPr>
      </w:pPr>
    </w:p>
    <w:p w14:paraId="7C94A6D9" w14:textId="77777777" w:rsidR="00D15E62" w:rsidRPr="00D91263" w:rsidRDefault="00D15E62" w:rsidP="00D15E62">
      <w:pPr>
        <w:pStyle w:val="ListParagraph"/>
        <w:ind w:left="2160"/>
        <w:outlineLvl w:val="1"/>
        <w:rPr>
          <w:rStyle w:val="BookTitle"/>
          <w:color w:val="4F81BD" w:themeColor="accent1"/>
        </w:rPr>
      </w:pPr>
    </w:p>
    <w:p w14:paraId="6DD1C52C" w14:textId="77777777" w:rsidR="00D15E62" w:rsidRPr="00D91263" w:rsidRDefault="00D15E62">
      <w:pPr>
        <w:spacing w:after="0" w:line="240" w:lineRule="auto"/>
        <w:rPr>
          <w:rStyle w:val="BookTitle"/>
          <w:color w:val="4F81BD" w:themeColor="accent1"/>
        </w:rPr>
      </w:pPr>
      <w:r w:rsidRPr="00D91263">
        <w:rPr>
          <w:rStyle w:val="BookTitle"/>
          <w:color w:val="4F81BD" w:themeColor="accent1"/>
        </w:rPr>
        <w:br w:type="page"/>
      </w:r>
    </w:p>
    <w:p w14:paraId="238609DE" w14:textId="77777777" w:rsidR="000C4EC5" w:rsidRPr="00D91263" w:rsidRDefault="00C411F4" w:rsidP="007B2638">
      <w:pPr>
        <w:pStyle w:val="ListParagraph"/>
        <w:numPr>
          <w:ilvl w:val="2"/>
          <w:numId w:val="12"/>
        </w:numPr>
        <w:outlineLvl w:val="1"/>
        <w:rPr>
          <w:rStyle w:val="BookTitle"/>
          <w:color w:val="4F81BD" w:themeColor="accent1"/>
        </w:rPr>
      </w:pPr>
      <w:bookmarkStart w:id="25" w:name="_Toc243148198"/>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25"/>
    </w:p>
    <w:p w14:paraId="68355E3E" w14:textId="77777777" w:rsidR="00894FFD" w:rsidRPr="00D91263" w:rsidRDefault="006145D9" w:rsidP="004625B1">
      <w:pPr>
        <w:pStyle w:val="NoSpacing"/>
        <w:rPr>
          <w:rStyle w:val="BookTitle"/>
          <w:b w:val="0"/>
          <w:bCs w:val="0"/>
          <w:smallCaps w:val="0"/>
          <w:spacing w:val="0"/>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626D4D22" w14:textId="77777777" w:rsidR="00894FFD" w:rsidRPr="00D91263" w:rsidRDefault="00894FFD" w:rsidP="004625B1">
      <w:pPr>
        <w:pStyle w:val="NoSpacing"/>
        <w:rPr>
          <w:rStyle w:val="BookTitle"/>
          <w:b w:val="0"/>
          <w:bCs w:val="0"/>
          <w:smallCaps w:val="0"/>
          <w:spacing w:val="0"/>
        </w:rPr>
      </w:pPr>
    </w:p>
    <w:p w14:paraId="1634FEAD" w14:textId="77777777" w:rsidR="00894FFD" w:rsidRPr="00D91263" w:rsidRDefault="007773D3" w:rsidP="004625B1">
      <w:pPr>
        <w:pStyle w:val="NoSpacing"/>
        <w:rPr>
          <w:rStyle w:val="BookTitle"/>
          <w:b w:val="0"/>
          <w:bCs w:val="0"/>
          <w:smallCaps w:val="0"/>
          <w:spacing w:val="0"/>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0A1AE6DA" w14:textId="77777777" w:rsidR="00894FFD" w:rsidRPr="00D91263" w:rsidRDefault="00894FFD" w:rsidP="004625B1">
      <w:pPr>
        <w:pStyle w:val="NoSpacing"/>
        <w:rPr>
          <w:rStyle w:val="BookTitle"/>
          <w:b w:val="0"/>
          <w:bCs w:val="0"/>
          <w:smallCaps w:val="0"/>
          <w:spacing w:val="0"/>
        </w:rPr>
      </w:pPr>
    </w:p>
    <w:p w14:paraId="4516EEEB" w14:textId="77777777" w:rsidR="00894FFD" w:rsidRPr="00D91263" w:rsidRDefault="00894FFD" w:rsidP="00894FFD">
      <w:pPr>
        <w:pStyle w:val="NoSpacing"/>
        <w:rPr>
          <w:rStyle w:val="BookTitle"/>
          <w:b w:val="0"/>
          <w:bCs w:val="0"/>
          <w:smallCaps w:val="0"/>
          <w:spacing w:val="0"/>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1BD89047" w14:textId="77777777" w:rsidR="003D5749" w:rsidRPr="00D91263" w:rsidRDefault="003D5749" w:rsidP="005E29BD">
      <w:pPr>
        <w:pStyle w:val="NoSpacing"/>
      </w:pPr>
    </w:p>
    <w:p w14:paraId="5E23C4A4" w14:textId="77777777"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val="fr-FR" w:eastAsia="ko-KR"/>
        </w:rPr>
        <w:drawing>
          <wp:anchor distT="0" distB="0" distL="114300" distR="114300" simplePos="0" relativeHeight="251673600" behindDoc="0" locked="0" layoutInCell="1" allowOverlap="1" wp14:editId="0C538A85">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47D04">
        <w:pict>
          <v:shape id="_x0000_s1036" type="#_x0000_t202" style="position:absolute;margin-left:-1.15pt;margin-top:479.95pt;width:503.15pt;height:21pt;z-index:251675648;mso-position-horizontal-relative:text;mso-position-vertical-relative:text" stroked="f">
            <v:textbox style="mso-fit-shape-to-text:t" inset="0,0,0,0">
              <w:txbxContent>
                <w:p w14:paraId="07AFF135" w14:textId="77777777" w:rsidR="00CC0D27" w:rsidRPr="004625B1" w:rsidRDefault="00CC0D27" w:rsidP="004625B1">
                  <w:pPr>
                    <w:pStyle w:val="Caption"/>
                    <w:jc w:val="center"/>
                    <w:rPr>
                      <w:smallCaps/>
                      <w:noProof/>
                      <w:color w:val="808080" w:themeColor="text1" w:themeTint="80"/>
                      <w:spacing w:val="5"/>
                    </w:rPr>
                  </w:pPr>
                  <w:bookmarkStart w:id="26" w:name="_Toc243294728"/>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14:paraId="1D3BA10C" w14:textId="77777777" w:rsidR="004625B1" w:rsidRPr="00D91263" w:rsidRDefault="004625B1" w:rsidP="007B2638">
      <w:pPr>
        <w:pStyle w:val="ListParagraph"/>
        <w:numPr>
          <w:ilvl w:val="2"/>
          <w:numId w:val="12"/>
        </w:numPr>
        <w:outlineLvl w:val="1"/>
        <w:rPr>
          <w:rStyle w:val="BookTitle"/>
          <w:color w:val="4F81BD" w:themeColor="accent1"/>
        </w:rPr>
      </w:pPr>
      <w:bookmarkStart w:id="27" w:name="_Toc243148199"/>
      <w:r w:rsidRPr="00D91263">
        <w:rPr>
          <w:rStyle w:val="BookTitle"/>
          <w:color w:val="4F81BD" w:themeColor="accent1"/>
        </w:rPr>
        <w:lastRenderedPageBreak/>
        <w:t>Critical failure</w:t>
      </w:r>
      <w:bookmarkEnd w:id="27"/>
    </w:p>
    <w:p w14:paraId="139DF831"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2E47376F" w14:textId="77777777" w:rsidR="004625B1" w:rsidRPr="00D91263" w:rsidRDefault="00512877">
      <w:pPr>
        <w:spacing w:after="0" w:line="240" w:lineRule="auto"/>
        <w:rPr>
          <w:b/>
          <w:color w:val="244061"/>
          <w:sz w:val="36"/>
          <w:szCs w:val="36"/>
        </w:rPr>
      </w:pPr>
      <w:r w:rsidRPr="00D91263">
        <w:rPr>
          <w:b/>
          <w:noProof/>
          <w:color w:val="244061"/>
          <w:sz w:val="36"/>
          <w:szCs w:val="36"/>
          <w:lang w:val="fr-FR" w:eastAsia="ko-KR"/>
        </w:rPr>
        <w:drawing>
          <wp:anchor distT="0" distB="0" distL="114300" distR="114300" simplePos="0" relativeHeight="251676672" behindDoc="1" locked="0" layoutInCell="1" allowOverlap="1" wp14:editId="7BF5D3AC">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47D04">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406D74F5" w14:textId="77777777" w:rsidR="00CC0D27" w:rsidRPr="00512877" w:rsidRDefault="00CC0D27" w:rsidP="00512877">
                  <w:pPr>
                    <w:pStyle w:val="Caption"/>
                    <w:jc w:val="center"/>
                    <w:rPr>
                      <w:noProof/>
                      <w:color w:val="808080" w:themeColor="text1" w:themeTint="80"/>
                      <w:sz w:val="36"/>
                      <w:szCs w:val="36"/>
                    </w:rPr>
                  </w:pPr>
                  <w:bookmarkStart w:id="28" w:name="_Toc243294729"/>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28"/>
                </w:p>
              </w:txbxContent>
            </v:textbox>
            <w10:wrap type="through"/>
          </v:shape>
        </w:pict>
      </w:r>
      <w:r w:rsidR="004625B1" w:rsidRPr="00D91263">
        <w:rPr>
          <w:b/>
          <w:color w:val="244061"/>
          <w:sz w:val="36"/>
          <w:szCs w:val="36"/>
        </w:rPr>
        <w:br w:type="page"/>
      </w:r>
    </w:p>
    <w:p w14:paraId="7D2669AC" w14:textId="77777777" w:rsidR="00764A28" w:rsidRPr="00D91263" w:rsidRDefault="00764A28" w:rsidP="007B2638">
      <w:pPr>
        <w:pStyle w:val="ListParagraph"/>
        <w:numPr>
          <w:ilvl w:val="2"/>
          <w:numId w:val="12"/>
        </w:numPr>
        <w:outlineLvl w:val="1"/>
        <w:rPr>
          <w:rStyle w:val="BookTitle"/>
          <w:color w:val="4F81BD" w:themeColor="accent1"/>
        </w:rPr>
      </w:pPr>
      <w:bookmarkStart w:id="29" w:name="_Toc243148200"/>
      <w:r w:rsidRPr="00D91263">
        <w:rPr>
          <w:rStyle w:val="BookTitle"/>
          <w:color w:val="4F81BD" w:themeColor="accent1"/>
        </w:rPr>
        <w:lastRenderedPageBreak/>
        <w:t>Select system &amp; get information</w:t>
      </w:r>
      <w:bookmarkEnd w:id="29"/>
    </w:p>
    <w:p w14:paraId="45B0EF35" w14:textId="77777777"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proofErr w:type="spellStart"/>
      <w:r w:rsidRPr="00D91263">
        <w:rPr>
          <w:i/>
        </w:rPr>
        <w:t>SystemListUI</w:t>
      </w:r>
      <w:proofErr w:type="spellEnd"/>
      <w:r w:rsidRPr="00D91263">
        <w:t xml:space="preserve"> object. When the crew push the button </w:t>
      </w:r>
      <w:r w:rsidRPr="00D91263">
        <w:rPr>
          <w:i/>
        </w:rPr>
        <w:t>display information</w:t>
      </w:r>
      <w:r w:rsidRPr="00D91263">
        <w:t xml:space="preserve"> (</w:t>
      </w:r>
      <w:proofErr w:type="spellStart"/>
      <w:r w:rsidRPr="00D91263">
        <w:rPr>
          <w:i/>
        </w:rPr>
        <w:t>getSystemInformation</w:t>
      </w:r>
      <w:proofErr w:type="spellEnd"/>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proofErr w:type="spellStart"/>
      <w:r w:rsidRPr="00D91263">
        <w:rPr>
          <w:i/>
        </w:rPr>
        <w:t>SystemInformationUI</w:t>
      </w:r>
      <w:proofErr w:type="spellEnd"/>
      <w:r w:rsidRPr="00D91263">
        <w:t>.</w:t>
      </w:r>
    </w:p>
    <w:p w14:paraId="2FD5AA88" w14:textId="77777777" w:rsidR="005447F2" w:rsidRPr="00D91263" w:rsidRDefault="005447F2" w:rsidP="00370A45">
      <w:pPr>
        <w:pStyle w:val="NoSpacing"/>
      </w:pPr>
    </w:p>
    <w:p w14:paraId="32FBFAEC" w14:textId="77777777" w:rsidR="00764A28" w:rsidRPr="00D91263" w:rsidRDefault="00171C5E" w:rsidP="005447F2">
      <w:pPr>
        <w:pStyle w:val="NoSpacing"/>
        <w:rPr>
          <w:rStyle w:val="BookTitle"/>
          <w:color w:val="4F81BD" w:themeColor="accent1"/>
        </w:rPr>
      </w:pPr>
      <w:r w:rsidRPr="00D91263">
        <w:rPr>
          <w:noProof/>
          <w:lang w:val="fr-FR" w:eastAsia="ko-KR"/>
        </w:rPr>
        <w:drawing>
          <wp:anchor distT="0" distB="0" distL="114300" distR="114300" simplePos="0" relativeHeight="251683840" behindDoc="0" locked="0" layoutInCell="1" allowOverlap="1" wp14:editId="20C6790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47D04">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481434C9" w14:textId="77777777" w:rsidR="00CC0D27" w:rsidRPr="00171C5E" w:rsidRDefault="00CC0D27" w:rsidP="00171C5E">
                  <w:pPr>
                    <w:pStyle w:val="Caption"/>
                    <w:jc w:val="center"/>
                    <w:rPr>
                      <w:noProof/>
                      <w:color w:val="808080" w:themeColor="text1" w:themeTint="80"/>
                    </w:rPr>
                  </w:pPr>
                  <w:bookmarkStart w:id="30" w:name="_Toc243294730"/>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14:paraId="07D60F92" w14:textId="77777777" w:rsidR="00171C5E" w:rsidRPr="00D91263" w:rsidRDefault="00171C5E" w:rsidP="007B2638">
      <w:pPr>
        <w:pStyle w:val="ListParagraph"/>
        <w:numPr>
          <w:ilvl w:val="2"/>
          <w:numId w:val="12"/>
        </w:numPr>
        <w:outlineLvl w:val="1"/>
        <w:rPr>
          <w:rStyle w:val="BookTitle"/>
          <w:color w:val="4F81BD" w:themeColor="accent1"/>
        </w:rPr>
      </w:pPr>
      <w:bookmarkStart w:id="31" w:name="_Toc243148201"/>
      <w:r w:rsidRPr="00D91263">
        <w:rPr>
          <w:rStyle w:val="BookTitle"/>
          <w:color w:val="4F81BD" w:themeColor="accent1"/>
        </w:rPr>
        <w:lastRenderedPageBreak/>
        <w:t>Start system, restart system &amp; refresh system state</w:t>
      </w:r>
      <w:bookmarkEnd w:id="31"/>
    </w:p>
    <w:p w14:paraId="3A2013BB"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7BA1AF8B" w14:textId="77777777" w:rsidR="00912C7C" w:rsidRPr="00D91263" w:rsidRDefault="00912C7C" w:rsidP="00171C5E">
      <w:pPr>
        <w:pStyle w:val="NoSpacing"/>
      </w:pPr>
    </w:p>
    <w:p w14:paraId="04D853B2"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7A0F923A" w14:textId="77777777" w:rsidR="00DD287F" w:rsidRPr="00D91263" w:rsidRDefault="00181BB6">
      <w:pPr>
        <w:spacing w:after="0" w:line="240" w:lineRule="auto"/>
        <w:rPr>
          <w:b/>
          <w:color w:val="244061"/>
          <w:sz w:val="36"/>
          <w:szCs w:val="36"/>
        </w:rPr>
      </w:pPr>
      <w:r w:rsidRPr="00D91263">
        <w:rPr>
          <w:noProof/>
          <w:lang w:val="fr-FR" w:eastAsia="ko-KR"/>
        </w:rPr>
        <w:drawing>
          <wp:anchor distT="0" distB="0" distL="114300" distR="114300" simplePos="0" relativeHeight="251686912" behindDoc="0" locked="0" layoutInCell="1" allowOverlap="1" wp14:editId="791CD714">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47D04">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BDFF2CE" w14:textId="77777777" w:rsidR="00CC0D27" w:rsidRPr="00181BB6" w:rsidRDefault="00CC0D27" w:rsidP="00181BB6">
                  <w:pPr>
                    <w:pStyle w:val="Caption"/>
                    <w:jc w:val="center"/>
                    <w:rPr>
                      <w:noProof/>
                      <w:color w:val="808080" w:themeColor="text1" w:themeTint="80"/>
                    </w:rPr>
                  </w:pPr>
                  <w:bookmarkStart w:id="32" w:name="_Toc243294731"/>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14:paraId="4269AE9C" w14:textId="77777777" w:rsidR="007E3198" w:rsidRPr="00D91263" w:rsidRDefault="007E3198" w:rsidP="007B2638">
      <w:pPr>
        <w:pStyle w:val="ListParagraph"/>
        <w:numPr>
          <w:ilvl w:val="2"/>
          <w:numId w:val="12"/>
        </w:numPr>
        <w:outlineLvl w:val="1"/>
        <w:rPr>
          <w:rStyle w:val="BookTitle"/>
          <w:color w:val="4F81BD" w:themeColor="accent1"/>
        </w:rPr>
      </w:pPr>
      <w:bookmarkStart w:id="33" w:name="_Toc243148202"/>
      <w:r w:rsidRPr="00D91263">
        <w:rPr>
          <w:rStyle w:val="BookTitle"/>
          <w:color w:val="4F81BD" w:themeColor="accent1"/>
        </w:rPr>
        <w:lastRenderedPageBreak/>
        <w:t>Backup system and shutdown system</w:t>
      </w:r>
      <w:bookmarkEnd w:id="33"/>
    </w:p>
    <w:p w14:paraId="6B5C73F5" w14:textId="77777777" w:rsidR="00DD287F" w:rsidRPr="00D91263" w:rsidRDefault="00A71F36" w:rsidP="007E3198">
      <w:pPr>
        <w:pStyle w:val="NoSpacing"/>
      </w:pPr>
      <w:r w:rsidRPr="00D91263">
        <w:rPr>
          <w:noProof/>
          <w:lang w:val="fr-FR" w:eastAsia="ko-KR"/>
        </w:rPr>
        <w:drawing>
          <wp:anchor distT="0" distB="0" distL="114300" distR="114300" simplePos="0" relativeHeight="251689984" behindDoc="0" locked="0" layoutInCell="1" allowOverlap="1" wp14:editId="6274118D">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sidR="00547D04">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4E5EB271" w14:textId="77777777" w:rsidR="00CC0D27" w:rsidRPr="00A71F36" w:rsidRDefault="00CC0D27" w:rsidP="00A71F36">
                  <w:pPr>
                    <w:pStyle w:val="Caption"/>
                    <w:jc w:val="center"/>
                    <w:rPr>
                      <w:noProof/>
                      <w:color w:val="808080" w:themeColor="text1" w:themeTint="80"/>
                    </w:rPr>
                  </w:pPr>
                  <w:bookmarkStart w:id="34" w:name="_Toc243294732"/>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14:paraId="54D95D50" w14:textId="77777777"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lastRenderedPageBreak/>
        <w:t>Non-functional requirements</w:t>
      </w:r>
      <w:bookmarkEnd w:id="35"/>
    </w:p>
    <w:p w14:paraId="31DDA1B3" w14:textId="77777777" w:rsidR="00B93E17" w:rsidRDefault="00B93E17" w:rsidP="00B93E17">
      <w:pPr>
        <w:pStyle w:val="ListParagraph"/>
        <w:ind w:left="1440"/>
        <w:rPr>
          <w:color w:val="365F91"/>
          <w:sz w:val="24"/>
          <w:szCs w:val="28"/>
        </w:rPr>
      </w:pPr>
    </w:p>
    <w:p w14:paraId="0871EC19" w14:textId="77777777" w:rsidR="00A0219C" w:rsidRDefault="00A0219C" w:rsidP="00B93E17">
      <w:pPr>
        <w:pStyle w:val="ListParagraph"/>
        <w:ind w:left="1440"/>
        <w:rPr>
          <w:color w:val="365F91"/>
          <w:sz w:val="24"/>
          <w:szCs w:val="28"/>
        </w:rPr>
      </w:pPr>
    </w:p>
    <w:p w14:paraId="1E912F7D" w14:textId="77777777" w:rsidR="00B93E17"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firstRow="1" w:lastRow="0" w:firstColumn="1" w:lastColumn="0" w:noHBand="0" w:noVBand="1"/>
      </w:tblPr>
      <w:tblGrid>
        <w:gridCol w:w="1951"/>
        <w:gridCol w:w="6379"/>
        <w:gridCol w:w="1950"/>
      </w:tblGrid>
      <w:tr w:rsidR="00052545" w14:paraId="0F88F521" w14:textId="77777777" w:rsidTr="00227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8061383" w14:textId="74B157FE" w:rsidR="00A51AA9" w:rsidRDefault="00A51AA9" w:rsidP="00A51AA9">
            <w:pPr>
              <w:pStyle w:val="NoSpacing"/>
              <w:ind w:firstLine="0"/>
              <w:jc w:val="center"/>
            </w:pPr>
            <w:r>
              <w:t>Attributes</w:t>
            </w:r>
          </w:p>
        </w:tc>
        <w:tc>
          <w:tcPr>
            <w:tcW w:w="6379" w:type="dxa"/>
          </w:tcPr>
          <w:p w14:paraId="7C277B3A" w14:textId="6803CBE1"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11AF5CD4" w14:textId="622607BD"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1404F7B" w14:textId="77777777" w:rsidTr="003B6D71">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430AABD" w14:textId="642E914A" w:rsidR="00A51AA9" w:rsidRDefault="00A51AA9" w:rsidP="00491E29">
            <w:pPr>
              <w:pStyle w:val="NoSpacing"/>
              <w:ind w:firstLine="0"/>
              <w:jc w:val="left"/>
            </w:pPr>
            <w:r>
              <w:t>Testability</w:t>
            </w:r>
          </w:p>
        </w:tc>
        <w:tc>
          <w:tcPr>
            <w:tcW w:w="6379" w:type="dxa"/>
            <w:vAlign w:val="center"/>
          </w:tcPr>
          <w:p w14:paraId="4678D843"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250D5A3C"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2A12CD88" w14:textId="143D3138"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2E63AF14" w14:textId="4E55F328"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25E2729">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064A0ECA" w14:textId="77777777" w:rsidTr="003B6D71">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B360AE2" w14:textId="1A4F503A" w:rsidR="00A51AA9" w:rsidRDefault="00A51AA9" w:rsidP="00491E29">
            <w:pPr>
              <w:pStyle w:val="NoSpacing"/>
              <w:ind w:firstLine="0"/>
              <w:jc w:val="left"/>
            </w:pPr>
            <w:r>
              <w:t>Availability</w:t>
            </w:r>
          </w:p>
        </w:tc>
        <w:tc>
          <w:tcPr>
            <w:tcW w:w="6379" w:type="dxa"/>
            <w:vAlign w:val="center"/>
          </w:tcPr>
          <w:p w14:paraId="5654C1B3"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0C97C945"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434C5AD7" w14:textId="69DD9803"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6345C2AB" w14:textId="544E6FA3"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F4F032">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713E7525" w14:textId="77777777" w:rsidTr="003B6D71">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1CF97EA" w14:textId="75349AD0" w:rsidR="00A51AA9" w:rsidRDefault="00A51AA9" w:rsidP="00491E29">
            <w:pPr>
              <w:pStyle w:val="NoSpacing"/>
              <w:ind w:firstLine="0"/>
              <w:jc w:val="left"/>
            </w:pPr>
            <w:r>
              <w:t>Adaptability</w:t>
            </w:r>
          </w:p>
        </w:tc>
        <w:tc>
          <w:tcPr>
            <w:tcW w:w="6379" w:type="dxa"/>
            <w:vAlign w:val="center"/>
          </w:tcPr>
          <w:p w14:paraId="3BC6C4B2"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5374A7D9"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4403CF83" w14:textId="37C04C10"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14:paraId="613CB6D2" w14:textId="011143BD"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0E605619">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2938E911" w14:textId="77777777" w:rsidR="00A51AA9" w:rsidRDefault="00A51AA9" w:rsidP="00A51AA9">
      <w:pPr>
        <w:pStyle w:val="NoSpacing"/>
      </w:pPr>
    </w:p>
    <w:p w14:paraId="3E89A6E5" w14:textId="77777777" w:rsidR="00E31306" w:rsidRPr="00D91263" w:rsidRDefault="00E31306" w:rsidP="00E31306">
      <w:pPr>
        <w:pStyle w:val="NoSpacing"/>
      </w:pPr>
    </w:p>
    <w:p w14:paraId="59A278F9" w14:textId="77777777" w:rsidR="00D544A2" w:rsidRDefault="00D544A2">
      <w:pPr>
        <w:spacing w:after="0" w:line="240" w:lineRule="auto"/>
        <w:rPr>
          <w:color w:val="365F91"/>
          <w:sz w:val="28"/>
          <w:szCs w:val="28"/>
        </w:rPr>
      </w:pPr>
      <w:bookmarkStart w:id="37" w:name="_Toc243148208"/>
      <w:r>
        <w:rPr>
          <w:color w:val="365F91"/>
          <w:sz w:val="28"/>
          <w:szCs w:val="28"/>
        </w:rPr>
        <w:br w:type="page"/>
      </w:r>
    </w:p>
    <w:p w14:paraId="40B99CC1" w14:textId="77777777" w:rsidR="00A0219C" w:rsidRDefault="00A0219C" w:rsidP="00A0219C">
      <w:pPr>
        <w:pStyle w:val="ListParagraph"/>
        <w:ind w:left="1800"/>
        <w:outlineLvl w:val="1"/>
        <w:rPr>
          <w:color w:val="365F91"/>
          <w:sz w:val="28"/>
          <w:szCs w:val="28"/>
        </w:rPr>
      </w:pPr>
    </w:p>
    <w:p w14:paraId="41D46B2B" w14:textId="0018FCAF"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37"/>
    </w:p>
    <w:tbl>
      <w:tblPr>
        <w:tblStyle w:val="MediumShading1-Accent11"/>
        <w:tblW w:w="0" w:type="auto"/>
        <w:tblLook w:val="04A0" w:firstRow="1" w:lastRow="0" w:firstColumn="1" w:lastColumn="0" w:noHBand="0" w:noVBand="1"/>
      </w:tblPr>
      <w:tblGrid>
        <w:gridCol w:w="1951"/>
        <w:gridCol w:w="6095"/>
        <w:gridCol w:w="2234"/>
      </w:tblGrid>
      <w:tr w:rsidR="0022775B" w14:paraId="125EA009" w14:textId="77777777" w:rsidTr="003B6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876D59D" w14:textId="77777777" w:rsidR="0022775B" w:rsidRDefault="0022775B" w:rsidP="00AF4789">
            <w:pPr>
              <w:pStyle w:val="NoSpacing"/>
              <w:ind w:firstLine="0"/>
              <w:jc w:val="center"/>
            </w:pPr>
            <w:r>
              <w:t>Attributes</w:t>
            </w:r>
          </w:p>
        </w:tc>
        <w:tc>
          <w:tcPr>
            <w:tcW w:w="6095" w:type="dxa"/>
          </w:tcPr>
          <w:p w14:paraId="21EDA388" w14:textId="77777777" w:rsidR="0022775B" w:rsidRDefault="0022775B" w:rsidP="00AF478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34A7546D"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2B1CF891" w14:textId="77777777" w:rsidTr="003B6D71">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2E22DB" w14:textId="7F1EF2E0" w:rsidR="0022775B" w:rsidRDefault="0022775B" w:rsidP="00491E29">
            <w:pPr>
              <w:pStyle w:val="NoSpacing"/>
              <w:ind w:firstLine="0"/>
              <w:jc w:val="left"/>
            </w:pPr>
            <w:r>
              <w:t>Availability</w:t>
            </w:r>
          </w:p>
        </w:tc>
        <w:tc>
          <w:tcPr>
            <w:tcW w:w="6095" w:type="dxa"/>
            <w:vAlign w:val="center"/>
          </w:tcPr>
          <w:p w14:paraId="2BFBFE22" w14:textId="52DB1800"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7D511845" w14:textId="0AA81146"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6CAB5D74">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F3A03A" w14:textId="77777777" w:rsidTr="003B6D71">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178A2ED" w14:textId="1761F2C8" w:rsidR="0022775B" w:rsidRDefault="0022775B" w:rsidP="00491E29">
            <w:pPr>
              <w:pStyle w:val="NoSpacing"/>
              <w:ind w:firstLine="0"/>
              <w:jc w:val="left"/>
            </w:pPr>
            <w:r>
              <w:t>Reliability</w:t>
            </w:r>
          </w:p>
        </w:tc>
        <w:tc>
          <w:tcPr>
            <w:tcW w:w="6095" w:type="dxa"/>
            <w:vAlign w:val="center"/>
          </w:tcPr>
          <w:p w14:paraId="5C0F262D" w14:textId="35E6B0F4"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4C388282"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1F3EB447">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643C9A13" w14:textId="77777777" w:rsidTr="003B6D71">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56933B" w14:textId="73711F4F" w:rsidR="0022775B" w:rsidRDefault="0022775B" w:rsidP="00491E29">
            <w:pPr>
              <w:pStyle w:val="NoSpacing"/>
              <w:ind w:firstLine="0"/>
              <w:jc w:val="left"/>
            </w:pPr>
            <w:r>
              <w:t>Resilience</w:t>
            </w:r>
          </w:p>
        </w:tc>
        <w:tc>
          <w:tcPr>
            <w:tcW w:w="6095" w:type="dxa"/>
            <w:vAlign w:val="center"/>
          </w:tcPr>
          <w:p w14:paraId="3B5B272F" w14:textId="70D3CA1F"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32FB0D5E" w14:textId="709CFF59"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1FCFFC1">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6183A3F8" w14:textId="77777777" w:rsidTr="003B6D71">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4F12D48" w14:textId="4362F354" w:rsidR="003B6D71" w:rsidRPr="0080378F" w:rsidRDefault="003B6D71" w:rsidP="003B6D71">
            <w:pPr>
              <w:pStyle w:val="NoSpacing"/>
              <w:ind w:firstLine="0"/>
              <w:jc w:val="left"/>
              <w:rPr>
                <w:b w:val="0"/>
              </w:rPr>
            </w:pPr>
            <w:r w:rsidRPr="0080378F">
              <w:rPr>
                <w:b w:val="0"/>
              </w:rPr>
              <w:t>Performance:</w:t>
            </w:r>
          </w:p>
          <w:p w14:paraId="67BF1218" w14:textId="7BC020B8" w:rsidR="0022775B" w:rsidRDefault="0022775B" w:rsidP="002E3E67">
            <w:pPr>
              <w:pStyle w:val="NoSpacing"/>
              <w:ind w:firstLine="284"/>
              <w:jc w:val="left"/>
            </w:pPr>
            <w:r>
              <w:t>Response Time</w:t>
            </w:r>
          </w:p>
        </w:tc>
        <w:tc>
          <w:tcPr>
            <w:tcW w:w="6095" w:type="dxa"/>
            <w:vAlign w:val="center"/>
          </w:tcPr>
          <w:p w14:paraId="282607A6" w14:textId="1B038360" w:rsidR="0022775B" w:rsidRDefault="00052545" w:rsidP="00AF4789">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5600387B" w14:textId="1DEF0C7F"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BF2C71">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16C4F0" w14:textId="77777777" w:rsidTr="003B6D71">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61DC4FE" w14:textId="7F1B1831" w:rsidR="003B6D71" w:rsidRPr="0080378F" w:rsidRDefault="003B6D71" w:rsidP="003B6D71">
            <w:pPr>
              <w:pStyle w:val="NoSpacing"/>
              <w:ind w:firstLine="0"/>
              <w:jc w:val="left"/>
              <w:rPr>
                <w:b w:val="0"/>
              </w:rPr>
            </w:pPr>
            <w:r w:rsidRPr="0080378F">
              <w:rPr>
                <w:b w:val="0"/>
              </w:rPr>
              <w:t>Performance:</w:t>
            </w:r>
          </w:p>
          <w:p w14:paraId="4706F912" w14:textId="479ED0D4" w:rsidR="0022775B" w:rsidRDefault="0022775B" w:rsidP="002E3E67">
            <w:pPr>
              <w:pStyle w:val="NoSpacing"/>
              <w:ind w:firstLine="284"/>
              <w:jc w:val="left"/>
            </w:pPr>
            <w:proofErr w:type="spellStart"/>
            <w:r>
              <w:t>Thoughput</w:t>
            </w:r>
            <w:proofErr w:type="spellEnd"/>
          </w:p>
        </w:tc>
        <w:tc>
          <w:tcPr>
            <w:tcW w:w="6095" w:type="dxa"/>
            <w:vAlign w:val="center"/>
          </w:tcPr>
          <w:p w14:paraId="718DFEC1" w14:textId="37B7A361"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6F731C6F" w14:textId="280AE8B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58E851A">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49561AF"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6AAB903" w14:textId="77777777" w:rsidR="0022775B" w:rsidRDefault="0022775B" w:rsidP="00491E29">
            <w:pPr>
              <w:pStyle w:val="NoSpacing"/>
              <w:ind w:firstLine="0"/>
              <w:jc w:val="left"/>
              <w:rPr>
                <w:b w:val="0"/>
              </w:rPr>
            </w:pPr>
            <w:r w:rsidRPr="004D1AF1">
              <w:rPr>
                <w:b w:val="0"/>
              </w:rPr>
              <w:t>Usability</w:t>
            </w:r>
            <w:r w:rsidR="004D1AF1">
              <w:rPr>
                <w:b w:val="0"/>
              </w:rPr>
              <w:t>:</w:t>
            </w:r>
          </w:p>
          <w:p w14:paraId="5D4BDCF5" w14:textId="7C05AEAD" w:rsidR="004D1AF1" w:rsidRPr="004D1AF1" w:rsidRDefault="004D1AF1" w:rsidP="00491E29">
            <w:pPr>
              <w:pStyle w:val="NoSpacing"/>
              <w:ind w:firstLine="0"/>
              <w:jc w:val="left"/>
            </w:pPr>
            <w:r>
              <w:t xml:space="preserve">      </w:t>
            </w:r>
            <w:r w:rsidRPr="004D1AF1">
              <w:t>Recoverability</w:t>
            </w:r>
          </w:p>
        </w:tc>
        <w:tc>
          <w:tcPr>
            <w:tcW w:w="6095" w:type="dxa"/>
            <w:vAlign w:val="center"/>
          </w:tcPr>
          <w:p w14:paraId="42688F33" w14:textId="4F353B8C" w:rsidR="0022775B" w:rsidRDefault="004D1AF1" w:rsidP="00977DB1">
            <w:pPr>
              <w:cnfStyle w:val="000000010000" w:firstRow="0" w:lastRow="0" w:firstColumn="0" w:lastColumn="0" w:oddVBand="0" w:evenVBand="0" w:oddHBand="0" w:evenHBand="1" w:firstRowFirstColumn="0" w:firstRowLastColumn="0" w:lastRowFirstColumn="0" w:lastRowLastColumn="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14:paraId="404A7C75" w14:textId="32C0D1E1" w:rsidR="0022775B"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2A40627B">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4D1AF1" w14:paraId="3658FA11" w14:textId="77777777" w:rsidTr="00EE129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7E4DCC9" w14:textId="77777777" w:rsidR="004D1AF1" w:rsidRDefault="004D1AF1" w:rsidP="00491E29">
            <w:pPr>
              <w:pStyle w:val="NoSpacing"/>
              <w:ind w:firstLine="0"/>
              <w:jc w:val="left"/>
              <w:rPr>
                <w:b w:val="0"/>
              </w:rPr>
            </w:pPr>
            <w:r w:rsidRPr="004D1AF1">
              <w:rPr>
                <w:b w:val="0"/>
              </w:rPr>
              <w:t>Usability</w:t>
            </w:r>
            <w:r>
              <w:rPr>
                <w:b w:val="0"/>
              </w:rPr>
              <w:t>:</w:t>
            </w:r>
          </w:p>
          <w:p w14:paraId="584C1713" w14:textId="010B2D2B" w:rsidR="004D1AF1" w:rsidRPr="004D1AF1" w:rsidRDefault="004D1AF1" w:rsidP="00491E29">
            <w:pPr>
              <w:pStyle w:val="NoSpacing"/>
              <w:ind w:firstLine="0"/>
              <w:jc w:val="left"/>
            </w:pPr>
            <w:r>
              <w:t xml:space="preserve">      </w:t>
            </w:r>
            <w:r w:rsidRPr="004D1AF1">
              <w:t>Learnability</w:t>
            </w:r>
          </w:p>
        </w:tc>
        <w:tc>
          <w:tcPr>
            <w:tcW w:w="6095" w:type="dxa"/>
            <w:vAlign w:val="center"/>
          </w:tcPr>
          <w:p w14:paraId="7A1E25B7" w14:textId="0A3157E2" w:rsidR="004D1AF1" w:rsidRPr="00712D2F" w:rsidRDefault="004D1AF1" w:rsidP="00977DB1">
            <w:pPr>
              <w:cnfStyle w:val="000000100000" w:firstRow="0" w:lastRow="0" w:firstColumn="0" w:lastColumn="0" w:oddVBand="0" w:evenVBand="0" w:oddHBand="1" w:evenHBand="0" w:firstRowFirstColumn="0" w:firstRowLastColumn="0" w:lastRowFirstColumn="0" w:lastRowLastColumn="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14:paraId="7199DA4F" w14:textId="0E4DEE1C" w:rsidR="004D1AF1" w:rsidRPr="004D1AF1" w:rsidRDefault="004D1AF1"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rPr>
                <w:noProof/>
                <w:lang w:eastAsia="ko-KR"/>
              </w:rPr>
            </w:pPr>
            <w:r>
              <w:rPr>
                <w:noProof/>
                <w:lang w:val="fr-FR" w:eastAsia="ko-KR"/>
              </w:rPr>
              <w:drawing>
                <wp:inline distT="0" distB="0" distL="0" distR="0" wp14:editId="5EB4661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4D1AF1" w14:paraId="2A29FEF3"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A15224F" w14:textId="77777777" w:rsidR="004D1AF1" w:rsidRDefault="004D1AF1" w:rsidP="00491E29">
            <w:pPr>
              <w:pStyle w:val="NoSpacing"/>
              <w:ind w:firstLine="0"/>
              <w:jc w:val="left"/>
              <w:rPr>
                <w:b w:val="0"/>
              </w:rPr>
            </w:pPr>
            <w:r w:rsidRPr="004D1AF1">
              <w:rPr>
                <w:b w:val="0"/>
              </w:rPr>
              <w:t>Usability</w:t>
            </w:r>
            <w:r>
              <w:rPr>
                <w:b w:val="0"/>
              </w:rPr>
              <w:t>:</w:t>
            </w:r>
          </w:p>
          <w:p w14:paraId="6CDF416D" w14:textId="24D089F0" w:rsidR="004D1AF1" w:rsidRPr="004D1AF1" w:rsidRDefault="004D1AF1" w:rsidP="00491E29">
            <w:pPr>
              <w:pStyle w:val="NoSpacing"/>
              <w:ind w:firstLine="0"/>
              <w:jc w:val="left"/>
            </w:pPr>
            <w:r>
              <w:t xml:space="preserve">      </w:t>
            </w:r>
            <w:r w:rsidRPr="004D1AF1">
              <w:t>Consistency</w:t>
            </w:r>
          </w:p>
        </w:tc>
        <w:tc>
          <w:tcPr>
            <w:tcW w:w="6095" w:type="dxa"/>
            <w:vAlign w:val="center"/>
          </w:tcPr>
          <w:p w14:paraId="4BDDEEC1" w14:textId="7DE99359" w:rsidR="004D1AF1" w:rsidRPr="00712D2F" w:rsidRDefault="004D1AF1" w:rsidP="00977DB1">
            <w:pPr>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1C1D4698" w14:textId="49BC4F00" w:rsidR="004D1AF1" w:rsidRPr="004D1AF1"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rPr>
                <w:noProof/>
                <w:lang w:eastAsia="ko-KR"/>
              </w:rPr>
            </w:pPr>
            <w:r>
              <w:rPr>
                <w:noProof/>
                <w:lang w:val="fr-FR" w:eastAsia="ko-KR"/>
              </w:rPr>
              <w:drawing>
                <wp:inline distT="0" distB="0" distL="0" distR="0" wp14:editId="582F8F03">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46603308" w14:textId="77777777" w:rsidR="0022775B" w:rsidRDefault="0022775B" w:rsidP="004E5FBB">
      <w:pPr>
        <w:pStyle w:val="ListParagraph"/>
        <w:ind w:left="1800"/>
        <w:outlineLvl w:val="1"/>
        <w:rPr>
          <w:color w:val="365F91"/>
          <w:sz w:val="28"/>
          <w:szCs w:val="28"/>
        </w:rPr>
      </w:pPr>
    </w:p>
    <w:p w14:paraId="739286EE" w14:textId="77777777" w:rsidR="0022775B" w:rsidRDefault="0022775B" w:rsidP="004E5FBB">
      <w:pPr>
        <w:pStyle w:val="ListParagraph"/>
        <w:ind w:left="1800"/>
        <w:outlineLvl w:val="1"/>
        <w:rPr>
          <w:color w:val="365F91"/>
          <w:sz w:val="28"/>
          <w:szCs w:val="28"/>
        </w:rPr>
      </w:pPr>
    </w:p>
    <w:p w14:paraId="4A1C7577" w14:textId="77777777" w:rsidR="003D5749" w:rsidRPr="00D91263" w:rsidRDefault="003D5749" w:rsidP="005E29BD">
      <w:pPr>
        <w:pStyle w:val="NoSpacing"/>
      </w:pPr>
    </w:p>
    <w:p w14:paraId="40D345B9"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0426AED7" w14:textId="77777777"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lastRenderedPageBreak/>
        <w:t>Usability analysis &amp; design</w:t>
      </w:r>
      <w:bookmarkEnd w:id="38"/>
    </w:p>
    <w:p w14:paraId="5B0E1F68" w14:textId="77777777" w:rsidR="00B266DD" w:rsidRPr="00D91263" w:rsidRDefault="00B266DD" w:rsidP="00856C2C">
      <w:pPr>
        <w:pStyle w:val="NoSpacing"/>
      </w:pPr>
    </w:p>
    <w:p w14:paraId="47D7C68D" w14:textId="77777777"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14:paraId="3BE8ED09"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71DA35A1" w14:textId="77777777" w:rsidR="003033D1" w:rsidRPr="00D91263" w:rsidRDefault="003033D1" w:rsidP="003033D1">
      <w:pPr>
        <w:pStyle w:val="NoSpacing"/>
      </w:pPr>
    </w:p>
    <w:p w14:paraId="5B4846A4" w14:textId="2CBC2C59"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14:paraId="7ECAE3A8" w14:textId="77777777" w:rsidR="003033D1" w:rsidRPr="00D91263" w:rsidRDefault="003033D1" w:rsidP="003033D1">
      <w:pPr>
        <w:pStyle w:val="NoSpacing"/>
      </w:pPr>
    </w:p>
    <w:p w14:paraId="488C9B51"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552F52DC" w14:textId="77777777" w:rsidR="00000707" w:rsidRPr="00D91263" w:rsidRDefault="00000707" w:rsidP="00296AD3">
      <w:pPr>
        <w:pStyle w:val="ListParagraph"/>
        <w:ind w:left="1440"/>
        <w:outlineLvl w:val="1"/>
        <w:rPr>
          <w:color w:val="365F91"/>
          <w:sz w:val="28"/>
          <w:szCs w:val="28"/>
        </w:rPr>
      </w:pPr>
    </w:p>
    <w:p w14:paraId="138A92FF" w14:textId="77777777" w:rsidR="00000707" w:rsidRPr="00D91263" w:rsidRDefault="003033D1" w:rsidP="00296AD3">
      <w:pPr>
        <w:pStyle w:val="ListParagraph"/>
        <w:ind w:left="1440"/>
        <w:outlineLvl w:val="1"/>
        <w:rPr>
          <w:color w:val="365F91"/>
          <w:sz w:val="28"/>
          <w:szCs w:val="28"/>
        </w:rPr>
      </w:pPr>
      <w:r w:rsidRPr="00D91263">
        <w:rPr>
          <w:noProof/>
          <w:lang w:val="fr-FR" w:eastAsia="ko-KR"/>
        </w:rPr>
        <w:drawing>
          <wp:anchor distT="0" distB="0" distL="114300" distR="114300" simplePos="0" relativeHeight="251696128" behindDoc="0" locked="0" layoutInCell="1" allowOverlap="1" wp14:editId="19D22EA8">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463608A5" w14:textId="77777777" w:rsidR="003033D1" w:rsidRPr="00D91263" w:rsidRDefault="003033D1">
      <w:pPr>
        <w:spacing w:after="0" w:line="240" w:lineRule="auto"/>
        <w:rPr>
          <w:rStyle w:val="BookTitle"/>
          <w:color w:val="4F81BD" w:themeColor="accent1"/>
        </w:rPr>
      </w:pPr>
      <w:r w:rsidRPr="00D91263">
        <w:rPr>
          <w:rStyle w:val="BookTitle"/>
          <w:color w:val="4F81BD" w:themeColor="accent1"/>
        </w:rPr>
        <w:br w:type="page"/>
      </w:r>
    </w:p>
    <w:p w14:paraId="21F66AC6" w14:textId="77777777" w:rsidR="003033D1" w:rsidRPr="00D91263" w:rsidRDefault="007A3B22" w:rsidP="00052545">
      <w:pPr>
        <w:pStyle w:val="ListParagraph"/>
        <w:numPr>
          <w:ilvl w:val="2"/>
          <w:numId w:val="12"/>
        </w:numPr>
        <w:outlineLvl w:val="1"/>
        <w:rPr>
          <w:rStyle w:val="BookTitle"/>
          <w:color w:val="4F81BD" w:themeColor="accent1"/>
        </w:rPr>
      </w:pPr>
      <w:r w:rsidRPr="00D91263">
        <w:rPr>
          <w:noProof/>
          <w:lang w:val="fr-FR" w:eastAsia="ko-KR"/>
        </w:rPr>
        <w:lastRenderedPageBreak/>
        <w:drawing>
          <wp:anchor distT="0" distB="0" distL="114300" distR="114300" simplePos="0" relativeHeight="251697152" behindDoc="0" locked="0" layoutInCell="1" allowOverlap="1" wp14:editId="2F54B41B">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547D04">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201B4A83" w14:textId="77777777" w:rsidR="00CC0D27" w:rsidRPr="007A3B22" w:rsidRDefault="00CC0D27" w:rsidP="007A3B22">
                  <w:pPr>
                    <w:pStyle w:val="Caption"/>
                    <w:jc w:val="center"/>
                    <w:rPr>
                      <w:noProof/>
                      <w:color w:val="808080" w:themeColor="text1" w:themeTint="80"/>
                    </w:rPr>
                  </w:pPr>
                  <w:bookmarkStart w:id="40" w:name="_Toc243294733"/>
                  <w:r w:rsidRPr="007A3B22">
                    <w:rPr>
                      <w:color w:val="808080" w:themeColor="text1" w:themeTint="80"/>
                    </w:rPr>
                    <w:t xml:space="preserve">Figure </w:t>
                  </w:r>
                  <w:r w:rsidRPr="007A3B22">
                    <w:rPr>
                      <w:color w:val="808080" w:themeColor="text1" w:themeTint="80"/>
                    </w:rPr>
                    <w:fldChar w:fldCharType="begin"/>
                  </w:r>
                  <w:r w:rsidRPr="007A3B22">
                    <w:rPr>
                      <w:color w:val="808080" w:themeColor="text1" w:themeTint="80"/>
                    </w:rPr>
                    <w:instrText xml:space="preserve"> SEQ Figure \* ARABIC </w:instrText>
                  </w:r>
                  <w:r w:rsidRPr="007A3B22">
                    <w:rPr>
                      <w:color w:val="808080" w:themeColor="text1" w:themeTint="80"/>
                    </w:rPr>
                    <w:fldChar w:fldCharType="separate"/>
                  </w:r>
                  <w:r>
                    <w:rPr>
                      <w:noProof/>
                      <w:color w:val="808080" w:themeColor="text1" w:themeTint="80"/>
                    </w:rPr>
                    <w:t>8</w:t>
                  </w:r>
                  <w:r w:rsidRPr="007A3B22">
                    <w:rPr>
                      <w:color w:val="808080" w:themeColor="text1" w:themeTint="80"/>
                    </w:rPr>
                    <w:fldChar w:fldCharType="end"/>
                  </w:r>
                  <w:r w:rsidRPr="007A3B22">
                    <w:rPr>
                      <w:color w:val="808080"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14:paraId="056AF6B0" w14:textId="77777777" w:rsidR="003033D1" w:rsidRPr="00D91263" w:rsidRDefault="003033D1" w:rsidP="003033D1">
      <w:pPr>
        <w:pStyle w:val="NoSpacing"/>
      </w:pPr>
    </w:p>
    <w:p w14:paraId="73867FB9" w14:textId="77777777" w:rsidR="007A3B22" w:rsidRPr="00D91263" w:rsidRDefault="007A3B22" w:rsidP="003033D1">
      <w:pPr>
        <w:pStyle w:val="NoSpacing"/>
      </w:pPr>
    </w:p>
    <w:p w14:paraId="09DEC87B" w14:textId="77777777"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42BDDC4B" w14:textId="77777777" w:rsidR="00BE4FF6" w:rsidRPr="00D91263" w:rsidRDefault="00BE4FF6" w:rsidP="00AB1ABE">
      <w:pPr>
        <w:pStyle w:val="NoSpacing"/>
        <w:ind w:firstLine="0"/>
      </w:pPr>
    </w:p>
    <w:p w14:paraId="08B8F946" w14:textId="77777777"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14:paraId="3B3FA59B" w14:textId="77777777" w:rsidR="00BE4FF6" w:rsidRPr="00D91263" w:rsidRDefault="00BE4FF6" w:rsidP="00AB1ABE">
      <w:pPr>
        <w:pStyle w:val="NoSpacing"/>
        <w:ind w:firstLine="0"/>
      </w:pPr>
    </w:p>
    <w:p w14:paraId="13C10779" w14:textId="77777777"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6F487077" w14:textId="77777777" w:rsidR="00000707" w:rsidRPr="00D91263" w:rsidRDefault="00000707" w:rsidP="00296AD3">
      <w:pPr>
        <w:pStyle w:val="ListParagraph"/>
        <w:ind w:left="1440"/>
        <w:outlineLvl w:val="1"/>
        <w:rPr>
          <w:color w:val="365F91"/>
          <w:sz w:val="28"/>
          <w:szCs w:val="28"/>
        </w:rPr>
      </w:pPr>
    </w:p>
    <w:p w14:paraId="490F7852" w14:textId="77777777" w:rsidR="00000707" w:rsidRPr="00D91263" w:rsidRDefault="00000707" w:rsidP="00296AD3">
      <w:pPr>
        <w:pStyle w:val="ListParagraph"/>
        <w:ind w:left="1440"/>
        <w:outlineLvl w:val="1"/>
        <w:rPr>
          <w:color w:val="365F91"/>
          <w:sz w:val="28"/>
          <w:szCs w:val="28"/>
        </w:rPr>
      </w:pPr>
    </w:p>
    <w:p w14:paraId="7187BBA0" w14:textId="77777777" w:rsidR="00000707" w:rsidRPr="00D91263" w:rsidRDefault="00000707" w:rsidP="00296AD3">
      <w:pPr>
        <w:pStyle w:val="ListParagraph"/>
        <w:ind w:left="1440"/>
        <w:outlineLvl w:val="1"/>
        <w:rPr>
          <w:color w:val="365F91"/>
          <w:sz w:val="28"/>
          <w:szCs w:val="28"/>
        </w:rPr>
      </w:pPr>
    </w:p>
    <w:p w14:paraId="7F35E128" w14:textId="77777777" w:rsidR="00000707" w:rsidRPr="00D91263" w:rsidRDefault="00000707" w:rsidP="00296AD3">
      <w:pPr>
        <w:pStyle w:val="ListParagraph"/>
        <w:ind w:left="1440"/>
        <w:outlineLvl w:val="1"/>
        <w:rPr>
          <w:color w:val="365F91"/>
          <w:sz w:val="28"/>
          <w:szCs w:val="28"/>
        </w:rPr>
      </w:pPr>
    </w:p>
    <w:p w14:paraId="510BBB49" w14:textId="77777777" w:rsidR="00000707" w:rsidRPr="00D91263" w:rsidRDefault="00000707" w:rsidP="00296AD3">
      <w:pPr>
        <w:pStyle w:val="ListParagraph"/>
        <w:ind w:left="1440"/>
        <w:outlineLvl w:val="1"/>
        <w:rPr>
          <w:color w:val="365F91"/>
          <w:sz w:val="28"/>
          <w:szCs w:val="28"/>
        </w:rPr>
      </w:pPr>
    </w:p>
    <w:p w14:paraId="4A1CADD2" w14:textId="77777777" w:rsidR="00000707" w:rsidRPr="00D91263" w:rsidRDefault="00000707" w:rsidP="00A9194E">
      <w:pPr>
        <w:pStyle w:val="ListParagraph"/>
        <w:ind w:left="1440"/>
        <w:rPr>
          <w:color w:val="365F91"/>
          <w:sz w:val="28"/>
          <w:szCs w:val="28"/>
        </w:rPr>
      </w:pPr>
    </w:p>
    <w:p w14:paraId="49452402" w14:textId="77777777" w:rsidR="00296AD3" w:rsidRPr="00D91263" w:rsidRDefault="00296AD3" w:rsidP="00296AD3">
      <w:pPr>
        <w:pStyle w:val="ListParagraph"/>
        <w:ind w:left="1440"/>
        <w:outlineLvl w:val="1"/>
        <w:rPr>
          <w:color w:val="365F91"/>
          <w:sz w:val="28"/>
          <w:szCs w:val="28"/>
        </w:rPr>
      </w:pPr>
    </w:p>
    <w:p w14:paraId="7C834EF1" w14:textId="77777777" w:rsidR="00000707" w:rsidRPr="00D91263" w:rsidRDefault="000C7872"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2: System Information</w:t>
      </w:r>
    </w:p>
    <w:p w14:paraId="54787B2C" w14:textId="77777777" w:rsidR="007E7D37" w:rsidRPr="00D91263" w:rsidRDefault="007E7D37" w:rsidP="007E7D37">
      <w:pPr>
        <w:pStyle w:val="NoSpacing"/>
        <w:rPr>
          <w:rStyle w:val="BookTitle"/>
          <w:color w:val="4F81BD" w:themeColor="accent1"/>
        </w:rPr>
      </w:pPr>
    </w:p>
    <w:p w14:paraId="2D1A17FC"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5F8E37D0">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547D04">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554FE3C4" w14:textId="77777777" w:rsidR="00CC0D27" w:rsidRPr="003B39A0" w:rsidRDefault="00CC0D27" w:rsidP="003B39A0">
                  <w:pPr>
                    <w:pStyle w:val="Caption"/>
                    <w:jc w:val="center"/>
                    <w:rPr>
                      <w:noProof/>
                      <w:color w:val="808080" w:themeColor="text1" w:themeTint="80"/>
                    </w:rPr>
                  </w:pPr>
                  <w:bookmarkStart w:id="41" w:name="_Toc243294734"/>
                  <w:r w:rsidRPr="003B39A0">
                    <w:rPr>
                      <w:color w:val="808080" w:themeColor="text1" w:themeTint="80"/>
                    </w:rPr>
                    <w:t xml:space="preserve">Figure </w:t>
                  </w:r>
                  <w:r w:rsidRPr="003B39A0">
                    <w:rPr>
                      <w:color w:val="808080" w:themeColor="text1" w:themeTint="80"/>
                    </w:rPr>
                    <w:fldChar w:fldCharType="begin"/>
                  </w:r>
                  <w:r w:rsidRPr="003B39A0">
                    <w:rPr>
                      <w:color w:val="808080" w:themeColor="text1" w:themeTint="80"/>
                    </w:rPr>
                    <w:instrText xml:space="preserve"> SEQ Figure \* ARABIC </w:instrText>
                  </w:r>
                  <w:r w:rsidRPr="003B39A0">
                    <w:rPr>
                      <w:color w:val="808080" w:themeColor="text1" w:themeTint="80"/>
                    </w:rPr>
                    <w:fldChar w:fldCharType="separate"/>
                  </w:r>
                  <w:r>
                    <w:rPr>
                      <w:noProof/>
                      <w:color w:val="808080" w:themeColor="text1" w:themeTint="80"/>
                    </w:rPr>
                    <w:t>9</w:t>
                  </w:r>
                  <w:r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41"/>
                </w:p>
              </w:txbxContent>
            </v:textbox>
            <w10:wrap type="topAndBottom"/>
          </v:shape>
        </w:pict>
      </w:r>
    </w:p>
    <w:p w14:paraId="5D16DF95" w14:textId="77777777" w:rsidR="00627559" w:rsidRPr="00D91263" w:rsidRDefault="00627559" w:rsidP="00627559">
      <w:pPr>
        <w:pStyle w:val="NoSpacing"/>
      </w:pPr>
    </w:p>
    <w:p w14:paraId="518C4A71" w14:textId="77777777" w:rsidR="00627559" w:rsidRPr="00D91263" w:rsidRDefault="00627559" w:rsidP="00627559">
      <w:pPr>
        <w:pStyle w:val="NoSpacing"/>
      </w:pPr>
    </w:p>
    <w:p w14:paraId="0E10BFCC" w14:textId="77777777"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339ABA6B" w14:textId="77777777" w:rsidR="00AB1ABE" w:rsidRPr="00D91263" w:rsidRDefault="00AB1ABE" w:rsidP="00AB1ABE">
      <w:pPr>
        <w:pStyle w:val="NoSpacing"/>
        <w:rPr>
          <w:b/>
          <w:color w:val="FF0000"/>
          <w:sz w:val="28"/>
        </w:rPr>
      </w:pPr>
    </w:p>
    <w:p w14:paraId="51EE7562" w14:textId="77777777"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14:paraId="441A1AA0" w14:textId="77777777" w:rsidR="0086023D" w:rsidRPr="00D91263" w:rsidRDefault="0086023D" w:rsidP="00AB1ABE">
      <w:pPr>
        <w:pStyle w:val="NoSpacing"/>
        <w:rPr>
          <w:b/>
          <w:color w:val="FF0000"/>
          <w:sz w:val="28"/>
        </w:rPr>
      </w:pPr>
    </w:p>
    <w:p w14:paraId="387C46CA" w14:textId="77777777"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14:paraId="12B484FC" w14:textId="77777777" w:rsidR="0086023D" w:rsidRPr="00D91263" w:rsidRDefault="0086023D" w:rsidP="00AB1ABE">
      <w:pPr>
        <w:pStyle w:val="NoSpacing"/>
        <w:rPr>
          <w:b/>
          <w:color w:val="FF0000"/>
          <w:sz w:val="28"/>
        </w:rPr>
      </w:pPr>
    </w:p>
    <w:p w14:paraId="325E639B" w14:textId="77777777"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6A2003A7" w14:textId="77777777" w:rsidR="00E60885" w:rsidRPr="00D91263" w:rsidRDefault="00E60885"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3: Logs</w:t>
      </w:r>
    </w:p>
    <w:p w14:paraId="69390F68" w14:textId="77777777" w:rsidR="00E60885" w:rsidRPr="00D91263" w:rsidRDefault="00707556" w:rsidP="00E60885">
      <w:pPr>
        <w:pStyle w:val="NoSpacing"/>
        <w:rPr>
          <w:rStyle w:val="BookTitle"/>
          <w:color w:val="4F81BD" w:themeColor="accent1"/>
        </w:rPr>
      </w:pPr>
      <w:r w:rsidRPr="00D91263">
        <w:rPr>
          <w:noProof/>
          <w:lang w:val="fr-FR" w:eastAsia="ko-KR"/>
        </w:rPr>
        <w:drawing>
          <wp:anchor distT="0" distB="0" distL="114300" distR="114300" simplePos="0" relativeHeight="251709440" behindDoc="0" locked="0" layoutInCell="1" allowOverlap="1" wp14:editId="6E0015C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547D04">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13EBA7FC" w14:textId="77777777" w:rsidR="00CC0D27" w:rsidRPr="00707556" w:rsidRDefault="00CC0D27" w:rsidP="00707556">
                  <w:pPr>
                    <w:pStyle w:val="Caption"/>
                    <w:jc w:val="center"/>
                    <w:rPr>
                      <w:noProof/>
                      <w:color w:val="808080" w:themeColor="text1" w:themeTint="80"/>
                    </w:rPr>
                  </w:pPr>
                  <w:bookmarkStart w:id="42" w:name="_Toc243294735"/>
                  <w:r w:rsidRPr="00707556">
                    <w:rPr>
                      <w:color w:val="808080" w:themeColor="text1" w:themeTint="80"/>
                    </w:rPr>
                    <w:t xml:space="preserve">Figure </w:t>
                  </w:r>
                  <w:r w:rsidRPr="00707556">
                    <w:rPr>
                      <w:color w:val="808080" w:themeColor="text1" w:themeTint="80"/>
                    </w:rPr>
                    <w:fldChar w:fldCharType="begin"/>
                  </w:r>
                  <w:r w:rsidRPr="00707556">
                    <w:rPr>
                      <w:color w:val="808080" w:themeColor="text1" w:themeTint="80"/>
                    </w:rPr>
                    <w:instrText xml:space="preserve"> SEQ Figure \* ARABIC </w:instrText>
                  </w:r>
                  <w:r w:rsidRPr="00707556">
                    <w:rPr>
                      <w:color w:val="808080" w:themeColor="text1" w:themeTint="80"/>
                    </w:rPr>
                    <w:fldChar w:fldCharType="separate"/>
                  </w:r>
                  <w:r>
                    <w:rPr>
                      <w:noProof/>
                      <w:color w:val="808080" w:themeColor="text1" w:themeTint="80"/>
                    </w:rPr>
                    <w:t>10</w:t>
                  </w:r>
                  <w:r w:rsidRPr="00707556">
                    <w:rPr>
                      <w:color w:val="808080" w:themeColor="text1" w:themeTint="80"/>
                    </w:rPr>
                    <w:fldChar w:fldCharType="end"/>
                  </w:r>
                  <w:r w:rsidRPr="00707556">
                    <w:rPr>
                      <w:color w:val="808080" w:themeColor="text1" w:themeTint="80"/>
                    </w:rPr>
                    <w:t>: Logs window prototype</w:t>
                  </w:r>
                  <w:bookmarkEnd w:id="42"/>
                </w:p>
              </w:txbxContent>
            </v:textbox>
            <w10:wrap type="topAndBottom"/>
          </v:shape>
        </w:pict>
      </w:r>
    </w:p>
    <w:p w14:paraId="4D10FEA5" w14:textId="77777777" w:rsidR="00627559" w:rsidRPr="00D91263" w:rsidRDefault="00627559">
      <w:pPr>
        <w:spacing w:after="0" w:line="240" w:lineRule="auto"/>
        <w:rPr>
          <w:color w:val="365F91"/>
          <w:sz w:val="28"/>
          <w:szCs w:val="28"/>
        </w:rPr>
      </w:pPr>
    </w:p>
    <w:p w14:paraId="2005CF11" w14:textId="77777777" w:rsidR="00AB1ABE" w:rsidRPr="00D91263" w:rsidRDefault="00AB1ABE" w:rsidP="00AB1ABE">
      <w:pPr>
        <w:pStyle w:val="NoSpacing"/>
        <w:ind w:firstLine="0"/>
        <w:rPr>
          <w:b/>
          <w:color w:val="FF0000"/>
          <w:sz w:val="28"/>
        </w:rPr>
      </w:pPr>
    </w:p>
    <w:p w14:paraId="19E591D3" w14:textId="77777777" w:rsidR="00AB1ABE" w:rsidRPr="00D91263" w:rsidRDefault="00AB1ABE" w:rsidP="00AB1ABE">
      <w:pPr>
        <w:pStyle w:val="NoSpacing"/>
        <w:ind w:firstLine="0"/>
      </w:pPr>
      <w:r w:rsidRPr="00D91263">
        <w:rPr>
          <w:b/>
          <w:color w:val="FF0000"/>
          <w:sz w:val="28"/>
        </w:rPr>
        <w:t>1</w:t>
      </w:r>
      <w:r w:rsidRPr="00D91263">
        <w:t xml:space="preserve">In this panel we display every log information produced by FDIR, by specifying date, time, id of message, concerned component, monitored value or action, and type of issue or type of action. If we don’t apply any filter on </w:t>
      </w:r>
      <w:proofErr w:type="gramStart"/>
      <w:r w:rsidRPr="00D91263">
        <w:t>its</w:t>
      </w:r>
      <w:proofErr w:type="gramEnd"/>
      <w:r w:rsidRPr="00D91263">
        <w:t>, that mean every information is accessible on this tab. We wanted to use a log system for this purpose, because this kind of tool is powerful and adapted to professional applications.</w:t>
      </w:r>
    </w:p>
    <w:p w14:paraId="17180C8B" w14:textId="77777777" w:rsidR="00AB1ABE" w:rsidRPr="00D91263" w:rsidRDefault="00AB1ABE" w:rsidP="00AB1ABE">
      <w:pPr>
        <w:pStyle w:val="NoSpacing"/>
        <w:ind w:firstLine="0"/>
        <w:rPr>
          <w:b/>
          <w:color w:val="FF0000"/>
          <w:sz w:val="28"/>
        </w:rPr>
      </w:pPr>
    </w:p>
    <w:p w14:paraId="10A5EF84" w14:textId="77777777"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14:paraId="48E24536" w14:textId="77777777" w:rsidR="00AB1ABE" w:rsidRPr="00D91263" w:rsidRDefault="00AB1ABE" w:rsidP="00AB1ABE">
      <w:pPr>
        <w:pStyle w:val="NoSpacing"/>
        <w:ind w:firstLine="0"/>
        <w:rPr>
          <w:b/>
          <w:color w:val="FF0000"/>
          <w:sz w:val="28"/>
        </w:rPr>
      </w:pPr>
    </w:p>
    <w:p w14:paraId="2B86138B" w14:textId="77777777"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51A876B0" w14:textId="77777777" w:rsidR="00000707" w:rsidRPr="00D91263" w:rsidRDefault="00000707">
      <w:pPr>
        <w:spacing w:after="0" w:line="240" w:lineRule="auto"/>
        <w:rPr>
          <w:color w:val="365F91"/>
          <w:sz w:val="28"/>
          <w:szCs w:val="28"/>
        </w:rPr>
      </w:pPr>
      <w:r w:rsidRPr="00D91263">
        <w:rPr>
          <w:color w:val="365F91"/>
          <w:sz w:val="28"/>
          <w:szCs w:val="28"/>
        </w:rPr>
        <w:br w:type="page"/>
      </w:r>
    </w:p>
    <w:p w14:paraId="46DE2ACF" w14:textId="77777777" w:rsidR="00EE2184" w:rsidRPr="00D91263" w:rsidRDefault="00EE2184"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 xml:space="preserve">Screen 3: </w:t>
      </w:r>
      <w:r w:rsidRPr="00D91263">
        <w:rPr>
          <w:b/>
          <w:bCs/>
          <w:smallCaps/>
          <w:color w:val="4F81BD" w:themeColor="accent1"/>
          <w:spacing w:val="5"/>
        </w:rPr>
        <w:t>Backups management pop-up</w:t>
      </w:r>
    </w:p>
    <w:p w14:paraId="541D1E1D" w14:textId="77777777" w:rsidR="00D32036" w:rsidRPr="00D91263" w:rsidRDefault="00D32036">
      <w:pPr>
        <w:spacing w:after="0" w:line="240" w:lineRule="auto"/>
        <w:rPr>
          <w:color w:val="365F91"/>
          <w:sz w:val="28"/>
          <w:szCs w:val="28"/>
        </w:rPr>
      </w:pPr>
    </w:p>
    <w:p w14:paraId="7C193358" w14:textId="77777777" w:rsidR="001E5115" w:rsidRPr="00D91263" w:rsidRDefault="001E5115" w:rsidP="001E5115">
      <w:pPr>
        <w:spacing w:after="0" w:line="240" w:lineRule="auto"/>
      </w:pPr>
    </w:p>
    <w:p w14:paraId="6DD3BDFD" w14:textId="77777777" w:rsidR="001E5115" w:rsidRPr="00D91263" w:rsidRDefault="001E5115" w:rsidP="001E5115">
      <w:pPr>
        <w:spacing w:after="0" w:line="240" w:lineRule="auto"/>
      </w:pPr>
    </w:p>
    <w:p w14:paraId="6F2C78E3"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144F7C3C">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8267E8C" w14:textId="77777777" w:rsidR="00EE2184" w:rsidRPr="00D91263" w:rsidRDefault="00EE2184" w:rsidP="00EE2184">
      <w:pPr>
        <w:pStyle w:val="NoSpacing"/>
      </w:pPr>
    </w:p>
    <w:p w14:paraId="17D191DC" w14:textId="77777777" w:rsidR="00EE2184" w:rsidRPr="00D91263" w:rsidRDefault="00EE2184" w:rsidP="00EE2184">
      <w:pPr>
        <w:pStyle w:val="NoSpacing"/>
      </w:pPr>
    </w:p>
    <w:p w14:paraId="5DD565F5" w14:textId="77777777" w:rsidR="00EE2184" w:rsidRPr="00D91263" w:rsidRDefault="00EE2184" w:rsidP="00EE2184">
      <w:pPr>
        <w:pStyle w:val="NoSpacing"/>
      </w:pPr>
    </w:p>
    <w:p w14:paraId="5EB55B51"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6E7D212B" w14:textId="77777777" w:rsidR="001E5115" w:rsidRPr="00D91263" w:rsidRDefault="001E5115" w:rsidP="001E5115">
      <w:pPr>
        <w:spacing w:after="0" w:line="240" w:lineRule="auto"/>
      </w:pPr>
    </w:p>
    <w:p w14:paraId="516E5A4B" w14:textId="77777777" w:rsidR="00EE2184" w:rsidRPr="00D91263" w:rsidRDefault="00EE2184" w:rsidP="001E5115"/>
    <w:p w14:paraId="118AC9D6" w14:textId="77777777" w:rsidR="00EE2184" w:rsidRPr="00D91263" w:rsidRDefault="00EE2184" w:rsidP="001E5115"/>
    <w:p w14:paraId="146DE160" w14:textId="77777777" w:rsidR="00EE2184" w:rsidRPr="00D91263" w:rsidRDefault="00EE2184" w:rsidP="001E5115"/>
    <w:p w14:paraId="566BD00E" w14:textId="77777777" w:rsidR="00EE2184" w:rsidRPr="00D91263" w:rsidRDefault="00547D04" w:rsidP="001E5115">
      <w:r>
        <w:pict>
          <v:shape id="_x0000_s1044" type="#_x0000_t202" style="position:absolute;margin-left:296.6pt;margin-top:2.8pt;width:204.25pt;height:21pt;z-index:251713536" stroked="f">
            <v:textbox style="mso-fit-shape-to-text:t" inset="0,0,0,0">
              <w:txbxContent>
                <w:p w14:paraId="353AE55D" w14:textId="77777777" w:rsidR="00CC0D27" w:rsidRPr="00EE2184" w:rsidRDefault="00CC0D27" w:rsidP="00EE2184">
                  <w:pPr>
                    <w:pStyle w:val="Caption"/>
                    <w:rPr>
                      <w:noProof/>
                      <w:color w:val="808080" w:themeColor="text1" w:themeTint="80"/>
                      <w:sz w:val="28"/>
                      <w:szCs w:val="28"/>
                    </w:rPr>
                  </w:pPr>
                  <w:bookmarkStart w:id="43" w:name="_Toc243294736"/>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Pr>
                      <w:noProof/>
                      <w:color w:val="808080" w:themeColor="text1" w:themeTint="80"/>
                    </w:rPr>
                    <w:t>11</w:t>
                  </w:r>
                  <w:r w:rsidRPr="00EE2184">
                    <w:rPr>
                      <w:color w:val="808080" w:themeColor="text1" w:themeTint="80"/>
                    </w:rPr>
                    <w:fldChar w:fldCharType="end"/>
                  </w:r>
                  <w:r w:rsidRPr="00EE2184">
                    <w:rPr>
                      <w:color w:val="808080" w:themeColor="text1" w:themeTint="80"/>
                    </w:rPr>
                    <w:t>: Backup management pop-up before backup</w:t>
                  </w:r>
                  <w:bookmarkEnd w:id="43"/>
                </w:p>
              </w:txbxContent>
            </v:textbox>
            <w10:wrap type="square"/>
          </v:shape>
        </w:pict>
      </w:r>
    </w:p>
    <w:p w14:paraId="01197B10" w14:textId="77777777" w:rsidR="00EE2184" w:rsidRPr="00D91263" w:rsidRDefault="00EE2184" w:rsidP="001E5115"/>
    <w:p w14:paraId="4992BD59"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485DCBA9">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D76E371" w14:textId="77777777" w:rsidR="00EE2184" w:rsidRPr="00D91263" w:rsidRDefault="00EE2184" w:rsidP="00EE2184"/>
    <w:p w14:paraId="75001866" w14:textId="77777777" w:rsidR="00EE2184" w:rsidRPr="00D91263" w:rsidRDefault="00EE2184" w:rsidP="00EE2184">
      <w:pPr>
        <w:pStyle w:val="NoSpacing"/>
      </w:pPr>
    </w:p>
    <w:p w14:paraId="1FB503A8"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proofErr w:type="gramStart"/>
      <w:r w:rsidRPr="00D91263">
        <w:t>system recover</w:t>
      </w:r>
      <w:proofErr w:type="gramEnd"/>
      <w:r w:rsidRPr="00D91263">
        <w:t xml:space="preserve"> automatically the original configuration. </w:t>
      </w:r>
    </w:p>
    <w:p w14:paraId="7E5A0E95" w14:textId="77777777" w:rsidR="001E5115" w:rsidRPr="00D91263" w:rsidRDefault="001E5115" w:rsidP="001E5115">
      <w:pPr>
        <w:spacing w:after="0" w:line="240" w:lineRule="auto"/>
        <w:rPr>
          <w:color w:val="365F91"/>
          <w:sz w:val="28"/>
          <w:szCs w:val="28"/>
          <w:lang w:eastAsia="ko-KR"/>
        </w:rPr>
      </w:pPr>
    </w:p>
    <w:p w14:paraId="5FEE6010" w14:textId="77777777" w:rsidR="001E5115" w:rsidRPr="00D91263" w:rsidRDefault="00547D04">
      <w:pPr>
        <w:spacing w:after="0" w:line="240" w:lineRule="auto"/>
        <w:rPr>
          <w:color w:val="365F91"/>
          <w:sz w:val="28"/>
          <w:szCs w:val="28"/>
        </w:rPr>
      </w:pPr>
      <w:bookmarkStart w:id="44" w:name="_Toc243148216"/>
      <w:r>
        <w:pict>
          <v:shape id="_x0000_s1045" type="#_x0000_t202" style="position:absolute;margin-left:296.75pt;margin-top:75.2pt;width:204.1pt;height:21pt;z-index:251715584" stroked="f">
            <v:textbox style="mso-fit-shape-to-text:t" inset="0,0,0,0">
              <w:txbxContent>
                <w:p w14:paraId="0F385B79" w14:textId="77777777" w:rsidR="00CC0D27" w:rsidRPr="00EE2184" w:rsidRDefault="00CC0D27" w:rsidP="00EE2184">
                  <w:pPr>
                    <w:pStyle w:val="Caption"/>
                    <w:rPr>
                      <w:noProof/>
                      <w:color w:val="808080" w:themeColor="text1" w:themeTint="80"/>
                    </w:rPr>
                  </w:pPr>
                  <w:bookmarkStart w:id="45" w:name="_Toc243294737"/>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Pr="00EE2184">
                    <w:rPr>
                      <w:noProof/>
                      <w:color w:val="808080" w:themeColor="text1" w:themeTint="80"/>
                    </w:rPr>
                    <w:t>12</w:t>
                  </w:r>
                  <w:r w:rsidRPr="00EE2184">
                    <w:rPr>
                      <w:color w:val="808080" w:themeColor="text1" w:themeTint="80"/>
                    </w:rPr>
                    <w:fldChar w:fldCharType="end"/>
                  </w:r>
                  <w:r w:rsidRPr="00EE2184">
                    <w:rPr>
                      <w:color w:val="808080" w:themeColor="text1" w:themeTint="80"/>
                    </w:rPr>
                    <w:t>: Backup management pop-up during backup</w:t>
                  </w:r>
                  <w:bookmarkEnd w:id="45"/>
                </w:p>
              </w:txbxContent>
            </v:textbox>
            <w10:wrap type="square"/>
          </v:shape>
        </w:pict>
      </w:r>
      <w:r w:rsidR="001E5115" w:rsidRPr="00D91263">
        <w:rPr>
          <w:color w:val="365F91"/>
          <w:sz w:val="28"/>
          <w:szCs w:val="28"/>
        </w:rPr>
        <w:br w:type="page"/>
      </w:r>
    </w:p>
    <w:p w14:paraId="56E84244" w14:textId="77777777"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lastRenderedPageBreak/>
        <w:t>Discussion on usability scenarios</w:t>
      </w:r>
      <w:bookmarkEnd w:id="44"/>
    </w:p>
    <w:p w14:paraId="27431F98" w14:textId="77777777" w:rsidR="006030DC" w:rsidRPr="00D91263" w:rsidRDefault="006030DC" w:rsidP="00350272">
      <w:pPr>
        <w:pStyle w:val="NoSpacing"/>
      </w:pPr>
    </w:p>
    <w:p w14:paraId="551FCB7B"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3FCE0F8A" w14:textId="77777777" w:rsidR="001336EE" w:rsidRPr="00D91263" w:rsidRDefault="001336EE" w:rsidP="00350272">
      <w:pPr>
        <w:pStyle w:val="NoSpacing"/>
      </w:pPr>
    </w:p>
    <w:p w14:paraId="5F370383" w14:textId="08588A24" w:rsidR="001336EE" w:rsidRPr="00D91263" w:rsidRDefault="00535AD0" w:rsidP="00052545">
      <w:pPr>
        <w:pStyle w:val="ListParagraph"/>
        <w:numPr>
          <w:ilvl w:val="2"/>
          <w:numId w:val="12"/>
        </w:numPr>
        <w:outlineLvl w:val="1"/>
        <w:rPr>
          <w:rStyle w:val="BookTitle"/>
          <w:color w:val="4F81BD" w:themeColor="accent1"/>
        </w:rPr>
      </w:pPr>
      <w:r>
        <w:rPr>
          <w:rStyle w:val="BookTitle"/>
          <w:color w:val="4F81BD" w:themeColor="accent1"/>
        </w:rPr>
        <w:t>Scenario 24</w:t>
      </w:r>
    </w:p>
    <w:p w14:paraId="5C8EA562" w14:textId="1E72AE55"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676B96E9" w14:textId="77777777" w:rsidR="00900D63" w:rsidRPr="00D91263" w:rsidRDefault="00900D63" w:rsidP="00350272">
      <w:pPr>
        <w:pStyle w:val="NoSpacing"/>
      </w:pPr>
    </w:p>
    <w:p w14:paraId="59BBEB70" w14:textId="671140E8"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19440D38" w14:textId="77777777" w:rsidR="00B706E8" w:rsidRDefault="00B706E8" w:rsidP="00B706E8">
      <w:pPr>
        <w:pStyle w:val="NoSpacing"/>
      </w:pPr>
    </w:p>
    <w:p w14:paraId="38E2918A" w14:textId="5CCC6CE0" w:rsidR="00B706E8" w:rsidRDefault="00B706E8" w:rsidP="00B706E8">
      <w:pPr>
        <w:pStyle w:val="NoSpacing"/>
      </w:pPr>
      <w:r>
        <w:t xml:space="preserve">In </w:t>
      </w:r>
      <w:r w:rsidRPr="00B706E8">
        <w:t>screen 1 &amp; 2,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14:paraId="3B9214D5" w14:textId="77777777" w:rsidR="00881997" w:rsidRDefault="00881997" w:rsidP="00B706E8">
      <w:pPr>
        <w:pStyle w:val="NoSpacing"/>
      </w:pPr>
    </w:p>
    <w:p w14:paraId="66F63C9D" w14:textId="77777777" w:rsidR="00B706E8" w:rsidRDefault="00B706E8" w:rsidP="00350272">
      <w:pPr>
        <w:pStyle w:val="NoSpacing"/>
      </w:pPr>
    </w:p>
    <w:p w14:paraId="7C5D2C42" w14:textId="4B515387" w:rsidR="00535AD0" w:rsidRPr="00D91263" w:rsidRDefault="00535AD0" w:rsidP="00535AD0">
      <w:pPr>
        <w:pStyle w:val="ListParagraph"/>
        <w:numPr>
          <w:ilvl w:val="2"/>
          <w:numId w:val="12"/>
        </w:numPr>
        <w:outlineLvl w:val="1"/>
        <w:rPr>
          <w:rStyle w:val="BookTitle"/>
          <w:color w:val="4F81BD" w:themeColor="accent1"/>
        </w:rPr>
      </w:pPr>
      <w:r>
        <w:rPr>
          <w:rStyle w:val="BookTitle"/>
          <w:color w:val="4F81BD" w:themeColor="accent1"/>
        </w:rPr>
        <w:t xml:space="preserve">Scenario </w:t>
      </w:r>
      <w:r w:rsidR="00C641CB">
        <w:rPr>
          <w:rStyle w:val="BookTitle"/>
          <w:color w:val="4F81BD" w:themeColor="accent1"/>
        </w:rPr>
        <w:t>25</w:t>
      </w:r>
    </w:p>
    <w:p w14:paraId="74232162" w14:textId="271412F4" w:rsidR="00F61E13" w:rsidRPr="003D7000" w:rsidRDefault="003D7000" w:rsidP="003D7000">
      <w:pPr>
        <w:pStyle w:val="NoSpacing"/>
      </w:pPr>
      <w:r w:rsidRPr="003D7000">
        <w:t>The FDIR system could display views and switch between them to see the spacecraft and systems from another viewpoints. It has to be easy. That’s why, according to this scenario, we decided to create real screen interactions. At any moment, views are accessible. By using a few tabs on the top of screen 2, we display information and other functions in others screen in a very easy way. Moreover, this system of tabs is never disabled, in order to switch very quickly between views anytime.</w:t>
      </w:r>
    </w:p>
    <w:p w14:paraId="5921F00C" w14:textId="77777777" w:rsidR="00B706E8" w:rsidRDefault="00B706E8" w:rsidP="00B706E8">
      <w:pPr>
        <w:pStyle w:val="NoSpacing"/>
        <w:ind w:firstLine="0"/>
      </w:pPr>
    </w:p>
    <w:p w14:paraId="621AE7F6" w14:textId="77777777" w:rsidR="00BB03A4" w:rsidRPr="00D91263" w:rsidRDefault="00BB03A4" w:rsidP="00B706E8">
      <w:pPr>
        <w:pStyle w:val="NoSpacing"/>
        <w:ind w:firstLine="0"/>
      </w:pPr>
    </w:p>
    <w:p w14:paraId="7452E7D8" w14:textId="77777777" w:rsidR="001336EE" w:rsidRPr="00D91263" w:rsidRDefault="001336EE" w:rsidP="00535AD0">
      <w:pPr>
        <w:pStyle w:val="ListParagraph"/>
        <w:numPr>
          <w:ilvl w:val="2"/>
          <w:numId w:val="12"/>
        </w:numPr>
        <w:outlineLvl w:val="1"/>
        <w:rPr>
          <w:rStyle w:val="BookTitle"/>
          <w:color w:val="4F81BD" w:themeColor="accent1"/>
        </w:rPr>
      </w:pPr>
      <w:r w:rsidRPr="00D91263">
        <w:rPr>
          <w:rStyle w:val="BookTitle"/>
          <w:color w:val="4F81BD" w:themeColor="accent1"/>
        </w:rPr>
        <w:t>Scenario 15</w:t>
      </w:r>
    </w:p>
    <w:p w14:paraId="2B953059" w14:textId="1B2CC2A4"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14:paraId="156C88F2" w14:textId="77777777" w:rsidR="00900D63" w:rsidRPr="00D91263" w:rsidRDefault="00900D63" w:rsidP="00350272">
      <w:pPr>
        <w:pStyle w:val="NoSpacing"/>
      </w:pPr>
    </w:p>
    <w:p w14:paraId="7FCE71BE"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2DEE9151" w14:textId="77777777" w:rsidR="001336EE" w:rsidRDefault="001336EE" w:rsidP="005130CB">
      <w:pPr>
        <w:pStyle w:val="NoSpacing"/>
        <w:ind w:firstLine="0"/>
        <w:rPr>
          <w:color w:val="FF0000"/>
        </w:rPr>
      </w:pPr>
    </w:p>
    <w:p w14:paraId="512F1ABE" w14:textId="77777777" w:rsidR="00AD50BC" w:rsidRDefault="00AD50BC" w:rsidP="005130CB">
      <w:pPr>
        <w:pStyle w:val="NoSpacing"/>
        <w:ind w:firstLine="0"/>
        <w:rPr>
          <w:color w:val="FF0000"/>
        </w:rPr>
      </w:pPr>
    </w:p>
    <w:p w14:paraId="5CB0B027" w14:textId="77777777" w:rsidR="00252DC6" w:rsidRDefault="00252DC6">
      <w:pPr>
        <w:spacing w:after="0" w:line="240" w:lineRule="auto"/>
        <w:rPr>
          <w:rStyle w:val="BookTitle"/>
          <w:color w:val="4F81BD" w:themeColor="accent1"/>
        </w:rPr>
      </w:pPr>
      <w:r>
        <w:rPr>
          <w:rStyle w:val="BookTitle"/>
          <w:color w:val="4F81BD" w:themeColor="accent1"/>
        </w:rPr>
        <w:br w:type="page"/>
      </w:r>
    </w:p>
    <w:p w14:paraId="726328A0" w14:textId="52D1FBAB" w:rsidR="00AD50BC" w:rsidRPr="00D91263" w:rsidRDefault="003D7000" w:rsidP="00AD50BC">
      <w:pPr>
        <w:pStyle w:val="ListParagraph"/>
        <w:numPr>
          <w:ilvl w:val="2"/>
          <w:numId w:val="12"/>
        </w:numPr>
        <w:outlineLvl w:val="1"/>
        <w:rPr>
          <w:rStyle w:val="BookTitle"/>
          <w:color w:val="4F81BD" w:themeColor="accent1"/>
        </w:rPr>
      </w:pPr>
      <w:r>
        <w:rPr>
          <w:rStyle w:val="BookTitle"/>
          <w:color w:val="4F81BD" w:themeColor="accent1"/>
        </w:rPr>
        <w:lastRenderedPageBreak/>
        <w:t>Scenario 16</w:t>
      </w:r>
    </w:p>
    <w:p w14:paraId="01558C89" w14:textId="73BB1FFC"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14:paraId="49FD0DBB" w14:textId="77777777" w:rsidR="00535AD0" w:rsidRDefault="00535AD0" w:rsidP="00350272">
      <w:pPr>
        <w:pStyle w:val="NoSpacing"/>
        <w:rPr>
          <w:color w:val="FF0000"/>
        </w:rPr>
      </w:pPr>
    </w:p>
    <w:p w14:paraId="3D41A4E7" w14:textId="77777777" w:rsidR="00BB03A4" w:rsidRPr="00D91263" w:rsidRDefault="00BB03A4" w:rsidP="00350272">
      <w:pPr>
        <w:pStyle w:val="NoSpacing"/>
        <w:rPr>
          <w:color w:val="FF0000"/>
        </w:rPr>
      </w:pPr>
    </w:p>
    <w:p w14:paraId="0732DA1B" w14:textId="298B51A7" w:rsidR="001336EE" w:rsidRPr="00D91263" w:rsidRDefault="00535AD0" w:rsidP="00AD50BC">
      <w:pPr>
        <w:pStyle w:val="ListParagraph"/>
        <w:numPr>
          <w:ilvl w:val="2"/>
          <w:numId w:val="12"/>
        </w:numPr>
        <w:outlineLvl w:val="1"/>
        <w:rPr>
          <w:rStyle w:val="BookTitle"/>
          <w:color w:val="4F81BD" w:themeColor="accent1"/>
        </w:rPr>
      </w:pPr>
      <w:r>
        <w:rPr>
          <w:rStyle w:val="BookTitle"/>
          <w:color w:val="4F81BD" w:themeColor="accent1"/>
        </w:rPr>
        <w:t>Scenario 26</w:t>
      </w:r>
    </w:p>
    <w:p w14:paraId="44E5F2A2" w14:textId="359B2F57" w:rsidR="005B772E" w:rsidRPr="00D91263" w:rsidRDefault="00350272" w:rsidP="00350272">
      <w:pPr>
        <w:pStyle w:val="NoSpacing"/>
      </w:pPr>
      <w:r w:rsidRPr="00D91263">
        <w:t xml:space="preserve">Next, FDIR could provide an interface where user can see the entire spacecraft, and at the same time, can navigate in another view through this spacecraft (Scenario 16). User doesn’t have to change several times of menus </w:t>
      </w:r>
      <w:r w:rsidR="00535AD0">
        <w:t xml:space="preserve">or </w:t>
      </w:r>
      <w:r w:rsidRPr="00D91263">
        <w:t xml:space="preserve">screens to see the entire spacecraft system. It will be a huge loss of time for all users. </w:t>
      </w:r>
    </w:p>
    <w:p w14:paraId="449A0CDD" w14:textId="77777777" w:rsidR="005B772E" w:rsidRPr="00D91263" w:rsidRDefault="005B772E" w:rsidP="00350272">
      <w:pPr>
        <w:pStyle w:val="NoSpacing"/>
      </w:pPr>
    </w:p>
    <w:p w14:paraId="64EC5638" w14:textId="77777777" w:rsidR="001B6631" w:rsidRPr="00D91263" w:rsidRDefault="001B6631" w:rsidP="00350272">
      <w:pPr>
        <w:pStyle w:val="NoSpacing"/>
      </w:pPr>
      <w:r w:rsidRPr="00D91263">
        <w:t>As for scenario 15, the choice of multiple screens is related to this usability scenario.</w:t>
      </w:r>
      <w:r w:rsidR="00975A57" w:rsidRPr="00D91263">
        <w:t xml:space="preserve"> User can see different information without hiding anything: systems/devices list, spacecraft view, monitoring values, logs, etc. Moreover, we combine the idea of multiple screens with the one of spreading the screens in several parts to strengthen </w:t>
      </w:r>
      <w:r w:rsidR="00321965" w:rsidRPr="00D91263">
        <w:t xml:space="preserve">the </w:t>
      </w:r>
      <w:r w:rsidR="00B83E09" w:rsidRPr="00D91263">
        <w:t xml:space="preserve">one and unique system </w:t>
      </w:r>
      <w:r w:rsidR="00321965" w:rsidRPr="00D91263">
        <w:t>view. Indeed</w:t>
      </w:r>
      <w:r w:rsidR="000C6479" w:rsidRPr="00D91263">
        <w:t>, screen 1 always displays</w:t>
      </w:r>
      <w:r w:rsidR="00321965" w:rsidRPr="00D91263">
        <w:t xml:space="preserve"> the entire view of the spacecraft, in order to easily see the problems or the selected systems/devices.</w:t>
      </w:r>
    </w:p>
    <w:p w14:paraId="59B49DAD" w14:textId="77777777" w:rsidR="00E90EE8" w:rsidRPr="00D91263" w:rsidRDefault="00E90EE8" w:rsidP="00350272">
      <w:pPr>
        <w:pStyle w:val="NoSpacing"/>
      </w:pPr>
    </w:p>
    <w:p w14:paraId="0111CEF1" w14:textId="77777777" w:rsidR="00BC2CEA" w:rsidRPr="00D91263" w:rsidRDefault="00BC2CEA" w:rsidP="00BC2CEA">
      <w:pPr>
        <w:pStyle w:val="NoSpacing"/>
      </w:pPr>
    </w:p>
    <w:p w14:paraId="233CA5E8" w14:textId="77777777" w:rsidR="00BC2CEA" w:rsidRPr="00D91263" w:rsidRDefault="00BC2CEA" w:rsidP="00AD50BC">
      <w:pPr>
        <w:pStyle w:val="ListParagraph"/>
        <w:numPr>
          <w:ilvl w:val="2"/>
          <w:numId w:val="12"/>
        </w:numPr>
        <w:outlineLvl w:val="1"/>
        <w:rPr>
          <w:rStyle w:val="BookTitle"/>
          <w:color w:val="4F81BD" w:themeColor="accent1"/>
        </w:rPr>
      </w:pPr>
      <w:r w:rsidRPr="00D91263">
        <w:rPr>
          <w:rStyle w:val="BookTitle"/>
          <w:color w:val="4F81BD" w:themeColor="accent1"/>
        </w:rPr>
        <w:t>Scenario 3</w:t>
      </w:r>
    </w:p>
    <w:p w14:paraId="68B56B27"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w:t>
      </w:r>
      <w:proofErr w:type="spellStart"/>
      <w:r w:rsidR="00544469" w:rsidRPr="00D91263">
        <w:t>backup</w:t>
      </w:r>
      <w:proofErr w:type="spellEnd"/>
      <w:r w:rsidR="00544469" w:rsidRPr="00D91263">
        <w:t xml:space="preserve"> a system but received a notice a couple of second after saying that this same system is crashing, he would like to interrupt the backup to restart it. In this case, a cancel button is needed.</w:t>
      </w:r>
    </w:p>
    <w:p w14:paraId="12DCB384" w14:textId="77777777" w:rsidR="00544469" w:rsidRPr="00D91263" w:rsidRDefault="00544469" w:rsidP="00060E4E">
      <w:pPr>
        <w:pStyle w:val="NoSpacing"/>
      </w:pPr>
    </w:p>
    <w:p w14:paraId="37DF7FE2"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14:paraId="1590167B" w14:textId="77777777" w:rsidR="00BC2CEA" w:rsidRDefault="00BC2CEA" w:rsidP="00350272">
      <w:pPr>
        <w:pStyle w:val="NoSpacing"/>
      </w:pPr>
    </w:p>
    <w:p w14:paraId="072C5D72" w14:textId="77777777" w:rsidR="007F32F2" w:rsidRPr="00D91263" w:rsidRDefault="007F32F2" w:rsidP="00350272">
      <w:pPr>
        <w:pStyle w:val="NoSpacing"/>
      </w:pPr>
    </w:p>
    <w:p w14:paraId="53BB2C39" w14:textId="77777777" w:rsidR="001336EE" w:rsidRPr="00D91263" w:rsidRDefault="001336EE" w:rsidP="00AD50BC">
      <w:pPr>
        <w:pStyle w:val="ListParagraph"/>
        <w:numPr>
          <w:ilvl w:val="2"/>
          <w:numId w:val="12"/>
        </w:numPr>
        <w:outlineLvl w:val="1"/>
        <w:rPr>
          <w:rStyle w:val="BookTitle"/>
          <w:color w:val="4F81BD" w:themeColor="accent1"/>
        </w:rPr>
      </w:pPr>
      <w:r w:rsidRPr="00D91263">
        <w:rPr>
          <w:rStyle w:val="BookTitle"/>
          <w:color w:val="4F81BD" w:themeColor="accent1"/>
        </w:rPr>
        <w:t>Scenario 19</w:t>
      </w:r>
    </w:p>
    <w:p w14:paraId="4E9C61BF"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605EAA76" w14:textId="77777777" w:rsidR="00ED4AE4" w:rsidRPr="00D91263" w:rsidRDefault="00ED4AE4" w:rsidP="00350272">
      <w:pPr>
        <w:pStyle w:val="NoSpacing"/>
      </w:pPr>
    </w:p>
    <w:p w14:paraId="2ABE550C"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62D18194" w14:textId="77777777" w:rsidR="00B266DD" w:rsidRPr="00D91263" w:rsidRDefault="00B266DD" w:rsidP="005E29BD">
      <w:pPr>
        <w:pStyle w:val="NoSpacing"/>
      </w:pPr>
    </w:p>
    <w:p w14:paraId="1A64EAE7" w14:textId="77777777" w:rsidR="00B266DD" w:rsidRPr="00D91263" w:rsidRDefault="00B266DD" w:rsidP="005E29BD">
      <w:pPr>
        <w:pStyle w:val="NoSpacing"/>
      </w:pPr>
    </w:p>
    <w:p w14:paraId="2C94551E" w14:textId="77777777"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14:paraId="51923863" w14:textId="77777777"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lastRenderedPageBreak/>
        <w:t>Conclusion</w:t>
      </w:r>
      <w:bookmarkEnd w:id="47"/>
    </w:p>
    <w:p w14:paraId="718A1BA8" w14:textId="77777777" w:rsidR="00941E69" w:rsidRPr="00D91263" w:rsidRDefault="00941E69" w:rsidP="005E29BD">
      <w:pPr>
        <w:pStyle w:val="NoSpacing"/>
      </w:pPr>
    </w:p>
    <w:p w14:paraId="5A53F93C" w14:textId="77777777" w:rsidR="002D49DC" w:rsidRPr="00D91263" w:rsidRDefault="00941E69" w:rsidP="002D49DC">
      <w:pPr>
        <w:ind w:firstLine="708"/>
        <w:jc w:val="both"/>
      </w:pPr>
      <w:r w:rsidRPr="00D91263">
        <w:tab/>
      </w:r>
    </w:p>
    <w:p w14:paraId="628D60B7"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64C4383A" w14:textId="77777777" w:rsidR="002D49DC" w:rsidRPr="00D91263" w:rsidRDefault="002D49DC" w:rsidP="002D49DC">
      <w:pPr>
        <w:pStyle w:val="NoSpacing"/>
      </w:pPr>
    </w:p>
    <w:p w14:paraId="56ADEA8D" w14:textId="77777777" w:rsidR="002D49DC" w:rsidRPr="00D91263"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690C091F" w14:textId="77777777" w:rsidR="002D49DC" w:rsidRPr="00D91263" w:rsidRDefault="002D49DC" w:rsidP="002D49DC">
      <w:pPr>
        <w:pStyle w:val="NoSpacing"/>
      </w:pPr>
    </w:p>
    <w:p w14:paraId="0DC6EBAB"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234BA6D6" w14:textId="77777777" w:rsidR="002D49DC" w:rsidRPr="00D91263" w:rsidRDefault="002D49DC" w:rsidP="002D49DC">
      <w:pPr>
        <w:pStyle w:val="NoSpacing"/>
      </w:pPr>
    </w:p>
    <w:p w14:paraId="284C1D8F"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0B16CB2C" w14:textId="77777777" w:rsidR="00941E69" w:rsidRPr="00D91263" w:rsidRDefault="0026146F" w:rsidP="005E29BD">
      <w:pPr>
        <w:pStyle w:val="NoSpacing"/>
      </w:pPr>
      <w:r w:rsidRPr="00D91263">
        <w:rPr>
          <w:noProof/>
          <w:lang w:val="fr-FR" w:eastAsia="ko-KR"/>
        </w:rPr>
        <w:drawing>
          <wp:inline distT="0" distB="0" distL="0" distR="0" wp14:editId="515ADF45">
            <wp:extent cx="5262643" cy="3514173"/>
            <wp:effectExtent l="76200" t="0" r="43330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00941E69" w:rsidRPr="00D91263">
        <w:br w:type="page"/>
      </w:r>
    </w:p>
    <w:p w14:paraId="047D10C2" w14:textId="77777777"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lastRenderedPageBreak/>
        <w:t>References</w:t>
      </w:r>
      <w:bookmarkEnd w:id="46"/>
      <w:bookmarkEnd w:id="48"/>
    </w:p>
    <w:p w14:paraId="4CF897AD" w14:textId="77777777" w:rsidR="003660CA" w:rsidRPr="00D91263" w:rsidRDefault="003660CA" w:rsidP="005E29BD">
      <w:pPr>
        <w:pStyle w:val="NoSpacing"/>
      </w:pPr>
    </w:p>
    <w:p w14:paraId="77DFA056" w14:textId="77777777" w:rsidR="003660CA" w:rsidRPr="00D91263" w:rsidRDefault="003660CA" w:rsidP="005E29BD">
      <w:pPr>
        <w:pStyle w:val="NoSpacing"/>
      </w:pPr>
    </w:p>
    <w:p w14:paraId="5916F0F0"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6025FE07" w14:textId="77777777" w:rsidR="005A3ED6" w:rsidRPr="00D91263" w:rsidRDefault="005A3ED6" w:rsidP="005A3ED6">
      <w:pPr>
        <w:pStyle w:val="ListParagraph"/>
        <w:ind w:left="426"/>
        <w:rPr>
          <w:b/>
          <w:color w:val="376092" w:themeColor="accent1" w:themeShade="BF"/>
        </w:rPr>
      </w:pPr>
    </w:p>
    <w:p w14:paraId="2C8F4064" w14:textId="77777777" w:rsidR="006D2218" w:rsidRPr="00D91263" w:rsidRDefault="00547D04"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14:paraId="0EA5FABF" w14:textId="77777777" w:rsidR="006D2218" w:rsidRPr="00D91263" w:rsidRDefault="006D2218" w:rsidP="006D2218">
      <w:pPr>
        <w:pStyle w:val="ListParagraph"/>
      </w:pPr>
      <w:proofErr w:type="gramStart"/>
      <w:r w:rsidRPr="00D91263">
        <w:t>about</w:t>
      </w:r>
      <w:proofErr w:type="gramEnd"/>
      <w:r w:rsidRPr="00D91263">
        <w:t xml:space="preserve"> non-function requirements</w:t>
      </w:r>
    </w:p>
    <w:p w14:paraId="109130A1" w14:textId="77777777" w:rsidR="003660CA" w:rsidRPr="00D91263" w:rsidRDefault="003660CA" w:rsidP="005E29BD">
      <w:pPr>
        <w:pStyle w:val="NoSpacing"/>
      </w:pPr>
    </w:p>
    <w:p w14:paraId="2D034FA8" w14:textId="77777777" w:rsidR="003660CA" w:rsidRPr="00D91263" w:rsidRDefault="003660CA" w:rsidP="005E29BD">
      <w:pPr>
        <w:pStyle w:val="NoSpacing"/>
      </w:pPr>
    </w:p>
    <w:p w14:paraId="7313983A" w14:textId="77777777" w:rsidR="003660CA" w:rsidRPr="00D91263" w:rsidRDefault="003660CA" w:rsidP="005E29BD">
      <w:pPr>
        <w:pStyle w:val="NoSpacing"/>
      </w:pPr>
    </w:p>
    <w:p w14:paraId="51C3CBC0" w14:textId="77777777" w:rsidR="003660CA" w:rsidRPr="00D91263" w:rsidRDefault="003660CA" w:rsidP="005E29BD">
      <w:pPr>
        <w:pStyle w:val="NoSpacing"/>
      </w:pPr>
      <w:bookmarkStart w:id="49" w:name="_Toc241330865"/>
    </w:p>
    <w:p w14:paraId="5F6C6721"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Articles</w:t>
      </w:r>
      <w:bookmarkEnd w:id="49"/>
    </w:p>
    <w:p w14:paraId="5CBD49C8" w14:textId="77777777" w:rsidR="003660CA" w:rsidRPr="00D91263" w:rsidRDefault="003660CA" w:rsidP="005E29BD">
      <w:pPr>
        <w:pStyle w:val="NoSpacing"/>
        <w:rPr>
          <w:rFonts w:eastAsia="Malgun Gothic"/>
        </w:rPr>
      </w:pPr>
    </w:p>
    <w:p w14:paraId="64C473F7" w14:textId="77777777" w:rsidR="003660CA" w:rsidRPr="00D91263" w:rsidRDefault="003660CA" w:rsidP="005E29BD">
      <w:pPr>
        <w:pStyle w:val="NoSpacing"/>
        <w:rPr>
          <w:rFonts w:eastAsia="Malgun Gothic"/>
        </w:rPr>
      </w:pPr>
    </w:p>
    <w:p w14:paraId="5FA1C3AA" w14:textId="77777777" w:rsidR="003660CA" w:rsidRPr="00D91263" w:rsidRDefault="003660CA" w:rsidP="005E29BD">
      <w:pPr>
        <w:pStyle w:val="NoSpacing"/>
      </w:pPr>
    </w:p>
    <w:p w14:paraId="5BDC310A" w14:textId="77777777" w:rsidR="001021AC" w:rsidRPr="00D91263" w:rsidRDefault="001021AC" w:rsidP="005E29BD">
      <w:pPr>
        <w:pStyle w:val="NoSpacing"/>
      </w:pPr>
    </w:p>
    <w:p w14:paraId="29523622" w14:textId="77777777" w:rsidR="001021AC" w:rsidRPr="00D91263" w:rsidRDefault="001021AC" w:rsidP="005E29BD">
      <w:pPr>
        <w:pStyle w:val="NoSpacing"/>
      </w:pPr>
    </w:p>
    <w:p w14:paraId="51F38699"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067F8A08" w14:textId="77777777" w:rsidR="003660CA" w:rsidRPr="00D91263" w:rsidRDefault="003660CA" w:rsidP="005E29BD">
      <w:pPr>
        <w:pStyle w:val="NoSpacing"/>
      </w:pPr>
    </w:p>
    <w:p w14:paraId="65DEFE57"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14:paraId="36D03A9B" w14:textId="77777777" w:rsidR="000C4C9A" w:rsidRPr="00D91263" w:rsidRDefault="000C4C9A" w:rsidP="000C4C9A">
      <w:pPr>
        <w:pStyle w:val="NoSpacing"/>
        <w:ind w:left="720" w:firstLine="0"/>
      </w:pPr>
    </w:p>
    <w:p w14:paraId="6D650E78" w14:textId="77777777"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w:t>
      </w:r>
      <w:proofErr w:type="spellStart"/>
      <w:r w:rsidRPr="00D91263">
        <w:t>Int</w:t>
      </w:r>
      <w:proofErr w:type="spellEnd"/>
      <w:r w:rsidRPr="00D91263">
        <w:t xml:space="preserve"> Workshop on Advances and Applications of Problem Frames, K. Cox, et al. </w:t>
      </w:r>
      <w:proofErr w:type="spellStart"/>
      <w:proofErr w:type="gramStart"/>
      <w:r w:rsidRPr="00D91263">
        <w:t>eds</w:t>
      </w:r>
      <w:proofErr w:type="spellEnd"/>
      <w:proofErr w:type="gramEnd"/>
      <w:r w:rsidRPr="00D91263">
        <w:t xml:space="preserve">, Vol. 47 No. 14, pp. 903-912, Nov. 2005. </w:t>
      </w:r>
    </w:p>
    <w:p w14:paraId="58E8FA58" w14:textId="77777777" w:rsidR="00646E3F" w:rsidRPr="00D91263" w:rsidRDefault="00646E3F" w:rsidP="005E29BD">
      <w:pPr>
        <w:pStyle w:val="NoSpacing"/>
      </w:pPr>
    </w:p>
    <w:p w14:paraId="7CD8D942" w14:textId="77777777" w:rsidR="00646E3F" w:rsidRPr="00D91263" w:rsidRDefault="00646E3F" w:rsidP="005E29BD">
      <w:pPr>
        <w:pStyle w:val="NoSpacing"/>
      </w:pPr>
    </w:p>
    <w:p w14:paraId="2613AA45" w14:textId="77777777" w:rsidR="00AA513B" w:rsidRPr="00D91263" w:rsidRDefault="00AA513B" w:rsidP="005E29BD">
      <w:pPr>
        <w:pStyle w:val="NoSpacing"/>
      </w:pPr>
    </w:p>
    <w:p w14:paraId="5B77E51E"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219D97C0" w14:textId="77777777" w:rsidR="00F36AA0" w:rsidRPr="00D91263" w:rsidRDefault="00F36AA0" w:rsidP="00F36AA0">
      <w:pPr>
        <w:pStyle w:val="NoSpacing"/>
        <w:jc w:val="center"/>
        <w:outlineLvl w:val="0"/>
        <w:rPr>
          <w:b/>
          <w:color w:val="1F497D" w:themeColor="text2"/>
          <w:sz w:val="48"/>
        </w:rPr>
      </w:pPr>
      <w:r w:rsidRPr="00D91263">
        <w:rPr>
          <w:b/>
          <w:color w:val="1F497D" w:themeColor="text2"/>
          <w:sz w:val="48"/>
        </w:rPr>
        <w:lastRenderedPageBreak/>
        <w:t>Annexes</w:t>
      </w:r>
    </w:p>
    <w:p w14:paraId="35D37126" w14:textId="77777777" w:rsidR="007E7195" w:rsidRPr="00D91263" w:rsidRDefault="007E7195" w:rsidP="005E29BD">
      <w:pPr>
        <w:pStyle w:val="NoSpacing"/>
      </w:pPr>
    </w:p>
    <w:p w14:paraId="0BA894D3" w14:textId="77777777" w:rsidR="007E7195" w:rsidRPr="00D91263" w:rsidRDefault="007E7195" w:rsidP="005E29BD">
      <w:pPr>
        <w:pStyle w:val="NoSpacing"/>
      </w:pPr>
    </w:p>
    <w:p w14:paraId="5D622A35" w14:textId="77777777" w:rsidR="00F36AA0" w:rsidRPr="00D91263" w:rsidRDefault="00F36AA0" w:rsidP="005E29BD">
      <w:pPr>
        <w:pStyle w:val="NoSpacing"/>
      </w:pPr>
      <w:r w:rsidRPr="00D91263">
        <w:rPr>
          <w:noProof/>
          <w:lang w:val="fr-FR" w:eastAsia="ko-KR"/>
        </w:rPr>
        <w:drawing>
          <wp:anchor distT="0" distB="0" distL="114300" distR="114300" simplePos="0" relativeHeight="251701248" behindDoc="0" locked="0" layoutInCell="1" allowOverlap="1" wp14:editId="263441D8">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19FA1F01" w14:textId="77777777" w:rsidR="00F36AA0" w:rsidRPr="00D91263" w:rsidRDefault="00F36AA0" w:rsidP="005E29BD">
      <w:pPr>
        <w:pStyle w:val="NoSpacing"/>
      </w:pPr>
    </w:p>
    <w:p w14:paraId="2B84247C" w14:textId="77777777" w:rsidR="00F36AA0" w:rsidRPr="00D91263" w:rsidRDefault="00F36AA0" w:rsidP="005E29BD">
      <w:pPr>
        <w:pStyle w:val="NoSpacing"/>
      </w:pPr>
    </w:p>
    <w:p w14:paraId="07786897" w14:textId="77777777" w:rsidR="00F36AA0" w:rsidRPr="00D91263" w:rsidRDefault="00F36AA0" w:rsidP="005E29BD">
      <w:pPr>
        <w:pStyle w:val="NoSpacing"/>
      </w:pPr>
    </w:p>
    <w:p w14:paraId="31511D88" w14:textId="77777777" w:rsidR="00F36AA0" w:rsidRPr="00D91263" w:rsidRDefault="00F36AA0" w:rsidP="005E29BD">
      <w:pPr>
        <w:pStyle w:val="NoSpacing"/>
      </w:pPr>
    </w:p>
    <w:p w14:paraId="0FE6B87C" w14:textId="77777777" w:rsidR="00F36AA0" w:rsidRPr="00D91263" w:rsidRDefault="00F36AA0">
      <w:pPr>
        <w:spacing w:after="0" w:line="240" w:lineRule="auto"/>
      </w:pPr>
      <w:r w:rsidRPr="00D91263">
        <w:br w:type="page"/>
      </w:r>
    </w:p>
    <w:p w14:paraId="21402ADD" w14:textId="77777777" w:rsidR="00F36AA0" w:rsidRPr="00D91263" w:rsidRDefault="009E4E7D" w:rsidP="005E29BD">
      <w:pPr>
        <w:pStyle w:val="NoSpacing"/>
      </w:pPr>
      <w:r w:rsidRPr="00D91263">
        <w:rPr>
          <w:noProof/>
          <w:lang w:val="fr-FR" w:eastAsia="ko-KR"/>
        </w:rPr>
        <w:lastRenderedPageBreak/>
        <w:drawing>
          <wp:anchor distT="0" distB="0" distL="114300" distR="114300" simplePos="0" relativeHeight="251706368" behindDoc="1" locked="0" layoutInCell="1" allowOverlap="1" wp14:editId="3DCEC4E6">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F36AA0" w:rsidRPr="00D91263">
        <w:rPr>
          <w:noProof/>
          <w:lang w:val="fr-FR" w:eastAsia="ko-KR"/>
        </w:rPr>
        <w:drawing>
          <wp:anchor distT="0" distB="0" distL="114300" distR="114300" simplePos="0" relativeHeight="251703296" behindDoc="0" locked="0" layoutInCell="1" allowOverlap="1" wp14:editId="406485B2">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5969D4D0" w14:textId="77777777" w:rsidR="00547D04" w:rsidRDefault="00547D04" w:rsidP="00E35D37">
      <w:pPr>
        <w:spacing w:after="0" w:line="240" w:lineRule="auto"/>
      </w:pPr>
      <w:r>
        <w:separator/>
      </w:r>
    </w:p>
    <w:p w14:paraId="4C16061B" w14:textId="77777777" w:rsidR="00547D04" w:rsidRDefault="00547D04"/>
  </w:endnote>
  <w:endnote w:type="continuationSeparator" w:id="0">
    <w:p w14:paraId="6AD1C68E" w14:textId="77777777" w:rsidR="00547D04" w:rsidRDefault="00547D04" w:rsidP="00E35D37">
      <w:pPr>
        <w:spacing w:after="0" w:line="240" w:lineRule="auto"/>
      </w:pPr>
      <w:r>
        <w:continuationSeparator/>
      </w:r>
    </w:p>
    <w:p w14:paraId="0CBB19B2" w14:textId="77777777" w:rsidR="00547D04" w:rsidRDefault="00547D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CC0D27" w:rsidRPr="008E3C46" w14:paraId="439A4DA1" w14:textId="77777777" w:rsidTr="008E3C46">
      <w:trPr>
        <w:trHeight w:val="272"/>
      </w:trPr>
      <w:tc>
        <w:tcPr>
          <w:tcW w:w="3085" w:type="dxa"/>
          <w:tcBorders>
            <w:top w:val="single" w:sz="2" w:space="0" w:color="D9D9D9"/>
          </w:tcBorders>
        </w:tcPr>
        <w:p w14:paraId="1A7F15F3" w14:textId="77777777" w:rsidR="00CC0D27" w:rsidRPr="008E3C46" w:rsidRDefault="00CC0D27"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14:paraId="1879D097" w14:textId="77777777" w:rsidR="00CC0D27" w:rsidRPr="008E3C46" w:rsidRDefault="00CC0D27"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1443E502" w14:textId="77777777" w:rsidR="00CC0D27" w:rsidRPr="008E3C46" w:rsidRDefault="00CC0D27"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0BB54164" w14:textId="77777777" w:rsidR="00CC0D27" w:rsidRPr="008E3C46" w:rsidRDefault="00CC0D27"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8E7841">
            <w:rPr>
              <w:b/>
              <w:noProof/>
              <w:color w:val="404040"/>
              <w:sz w:val="16"/>
              <w:szCs w:val="16"/>
            </w:rPr>
            <w:t>21</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8E7841">
            <w:rPr>
              <w:noProof/>
              <w:color w:val="808080"/>
              <w:sz w:val="16"/>
              <w:szCs w:val="16"/>
            </w:rPr>
            <w:t>31</w:t>
          </w:r>
          <w:r w:rsidRPr="008E3C46">
            <w:rPr>
              <w:color w:val="808080"/>
              <w:sz w:val="16"/>
              <w:szCs w:val="16"/>
            </w:rPr>
            <w:fldChar w:fldCharType="end"/>
          </w:r>
        </w:p>
      </w:tc>
    </w:tr>
  </w:tbl>
  <w:p w14:paraId="11A0EB17" w14:textId="77777777" w:rsidR="00CC0D27" w:rsidRDefault="00CC0D27">
    <w:pPr>
      <w:pStyle w:val="Footer"/>
    </w:pPr>
  </w:p>
  <w:p w14:paraId="65677D69" w14:textId="77777777" w:rsidR="00CC0D27" w:rsidRDefault="00CC0D27"/>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60F1DC9D" w14:textId="77777777" w:rsidR="00547D04" w:rsidRDefault="00547D04" w:rsidP="00E35D37">
      <w:pPr>
        <w:spacing w:after="0" w:line="240" w:lineRule="auto"/>
      </w:pPr>
      <w:r>
        <w:separator/>
      </w:r>
    </w:p>
    <w:p w14:paraId="39A94AED" w14:textId="77777777" w:rsidR="00547D04" w:rsidRDefault="00547D04"/>
  </w:footnote>
  <w:footnote w:type="continuationSeparator" w:id="0">
    <w:p w14:paraId="217C8798" w14:textId="77777777" w:rsidR="00547D04" w:rsidRDefault="00547D04" w:rsidP="00E35D37">
      <w:pPr>
        <w:spacing w:after="0" w:line="240" w:lineRule="auto"/>
      </w:pPr>
      <w:r>
        <w:continuationSeparator/>
      </w:r>
    </w:p>
    <w:p w14:paraId="416A96B4" w14:textId="77777777" w:rsidR="00547D04" w:rsidRDefault="00547D04"/>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91E02"/>
    <w:rsid w:val="00693471"/>
    <w:rsid w:val="0069492C"/>
    <w:rsid w:val="006A11E0"/>
    <w:rsid w:val="006A3640"/>
    <w:rsid w:val="006A4DB1"/>
    <w:rsid w:val="006A6F9F"/>
    <w:rsid w:val="006B142A"/>
    <w:rsid w:val="006B2EAF"/>
    <w:rsid w:val="006D2218"/>
    <w:rsid w:val="006F287A"/>
    <w:rsid w:val="00707556"/>
    <w:rsid w:val="00730706"/>
    <w:rsid w:val="007349A8"/>
    <w:rsid w:val="007358DC"/>
    <w:rsid w:val="00736300"/>
    <w:rsid w:val="0074038A"/>
    <w:rsid w:val="00745896"/>
    <w:rsid w:val="00752602"/>
    <w:rsid w:val="00753F0F"/>
    <w:rsid w:val="007556C6"/>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3D21"/>
    <w:rsid w:val="008143F8"/>
    <w:rsid w:val="00842735"/>
    <w:rsid w:val="00844DB0"/>
    <w:rsid w:val="00845CE6"/>
    <w:rsid w:val="00856C2C"/>
    <w:rsid w:val="0086023D"/>
    <w:rsid w:val="00861990"/>
    <w:rsid w:val="008629F0"/>
    <w:rsid w:val="00864CF4"/>
    <w:rsid w:val="00864E1A"/>
    <w:rsid w:val="008714EA"/>
    <w:rsid w:val="008739F7"/>
    <w:rsid w:val="00880FF6"/>
    <w:rsid w:val="00881997"/>
    <w:rsid w:val="00884609"/>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8E7841"/>
    <w:rsid w:val="00900D63"/>
    <w:rsid w:val="009013CB"/>
    <w:rsid w:val="00905270"/>
    <w:rsid w:val="00906AF3"/>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20F2"/>
    <w:rsid w:val="00A0219C"/>
    <w:rsid w:val="00A06F1E"/>
    <w:rsid w:val="00A20674"/>
    <w:rsid w:val="00A21245"/>
    <w:rsid w:val="00A34D61"/>
    <w:rsid w:val="00A35BA9"/>
    <w:rsid w:val="00A369B5"/>
    <w:rsid w:val="00A40B9E"/>
    <w:rsid w:val="00A51AA9"/>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66DD"/>
    <w:rsid w:val="00B2771E"/>
    <w:rsid w:val="00B316EF"/>
    <w:rsid w:val="00B31FC3"/>
    <w:rsid w:val="00B344DC"/>
    <w:rsid w:val="00B404AC"/>
    <w:rsid w:val="00B52085"/>
    <w:rsid w:val="00B52D13"/>
    <w:rsid w:val="00B62A26"/>
    <w:rsid w:val="00B706E8"/>
    <w:rsid w:val="00B713DD"/>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9B3"/>
    <w:rsid w:val="00BD6B67"/>
    <w:rsid w:val="00BE3AE3"/>
    <w:rsid w:val="00BE4FF6"/>
    <w:rsid w:val="00BF5CD5"/>
    <w:rsid w:val="00C17619"/>
    <w:rsid w:val="00C30D47"/>
    <w:rsid w:val="00C37959"/>
    <w:rsid w:val="00C4101E"/>
    <w:rsid w:val="00C411F4"/>
    <w:rsid w:val="00C4528F"/>
    <w:rsid w:val="00C551D4"/>
    <w:rsid w:val="00C55718"/>
    <w:rsid w:val="00C641CB"/>
    <w:rsid w:val="00C6529D"/>
    <w:rsid w:val="00C65696"/>
    <w:rsid w:val="00C73F48"/>
    <w:rsid w:val="00C75DD0"/>
    <w:rsid w:val="00C8043D"/>
    <w:rsid w:val="00C96D2F"/>
    <w:rsid w:val="00CB040D"/>
    <w:rsid w:val="00CC0D27"/>
    <w:rsid w:val="00CE4E24"/>
    <w:rsid w:val="00CE6BEA"/>
    <w:rsid w:val="00D05851"/>
    <w:rsid w:val="00D06EDD"/>
    <w:rsid w:val="00D15E62"/>
    <w:rsid w:val="00D16EEA"/>
    <w:rsid w:val="00D17B8A"/>
    <w:rsid w:val="00D2614C"/>
    <w:rsid w:val="00D32036"/>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4B82"/>
    <w:rsid w:val="00F14D78"/>
    <w:rsid w:val="00F14EE6"/>
    <w:rsid w:val="00F2541F"/>
    <w:rsid w:val="00F25466"/>
    <w:rsid w:val="00F36AA0"/>
    <w:rsid w:val="00F44C0F"/>
    <w:rsid w:val="00F507BA"/>
    <w:rsid w:val="00F5523A"/>
    <w:rsid w:val="00F5525B"/>
    <w:rsid w:val="00F55B09"/>
    <w:rsid w:val="00F56AE9"/>
    <w:rsid w:val="00F61E13"/>
    <w:rsid w:val="00F705DF"/>
    <w:rsid w:val="00F74939"/>
    <w:rsid w:val="00F80F6F"/>
    <w:rsid w:val="00F941F2"/>
    <w:rsid w:val="00FC5520"/>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12A2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hyperlink" Target="file:///D:\Documents\UTBM\MON%20CURSUS\GI05\KAIST\Projects\euroteam\Project%201\Part%20Final\CS554_EuroTeam_Project1.docx" TargetMode="External"/><Relationship Id="rId26" Type="http://schemas.openxmlformats.org/officeDocument/2006/relationships/diagramColors" Target="diagrams/colors1.xml"/><Relationship Id="rId39" Type="http://schemas.openxmlformats.org/officeDocument/2006/relationships/image" Target="media/image14.png"/><Relationship Id="rId21" Type="http://schemas.openxmlformats.org/officeDocument/2006/relationships/hyperlink" Target="file:///D:\Documents\UTBM\MON%20CURSUS\GI05\KAIST\Projects\euroteam\Project%201\Part%20Final\CS554_EuroTeam_Project1.docx"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diagramColors" Target="diagrams/colors2.xml"/><Relationship Id="rId50" Type="http://schemas.openxmlformats.org/officeDocument/2006/relationships/image" Target="media/image1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diagramQuickStyle" Target="diagrams/quickStyle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diagramLayout" Target="diagrams/layout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diagramLayout" Target="diagrams/layout2.xm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diagramData" Target="diagrams/data1.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hyperlink" Target="file:///D:\Documents\UTBM\MON%20CURSUS\GI05\KAIST\Projects\euroteam\Project%201\Part%20Final\CS554_EuroTeam_Project1.docx" TargetMode="External"/><Relationship Id="rId31" Type="http://schemas.openxmlformats.org/officeDocument/2006/relationships/image" Target="media/image6.png"/><Relationship Id="rId44" Type="http://schemas.openxmlformats.org/officeDocument/2006/relationships/diagramData" Target="diagrams/data2.xml"/><Relationship Id="rId52"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17CA5FD9-B332-44A4-A5D1-0E299AAA2F15}" type="presOf" srcId="{E7D032B1-869F-46B7-AAC1-1906493EC5B4}" destId="{36A69038-D135-4966-B855-369C1C83C96F}" srcOrd="0" destOrd="0" presId="urn:microsoft.com/office/officeart/2005/8/layout/hList3"/>
    <dgm:cxn modelId="{53A150E8-581B-42A8-AA00-438B7928D93A}" type="presOf" srcId="{4365DE52-E75B-46CF-A8D4-AF910C52CA6B}" destId="{C9068F78-E09E-4543-A698-C5622D67FE22}" srcOrd="0" destOrd="0" presId="urn:microsoft.com/office/officeart/2005/8/layout/hList3"/>
    <dgm:cxn modelId="{ED60C005-5C15-4780-A3BD-D3EF35C25301}" type="presOf" srcId="{5D0FFDA3-D15D-4CA2-8EFE-9EC8899DE1F5}" destId="{8241D08B-CB62-4962-9D9B-1D2183EA71DA}" srcOrd="0" destOrd="0" presId="urn:microsoft.com/office/officeart/2005/8/layout/hList3"/>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F82ACAAC-8E00-4DE5-AA0D-FAF156B92FA4}" type="presOf" srcId="{9D494135-09CA-43EB-BFD9-20DB75AA542C}" destId="{E6657A53-48FF-420B-98E9-7F064B529D85}" srcOrd="0" destOrd="0" presId="urn:microsoft.com/office/officeart/2005/8/layout/hList3"/>
    <dgm:cxn modelId="{554533F8-4688-45C6-A101-B13B7DA5EE15}" srcId="{ACBE8AEB-35DB-410A-ADBF-310666E7673F}" destId="{E7D032B1-869F-46B7-AAC1-1906493EC5B4}" srcOrd="1" destOrd="0" parTransId="{172A57E4-5BDA-416B-A087-9DCD0CC43916}" sibTransId="{70BABF1A-F8CA-4CBF-BBA9-0251CC5284A6}"/>
    <dgm:cxn modelId="{9470F95E-218E-46C8-AA4B-C00989CBD572}" srcId="{ACBE8AEB-35DB-410A-ADBF-310666E7673F}" destId="{5D0FFDA3-D15D-4CA2-8EFE-9EC8899DE1F5}" srcOrd="0" destOrd="0" parTransId="{A3C5E0B0-61D6-4B14-923B-AE59DC3B303B}" sibTransId="{3B6787F9-15E3-4A84-8556-E58B129391CE}"/>
    <dgm:cxn modelId="{5226EEA5-DA8F-4198-80A0-F8171125D776}" type="presOf" srcId="{ACBE8AEB-35DB-410A-ADBF-310666E7673F}" destId="{22A99387-A6D2-43E3-AF24-6FADF6F83837}" srcOrd="0" destOrd="0" presId="urn:microsoft.com/office/officeart/2005/8/layout/hList3"/>
    <dgm:cxn modelId="{09DF8D11-2296-474B-8A29-B506BFBA241D}" type="presParOf" srcId="{E6657A53-48FF-420B-98E9-7F064B529D85}" destId="{22A99387-A6D2-43E3-AF24-6FADF6F83837}" srcOrd="0" destOrd="0" presId="urn:microsoft.com/office/officeart/2005/8/layout/hList3"/>
    <dgm:cxn modelId="{4483DAA3-E479-4AB0-85CE-9E2EAD9ED6DE}" type="presParOf" srcId="{E6657A53-48FF-420B-98E9-7F064B529D85}" destId="{7EEC38D5-F24F-4C37-9A58-F8B1A282CD14}" srcOrd="1" destOrd="0" presId="urn:microsoft.com/office/officeart/2005/8/layout/hList3"/>
    <dgm:cxn modelId="{DD9BB895-6FA6-40C6-B4F5-FF8E2BDA3458}" type="presParOf" srcId="{7EEC38D5-F24F-4C37-9A58-F8B1A282CD14}" destId="{8241D08B-CB62-4962-9D9B-1D2183EA71DA}" srcOrd="0" destOrd="0" presId="urn:microsoft.com/office/officeart/2005/8/layout/hList3"/>
    <dgm:cxn modelId="{27B639E4-A70F-4A02-90B6-2F246129A30D}" type="presParOf" srcId="{7EEC38D5-F24F-4C37-9A58-F8B1A282CD14}" destId="{36A69038-D135-4966-B855-369C1C83C96F}" srcOrd="1" destOrd="0" presId="urn:microsoft.com/office/officeart/2005/8/layout/hList3"/>
    <dgm:cxn modelId="{9E1879A7-E961-4DEC-BE19-82C806D818CF}" type="presParOf" srcId="{7EEC38D5-F24F-4C37-9A58-F8B1A282CD14}" destId="{C9068F78-E09E-4543-A698-C5622D67FE22}" srcOrd="2" destOrd="0" presId="urn:microsoft.com/office/officeart/2005/8/layout/hList3"/>
    <dgm:cxn modelId="{92404EC4-5C8D-438B-889D-F56B61578DE1}"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52F81A1A-1771-4EB0-A5A2-6101A8D1E157}" srcId="{A4CD16CE-6FF8-4F5B-AA56-6CB89BBB69F9}" destId="{8D73F130-D4FE-4A3F-997E-91783F8E3C5A}" srcOrd="0" destOrd="0" parTransId="{8D55B929-D748-4020-9E50-F71AE1BF2180}" sibTransId="{63764104-D552-4B83-B394-ADE3D817BFA6}"/>
    <dgm:cxn modelId="{F825C88E-33D5-44CD-B1EB-2A6C21379C57}" type="presOf" srcId="{A4CD16CE-6FF8-4F5B-AA56-6CB89BBB69F9}" destId="{5374C97F-BB9F-435F-A1D9-E5249B9981AF}" srcOrd="0" destOrd="0" presId="urn:microsoft.com/office/officeart/2005/8/layout/hList9"/>
    <dgm:cxn modelId="{E78EB13B-788D-4D43-BD6F-7D481D3ACE38}" type="presOf" srcId="{F354600A-FA0F-41C5-BB41-5F47F1DD004C}" destId="{6F2621B6-EE9B-4C67-B676-9DA2A381AB51}" srcOrd="1" destOrd="0" presId="urn:microsoft.com/office/officeart/2005/8/layout/hList9"/>
    <dgm:cxn modelId="{263C3C73-2774-49A0-8859-B011B0CA2E58}" type="presOf" srcId="{605D1FB5-210C-400A-84F5-CC35A8B043CD}" destId="{516ADAB7-51A2-475F-9B07-19C15A498B8B}" srcOrd="0" destOrd="0" presId="urn:microsoft.com/office/officeart/2005/8/layout/hList9"/>
    <dgm:cxn modelId="{0D3F1075-7A40-4651-9A8A-A9A1A3EB160E}" type="presOf" srcId="{F354600A-FA0F-41C5-BB41-5F47F1DD004C}" destId="{059821B1-0007-4BD2-8DF8-B0CE19FE433D}"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1D323118-F3CB-4DBB-8480-1174E33467E4}" type="presOf" srcId="{F81607D8-20A8-4A19-9734-B55244566E51}" destId="{2E8A679C-8039-49E0-892C-C2D30B2F3D40}" srcOrd="0" destOrd="0" presId="urn:microsoft.com/office/officeart/2005/8/layout/hList9"/>
    <dgm:cxn modelId="{08F41747-4487-4956-93E5-7A2BB83B59DF}" type="presOf" srcId="{605D1FB5-210C-400A-84F5-CC35A8B043CD}" destId="{BBE1B8DB-BA6E-42AB-84CC-21D3D717CF28}" srcOrd="1"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C2513E10-6046-405B-982B-F6B2A8C530F0}" type="presOf" srcId="{8D73F130-D4FE-4A3F-997E-91783F8E3C5A}" destId="{A5D57D14-3203-4073-944D-7AAE4755C0D5}" srcOrd="0" destOrd="0" presId="urn:microsoft.com/office/officeart/2005/8/layout/hList9"/>
    <dgm:cxn modelId="{EB3816E5-A0F1-4942-B980-A549DD1DE8BF}" type="presParOf" srcId="{5374C97F-BB9F-435F-A1D9-E5249B9981AF}" destId="{4306F6C7-F29A-44DE-BDEE-37BD6E8601F2}" srcOrd="0" destOrd="0" presId="urn:microsoft.com/office/officeart/2005/8/layout/hList9"/>
    <dgm:cxn modelId="{AD05FFC1-03B3-4AC9-ADB5-14F88F3FFE44}" type="presParOf" srcId="{5374C97F-BB9F-435F-A1D9-E5249B9981AF}" destId="{DF24BEE9-57AA-491D-83C3-892959C63237}" srcOrd="1" destOrd="0" presId="urn:microsoft.com/office/officeart/2005/8/layout/hList9"/>
    <dgm:cxn modelId="{EA17282C-759F-4DA7-A90F-1A766BB9404A}" type="presParOf" srcId="{DF24BEE9-57AA-491D-83C3-892959C63237}" destId="{8D80059E-51C1-4499-89EA-CFB623FEEC83}" srcOrd="0" destOrd="0" presId="urn:microsoft.com/office/officeart/2005/8/layout/hList9"/>
    <dgm:cxn modelId="{2C50F3AB-CB97-4740-A569-9D133AEDED3C}" type="presParOf" srcId="{DF24BEE9-57AA-491D-83C3-892959C63237}" destId="{A6C1C392-D42D-4E08-AD5D-12D19F6BE3A5}" srcOrd="1" destOrd="0" presId="urn:microsoft.com/office/officeart/2005/8/layout/hList9"/>
    <dgm:cxn modelId="{4A82C157-8C54-4632-8A16-776D77C41721}" type="presParOf" srcId="{A6C1C392-D42D-4E08-AD5D-12D19F6BE3A5}" destId="{516ADAB7-51A2-475F-9B07-19C15A498B8B}" srcOrd="0" destOrd="0" presId="urn:microsoft.com/office/officeart/2005/8/layout/hList9"/>
    <dgm:cxn modelId="{A3153634-F672-4F21-93F6-4E2EB5575DCE}" type="presParOf" srcId="{A6C1C392-D42D-4E08-AD5D-12D19F6BE3A5}" destId="{BBE1B8DB-BA6E-42AB-84CC-21D3D717CF28}" srcOrd="1" destOrd="0" presId="urn:microsoft.com/office/officeart/2005/8/layout/hList9"/>
    <dgm:cxn modelId="{144FD8E7-DE73-49E9-90C6-B2CDD360BA43}" type="presParOf" srcId="{5374C97F-BB9F-435F-A1D9-E5249B9981AF}" destId="{46B766BB-5F90-4531-BC0B-A8FED5DCA31C}" srcOrd="2" destOrd="0" presId="urn:microsoft.com/office/officeart/2005/8/layout/hList9"/>
    <dgm:cxn modelId="{0AB48E5B-67F4-4899-A79A-0F33995628D4}" type="presParOf" srcId="{5374C97F-BB9F-435F-A1D9-E5249B9981AF}" destId="{A5D57D14-3203-4073-944D-7AAE4755C0D5}" srcOrd="3" destOrd="0" presId="urn:microsoft.com/office/officeart/2005/8/layout/hList9"/>
    <dgm:cxn modelId="{1A344F9A-0D17-45E1-AD8B-9AECB2E04937}" type="presParOf" srcId="{5374C97F-BB9F-435F-A1D9-E5249B9981AF}" destId="{33E89262-4EEB-4E17-98A5-CBB66FEFF288}" srcOrd="4" destOrd="0" presId="urn:microsoft.com/office/officeart/2005/8/layout/hList9"/>
    <dgm:cxn modelId="{297B1DAE-6344-451D-B8BC-D988A794A515}" type="presParOf" srcId="{5374C97F-BB9F-435F-A1D9-E5249B9981AF}" destId="{91F1B087-65DF-4EFE-8A8F-48758756D7D5}" srcOrd="5" destOrd="0" presId="urn:microsoft.com/office/officeart/2005/8/layout/hList9"/>
    <dgm:cxn modelId="{06D56CD0-45FA-4C4F-9A78-44A3F225B308}" type="presParOf" srcId="{5374C97F-BB9F-435F-A1D9-E5249B9981AF}" destId="{46E9CBAD-5591-4720-9DEB-209FE9846FC4}" srcOrd="6" destOrd="0" presId="urn:microsoft.com/office/officeart/2005/8/layout/hList9"/>
    <dgm:cxn modelId="{6CE19603-543B-4031-AD6B-0A02ED11E789}" type="presParOf" srcId="{46E9CBAD-5591-4720-9DEB-209FE9846FC4}" destId="{4CB42BFA-27F7-4804-907B-97A1D7D6B741}" srcOrd="0" destOrd="0" presId="urn:microsoft.com/office/officeart/2005/8/layout/hList9"/>
    <dgm:cxn modelId="{1B2B2643-EF97-45A6-809A-0D98F69447D1}" type="presParOf" srcId="{46E9CBAD-5591-4720-9DEB-209FE9846FC4}" destId="{7E880ED4-1C84-42A1-B1A3-99E10FDD0FC7}" srcOrd="1" destOrd="0" presId="urn:microsoft.com/office/officeart/2005/8/layout/hList9"/>
    <dgm:cxn modelId="{5BDFB804-FA94-4606-86AE-F0CC98D0192B}" type="presParOf" srcId="{7E880ED4-1C84-42A1-B1A3-99E10FDD0FC7}" destId="{059821B1-0007-4BD2-8DF8-B0CE19FE433D}" srcOrd="0" destOrd="0" presId="urn:microsoft.com/office/officeart/2005/8/layout/hList9"/>
    <dgm:cxn modelId="{68FCE640-E043-4445-908D-85EDE443F970}" type="presParOf" srcId="{7E880ED4-1C84-42A1-B1A3-99E10FDD0FC7}" destId="{6F2621B6-EE9B-4C67-B676-9DA2A381AB51}" srcOrd="1" destOrd="0" presId="urn:microsoft.com/office/officeart/2005/8/layout/hList9"/>
    <dgm:cxn modelId="{BDDD6FF9-B074-4CC3-97D0-C2225635A362}" type="presParOf" srcId="{5374C97F-BB9F-435F-A1D9-E5249B9981AF}" destId="{2D6E1F3D-EFE1-4A05-A033-AF3525C0CB91}" srcOrd="7" destOrd="0" presId="urn:microsoft.com/office/officeart/2005/8/layout/hList9"/>
    <dgm:cxn modelId="{6F9E2B52-CB64-459C-AD44-03F5DBAC8FAB}"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1B2768-EB31-43B4-9CAC-3903E1F86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334</TotalTime>
  <Pages>31</Pages>
  <Words>5461</Words>
  <Characters>30041</Characters>
  <Application>Microsoft Office Word</Application>
  <DocSecurity>0</DocSecurity>
  <Lines>250</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35432</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66</cp:revision>
  <cp:lastPrinted>2009-09-21T14:04:00Z</cp:lastPrinted>
  <dcterms:created xsi:type="dcterms:W3CDTF">2009-10-14T04:57:00Z</dcterms:created>
  <dcterms:modified xsi:type="dcterms:W3CDTF">2009-10-14T10:45:00Z</dcterms:modified>
</cp:coreProperties>
</file>