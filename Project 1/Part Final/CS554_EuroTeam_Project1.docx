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B266DD" w:rsidRDefault="00CE4E24"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A06F1E">
        <w:rPr>
          <w:rFonts w:ascii="Copperplate Gothic Bold" w:hAnsi="Copperplate Gothic Bold"/>
          <w:color w:val="808080" w:themeColor="text1" w:themeTint="80"/>
          <w:sz w:val="28"/>
        </w:rPr>
        <w:t>Project 1</w:t>
      </w:r>
    </w:p>
    <w:p w14:paraId="64754CC7" w14:textId="77777777" w:rsidR="00F941F2" w:rsidRPr="00B266DD" w:rsidRDefault="00CE4E24"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B266DD">
        <w:rPr>
          <w:noProof/>
          <w:lang w:val="fr-FR"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B266DD" w:rsidRDefault="00F941F2" w:rsidP="005E29BD">
      <w:pPr>
        <w:pStyle w:val="NoSpacing"/>
      </w:pPr>
    </w:p>
    <w:p w14:paraId="7E0C9DF9" w14:textId="0B86CA15" w:rsidR="00F941F2" w:rsidRPr="00B266DD" w:rsidRDefault="00F941F2" w:rsidP="005E29BD">
      <w:pPr>
        <w:pStyle w:val="NoSpacing"/>
      </w:pPr>
    </w:p>
    <w:p w14:paraId="451566A0" w14:textId="140B46B6" w:rsidR="00F941F2" w:rsidRPr="00B266DD" w:rsidRDefault="00F941F2" w:rsidP="005E29BD">
      <w:pPr>
        <w:pStyle w:val="NoSpacing"/>
      </w:pPr>
    </w:p>
    <w:p w14:paraId="610EDA9F" w14:textId="682EA6E8" w:rsidR="00F941F2" w:rsidRPr="00B266DD" w:rsidRDefault="00F941F2" w:rsidP="005E29BD">
      <w:pPr>
        <w:pStyle w:val="NoSpacing"/>
      </w:pPr>
    </w:p>
    <w:p w14:paraId="11E5DF14" w14:textId="60C5F842" w:rsidR="00F941F2" w:rsidRPr="00B266DD" w:rsidRDefault="00DB6408" w:rsidP="005E29BD">
      <w:pPr>
        <w:pStyle w:val="NoSpacing"/>
      </w:pPr>
      <w:r w:rsidRPr="00B266DD">
        <w:rPr>
          <w:noProof/>
          <w:lang w:val="fr-FR"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B266DD" w:rsidRDefault="00F941F2" w:rsidP="005E29BD">
      <w:pPr>
        <w:pStyle w:val="NoSpacing"/>
      </w:pPr>
    </w:p>
    <w:p w14:paraId="6B5EE98D" w14:textId="77777777" w:rsidR="00F941F2" w:rsidRPr="00B266DD" w:rsidRDefault="00F941F2" w:rsidP="005E29BD">
      <w:pPr>
        <w:pStyle w:val="NoSpacing"/>
      </w:pPr>
    </w:p>
    <w:p w14:paraId="3332B831" w14:textId="77777777" w:rsidR="00F941F2" w:rsidRPr="00B266DD" w:rsidRDefault="00F941F2" w:rsidP="005E29BD">
      <w:pPr>
        <w:pStyle w:val="NoSpacing"/>
      </w:pPr>
    </w:p>
    <w:p w14:paraId="3BD0EDEB" w14:textId="77777777" w:rsidR="00F941F2" w:rsidRPr="00B266DD" w:rsidRDefault="00F941F2" w:rsidP="005E29BD">
      <w:pPr>
        <w:pStyle w:val="NoSpacing"/>
      </w:pPr>
    </w:p>
    <w:p w14:paraId="59441A19" w14:textId="3BE30F4F" w:rsidR="00F941F2" w:rsidRPr="00B266DD" w:rsidRDefault="00F941F2" w:rsidP="005E29BD">
      <w:pPr>
        <w:pStyle w:val="NoSpacing"/>
      </w:pPr>
    </w:p>
    <w:p w14:paraId="24AA2719" w14:textId="589C5F5C" w:rsidR="00F941F2" w:rsidRPr="00B266DD" w:rsidRDefault="00F941F2" w:rsidP="005E29BD">
      <w:pPr>
        <w:pStyle w:val="NoSpacing"/>
      </w:pPr>
    </w:p>
    <w:p w14:paraId="2EAAA0C8" w14:textId="77777777" w:rsidR="00F941F2" w:rsidRPr="00B266DD" w:rsidRDefault="00F941F2" w:rsidP="005E29BD">
      <w:pPr>
        <w:pStyle w:val="NoSpacing"/>
      </w:pPr>
    </w:p>
    <w:p w14:paraId="62E6E30F" w14:textId="77777777" w:rsidR="00F941F2" w:rsidRPr="00B266DD" w:rsidRDefault="00F941F2" w:rsidP="005E29BD">
      <w:pPr>
        <w:pStyle w:val="NoSpacing"/>
      </w:pPr>
    </w:p>
    <w:p w14:paraId="4EA19E73" w14:textId="77777777" w:rsidR="00F941F2" w:rsidRPr="00B266DD" w:rsidRDefault="00F941F2" w:rsidP="005E29BD">
      <w:pPr>
        <w:pStyle w:val="NoSpacing"/>
      </w:pPr>
    </w:p>
    <w:p w14:paraId="2948801D" w14:textId="77777777" w:rsidR="00F941F2" w:rsidRPr="00B266DD" w:rsidRDefault="00F941F2" w:rsidP="005E29BD">
      <w:pPr>
        <w:pStyle w:val="NoSpacing"/>
      </w:pPr>
    </w:p>
    <w:p w14:paraId="5D67A64F" w14:textId="35DCEE9D" w:rsidR="00F941F2" w:rsidRPr="00B266DD" w:rsidRDefault="00CE4E24"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B266DD" w:rsidRDefault="00F941F2" w:rsidP="005E29BD">
      <w:pPr>
        <w:pStyle w:val="NoSpacing"/>
      </w:pPr>
    </w:p>
    <w:p w14:paraId="5647E1DA" w14:textId="7FE56281" w:rsidR="00F941F2" w:rsidRPr="00B266DD" w:rsidRDefault="00CE4E24"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B266DD" w:rsidRDefault="00F941F2" w:rsidP="005E29BD">
      <w:pPr>
        <w:pStyle w:val="NoSpacing"/>
      </w:pPr>
    </w:p>
    <w:p w14:paraId="6B9A1CAA" w14:textId="711371F7" w:rsidR="00606929" w:rsidRPr="00B266DD" w:rsidRDefault="00F941F2" w:rsidP="005E29BD">
      <w:pPr>
        <w:pStyle w:val="NoSpacing"/>
      </w:pPr>
      <w:r w:rsidRPr="00B266DD">
        <w:tab/>
      </w:r>
    </w:p>
    <w:p w14:paraId="124A83F2" w14:textId="77777777" w:rsidR="00E35D37" w:rsidRPr="00B266DD" w:rsidRDefault="00E35D37" w:rsidP="005E29BD">
      <w:pPr>
        <w:pStyle w:val="NoSpacing"/>
      </w:pPr>
    </w:p>
    <w:p w14:paraId="4FB49AD4" w14:textId="77777777" w:rsidR="00E35D37" w:rsidRPr="00B266DD" w:rsidRDefault="00E35D37" w:rsidP="005E29BD">
      <w:pPr>
        <w:pStyle w:val="NoSpacing"/>
      </w:pPr>
    </w:p>
    <w:p w14:paraId="5EA48E88" w14:textId="77777777" w:rsidR="00E35D37" w:rsidRPr="00B266DD" w:rsidRDefault="00E35D37" w:rsidP="005E29BD">
      <w:pPr>
        <w:pStyle w:val="NoSpacing"/>
      </w:pPr>
    </w:p>
    <w:p w14:paraId="69FCD73D" w14:textId="77777777" w:rsidR="00E35D37" w:rsidRPr="00B266DD" w:rsidRDefault="00E35D37" w:rsidP="005E29BD">
      <w:pPr>
        <w:pStyle w:val="NoSpacing"/>
      </w:pPr>
    </w:p>
    <w:p w14:paraId="23DA2537" w14:textId="16C33043" w:rsidR="00E35D37" w:rsidRPr="00B266DD" w:rsidRDefault="00E35D37" w:rsidP="005E29BD">
      <w:pPr>
        <w:pStyle w:val="NoSpacing"/>
      </w:pPr>
    </w:p>
    <w:p w14:paraId="02D27199" w14:textId="77777777" w:rsidR="00E35D37" w:rsidRPr="00B266DD" w:rsidRDefault="00E35D37" w:rsidP="005E29BD">
      <w:pPr>
        <w:pStyle w:val="NoSpacing"/>
      </w:pPr>
    </w:p>
    <w:p w14:paraId="5E5C9A0D" w14:textId="40BF56DB" w:rsidR="00E35D37" w:rsidRPr="00B266DD" w:rsidRDefault="00E35D37" w:rsidP="005E29BD">
      <w:pPr>
        <w:pStyle w:val="NoSpacing"/>
      </w:pPr>
    </w:p>
    <w:p w14:paraId="42C18E11" w14:textId="77777777" w:rsidR="00D06EDD" w:rsidRPr="00B266DD" w:rsidRDefault="00D06EDD" w:rsidP="005E29BD">
      <w:pPr>
        <w:pStyle w:val="NoSpacing"/>
      </w:pPr>
    </w:p>
    <w:p w14:paraId="1673F114" w14:textId="07DF1F8B" w:rsidR="00D06EDD" w:rsidRPr="00B266DD" w:rsidRDefault="00CE4E24" w:rsidP="005E29BD">
      <w:pPr>
        <w:pStyle w:val="NoSpacing"/>
      </w:pPr>
      <w:r>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B266DD" w:rsidRDefault="00D06EDD" w:rsidP="005E29BD">
      <w:pPr>
        <w:pStyle w:val="NoSpacing"/>
      </w:pPr>
    </w:p>
    <w:p w14:paraId="4EC7FBFA" w14:textId="77777777" w:rsidR="00D06EDD" w:rsidRPr="00B266DD" w:rsidRDefault="00D06EDD" w:rsidP="005E29BD">
      <w:pPr>
        <w:pStyle w:val="NoSpacing"/>
      </w:pPr>
    </w:p>
    <w:p w14:paraId="691A8A26" w14:textId="12920BE6" w:rsidR="00D06EDD" w:rsidRPr="00B266DD" w:rsidRDefault="00D06EDD" w:rsidP="005E29BD">
      <w:pPr>
        <w:pStyle w:val="NoSpacing"/>
      </w:pPr>
    </w:p>
    <w:p w14:paraId="2FCAFCAC" w14:textId="2EEC471B" w:rsidR="00D2614C" w:rsidRPr="00B266DD" w:rsidRDefault="00D2614C" w:rsidP="005E29BD">
      <w:pPr>
        <w:pStyle w:val="NoSpacing"/>
      </w:pPr>
    </w:p>
    <w:p w14:paraId="29F1C0FA" w14:textId="28FFDDD1" w:rsidR="008E734F" w:rsidRPr="00B266DD" w:rsidRDefault="008E734F" w:rsidP="005E29BD">
      <w:pPr>
        <w:pStyle w:val="NoSpacing"/>
      </w:pPr>
    </w:p>
    <w:p w14:paraId="342B95D0" w14:textId="7AED52BE" w:rsidR="00D2614C" w:rsidRPr="00B266DD" w:rsidRDefault="00CE4E24"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proofErr w:type="gramStart"/>
                  <w:r w:rsidRPr="008E3C46">
                    <w:rPr>
                      <w:b/>
                      <w:color w:val="7F7F7F"/>
                      <w:sz w:val="32"/>
                      <w:szCs w:val="32"/>
                    </w:rPr>
                    <w:t>CS</w:t>
                  </w:r>
                  <w:r w:rsidR="008E734F">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B266DD">
        <w:rPr>
          <w:color w:val="244061"/>
          <w:sz w:val="48"/>
          <w:szCs w:val="48"/>
        </w:rPr>
        <w:br w:type="page"/>
      </w:r>
      <w:r w:rsidR="00D2614C" w:rsidRPr="00B266DD">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B266DD" w:rsidRDefault="00D2614C" w:rsidP="00D2614C">
          <w:pPr>
            <w:pStyle w:val="TOCHeading"/>
          </w:pPr>
        </w:p>
        <w:p w14:paraId="648E5928" w14:textId="77777777" w:rsidR="00597B14" w:rsidRDefault="00D2614C">
          <w:pPr>
            <w:pStyle w:val="TOC1"/>
            <w:tabs>
              <w:tab w:val="right" w:leader="dot" w:pos="10054"/>
            </w:tabs>
            <w:rPr>
              <w:rFonts w:asciiTheme="minorHAnsi" w:eastAsiaTheme="minorEastAsia" w:hAnsiTheme="minorHAnsi" w:cstheme="minorBidi"/>
              <w:noProof/>
              <w:lang w:val="fr-FR" w:eastAsia="ko-KR"/>
            </w:rPr>
          </w:pPr>
          <w:r w:rsidRPr="00B266DD">
            <w:fldChar w:fldCharType="begin"/>
          </w:r>
          <w:r w:rsidRPr="00B266DD">
            <w:instrText xml:space="preserve"> TOC \o "1-3" \h \z \u </w:instrText>
          </w:r>
          <w:r w:rsidRPr="00B266DD">
            <w:fldChar w:fldCharType="separate"/>
          </w:r>
          <w:hyperlink w:anchor="_Toc243148181" w:history="1">
            <w:r w:rsidR="00597B14" w:rsidRPr="00776A1C">
              <w:rPr>
                <w:rStyle w:val="Hyperlink"/>
                <w:b/>
                <w:noProof/>
              </w:rPr>
              <w:t>Illustration table</w:t>
            </w:r>
            <w:r w:rsidR="00597B14">
              <w:rPr>
                <w:noProof/>
                <w:webHidden/>
              </w:rPr>
              <w:tab/>
            </w:r>
            <w:r w:rsidR="00597B14">
              <w:rPr>
                <w:noProof/>
                <w:webHidden/>
              </w:rPr>
              <w:fldChar w:fldCharType="begin"/>
            </w:r>
            <w:r w:rsidR="00597B14">
              <w:rPr>
                <w:noProof/>
                <w:webHidden/>
              </w:rPr>
              <w:instrText xml:space="preserve"> PAGEREF _Toc243148181 \h </w:instrText>
            </w:r>
            <w:r w:rsidR="00597B14">
              <w:rPr>
                <w:noProof/>
                <w:webHidden/>
              </w:rPr>
            </w:r>
            <w:r w:rsidR="00597B14">
              <w:rPr>
                <w:noProof/>
                <w:webHidden/>
              </w:rPr>
              <w:fldChar w:fldCharType="separate"/>
            </w:r>
            <w:r w:rsidR="00597B14">
              <w:rPr>
                <w:noProof/>
                <w:webHidden/>
              </w:rPr>
              <w:t>4</w:t>
            </w:r>
            <w:r w:rsidR="00597B14">
              <w:rPr>
                <w:noProof/>
                <w:webHidden/>
              </w:rPr>
              <w:fldChar w:fldCharType="end"/>
            </w:r>
          </w:hyperlink>
        </w:p>
        <w:p w14:paraId="43FF4C8A" w14:textId="77777777" w:rsidR="00597B14" w:rsidRDefault="00CE4E24">
          <w:pPr>
            <w:pStyle w:val="TOC1"/>
            <w:tabs>
              <w:tab w:val="right" w:leader="dot" w:pos="10054"/>
            </w:tabs>
            <w:rPr>
              <w:rFonts w:asciiTheme="minorHAnsi" w:eastAsiaTheme="minorEastAsia" w:hAnsiTheme="minorHAnsi" w:cstheme="minorBidi"/>
              <w:noProof/>
              <w:lang w:val="fr-FR" w:eastAsia="ko-KR"/>
            </w:rPr>
          </w:pPr>
          <w:hyperlink w:anchor="_Toc243148182" w:history="1">
            <w:r w:rsidR="00597B14" w:rsidRPr="00776A1C">
              <w:rPr>
                <w:rStyle w:val="Hyperlink"/>
                <w:b/>
                <w:noProof/>
              </w:rPr>
              <w:t>Introduction</w:t>
            </w:r>
            <w:r w:rsidR="00597B14">
              <w:rPr>
                <w:noProof/>
                <w:webHidden/>
              </w:rPr>
              <w:tab/>
            </w:r>
            <w:r w:rsidR="00597B14">
              <w:rPr>
                <w:noProof/>
                <w:webHidden/>
              </w:rPr>
              <w:fldChar w:fldCharType="begin"/>
            </w:r>
            <w:r w:rsidR="00597B14">
              <w:rPr>
                <w:noProof/>
                <w:webHidden/>
              </w:rPr>
              <w:instrText xml:space="preserve"> PAGEREF _Toc243148182 \h </w:instrText>
            </w:r>
            <w:r w:rsidR="00597B14">
              <w:rPr>
                <w:noProof/>
                <w:webHidden/>
              </w:rPr>
            </w:r>
            <w:r w:rsidR="00597B14">
              <w:rPr>
                <w:noProof/>
                <w:webHidden/>
              </w:rPr>
              <w:fldChar w:fldCharType="separate"/>
            </w:r>
            <w:r w:rsidR="00597B14">
              <w:rPr>
                <w:noProof/>
                <w:webHidden/>
              </w:rPr>
              <w:t>5</w:t>
            </w:r>
            <w:r w:rsidR="00597B14">
              <w:rPr>
                <w:noProof/>
                <w:webHidden/>
              </w:rPr>
              <w:fldChar w:fldCharType="end"/>
            </w:r>
          </w:hyperlink>
        </w:p>
        <w:p w14:paraId="34283163" w14:textId="77777777" w:rsidR="00597B14" w:rsidRDefault="00CE4E24">
          <w:pPr>
            <w:pStyle w:val="TOC1"/>
            <w:tabs>
              <w:tab w:val="left" w:pos="440"/>
              <w:tab w:val="right" w:leader="dot" w:pos="10054"/>
            </w:tabs>
            <w:rPr>
              <w:rFonts w:asciiTheme="minorHAnsi" w:eastAsiaTheme="minorEastAsia" w:hAnsiTheme="minorHAnsi" w:cstheme="minorBidi"/>
              <w:noProof/>
              <w:lang w:val="fr-FR" w:eastAsia="ko-KR"/>
            </w:rPr>
          </w:pPr>
          <w:hyperlink w:anchor="_Toc243148183" w:history="1">
            <w:r w:rsidR="00597B14" w:rsidRPr="00776A1C">
              <w:rPr>
                <w:rStyle w:val="Hyperlink"/>
                <w:b/>
                <w:noProof/>
              </w:rPr>
              <w:t>1.</w:t>
            </w:r>
            <w:r w:rsidR="00597B14">
              <w:rPr>
                <w:rFonts w:asciiTheme="minorHAnsi" w:eastAsiaTheme="minorEastAsia" w:hAnsiTheme="minorHAnsi" w:cstheme="minorBidi"/>
                <w:noProof/>
                <w:lang w:val="fr-FR" w:eastAsia="ko-KR"/>
              </w:rPr>
              <w:tab/>
            </w:r>
            <w:r w:rsidR="00597B14" w:rsidRPr="00776A1C">
              <w:rPr>
                <w:rStyle w:val="Hyperlink"/>
                <w:b/>
                <w:noProof/>
              </w:rPr>
              <w:t>Problem understanding</w:t>
            </w:r>
            <w:r w:rsidR="00597B14">
              <w:rPr>
                <w:noProof/>
                <w:webHidden/>
              </w:rPr>
              <w:tab/>
            </w:r>
            <w:r w:rsidR="00597B14">
              <w:rPr>
                <w:noProof/>
                <w:webHidden/>
              </w:rPr>
              <w:fldChar w:fldCharType="begin"/>
            </w:r>
            <w:r w:rsidR="00597B14">
              <w:rPr>
                <w:noProof/>
                <w:webHidden/>
              </w:rPr>
              <w:instrText xml:space="preserve"> PAGEREF _Toc243148183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4FB61FC"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184" w:history="1">
            <w:r w:rsidR="00597B14" w:rsidRPr="00776A1C">
              <w:rPr>
                <w:rStyle w:val="Hyperlink"/>
                <w:noProof/>
              </w:rPr>
              <w:t>1.1.</w:t>
            </w:r>
            <w:r w:rsidR="00597B14">
              <w:rPr>
                <w:rFonts w:asciiTheme="minorHAnsi" w:eastAsiaTheme="minorEastAsia" w:hAnsiTheme="minorHAnsi" w:cstheme="minorBidi"/>
                <w:noProof/>
                <w:lang w:val="fr-FR" w:eastAsia="ko-KR"/>
              </w:rPr>
              <w:tab/>
            </w:r>
            <w:r w:rsidR="00597B14" w:rsidRPr="00776A1C">
              <w:rPr>
                <w:rStyle w:val="Hyperlink"/>
                <w:noProof/>
              </w:rPr>
              <w:t>Business case &amp; system context</w:t>
            </w:r>
            <w:r w:rsidR="00597B14">
              <w:rPr>
                <w:noProof/>
                <w:webHidden/>
              </w:rPr>
              <w:tab/>
            </w:r>
            <w:r w:rsidR="00597B14">
              <w:rPr>
                <w:noProof/>
                <w:webHidden/>
              </w:rPr>
              <w:fldChar w:fldCharType="begin"/>
            </w:r>
            <w:r w:rsidR="00597B14">
              <w:rPr>
                <w:noProof/>
                <w:webHidden/>
              </w:rPr>
              <w:instrText xml:space="preserve"> PAGEREF _Toc243148184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3AEAAACF"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85" w:history="1">
            <w:r w:rsidR="00597B14" w:rsidRPr="00776A1C">
              <w:rPr>
                <w:rStyle w:val="Hyperlink"/>
                <w:b/>
                <w:bCs/>
                <w:smallCaps/>
                <w:noProof/>
                <w:spacing w:val="5"/>
              </w:rPr>
              <w:t>1.1.1.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FDIR utility</w:t>
            </w:r>
            <w:r w:rsidR="00597B14">
              <w:rPr>
                <w:noProof/>
                <w:webHidden/>
              </w:rPr>
              <w:tab/>
            </w:r>
            <w:r w:rsidR="00597B14">
              <w:rPr>
                <w:noProof/>
                <w:webHidden/>
              </w:rPr>
              <w:fldChar w:fldCharType="begin"/>
            </w:r>
            <w:r w:rsidR="00597B14">
              <w:rPr>
                <w:noProof/>
                <w:webHidden/>
              </w:rPr>
              <w:instrText xml:space="preserve"> PAGEREF _Toc243148185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7A78BC2"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86" w:history="1">
            <w:r w:rsidR="00597B14" w:rsidRPr="00776A1C">
              <w:rPr>
                <w:rStyle w:val="Hyperlink"/>
                <w:b/>
                <w:bCs/>
                <w:smallCaps/>
                <w:noProof/>
                <w:spacing w:val="5"/>
              </w:rPr>
              <w:t>1.1.2.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System requirements</w:t>
            </w:r>
            <w:r w:rsidR="00597B14">
              <w:rPr>
                <w:noProof/>
                <w:webHidden/>
              </w:rPr>
              <w:tab/>
            </w:r>
            <w:r w:rsidR="00597B14">
              <w:rPr>
                <w:noProof/>
                <w:webHidden/>
              </w:rPr>
              <w:fldChar w:fldCharType="begin"/>
            </w:r>
            <w:r w:rsidR="00597B14">
              <w:rPr>
                <w:noProof/>
                <w:webHidden/>
              </w:rPr>
              <w:instrText xml:space="preserve"> PAGEREF _Toc243148186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1A97308"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187" w:history="1">
            <w:r w:rsidR="00597B14" w:rsidRPr="00776A1C">
              <w:rPr>
                <w:rStyle w:val="Hyperlink"/>
                <w:noProof/>
              </w:rPr>
              <w:t>1.2.</w:t>
            </w:r>
            <w:r w:rsidR="00597B14">
              <w:rPr>
                <w:rFonts w:asciiTheme="minorHAnsi" w:eastAsiaTheme="minorEastAsia" w:hAnsiTheme="minorHAnsi" w:cstheme="minorBidi"/>
                <w:noProof/>
                <w:lang w:val="fr-FR" w:eastAsia="ko-KR"/>
              </w:rPr>
              <w:tab/>
            </w:r>
            <w:r w:rsidR="00597B14" w:rsidRPr="00776A1C">
              <w:rPr>
                <w:rStyle w:val="Hyperlink"/>
                <w:noProof/>
              </w:rPr>
              <w:t>Problem frames</w:t>
            </w:r>
            <w:r w:rsidR="00597B14">
              <w:rPr>
                <w:noProof/>
                <w:webHidden/>
              </w:rPr>
              <w:tab/>
            </w:r>
            <w:r w:rsidR="00597B14">
              <w:rPr>
                <w:noProof/>
                <w:webHidden/>
              </w:rPr>
              <w:fldChar w:fldCharType="begin"/>
            </w:r>
            <w:r w:rsidR="00597B14">
              <w:rPr>
                <w:noProof/>
                <w:webHidden/>
              </w:rPr>
              <w:instrText xml:space="preserve"> PAGEREF _Toc243148187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6CAEE6C6"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88" w:history="1">
            <w:r w:rsidR="00597B14" w:rsidRPr="00776A1C">
              <w:rPr>
                <w:rStyle w:val="Hyperlink"/>
                <w:b/>
                <w:bCs/>
                <w:smallCaps/>
                <w:noProof/>
                <w:spacing w:val="5"/>
              </w:rPr>
              <w:t>1.2.1.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Domains identification</w:t>
            </w:r>
            <w:r w:rsidR="00597B14">
              <w:rPr>
                <w:noProof/>
                <w:webHidden/>
              </w:rPr>
              <w:tab/>
            </w:r>
            <w:r w:rsidR="00597B14">
              <w:rPr>
                <w:noProof/>
                <w:webHidden/>
              </w:rPr>
              <w:fldChar w:fldCharType="begin"/>
            </w:r>
            <w:r w:rsidR="00597B14">
              <w:rPr>
                <w:noProof/>
                <w:webHidden/>
              </w:rPr>
              <w:instrText xml:space="preserve"> PAGEREF _Toc243148188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CD83737"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89" w:history="1">
            <w:r w:rsidR="00597B14" w:rsidRPr="00776A1C">
              <w:rPr>
                <w:rStyle w:val="Hyperlink"/>
                <w:b/>
                <w:bCs/>
                <w:smallCaps/>
                <w:noProof/>
                <w:spacing w:val="5"/>
              </w:rPr>
              <w:t>1.2.2.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Context Diagram</w:t>
            </w:r>
            <w:r w:rsidR="00597B14">
              <w:rPr>
                <w:noProof/>
                <w:webHidden/>
              </w:rPr>
              <w:tab/>
            </w:r>
            <w:r w:rsidR="00597B14">
              <w:rPr>
                <w:noProof/>
                <w:webHidden/>
              </w:rPr>
              <w:fldChar w:fldCharType="begin"/>
            </w:r>
            <w:r w:rsidR="00597B14">
              <w:rPr>
                <w:noProof/>
                <w:webHidden/>
              </w:rPr>
              <w:instrText xml:space="preserve"> PAGEREF _Toc243148189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DCAE111"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0" w:history="1">
            <w:r w:rsidR="00597B14" w:rsidRPr="00776A1C">
              <w:rPr>
                <w:rStyle w:val="Hyperlink"/>
                <w:b/>
                <w:bCs/>
                <w:smallCaps/>
                <w:noProof/>
                <w:spacing w:val="5"/>
              </w:rPr>
              <w:t>1.2.3.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Problem frames</w:t>
            </w:r>
            <w:r w:rsidR="00597B14">
              <w:rPr>
                <w:noProof/>
                <w:webHidden/>
              </w:rPr>
              <w:tab/>
            </w:r>
            <w:r w:rsidR="00597B14">
              <w:rPr>
                <w:noProof/>
                <w:webHidden/>
              </w:rPr>
              <w:fldChar w:fldCharType="begin"/>
            </w:r>
            <w:r w:rsidR="00597B14">
              <w:rPr>
                <w:noProof/>
                <w:webHidden/>
              </w:rPr>
              <w:instrText xml:space="preserve"> PAGEREF _Toc243148190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4B2929D5" w14:textId="77777777" w:rsidR="00597B14" w:rsidRDefault="00CE4E24">
          <w:pPr>
            <w:pStyle w:val="TOC1"/>
            <w:tabs>
              <w:tab w:val="left" w:pos="440"/>
              <w:tab w:val="right" w:leader="dot" w:pos="10054"/>
            </w:tabs>
            <w:rPr>
              <w:rFonts w:asciiTheme="minorHAnsi" w:eastAsiaTheme="minorEastAsia" w:hAnsiTheme="minorHAnsi" w:cstheme="minorBidi"/>
              <w:noProof/>
              <w:lang w:val="fr-FR" w:eastAsia="ko-KR"/>
            </w:rPr>
          </w:pPr>
          <w:hyperlink w:anchor="_Toc243148191" w:history="1">
            <w:r w:rsidR="00597B14" w:rsidRPr="00776A1C">
              <w:rPr>
                <w:rStyle w:val="Hyperlink"/>
                <w:b/>
                <w:noProof/>
              </w:rPr>
              <w:t>2.</w:t>
            </w:r>
            <w:r w:rsidR="00597B14">
              <w:rPr>
                <w:rFonts w:asciiTheme="minorHAnsi" w:eastAsiaTheme="minorEastAsia" w:hAnsiTheme="minorHAnsi" w:cstheme="minorBidi"/>
                <w:noProof/>
                <w:lang w:val="fr-FR" w:eastAsia="ko-KR"/>
              </w:rPr>
              <w:tab/>
            </w:r>
            <w:r w:rsidR="00597B14" w:rsidRPr="00776A1C">
              <w:rPr>
                <w:rStyle w:val="Hyperlink"/>
                <w:b/>
                <w:noProof/>
              </w:rPr>
              <w:t>Functional requirements (use-case model)</w:t>
            </w:r>
            <w:r w:rsidR="00597B14">
              <w:rPr>
                <w:noProof/>
                <w:webHidden/>
              </w:rPr>
              <w:tab/>
            </w:r>
            <w:r w:rsidR="00597B14">
              <w:rPr>
                <w:noProof/>
                <w:webHidden/>
              </w:rPr>
              <w:fldChar w:fldCharType="begin"/>
            </w:r>
            <w:r w:rsidR="00597B14">
              <w:rPr>
                <w:noProof/>
                <w:webHidden/>
              </w:rPr>
              <w:instrText xml:space="preserve"> PAGEREF _Toc243148191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0536B65C"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192" w:history="1">
            <w:r w:rsidR="00597B14" w:rsidRPr="00776A1C">
              <w:rPr>
                <w:rStyle w:val="Hyperlink"/>
                <w:noProof/>
              </w:rPr>
              <w:t>2.1.</w:t>
            </w:r>
            <w:r w:rsidR="00597B14">
              <w:rPr>
                <w:rFonts w:asciiTheme="minorHAnsi" w:eastAsiaTheme="minorEastAsia" w:hAnsiTheme="minorHAnsi" w:cstheme="minorBidi"/>
                <w:noProof/>
                <w:lang w:val="fr-FR" w:eastAsia="ko-KR"/>
              </w:rPr>
              <w:tab/>
            </w:r>
            <w:r w:rsidR="00597B14" w:rsidRPr="00776A1C">
              <w:rPr>
                <w:rStyle w:val="Hyperlink"/>
                <w:noProof/>
              </w:rPr>
              <w:t>Use-case diagram</w:t>
            </w:r>
            <w:r w:rsidR="00597B14">
              <w:rPr>
                <w:noProof/>
                <w:webHidden/>
              </w:rPr>
              <w:tab/>
            </w:r>
            <w:r w:rsidR="00597B14">
              <w:rPr>
                <w:noProof/>
                <w:webHidden/>
              </w:rPr>
              <w:fldChar w:fldCharType="begin"/>
            </w:r>
            <w:r w:rsidR="00597B14">
              <w:rPr>
                <w:noProof/>
                <w:webHidden/>
              </w:rPr>
              <w:instrText xml:space="preserve"> PAGEREF _Toc243148192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1EFEA311"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3" w:history="1">
            <w:r w:rsidR="00597B14" w:rsidRPr="00776A1C">
              <w:rPr>
                <w:rStyle w:val="Hyperlink"/>
                <w:b/>
                <w:bCs/>
                <w:smallCaps/>
                <w:noProof/>
                <w:spacing w:val="5"/>
              </w:rPr>
              <w:t>2.1.1.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Actors description</w:t>
            </w:r>
            <w:r w:rsidR="00597B14">
              <w:rPr>
                <w:noProof/>
                <w:webHidden/>
              </w:rPr>
              <w:tab/>
            </w:r>
            <w:r w:rsidR="00597B14">
              <w:rPr>
                <w:noProof/>
                <w:webHidden/>
              </w:rPr>
              <w:fldChar w:fldCharType="begin"/>
            </w:r>
            <w:r w:rsidR="00597B14">
              <w:rPr>
                <w:noProof/>
                <w:webHidden/>
              </w:rPr>
              <w:instrText xml:space="preserve"> PAGEREF _Toc243148193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9C28D22"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4" w:history="1">
            <w:r w:rsidR="00597B14" w:rsidRPr="00776A1C">
              <w:rPr>
                <w:rStyle w:val="Hyperlink"/>
                <w:b/>
                <w:bCs/>
                <w:smallCaps/>
                <w:noProof/>
                <w:spacing w:val="5"/>
              </w:rPr>
              <w:t>2.1.2.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diagram</w:t>
            </w:r>
            <w:r w:rsidR="00597B14">
              <w:rPr>
                <w:noProof/>
                <w:webHidden/>
              </w:rPr>
              <w:tab/>
            </w:r>
            <w:r w:rsidR="00597B14">
              <w:rPr>
                <w:noProof/>
                <w:webHidden/>
              </w:rPr>
              <w:fldChar w:fldCharType="begin"/>
            </w:r>
            <w:r w:rsidR="00597B14">
              <w:rPr>
                <w:noProof/>
                <w:webHidden/>
              </w:rPr>
              <w:instrText xml:space="preserve"> PAGEREF _Toc243148194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7AD0F8B"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5" w:history="1">
            <w:r w:rsidR="00597B14" w:rsidRPr="00776A1C">
              <w:rPr>
                <w:rStyle w:val="Hyperlink"/>
                <w:b/>
                <w:bCs/>
                <w:smallCaps/>
                <w:noProof/>
                <w:spacing w:val="5"/>
              </w:rPr>
              <w:t>2.1.3.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specifications</w:t>
            </w:r>
            <w:r w:rsidR="00597B14">
              <w:rPr>
                <w:noProof/>
                <w:webHidden/>
              </w:rPr>
              <w:tab/>
            </w:r>
            <w:r w:rsidR="00597B14">
              <w:rPr>
                <w:noProof/>
                <w:webHidden/>
              </w:rPr>
              <w:fldChar w:fldCharType="begin"/>
            </w:r>
            <w:r w:rsidR="00597B14">
              <w:rPr>
                <w:noProof/>
                <w:webHidden/>
              </w:rPr>
              <w:instrText xml:space="preserve"> PAGEREF _Toc243148195 \h </w:instrText>
            </w:r>
            <w:r w:rsidR="00597B14">
              <w:rPr>
                <w:noProof/>
                <w:webHidden/>
              </w:rPr>
            </w:r>
            <w:r w:rsidR="00597B14">
              <w:rPr>
                <w:noProof/>
                <w:webHidden/>
              </w:rPr>
              <w:fldChar w:fldCharType="separate"/>
            </w:r>
            <w:r w:rsidR="00597B14">
              <w:rPr>
                <w:noProof/>
                <w:webHidden/>
              </w:rPr>
              <w:t>8</w:t>
            </w:r>
            <w:r w:rsidR="00597B14">
              <w:rPr>
                <w:noProof/>
                <w:webHidden/>
              </w:rPr>
              <w:fldChar w:fldCharType="end"/>
            </w:r>
          </w:hyperlink>
        </w:p>
        <w:p w14:paraId="353A1832"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196" w:history="1">
            <w:r w:rsidR="00597B14" w:rsidRPr="00776A1C">
              <w:rPr>
                <w:rStyle w:val="Hyperlink"/>
                <w:noProof/>
              </w:rPr>
              <w:t>2.2.</w:t>
            </w:r>
            <w:r w:rsidR="00597B14">
              <w:rPr>
                <w:rFonts w:asciiTheme="minorHAnsi" w:eastAsiaTheme="minorEastAsia" w:hAnsiTheme="minorHAnsi" w:cstheme="minorBidi"/>
                <w:noProof/>
                <w:lang w:val="fr-FR" w:eastAsia="ko-KR"/>
              </w:rPr>
              <w:tab/>
            </w:r>
            <w:r w:rsidR="00597B14" w:rsidRPr="00776A1C">
              <w:rPr>
                <w:rStyle w:val="Hyperlink"/>
                <w:noProof/>
              </w:rPr>
              <w:t>Sequence diagrams</w:t>
            </w:r>
            <w:r w:rsidR="00597B14">
              <w:rPr>
                <w:noProof/>
                <w:webHidden/>
              </w:rPr>
              <w:tab/>
            </w:r>
            <w:r w:rsidR="00597B14">
              <w:rPr>
                <w:noProof/>
                <w:webHidden/>
              </w:rPr>
              <w:fldChar w:fldCharType="begin"/>
            </w:r>
            <w:r w:rsidR="00597B14">
              <w:rPr>
                <w:noProof/>
                <w:webHidden/>
              </w:rPr>
              <w:instrText xml:space="preserve"> PAGEREF _Toc243148196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10BF01B2"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7" w:history="1">
            <w:r w:rsidR="00597B14" w:rsidRPr="00776A1C">
              <w:rPr>
                <w:rStyle w:val="Hyperlink"/>
                <w:b/>
                <w:bCs/>
                <w:smallCaps/>
                <w:noProof/>
                <w:spacing w:val="5"/>
              </w:rPr>
              <w:t>2.2.1.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Fault recovery</w:t>
            </w:r>
            <w:r w:rsidR="00597B14">
              <w:rPr>
                <w:noProof/>
                <w:webHidden/>
              </w:rPr>
              <w:tab/>
            </w:r>
            <w:r w:rsidR="00597B14">
              <w:rPr>
                <w:noProof/>
                <w:webHidden/>
              </w:rPr>
              <w:fldChar w:fldCharType="begin"/>
            </w:r>
            <w:r w:rsidR="00597B14">
              <w:rPr>
                <w:noProof/>
                <w:webHidden/>
              </w:rPr>
              <w:instrText xml:space="preserve"> PAGEREF _Toc243148197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0AB0C0BD"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8" w:history="1">
            <w:r w:rsidR="00597B14" w:rsidRPr="00776A1C">
              <w:rPr>
                <w:rStyle w:val="Hyperlink"/>
                <w:b/>
                <w:bCs/>
                <w:smallCaps/>
                <w:noProof/>
                <w:spacing w:val="5"/>
              </w:rPr>
              <w:t>2.2.2.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Safe response in case of hazardous conditions</w:t>
            </w:r>
            <w:r w:rsidR="00597B14">
              <w:rPr>
                <w:noProof/>
                <w:webHidden/>
              </w:rPr>
              <w:tab/>
            </w:r>
            <w:r w:rsidR="00597B14">
              <w:rPr>
                <w:noProof/>
                <w:webHidden/>
              </w:rPr>
              <w:fldChar w:fldCharType="begin"/>
            </w:r>
            <w:r w:rsidR="00597B14">
              <w:rPr>
                <w:noProof/>
                <w:webHidden/>
              </w:rPr>
              <w:instrText xml:space="preserve"> PAGEREF _Toc243148198 \h </w:instrText>
            </w:r>
            <w:r w:rsidR="00597B14">
              <w:rPr>
                <w:noProof/>
                <w:webHidden/>
              </w:rPr>
            </w:r>
            <w:r w:rsidR="00597B14">
              <w:rPr>
                <w:noProof/>
                <w:webHidden/>
              </w:rPr>
              <w:fldChar w:fldCharType="separate"/>
            </w:r>
            <w:r w:rsidR="00597B14">
              <w:rPr>
                <w:noProof/>
                <w:webHidden/>
              </w:rPr>
              <w:t>12</w:t>
            </w:r>
            <w:r w:rsidR="00597B14">
              <w:rPr>
                <w:noProof/>
                <w:webHidden/>
              </w:rPr>
              <w:fldChar w:fldCharType="end"/>
            </w:r>
          </w:hyperlink>
        </w:p>
        <w:p w14:paraId="39DED98B"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199" w:history="1">
            <w:r w:rsidR="00597B14" w:rsidRPr="00776A1C">
              <w:rPr>
                <w:rStyle w:val="Hyperlink"/>
                <w:b/>
                <w:bCs/>
                <w:smallCaps/>
                <w:noProof/>
                <w:spacing w:val="5"/>
              </w:rPr>
              <w:t>2.2.3.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Critical failure</w:t>
            </w:r>
            <w:r w:rsidR="00597B14">
              <w:rPr>
                <w:noProof/>
                <w:webHidden/>
              </w:rPr>
              <w:tab/>
            </w:r>
            <w:r w:rsidR="00597B14">
              <w:rPr>
                <w:noProof/>
                <w:webHidden/>
              </w:rPr>
              <w:fldChar w:fldCharType="begin"/>
            </w:r>
            <w:r w:rsidR="00597B14">
              <w:rPr>
                <w:noProof/>
                <w:webHidden/>
              </w:rPr>
              <w:instrText xml:space="preserve"> PAGEREF _Toc243148199 \h </w:instrText>
            </w:r>
            <w:r w:rsidR="00597B14">
              <w:rPr>
                <w:noProof/>
                <w:webHidden/>
              </w:rPr>
            </w:r>
            <w:r w:rsidR="00597B14">
              <w:rPr>
                <w:noProof/>
                <w:webHidden/>
              </w:rPr>
              <w:fldChar w:fldCharType="separate"/>
            </w:r>
            <w:r w:rsidR="00597B14">
              <w:rPr>
                <w:noProof/>
                <w:webHidden/>
              </w:rPr>
              <w:t>13</w:t>
            </w:r>
            <w:r w:rsidR="00597B14">
              <w:rPr>
                <w:noProof/>
                <w:webHidden/>
              </w:rPr>
              <w:fldChar w:fldCharType="end"/>
            </w:r>
          </w:hyperlink>
        </w:p>
        <w:p w14:paraId="354C7CE4"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0" w:history="1">
            <w:r w:rsidR="00597B14" w:rsidRPr="00776A1C">
              <w:rPr>
                <w:rStyle w:val="Hyperlink"/>
                <w:b/>
                <w:bCs/>
                <w:smallCaps/>
                <w:noProof/>
                <w:spacing w:val="5"/>
              </w:rPr>
              <w:t>2.2.4.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Select system &amp; get information</w:t>
            </w:r>
            <w:r w:rsidR="00597B14">
              <w:rPr>
                <w:noProof/>
                <w:webHidden/>
              </w:rPr>
              <w:tab/>
            </w:r>
            <w:r w:rsidR="00597B14">
              <w:rPr>
                <w:noProof/>
                <w:webHidden/>
              </w:rPr>
              <w:fldChar w:fldCharType="begin"/>
            </w:r>
            <w:r w:rsidR="00597B14">
              <w:rPr>
                <w:noProof/>
                <w:webHidden/>
              </w:rPr>
              <w:instrText xml:space="preserve"> PAGEREF _Toc243148200 \h </w:instrText>
            </w:r>
            <w:r w:rsidR="00597B14">
              <w:rPr>
                <w:noProof/>
                <w:webHidden/>
              </w:rPr>
            </w:r>
            <w:r w:rsidR="00597B14">
              <w:rPr>
                <w:noProof/>
                <w:webHidden/>
              </w:rPr>
              <w:fldChar w:fldCharType="separate"/>
            </w:r>
            <w:r w:rsidR="00597B14">
              <w:rPr>
                <w:noProof/>
                <w:webHidden/>
              </w:rPr>
              <w:t>14</w:t>
            </w:r>
            <w:r w:rsidR="00597B14">
              <w:rPr>
                <w:noProof/>
                <w:webHidden/>
              </w:rPr>
              <w:fldChar w:fldCharType="end"/>
            </w:r>
          </w:hyperlink>
        </w:p>
        <w:p w14:paraId="52601709"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1" w:history="1">
            <w:r w:rsidR="00597B14" w:rsidRPr="00776A1C">
              <w:rPr>
                <w:rStyle w:val="Hyperlink"/>
                <w:b/>
                <w:bCs/>
                <w:smallCaps/>
                <w:noProof/>
                <w:spacing w:val="5"/>
              </w:rPr>
              <w:t>2.2.5.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Start system, restart system &amp; refresh system state</w:t>
            </w:r>
            <w:r w:rsidR="00597B14">
              <w:rPr>
                <w:noProof/>
                <w:webHidden/>
              </w:rPr>
              <w:tab/>
            </w:r>
            <w:r w:rsidR="00597B14">
              <w:rPr>
                <w:noProof/>
                <w:webHidden/>
              </w:rPr>
              <w:fldChar w:fldCharType="begin"/>
            </w:r>
            <w:r w:rsidR="00597B14">
              <w:rPr>
                <w:noProof/>
                <w:webHidden/>
              </w:rPr>
              <w:instrText xml:space="preserve"> PAGEREF _Toc243148201 \h </w:instrText>
            </w:r>
            <w:r w:rsidR="00597B14">
              <w:rPr>
                <w:noProof/>
                <w:webHidden/>
              </w:rPr>
            </w:r>
            <w:r w:rsidR="00597B14">
              <w:rPr>
                <w:noProof/>
                <w:webHidden/>
              </w:rPr>
              <w:fldChar w:fldCharType="separate"/>
            </w:r>
            <w:r w:rsidR="00597B14">
              <w:rPr>
                <w:noProof/>
                <w:webHidden/>
              </w:rPr>
              <w:t>15</w:t>
            </w:r>
            <w:r w:rsidR="00597B14">
              <w:rPr>
                <w:noProof/>
                <w:webHidden/>
              </w:rPr>
              <w:fldChar w:fldCharType="end"/>
            </w:r>
          </w:hyperlink>
        </w:p>
        <w:p w14:paraId="4B6096CD"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2" w:history="1">
            <w:r w:rsidR="00597B14" w:rsidRPr="00776A1C">
              <w:rPr>
                <w:rStyle w:val="Hyperlink"/>
                <w:b/>
                <w:bCs/>
                <w:smallCaps/>
                <w:noProof/>
                <w:spacing w:val="5"/>
              </w:rPr>
              <w:t>2.2.6.</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Backup system and shutdown system</w:t>
            </w:r>
            <w:r w:rsidR="00597B14">
              <w:rPr>
                <w:noProof/>
                <w:webHidden/>
              </w:rPr>
              <w:tab/>
            </w:r>
            <w:r w:rsidR="00597B14">
              <w:rPr>
                <w:noProof/>
                <w:webHidden/>
              </w:rPr>
              <w:fldChar w:fldCharType="begin"/>
            </w:r>
            <w:r w:rsidR="00597B14">
              <w:rPr>
                <w:noProof/>
                <w:webHidden/>
              </w:rPr>
              <w:instrText xml:space="preserve"> PAGEREF _Toc243148202 \h </w:instrText>
            </w:r>
            <w:r w:rsidR="00597B14">
              <w:rPr>
                <w:noProof/>
                <w:webHidden/>
              </w:rPr>
            </w:r>
            <w:r w:rsidR="00597B14">
              <w:rPr>
                <w:noProof/>
                <w:webHidden/>
              </w:rPr>
              <w:fldChar w:fldCharType="separate"/>
            </w:r>
            <w:r w:rsidR="00597B14">
              <w:rPr>
                <w:noProof/>
                <w:webHidden/>
              </w:rPr>
              <w:t>16</w:t>
            </w:r>
            <w:r w:rsidR="00597B14">
              <w:rPr>
                <w:noProof/>
                <w:webHidden/>
              </w:rPr>
              <w:fldChar w:fldCharType="end"/>
            </w:r>
          </w:hyperlink>
        </w:p>
        <w:p w14:paraId="53860AD7" w14:textId="77777777" w:rsidR="00597B14" w:rsidRDefault="00CE4E24">
          <w:pPr>
            <w:pStyle w:val="TOC1"/>
            <w:tabs>
              <w:tab w:val="left" w:pos="440"/>
              <w:tab w:val="right" w:leader="dot" w:pos="10054"/>
            </w:tabs>
            <w:rPr>
              <w:rFonts w:asciiTheme="minorHAnsi" w:eastAsiaTheme="minorEastAsia" w:hAnsiTheme="minorHAnsi" w:cstheme="minorBidi"/>
              <w:noProof/>
              <w:lang w:val="fr-FR" w:eastAsia="ko-KR"/>
            </w:rPr>
          </w:pPr>
          <w:hyperlink w:anchor="_Toc243148203" w:history="1">
            <w:r w:rsidR="00597B14" w:rsidRPr="00776A1C">
              <w:rPr>
                <w:rStyle w:val="Hyperlink"/>
                <w:b/>
                <w:noProof/>
              </w:rPr>
              <w:t>3.</w:t>
            </w:r>
            <w:r w:rsidR="00597B14">
              <w:rPr>
                <w:rFonts w:asciiTheme="minorHAnsi" w:eastAsiaTheme="minorEastAsia" w:hAnsiTheme="minorHAnsi" w:cstheme="minorBidi"/>
                <w:noProof/>
                <w:lang w:val="fr-FR" w:eastAsia="ko-KR"/>
              </w:rPr>
              <w:tab/>
            </w:r>
            <w:r w:rsidR="00597B14" w:rsidRPr="00776A1C">
              <w:rPr>
                <w:rStyle w:val="Hyperlink"/>
                <w:b/>
                <w:noProof/>
              </w:rPr>
              <w:t>Non-functional requirements</w:t>
            </w:r>
            <w:r w:rsidR="00597B14">
              <w:rPr>
                <w:noProof/>
                <w:webHidden/>
              </w:rPr>
              <w:tab/>
            </w:r>
            <w:r w:rsidR="00597B14">
              <w:rPr>
                <w:noProof/>
                <w:webHidden/>
              </w:rPr>
              <w:fldChar w:fldCharType="begin"/>
            </w:r>
            <w:r w:rsidR="00597B14">
              <w:rPr>
                <w:noProof/>
                <w:webHidden/>
              </w:rPr>
              <w:instrText xml:space="preserve"> PAGEREF _Toc243148203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585AC82D"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204" w:history="1">
            <w:r w:rsidR="00597B14" w:rsidRPr="00776A1C">
              <w:rPr>
                <w:rStyle w:val="Hyperlink"/>
                <w:noProof/>
              </w:rPr>
              <w:t>3.1.</w:t>
            </w:r>
            <w:r w:rsidR="00597B14">
              <w:rPr>
                <w:rFonts w:asciiTheme="minorHAnsi" w:eastAsiaTheme="minorEastAsia" w:hAnsiTheme="minorHAnsi" w:cstheme="minorBidi"/>
                <w:noProof/>
                <w:lang w:val="fr-FR" w:eastAsia="ko-KR"/>
              </w:rPr>
              <w:tab/>
            </w:r>
            <w:r w:rsidR="00597B14" w:rsidRPr="00776A1C">
              <w:rPr>
                <w:rStyle w:val="Hyperlink"/>
                <w:noProof/>
              </w:rPr>
              <w:t>Identified quality attributes</w:t>
            </w:r>
            <w:r w:rsidR="00597B14">
              <w:rPr>
                <w:noProof/>
                <w:webHidden/>
              </w:rPr>
              <w:tab/>
            </w:r>
            <w:r w:rsidR="00597B14">
              <w:rPr>
                <w:noProof/>
                <w:webHidden/>
              </w:rPr>
              <w:fldChar w:fldCharType="begin"/>
            </w:r>
            <w:r w:rsidR="00597B14">
              <w:rPr>
                <w:noProof/>
                <w:webHidden/>
              </w:rPr>
              <w:instrText xml:space="preserve"> PAGEREF _Toc243148204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DBE39AB"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5" w:history="1">
            <w:r w:rsidR="00597B14" w:rsidRPr="00776A1C">
              <w:rPr>
                <w:rStyle w:val="Hyperlink"/>
                <w:b/>
                <w:bCs/>
                <w:smallCaps/>
                <w:noProof/>
                <w:spacing w:val="5"/>
              </w:rPr>
              <w:t>3.1.1.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Testability</w:t>
            </w:r>
            <w:r w:rsidR="00597B14">
              <w:rPr>
                <w:noProof/>
                <w:webHidden/>
              </w:rPr>
              <w:tab/>
            </w:r>
            <w:r w:rsidR="00597B14">
              <w:rPr>
                <w:noProof/>
                <w:webHidden/>
              </w:rPr>
              <w:fldChar w:fldCharType="begin"/>
            </w:r>
            <w:r w:rsidR="00597B14">
              <w:rPr>
                <w:noProof/>
                <w:webHidden/>
              </w:rPr>
              <w:instrText xml:space="preserve"> PAGEREF _Toc243148205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5B72E5C"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6" w:history="1">
            <w:r w:rsidR="00597B14" w:rsidRPr="00776A1C">
              <w:rPr>
                <w:rStyle w:val="Hyperlink"/>
                <w:b/>
                <w:bCs/>
                <w:smallCaps/>
                <w:noProof/>
                <w:spacing w:val="5"/>
              </w:rPr>
              <w:t>3.1.2.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Availability</w:t>
            </w:r>
            <w:r w:rsidR="00597B14">
              <w:rPr>
                <w:noProof/>
                <w:webHidden/>
              </w:rPr>
              <w:tab/>
            </w:r>
            <w:r w:rsidR="00597B14">
              <w:rPr>
                <w:noProof/>
                <w:webHidden/>
              </w:rPr>
              <w:fldChar w:fldCharType="begin"/>
            </w:r>
            <w:r w:rsidR="00597B14">
              <w:rPr>
                <w:noProof/>
                <w:webHidden/>
              </w:rPr>
              <w:instrText xml:space="preserve"> PAGEREF _Toc243148206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0F7A6614"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7" w:history="1">
            <w:r w:rsidR="00597B14" w:rsidRPr="00776A1C">
              <w:rPr>
                <w:rStyle w:val="Hyperlink"/>
                <w:b/>
                <w:bCs/>
                <w:smallCaps/>
                <w:noProof/>
                <w:spacing w:val="5"/>
              </w:rPr>
              <w:t>3.1.3.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Adaptability</w:t>
            </w:r>
            <w:r w:rsidR="00597B14">
              <w:rPr>
                <w:noProof/>
                <w:webHidden/>
              </w:rPr>
              <w:tab/>
            </w:r>
            <w:r w:rsidR="00597B14">
              <w:rPr>
                <w:noProof/>
                <w:webHidden/>
              </w:rPr>
              <w:fldChar w:fldCharType="begin"/>
            </w:r>
            <w:r w:rsidR="00597B14">
              <w:rPr>
                <w:noProof/>
                <w:webHidden/>
              </w:rPr>
              <w:instrText xml:space="preserve"> PAGEREF _Toc243148207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5AABAE5"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208" w:history="1">
            <w:r w:rsidR="00597B14" w:rsidRPr="00776A1C">
              <w:rPr>
                <w:rStyle w:val="Hyperlink"/>
                <w:noProof/>
              </w:rPr>
              <w:t>3.2.</w:t>
            </w:r>
            <w:r w:rsidR="00597B14">
              <w:rPr>
                <w:rFonts w:asciiTheme="minorHAnsi" w:eastAsiaTheme="minorEastAsia" w:hAnsiTheme="minorHAnsi" w:cstheme="minorBidi"/>
                <w:noProof/>
                <w:lang w:val="fr-FR" w:eastAsia="ko-KR"/>
              </w:rPr>
              <w:tab/>
            </w:r>
            <w:r w:rsidR="00597B14" w:rsidRPr="00776A1C">
              <w:rPr>
                <w:rStyle w:val="Hyperlink"/>
                <w:noProof/>
              </w:rPr>
              <w:t>Improvised quality attributes</w:t>
            </w:r>
            <w:r w:rsidR="00597B14">
              <w:rPr>
                <w:noProof/>
                <w:webHidden/>
              </w:rPr>
              <w:tab/>
            </w:r>
            <w:r w:rsidR="00597B14">
              <w:rPr>
                <w:noProof/>
                <w:webHidden/>
              </w:rPr>
              <w:fldChar w:fldCharType="begin"/>
            </w:r>
            <w:r w:rsidR="00597B14">
              <w:rPr>
                <w:noProof/>
                <w:webHidden/>
              </w:rPr>
              <w:instrText xml:space="preserve"> PAGEREF _Toc243148208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1D0D4C8"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09" w:history="1">
            <w:r w:rsidR="00597B14" w:rsidRPr="00776A1C">
              <w:rPr>
                <w:rStyle w:val="Hyperlink"/>
                <w:b/>
                <w:bCs/>
                <w:smallCaps/>
                <w:noProof/>
                <w:spacing w:val="5"/>
              </w:rPr>
              <w:t>3.2.1.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Avaibility</w:t>
            </w:r>
            <w:r w:rsidR="00597B14">
              <w:rPr>
                <w:noProof/>
                <w:webHidden/>
              </w:rPr>
              <w:tab/>
            </w:r>
            <w:r w:rsidR="00597B14">
              <w:rPr>
                <w:noProof/>
                <w:webHidden/>
              </w:rPr>
              <w:fldChar w:fldCharType="begin"/>
            </w:r>
            <w:r w:rsidR="00597B14">
              <w:rPr>
                <w:noProof/>
                <w:webHidden/>
              </w:rPr>
              <w:instrText xml:space="preserve"> PAGEREF _Toc243148209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37FE495"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10" w:history="1">
            <w:r w:rsidR="00597B14" w:rsidRPr="00776A1C">
              <w:rPr>
                <w:rStyle w:val="Hyperlink"/>
                <w:b/>
                <w:bCs/>
                <w:smallCaps/>
                <w:noProof/>
                <w:spacing w:val="5"/>
              </w:rPr>
              <w:t>3.2.2.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Reliability</w:t>
            </w:r>
            <w:r w:rsidR="00597B14">
              <w:rPr>
                <w:noProof/>
                <w:webHidden/>
              </w:rPr>
              <w:tab/>
            </w:r>
            <w:r w:rsidR="00597B14">
              <w:rPr>
                <w:noProof/>
                <w:webHidden/>
              </w:rPr>
              <w:fldChar w:fldCharType="begin"/>
            </w:r>
            <w:r w:rsidR="00597B14">
              <w:rPr>
                <w:noProof/>
                <w:webHidden/>
              </w:rPr>
              <w:instrText xml:space="preserve"> PAGEREF _Toc243148210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C70FF7E"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11" w:history="1">
            <w:r w:rsidR="00597B14" w:rsidRPr="00776A1C">
              <w:rPr>
                <w:rStyle w:val="Hyperlink"/>
                <w:b/>
                <w:bCs/>
                <w:smallCaps/>
                <w:noProof/>
                <w:spacing w:val="5"/>
              </w:rPr>
              <w:t>3.2.3.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Resilience</w:t>
            </w:r>
            <w:r w:rsidR="00597B14">
              <w:rPr>
                <w:noProof/>
                <w:webHidden/>
              </w:rPr>
              <w:tab/>
            </w:r>
            <w:r w:rsidR="00597B14">
              <w:rPr>
                <w:noProof/>
                <w:webHidden/>
              </w:rPr>
              <w:fldChar w:fldCharType="begin"/>
            </w:r>
            <w:r w:rsidR="00597B14">
              <w:rPr>
                <w:noProof/>
                <w:webHidden/>
              </w:rPr>
              <w:instrText xml:space="preserve"> PAGEREF _Toc243148211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6067D09"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12" w:history="1">
            <w:r w:rsidR="00597B14" w:rsidRPr="00776A1C">
              <w:rPr>
                <w:rStyle w:val="Hyperlink"/>
                <w:b/>
                <w:bCs/>
                <w:smallCaps/>
                <w:noProof/>
                <w:spacing w:val="5"/>
              </w:rPr>
              <w:t>3.2.4.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Performance</w:t>
            </w:r>
            <w:r w:rsidR="00597B14">
              <w:rPr>
                <w:noProof/>
                <w:webHidden/>
              </w:rPr>
              <w:tab/>
            </w:r>
            <w:r w:rsidR="00597B14">
              <w:rPr>
                <w:noProof/>
                <w:webHidden/>
              </w:rPr>
              <w:fldChar w:fldCharType="begin"/>
            </w:r>
            <w:r w:rsidR="00597B14">
              <w:rPr>
                <w:noProof/>
                <w:webHidden/>
              </w:rPr>
              <w:instrText xml:space="preserve"> PAGEREF _Toc243148212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1F78A47" w14:textId="77777777" w:rsidR="00597B14" w:rsidRDefault="00CE4E24">
          <w:pPr>
            <w:pStyle w:val="TOC2"/>
            <w:tabs>
              <w:tab w:val="left" w:pos="1100"/>
              <w:tab w:val="right" w:leader="dot" w:pos="10054"/>
            </w:tabs>
            <w:rPr>
              <w:rFonts w:asciiTheme="minorHAnsi" w:eastAsiaTheme="minorEastAsia" w:hAnsiTheme="minorHAnsi" w:cstheme="minorBidi"/>
              <w:noProof/>
              <w:lang w:val="fr-FR" w:eastAsia="ko-KR"/>
            </w:rPr>
          </w:pPr>
          <w:hyperlink w:anchor="_Toc243148213" w:history="1">
            <w:r w:rsidR="00597B14" w:rsidRPr="00776A1C">
              <w:rPr>
                <w:rStyle w:val="Hyperlink"/>
                <w:b/>
                <w:bCs/>
                <w:smallCaps/>
                <w:noProof/>
                <w:spacing w:val="5"/>
              </w:rPr>
              <w:t>3.2.5.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Usability</w:t>
            </w:r>
            <w:r w:rsidR="00597B14">
              <w:rPr>
                <w:noProof/>
                <w:webHidden/>
              </w:rPr>
              <w:tab/>
            </w:r>
            <w:r w:rsidR="00597B14">
              <w:rPr>
                <w:noProof/>
                <w:webHidden/>
              </w:rPr>
              <w:fldChar w:fldCharType="begin"/>
            </w:r>
            <w:r w:rsidR="00597B14">
              <w:rPr>
                <w:noProof/>
                <w:webHidden/>
              </w:rPr>
              <w:instrText xml:space="preserve"> PAGEREF _Toc243148213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60808E9F" w14:textId="77777777" w:rsidR="00597B14" w:rsidRDefault="00CE4E24">
          <w:pPr>
            <w:pStyle w:val="TOC1"/>
            <w:tabs>
              <w:tab w:val="left" w:pos="440"/>
              <w:tab w:val="right" w:leader="dot" w:pos="10054"/>
            </w:tabs>
            <w:rPr>
              <w:rFonts w:asciiTheme="minorHAnsi" w:eastAsiaTheme="minorEastAsia" w:hAnsiTheme="minorHAnsi" w:cstheme="minorBidi"/>
              <w:noProof/>
              <w:lang w:val="fr-FR" w:eastAsia="ko-KR"/>
            </w:rPr>
          </w:pPr>
          <w:hyperlink w:anchor="_Toc243148214" w:history="1">
            <w:r w:rsidR="00597B14" w:rsidRPr="00776A1C">
              <w:rPr>
                <w:rStyle w:val="Hyperlink"/>
                <w:b/>
                <w:noProof/>
              </w:rPr>
              <w:t>4.</w:t>
            </w:r>
            <w:r w:rsidR="00597B14">
              <w:rPr>
                <w:rFonts w:asciiTheme="minorHAnsi" w:eastAsiaTheme="minorEastAsia" w:hAnsiTheme="minorHAnsi" w:cstheme="minorBidi"/>
                <w:noProof/>
                <w:lang w:val="fr-FR" w:eastAsia="ko-KR"/>
              </w:rPr>
              <w:tab/>
            </w:r>
            <w:r w:rsidR="00597B14" w:rsidRPr="00776A1C">
              <w:rPr>
                <w:rStyle w:val="Hyperlink"/>
                <w:b/>
                <w:noProof/>
              </w:rPr>
              <w:t>Usability analysis &amp; design</w:t>
            </w:r>
            <w:r w:rsidR="00597B14">
              <w:rPr>
                <w:noProof/>
                <w:webHidden/>
              </w:rPr>
              <w:tab/>
            </w:r>
            <w:r w:rsidR="00597B14">
              <w:rPr>
                <w:noProof/>
                <w:webHidden/>
              </w:rPr>
              <w:fldChar w:fldCharType="begin"/>
            </w:r>
            <w:r w:rsidR="00597B14">
              <w:rPr>
                <w:noProof/>
                <w:webHidden/>
              </w:rPr>
              <w:instrText xml:space="preserve"> PAGEREF _Toc243148214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3EEC58E1"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215" w:history="1">
            <w:r w:rsidR="00597B14" w:rsidRPr="00776A1C">
              <w:rPr>
                <w:rStyle w:val="Hyperlink"/>
                <w:noProof/>
              </w:rPr>
              <w:t>4.1.</w:t>
            </w:r>
            <w:r w:rsidR="00597B14">
              <w:rPr>
                <w:rFonts w:asciiTheme="minorHAnsi" w:eastAsiaTheme="minorEastAsia" w:hAnsiTheme="minorHAnsi" w:cstheme="minorBidi"/>
                <w:noProof/>
                <w:lang w:val="fr-FR" w:eastAsia="ko-KR"/>
              </w:rPr>
              <w:tab/>
            </w:r>
            <w:r w:rsidR="00597B14" w:rsidRPr="00776A1C">
              <w:rPr>
                <w:rStyle w:val="Hyperlink"/>
                <w:noProof/>
              </w:rPr>
              <w:t>Preliminary user interface design</w:t>
            </w:r>
            <w:r w:rsidR="00597B14">
              <w:rPr>
                <w:noProof/>
                <w:webHidden/>
              </w:rPr>
              <w:tab/>
            </w:r>
            <w:r w:rsidR="00597B14">
              <w:rPr>
                <w:noProof/>
                <w:webHidden/>
              </w:rPr>
              <w:fldChar w:fldCharType="begin"/>
            </w:r>
            <w:r w:rsidR="00597B14">
              <w:rPr>
                <w:noProof/>
                <w:webHidden/>
              </w:rPr>
              <w:instrText xml:space="preserve"> PAGEREF _Toc243148215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0C1A97E4" w14:textId="77777777" w:rsidR="00597B14" w:rsidRDefault="00CE4E24">
          <w:pPr>
            <w:pStyle w:val="TOC2"/>
            <w:tabs>
              <w:tab w:val="left" w:pos="880"/>
              <w:tab w:val="right" w:leader="dot" w:pos="10054"/>
            </w:tabs>
            <w:rPr>
              <w:rFonts w:asciiTheme="minorHAnsi" w:eastAsiaTheme="minorEastAsia" w:hAnsiTheme="minorHAnsi" w:cstheme="minorBidi"/>
              <w:noProof/>
              <w:lang w:val="fr-FR" w:eastAsia="ko-KR"/>
            </w:rPr>
          </w:pPr>
          <w:hyperlink w:anchor="_Toc243148216" w:history="1">
            <w:r w:rsidR="00597B14" w:rsidRPr="00776A1C">
              <w:rPr>
                <w:rStyle w:val="Hyperlink"/>
                <w:noProof/>
              </w:rPr>
              <w:t>4.2.</w:t>
            </w:r>
            <w:r w:rsidR="00597B14">
              <w:rPr>
                <w:rFonts w:asciiTheme="minorHAnsi" w:eastAsiaTheme="minorEastAsia" w:hAnsiTheme="minorHAnsi" w:cstheme="minorBidi"/>
                <w:noProof/>
                <w:lang w:val="fr-FR" w:eastAsia="ko-KR"/>
              </w:rPr>
              <w:tab/>
            </w:r>
            <w:r w:rsidR="00597B14" w:rsidRPr="00776A1C">
              <w:rPr>
                <w:rStyle w:val="Hyperlink"/>
                <w:noProof/>
              </w:rPr>
              <w:t>Discussion on usability scenarios</w:t>
            </w:r>
            <w:r w:rsidR="00597B14">
              <w:rPr>
                <w:noProof/>
                <w:webHidden/>
              </w:rPr>
              <w:tab/>
            </w:r>
            <w:r w:rsidR="00597B14">
              <w:rPr>
                <w:noProof/>
                <w:webHidden/>
              </w:rPr>
              <w:fldChar w:fldCharType="begin"/>
            </w:r>
            <w:r w:rsidR="00597B14">
              <w:rPr>
                <w:noProof/>
                <w:webHidden/>
              </w:rPr>
              <w:instrText xml:space="preserve"> PAGEREF _Toc243148216 \h </w:instrText>
            </w:r>
            <w:r w:rsidR="00597B14">
              <w:rPr>
                <w:noProof/>
                <w:webHidden/>
              </w:rPr>
            </w:r>
            <w:r w:rsidR="00597B14">
              <w:rPr>
                <w:noProof/>
                <w:webHidden/>
              </w:rPr>
              <w:fldChar w:fldCharType="separate"/>
            </w:r>
            <w:r w:rsidR="00597B14">
              <w:rPr>
                <w:noProof/>
                <w:webHidden/>
              </w:rPr>
              <w:t>24</w:t>
            </w:r>
            <w:r w:rsidR="00597B14">
              <w:rPr>
                <w:noProof/>
                <w:webHidden/>
              </w:rPr>
              <w:fldChar w:fldCharType="end"/>
            </w:r>
          </w:hyperlink>
        </w:p>
        <w:p w14:paraId="7341CBBC" w14:textId="77777777" w:rsidR="00597B14" w:rsidRDefault="00CE4E24">
          <w:pPr>
            <w:pStyle w:val="TOC1"/>
            <w:tabs>
              <w:tab w:val="right" w:leader="dot" w:pos="10054"/>
            </w:tabs>
            <w:rPr>
              <w:rFonts w:asciiTheme="minorHAnsi" w:eastAsiaTheme="minorEastAsia" w:hAnsiTheme="minorHAnsi" w:cstheme="minorBidi"/>
              <w:noProof/>
              <w:lang w:val="fr-FR" w:eastAsia="ko-KR"/>
            </w:rPr>
          </w:pPr>
          <w:hyperlink w:anchor="_Toc243148217" w:history="1">
            <w:r w:rsidR="00597B14" w:rsidRPr="00776A1C">
              <w:rPr>
                <w:rStyle w:val="Hyperlink"/>
                <w:b/>
                <w:noProof/>
              </w:rPr>
              <w:t>Conclusion</w:t>
            </w:r>
            <w:r w:rsidR="00597B14">
              <w:rPr>
                <w:noProof/>
                <w:webHidden/>
              </w:rPr>
              <w:tab/>
            </w:r>
            <w:r w:rsidR="00597B14">
              <w:rPr>
                <w:noProof/>
                <w:webHidden/>
              </w:rPr>
              <w:fldChar w:fldCharType="begin"/>
            </w:r>
            <w:r w:rsidR="00597B14">
              <w:rPr>
                <w:noProof/>
                <w:webHidden/>
              </w:rPr>
              <w:instrText xml:space="preserve"> PAGEREF _Toc243148217 \h </w:instrText>
            </w:r>
            <w:r w:rsidR="00597B14">
              <w:rPr>
                <w:noProof/>
                <w:webHidden/>
              </w:rPr>
            </w:r>
            <w:r w:rsidR="00597B14">
              <w:rPr>
                <w:noProof/>
                <w:webHidden/>
              </w:rPr>
              <w:fldChar w:fldCharType="separate"/>
            </w:r>
            <w:r w:rsidR="00597B14">
              <w:rPr>
                <w:noProof/>
                <w:webHidden/>
              </w:rPr>
              <w:t>25</w:t>
            </w:r>
            <w:r w:rsidR="00597B14">
              <w:rPr>
                <w:noProof/>
                <w:webHidden/>
              </w:rPr>
              <w:fldChar w:fldCharType="end"/>
            </w:r>
          </w:hyperlink>
        </w:p>
        <w:p w14:paraId="3E31D732" w14:textId="77777777" w:rsidR="00597B14" w:rsidRDefault="00CE4E24">
          <w:pPr>
            <w:pStyle w:val="TOC1"/>
            <w:tabs>
              <w:tab w:val="right" w:leader="dot" w:pos="10054"/>
            </w:tabs>
            <w:rPr>
              <w:rFonts w:asciiTheme="minorHAnsi" w:eastAsiaTheme="minorEastAsia" w:hAnsiTheme="minorHAnsi" w:cstheme="minorBidi"/>
              <w:noProof/>
              <w:lang w:val="fr-FR" w:eastAsia="ko-KR"/>
            </w:rPr>
          </w:pPr>
          <w:hyperlink w:anchor="_Toc243148218" w:history="1">
            <w:r w:rsidR="00597B14" w:rsidRPr="00776A1C">
              <w:rPr>
                <w:rStyle w:val="Hyperlink"/>
                <w:b/>
                <w:noProof/>
              </w:rPr>
              <w:t>References</w:t>
            </w:r>
            <w:r w:rsidR="00597B14">
              <w:rPr>
                <w:noProof/>
                <w:webHidden/>
              </w:rPr>
              <w:tab/>
            </w:r>
            <w:r w:rsidR="00597B14">
              <w:rPr>
                <w:noProof/>
                <w:webHidden/>
              </w:rPr>
              <w:fldChar w:fldCharType="begin"/>
            </w:r>
            <w:r w:rsidR="00597B14">
              <w:rPr>
                <w:noProof/>
                <w:webHidden/>
              </w:rPr>
              <w:instrText xml:space="preserve"> PAGEREF _Toc243148218 \h </w:instrText>
            </w:r>
            <w:r w:rsidR="00597B14">
              <w:rPr>
                <w:noProof/>
                <w:webHidden/>
              </w:rPr>
            </w:r>
            <w:r w:rsidR="00597B14">
              <w:rPr>
                <w:noProof/>
                <w:webHidden/>
              </w:rPr>
              <w:fldChar w:fldCharType="separate"/>
            </w:r>
            <w:r w:rsidR="00597B14">
              <w:rPr>
                <w:noProof/>
                <w:webHidden/>
              </w:rPr>
              <w:t>26</w:t>
            </w:r>
            <w:r w:rsidR="00597B14">
              <w:rPr>
                <w:noProof/>
                <w:webHidden/>
              </w:rPr>
              <w:fldChar w:fldCharType="end"/>
            </w:r>
          </w:hyperlink>
        </w:p>
        <w:p w14:paraId="2D421374" w14:textId="77777777" w:rsidR="00D2614C" w:rsidRPr="00B266DD" w:rsidRDefault="00D2614C" w:rsidP="00D2614C">
          <w:r w:rsidRPr="00B266DD">
            <w:fldChar w:fldCharType="end"/>
          </w:r>
        </w:p>
      </w:sdtContent>
    </w:sdt>
    <w:p w14:paraId="2D9BA79C" w14:textId="77777777" w:rsidR="004E6DD8" w:rsidRDefault="004E6DD8">
      <w:pPr>
        <w:spacing w:after="0" w:line="240" w:lineRule="auto"/>
        <w:rPr>
          <w:b/>
          <w:color w:val="1F497D" w:themeColor="text2"/>
          <w:sz w:val="48"/>
        </w:rPr>
      </w:pPr>
      <w:r>
        <w:rPr>
          <w:b/>
          <w:color w:val="1F497D" w:themeColor="text2"/>
          <w:sz w:val="48"/>
        </w:rPr>
        <w:br w:type="page"/>
      </w:r>
    </w:p>
    <w:p w14:paraId="531EDB62" w14:textId="290E889D" w:rsidR="008E734F" w:rsidRPr="005E29BD" w:rsidRDefault="008E734F" w:rsidP="005E29BD">
      <w:pPr>
        <w:pStyle w:val="NoSpacing"/>
        <w:jc w:val="center"/>
        <w:outlineLvl w:val="0"/>
        <w:rPr>
          <w:b/>
          <w:color w:val="1F497D" w:themeColor="text2"/>
          <w:sz w:val="48"/>
        </w:rPr>
      </w:pPr>
      <w:bookmarkStart w:id="1" w:name="_Toc243148181"/>
      <w:r w:rsidRPr="005E29BD">
        <w:rPr>
          <w:b/>
          <w:color w:val="1F497D" w:themeColor="text2"/>
          <w:sz w:val="48"/>
        </w:rPr>
        <w:lastRenderedPageBreak/>
        <w:t>Illustration table</w:t>
      </w:r>
      <w:bookmarkEnd w:id="0"/>
      <w:bookmarkEnd w:id="1"/>
    </w:p>
    <w:p w14:paraId="61D3301E" w14:textId="77777777" w:rsidR="008E734F" w:rsidRPr="00B266DD" w:rsidRDefault="008E734F" w:rsidP="005E29BD">
      <w:pPr>
        <w:pStyle w:val="NoSpacing"/>
      </w:pPr>
    </w:p>
    <w:p w14:paraId="3BA92BC0" w14:textId="77777777" w:rsidR="002C1E2E" w:rsidRDefault="008E734F">
      <w:pPr>
        <w:pStyle w:val="TableofFigures"/>
        <w:tabs>
          <w:tab w:val="right" w:leader="dot" w:pos="10054"/>
        </w:tabs>
        <w:rPr>
          <w:rFonts w:asciiTheme="minorHAnsi" w:eastAsiaTheme="minorEastAsia" w:hAnsiTheme="minorHAnsi" w:cstheme="minorBidi"/>
          <w:noProof/>
          <w:lang w:val="fr-FR" w:eastAsia="ko-KR"/>
        </w:rPr>
      </w:pPr>
      <w:r w:rsidRPr="00B266DD">
        <w:rPr>
          <w:b/>
          <w:color w:val="244061"/>
          <w:sz w:val="32"/>
          <w:szCs w:val="48"/>
        </w:rPr>
        <w:fldChar w:fldCharType="begin"/>
      </w:r>
      <w:r w:rsidRPr="00B266DD">
        <w:rPr>
          <w:b/>
          <w:color w:val="244061"/>
          <w:sz w:val="32"/>
          <w:szCs w:val="48"/>
        </w:rPr>
        <w:instrText xml:space="preserve"> TOC \h \z \c "Figure" </w:instrText>
      </w:r>
      <w:r w:rsidRPr="00B266DD">
        <w:rPr>
          <w:b/>
          <w:color w:val="244061"/>
          <w:sz w:val="32"/>
          <w:szCs w:val="48"/>
        </w:rPr>
        <w:fldChar w:fldCharType="separate"/>
      </w:r>
      <w:hyperlink r:id="rId11" w:anchor="_Toc243147949" w:history="1">
        <w:r w:rsidR="002C1E2E" w:rsidRPr="0092298D">
          <w:rPr>
            <w:rStyle w:val="Hyperlink"/>
            <w:noProof/>
          </w:rPr>
          <w:t>Figure 1: Use case diagram</w:t>
        </w:r>
        <w:r w:rsidR="002C1E2E">
          <w:rPr>
            <w:noProof/>
            <w:webHidden/>
          </w:rPr>
          <w:tab/>
        </w:r>
        <w:r w:rsidR="002C1E2E">
          <w:rPr>
            <w:noProof/>
            <w:webHidden/>
          </w:rPr>
          <w:fldChar w:fldCharType="begin"/>
        </w:r>
        <w:r w:rsidR="002C1E2E">
          <w:rPr>
            <w:noProof/>
            <w:webHidden/>
          </w:rPr>
          <w:instrText xml:space="preserve"> PAGEREF _Toc243147949 \h </w:instrText>
        </w:r>
        <w:r w:rsidR="002C1E2E">
          <w:rPr>
            <w:noProof/>
            <w:webHidden/>
          </w:rPr>
        </w:r>
        <w:r w:rsidR="002C1E2E">
          <w:rPr>
            <w:noProof/>
            <w:webHidden/>
          </w:rPr>
          <w:fldChar w:fldCharType="separate"/>
        </w:r>
        <w:r w:rsidR="002C1E2E">
          <w:rPr>
            <w:noProof/>
            <w:webHidden/>
          </w:rPr>
          <w:t>6</w:t>
        </w:r>
        <w:r w:rsidR="002C1E2E">
          <w:rPr>
            <w:noProof/>
            <w:webHidden/>
          </w:rPr>
          <w:fldChar w:fldCharType="end"/>
        </w:r>
      </w:hyperlink>
    </w:p>
    <w:p w14:paraId="640042EF"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2" w:anchor="_Toc243147950" w:history="1">
        <w:r w:rsidR="002C1E2E" w:rsidRPr="0092298D">
          <w:rPr>
            <w:rStyle w:val="Hyperlink"/>
            <w:noProof/>
          </w:rPr>
          <w:t>Figure 2: Sequence diagram - Fault recovery</w:t>
        </w:r>
        <w:r w:rsidR="002C1E2E">
          <w:rPr>
            <w:noProof/>
            <w:webHidden/>
          </w:rPr>
          <w:tab/>
        </w:r>
        <w:r w:rsidR="002C1E2E">
          <w:rPr>
            <w:noProof/>
            <w:webHidden/>
          </w:rPr>
          <w:fldChar w:fldCharType="begin"/>
        </w:r>
        <w:r w:rsidR="002C1E2E">
          <w:rPr>
            <w:noProof/>
            <w:webHidden/>
          </w:rPr>
          <w:instrText xml:space="preserve"> PAGEREF _Toc243147950 \h </w:instrText>
        </w:r>
        <w:r w:rsidR="002C1E2E">
          <w:rPr>
            <w:noProof/>
            <w:webHidden/>
          </w:rPr>
        </w:r>
        <w:r w:rsidR="002C1E2E">
          <w:rPr>
            <w:noProof/>
            <w:webHidden/>
          </w:rPr>
          <w:fldChar w:fldCharType="separate"/>
        </w:r>
        <w:r w:rsidR="002C1E2E">
          <w:rPr>
            <w:noProof/>
            <w:webHidden/>
          </w:rPr>
          <w:t>10</w:t>
        </w:r>
        <w:r w:rsidR="002C1E2E">
          <w:rPr>
            <w:noProof/>
            <w:webHidden/>
          </w:rPr>
          <w:fldChar w:fldCharType="end"/>
        </w:r>
      </w:hyperlink>
    </w:p>
    <w:p w14:paraId="7914B106"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3" w:anchor="_Toc243147951" w:history="1">
        <w:r w:rsidR="002C1E2E" w:rsidRPr="0092298D">
          <w:rPr>
            <w:rStyle w:val="Hyperlink"/>
            <w:noProof/>
          </w:rPr>
          <w:t>Figure 3: Sequence diagram - Safe response in case of hazardous conditions</w:t>
        </w:r>
        <w:r w:rsidR="002C1E2E">
          <w:rPr>
            <w:noProof/>
            <w:webHidden/>
          </w:rPr>
          <w:tab/>
        </w:r>
        <w:r w:rsidR="002C1E2E">
          <w:rPr>
            <w:noProof/>
            <w:webHidden/>
          </w:rPr>
          <w:fldChar w:fldCharType="begin"/>
        </w:r>
        <w:r w:rsidR="002C1E2E">
          <w:rPr>
            <w:noProof/>
            <w:webHidden/>
          </w:rPr>
          <w:instrText xml:space="preserve"> PAGEREF _Toc243147951 \h </w:instrText>
        </w:r>
        <w:r w:rsidR="002C1E2E">
          <w:rPr>
            <w:noProof/>
            <w:webHidden/>
          </w:rPr>
        </w:r>
        <w:r w:rsidR="002C1E2E">
          <w:rPr>
            <w:noProof/>
            <w:webHidden/>
          </w:rPr>
          <w:fldChar w:fldCharType="separate"/>
        </w:r>
        <w:r w:rsidR="002C1E2E">
          <w:rPr>
            <w:noProof/>
            <w:webHidden/>
          </w:rPr>
          <w:t>11</w:t>
        </w:r>
        <w:r w:rsidR="002C1E2E">
          <w:rPr>
            <w:noProof/>
            <w:webHidden/>
          </w:rPr>
          <w:fldChar w:fldCharType="end"/>
        </w:r>
      </w:hyperlink>
    </w:p>
    <w:p w14:paraId="29D82A18"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4" w:anchor="_Toc243147952" w:history="1">
        <w:r w:rsidR="002C1E2E" w:rsidRPr="0092298D">
          <w:rPr>
            <w:rStyle w:val="Hyperlink"/>
            <w:noProof/>
          </w:rPr>
          <w:t>Figure 4: Sequence diagram - Critical failure</w:t>
        </w:r>
        <w:r w:rsidR="002C1E2E">
          <w:rPr>
            <w:noProof/>
            <w:webHidden/>
          </w:rPr>
          <w:tab/>
        </w:r>
        <w:r w:rsidR="002C1E2E">
          <w:rPr>
            <w:noProof/>
            <w:webHidden/>
          </w:rPr>
          <w:fldChar w:fldCharType="begin"/>
        </w:r>
        <w:r w:rsidR="002C1E2E">
          <w:rPr>
            <w:noProof/>
            <w:webHidden/>
          </w:rPr>
          <w:instrText xml:space="preserve"> PAGEREF _Toc243147952 \h </w:instrText>
        </w:r>
        <w:r w:rsidR="002C1E2E">
          <w:rPr>
            <w:noProof/>
            <w:webHidden/>
          </w:rPr>
        </w:r>
        <w:r w:rsidR="002C1E2E">
          <w:rPr>
            <w:noProof/>
            <w:webHidden/>
          </w:rPr>
          <w:fldChar w:fldCharType="separate"/>
        </w:r>
        <w:r w:rsidR="002C1E2E">
          <w:rPr>
            <w:noProof/>
            <w:webHidden/>
          </w:rPr>
          <w:t>12</w:t>
        </w:r>
        <w:r w:rsidR="002C1E2E">
          <w:rPr>
            <w:noProof/>
            <w:webHidden/>
          </w:rPr>
          <w:fldChar w:fldCharType="end"/>
        </w:r>
      </w:hyperlink>
    </w:p>
    <w:p w14:paraId="64D39862"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5" w:anchor="_Toc243147953" w:history="1">
        <w:r w:rsidR="002C1E2E" w:rsidRPr="0092298D">
          <w:rPr>
            <w:rStyle w:val="Hyperlink"/>
            <w:noProof/>
          </w:rPr>
          <w:t>Figure 5: Sequence diagram - select system &amp; get information</w:t>
        </w:r>
        <w:r w:rsidR="002C1E2E">
          <w:rPr>
            <w:noProof/>
            <w:webHidden/>
          </w:rPr>
          <w:tab/>
        </w:r>
        <w:r w:rsidR="002C1E2E">
          <w:rPr>
            <w:noProof/>
            <w:webHidden/>
          </w:rPr>
          <w:fldChar w:fldCharType="begin"/>
        </w:r>
        <w:r w:rsidR="002C1E2E">
          <w:rPr>
            <w:noProof/>
            <w:webHidden/>
          </w:rPr>
          <w:instrText xml:space="preserve"> PAGEREF _Toc243147953 \h </w:instrText>
        </w:r>
        <w:r w:rsidR="002C1E2E">
          <w:rPr>
            <w:noProof/>
            <w:webHidden/>
          </w:rPr>
        </w:r>
        <w:r w:rsidR="002C1E2E">
          <w:rPr>
            <w:noProof/>
            <w:webHidden/>
          </w:rPr>
          <w:fldChar w:fldCharType="separate"/>
        </w:r>
        <w:r w:rsidR="002C1E2E">
          <w:rPr>
            <w:noProof/>
            <w:webHidden/>
          </w:rPr>
          <w:t>13</w:t>
        </w:r>
        <w:r w:rsidR="002C1E2E">
          <w:rPr>
            <w:noProof/>
            <w:webHidden/>
          </w:rPr>
          <w:fldChar w:fldCharType="end"/>
        </w:r>
      </w:hyperlink>
    </w:p>
    <w:p w14:paraId="2489D440"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6" w:anchor="_Toc243147954" w:history="1">
        <w:r w:rsidR="002C1E2E" w:rsidRPr="0092298D">
          <w:rPr>
            <w:rStyle w:val="Hyperlink"/>
            <w:noProof/>
          </w:rPr>
          <w:t>Figure 6: Sequence diagram - Start system, restart system &amp; refresh system state</w:t>
        </w:r>
        <w:r w:rsidR="002C1E2E">
          <w:rPr>
            <w:noProof/>
            <w:webHidden/>
          </w:rPr>
          <w:tab/>
        </w:r>
        <w:r w:rsidR="002C1E2E">
          <w:rPr>
            <w:noProof/>
            <w:webHidden/>
          </w:rPr>
          <w:fldChar w:fldCharType="begin"/>
        </w:r>
        <w:r w:rsidR="002C1E2E">
          <w:rPr>
            <w:noProof/>
            <w:webHidden/>
          </w:rPr>
          <w:instrText xml:space="preserve"> PAGEREF _Toc243147954 \h </w:instrText>
        </w:r>
        <w:r w:rsidR="002C1E2E">
          <w:rPr>
            <w:noProof/>
            <w:webHidden/>
          </w:rPr>
        </w:r>
        <w:r w:rsidR="002C1E2E">
          <w:rPr>
            <w:noProof/>
            <w:webHidden/>
          </w:rPr>
          <w:fldChar w:fldCharType="separate"/>
        </w:r>
        <w:r w:rsidR="002C1E2E">
          <w:rPr>
            <w:noProof/>
            <w:webHidden/>
          </w:rPr>
          <w:t>14</w:t>
        </w:r>
        <w:r w:rsidR="002C1E2E">
          <w:rPr>
            <w:noProof/>
            <w:webHidden/>
          </w:rPr>
          <w:fldChar w:fldCharType="end"/>
        </w:r>
      </w:hyperlink>
    </w:p>
    <w:p w14:paraId="56A05D43" w14:textId="77777777" w:rsidR="002C1E2E" w:rsidRDefault="00CE4E24">
      <w:pPr>
        <w:pStyle w:val="TableofFigures"/>
        <w:tabs>
          <w:tab w:val="right" w:leader="dot" w:pos="10054"/>
        </w:tabs>
        <w:rPr>
          <w:rFonts w:asciiTheme="minorHAnsi" w:eastAsiaTheme="minorEastAsia" w:hAnsiTheme="minorHAnsi" w:cstheme="minorBidi"/>
          <w:noProof/>
          <w:lang w:val="fr-FR" w:eastAsia="ko-KR"/>
        </w:rPr>
      </w:pPr>
      <w:hyperlink r:id="rId17" w:anchor="_Toc243147955" w:history="1">
        <w:r w:rsidR="002C1E2E" w:rsidRPr="0092298D">
          <w:rPr>
            <w:rStyle w:val="Hyperlink"/>
            <w:noProof/>
          </w:rPr>
          <w:t>Figure 7: Sequence diagram - Backup system &amp; shutdown system</w:t>
        </w:r>
        <w:r w:rsidR="002C1E2E">
          <w:rPr>
            <w:noProof/>
            <w:webHidden/>
          </w:rPr>
          <w:tab/>
        </w:r>
        <w:r w:rsidR="002C1E2E">
          <w:rPr>
            <w:noProof/>
            <w:webHidden/>
          </w:rPr>
          <w:fldChar w:fldCharType="begin"/>
        </w:r>
        <w:r w:rsidR="002C1E2E">
          <w:rPr>
            <w:noProof/>
            <w:webHidden/>
          </w:rPr>
          <w:instrText xml:space="preserve"> PAGEREF _Toc243147955 \h </w:instrText>
        </w:r>
        <w:r w:rsidR="002C1E2E">
          <w:rPr>
            <w:noProof/>
            <w:webHidden/>
          </w:rPr>
        </w:r>
        <w:r w:rsidR="002C1E2E">
          <w:rPr>
            <w:noProof/>
            <w:webHidden/>
          </w:rPr>
          <w:fldChar w:fldCharType="separate"/>
        </w:r>
        <w:r w:rsidR="002C1E2E">
          <w:rPr>
            <w:noProof/>
            <w:webHidden/>
          </w:rPr>
          <w:t>15</w:t>
        </w:r>
        <w:r w:rsidR="002C1E2E">
          <w:rPr>
            <w:noProof/>
            <w:webHidden/>
          </w:rPr>
          <w:fldChar w:fldCharType="end"/>
        </w:r>
      </w:hyperlink>
    </w:p>
    <w:p w14:paraId="088456F3" w14:textId="2EBC68DA" w:rsidR="008E734F" w:rsidRPr="00B266DD" w:rsidRDefault="008E734F" w:rsidP="005E29BD">
      <w:pPr>
        <w:pStyle w:val="NoSpacing"/>
      </w:pPr>
      <w:r w:rsidRPr="00B266DD">
        <w:fldChar w:fldCharType="end"/>
      </w:r>
    </w:p>
    <w:p w14:paraId="58085383" w14:textId="77777777" w:rsidR="008E734F" w:rsidRPr="00B266DD" w:rsidRDefault="008E734F" w:rsidP="005E29BD">
      <w:pPr>
        <w:pStyle w:val="NoSpacing"/>
      </w:pPr>
    </w:p>
    <w:p w14:paraId="3A32B5F6" w14:textId="77777777" w:rsidR="00D06EDD" w:rsidRPr="00B266DD" w:rsidRDefault="00D06EDD" w:rsidP="005E29BD">
      <w:pPr>
        <w:pStyle w:val="NoSpacing"/>
      </w:pPr>
    </w:p>
    <w:p w14:paraId="52789B03" w14:textId="77777777" w:rsidR="008E734F" w:rsidRPr="00B266DD" w:rsidRDefault="008E734F" w:rsidP="005E29BD">
      <w:pPr>
        <w:pStyle w:val="NoSpacing"/>
      </w:pPr>
    </w:p>
    <w:p w14:paraId="77DF946F" w14:textId="77777777" w:rsidR="008E734F" w:rsidRPr="00B266DD" w:rsidRDefault="008E734F" w:rsidP="005E29BD">
      <w:pPr>
        <w:pStyle w:val="NoSpacing"/>
      </w:pPr>
    </w:p>
    <w:p w14:paraId="574E5810" w14:textId="77777777" w:rsidR="008E734F" w:rsidRPr="00B266DD" w:rsidRDefault="008E734F" w:rsidP="005E29BD">
      <w:pPr>
        <w:pStyle w:val="NoSpacing"/>
      </w:pPr>
    </w:p>
    <w:p w14:paraId="739553AC" w14:textId="77777777" w:rsidR="008E734F" w:rsidRPr="00B266DD" w:rsidRDefault="008E734F" w:rsidP="005E29BD">
      <w:pPr>
        <w:pStyle w:val="NoSpacing"/>
      </w:pPr>
    </w:p>
    <w:p w14:paraId="42B7E2F9" w14:textId="77777777" w:rsidR="008E734F" w:rsidRPr="00B266DD" w:rsidRDefault="008E734F" w:rsidP="005E29BD">
      <w:pPr>
        <w:pStyle w:val="NoSpacing"/>
      </w:pPr>
    </w:p>
    <w:p w14:paraId="238B3D1B" w14:textId="77777777" w:rsidR="008E734F" w:rsidRPr="00B266DD" w:rsidRDefault="008E734F" w:rsidP="005E29BD">
      <w:pPr>
        <w:pStyle w:val="NoSpacing"/>
      </w:pPr>
    </w:p>
    <w:p w14:paraId="2FB3F5B3" w14:textId="77777777" w:rsidR="008E734F" w:rsidRPr="00B266DD" w:rsidRDefault="008E734F" w:rsidP="005E29BD">
      <w:pPr>
        <w:pStyle w:val="NoSpacing"/>
      </w:pPr>
    </w:p>
    <w:p w14:paraId="25E5930B" w14:textId="77777777" w:rsidR="008E734F" w:rsidRPr="00B266DD" w:rsidRDefault="008E734F" w:rsidP="005E29BD">
      <w:pPr>
        <w:pStyle w:val="NoSpacing"/>
      </w:pPr>
    </w:p>
    <w:p w14:paraId="7346DD9E" w14:textId="77777777" w:rsidR="008E734F" w:rsidRPr="00B266DD" w:rsidRDefault="008E734F" w:rsidP="005E29BD">
      <w:pPr>
        <w:pStyle w:val="NoSpacing"/>
      </w:pPr>
    </w:p>
    <w:p w14:paraId="00B0E153" w14:textId="77777777" w:rsidR="008E734F" w:rsidRPr="00B266DD" w:rsidRDefault="008E734F" w:rsidP="005E29BD">
      <w:pPr>
        <w:pStyle w:val="NoSpacing"/>
      </w:pPr>
    </w:p>
    <w:p w14:paraId="1CC0E86C" w14:textId="77777777" w:rsidR="008E734F" w:rsidRPr="00B266DD" w:rsidRDefault="008E734F" w:rsidP="005E29BD">
      <w:pPr>
        <w:pStyle w:val="NoSpacing"/>
      </w:pPr>
    </w:p>
    <w:p w14:paraId="2FA144B6" w14:textId="77777777" w:rsidR="008E734F" w:rsidRPr="00B266DD" w:rsidRDefault="008E734F" w:rsidP="005E29BD">
      <w:pPr>
        <w:pStyle w:val="NoSpacing"/>
      </w:pPr>
    </w:p>
    <w:p w14:paraId="58D5D86A" w14:textId="77777777" w:rsidR="008E734F" w:rsidRPr="00B266DD" w:rsidRDefault="008E734F" w:rsidP="005E29BD">
      <w:pPr>
        <w:pStyle w:val="NoSpacing"/>
      </w:pPr>
    </w:p>
    <w:p w14:paraId="1EDC37FC" w14:textId="77777777" w:rsidR="008E734F" w:rsidRPr="00B266DD" w:rsidRDefault="008E734F" w:rsidP="005E29BD">
      <w:pPr>
        <w:pStyle w:val="NoSpacing"/>
      </w:pPr>
    </w:p>
    <w:p w14:paraId="015C75C6" w14:textId="77777777" w:rsidR="008E734F" w:rsidRPr="00B266DD" w:rsidRDefault="008E734F" w:rsidP="005E29BD">
      <w:pPr>
        <w:pStyle w:val="NoSpacing"/>
      </w:pPr>
    </w:p>
    <w:p w14:paraId="6D570475" w14:textId="479B3C25" w:rsidR="001A347D" w:rsidRPr="005E29BD" w:rsidRDefault="008E734F" w:rsidP="005E29BD">
      <w:pPr>
        <w:pStyle w:val="NoSpacing"/>
        <w:jc w:val="center"/>
        <w:outlineLvl w:val="0"/>
        <w:rPr>
          <w:b/>
          <w:color w:val="1F497D" w:themeColor="text2"/>
          <w:sz w:val="36"/>
        </w:rPr>
      </w:pPr>
      <w:bookmarkStart w:id="2" w:name="_Toc241229017"/>
      <w:bookmarkStart w:id="3" w:name="_Toc241229040"/>
      <w:r w:rsidRPr="00B266DD">
        <w:rPr>
          <w:sz w:val="36"/>
        </w:rPr>
        <w:br w:type="page"/>
      </w:r>
      <w:bookmarkStart w:id="4" w:name="_Toc243148182"/>
      <w:bookmarkStart w:id="5" w:name="_Toc242705880"/>
      <w:r w:rsidR="001A347D" w:rsidRPr="005E29BD">
        <w:rPr>
          <w:b/>
          <w:color w:val="1F497D" w:themeColor="text2"/>
          <w:sz w:val="48"/>
        </w:rPr>
        <w:lastRenderedPageBreak/>
        <w:t>Introduction</w:t>
      </w:r>
      <w:bookmarkEnd w:id="4"/>
    </w:p>
    <w:p w14:paraId="06619E3A" w14:textId="0B572783" w:rsidR="001A347D" w:rsidRPr="00B266DD" w:rsidRDefault="001A347D" w:rsidP="005E29BD">
      <w:pPr>
        <w:pStyle w:val="NoSpacing"/>
      </w:pPr>
    </w:p>
    <w:p w14:paraId="459BD5B0" w14:textId="11B800DF" w:rsidR="001A347D" w:rsidRPr="00B266DD" w:rsidRDefault="00D73035" w:rsidP="005E29BD">
      <w:pPr>
        <w:pStyle w:val="NoSpacing"/>
      </w:pPr>
      <w:r w:rsidRPr="00B266DD">
        <w:tab/>
      </w:r>
      <w:r w:rsidR="001A347D" w:rsidRPr="00B266DD">
        <w:br w:type="page"/>
      </w:r>
    </w:p>
    <w:p w14:paraId="665D466F" w14:textId="71F9E05D" w:rsidR="00D2614C" w:rsidRPr="00B266DD"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B266DD">
        <w:rPr>
          <w:b/>
          <w:color w:val="244061"/>
          <w:sz w:val="36"/>
          <w:szCs w:val="36"/>
        </w:rPr>
        <w:lastRenderedPageBreak/>
        <w:t xml:space="preserve">Problem </w:t>
      </w:r>
      <w:bookmarkEnd w:id="6"/>
      <w:r w:rsidR="00DE36B5" w:rsidRPr="00B266DD">
        <w:rPr>
          <w:b/>
          <w:color w:val="244061"/>
          <w:sz w:val="36"/>
          <w:szCs w:val="36"/>
        </w:rPr>
        <w:t>understanding</w:t>
      </w:r>
      <w:bookmarkEnd w:id="7"/>
    </w:p>
    <w:p w14:paraId="2363FE05" w14:textId="77777777" w:rsidR="00D2614C" w:rsidRPr="00B266DD" w:rsidRDefault="00D2614C" w:rsidP="00D2614C">
      <w:pPr>
        <w:pStyle w:val="ListParagraph"/>
        <w:ind w:left="1440"/>
        <w:rPr>
          <w:color w:val="365F91"/>
          <w:sz w:val="24"/>
          <w:szCs w:val="28"/>
        </w:rPr>
      </w:pPr>
    </w:p>
    <w:p w14:paraId="0AAE4881" w14:textId="4FF2A0BC" w:rsidR="007C3567" w:rsidRPr="000E604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0E604B">
        <w:rPr>
          <w:color w:val="365F91"/>
          <w:sz w:val="28"/>
          <w:szCs w:val="28"/>
        </w:rPr>
        <w:t>B</w:t>
      </w:r>
      <w:bookmarkEnd w:id="8"/>
      <w:bookmarkEnd w:id="9"/>
      <w:bookmarkEnd w:id="10"/>
      <w:r w:rsidR="00DE36B5" w:rsidRPr="000E604B">
        <w:rPr>
          <w:color w:val="365F91"/>
          <w:sz w:val="28"/>
          <w:szCs w:val="28"/>
        </w:rPr>
        <w:t>usiness case &amp; system context</w:t>
      </w:r>
      <w:bookmarkEnd w:id="11"/>
    </w:p>
    <w:p w14:paraId="31569994" w14:textId="3DEEC1A5" w:rsidR="00F5525B" w:rsidRPr="000E604B" w:rsidRDefault="00F5525B" w:rsidP="007B2638">
      <w:pPr>
        <w:pStyle w:val="ListParagraph"/>
        <w:numPr>
          <w:ilvl w:val="2"/>
          <w:numId w:val="12"/>
        </w:numPr>
        <w:outlineLvl w:val="1"/>
        <w:rPr>
          <w:rStyle w:val="BookTitle"/>
          <w:color w:val="4F81BD" w:themeColor="accent1"/>
        </w:rPr>
      </w:pPr>
      <w:bookmarkStart w:id="12" w:name="_Toc243148185"/>
      <w:r w:rsidRPr="000E604B">
        <w:rPr>
          <w:rStyle w:val="BookTitle"/>
          <w:color w:val="4F81BD" w:themeColor="accent1"/>
        </w:rPr>
        <w:t>FDIR utility</w:t>
      </w:r>
      <w:bookmarkEnd w:id="12"/>
    </w:p>
    <w:p w14:paraId="34D41680" w14:textId="476FFFAC" w:rsidR="00F5525B" w:rsidRPr="00AA32C9" w:rsidRDefault="00F5525B" w:rsidP="007B2638">
      <w:pPr>
        <w:pStyle w:val="ListParagraph"/>
        <w:numPr>
          <w:ilvl w:val="2"/>
          <w:numId w:val="12"/>
        </w:numPr>
        <w:outlineLvl w:val="1"/>
        <w:rPr>
          <w:rStyle w:val="BookTitle"/>
          <w:color w:val="4F81BD" w:themeColor="accent1"/>
        </w:rPr>
      </w:pPr>
      <w:bookmarkStart w:id="13" w:name="_Toc243148186"/>
      <w:r w:rsidRPr="00AA32C9">
        <w:rPr>
          <w:rStyle w:val="BookTitle"/>
          <w:color w:val="4F81BD" w:themeColor="accent1"/>
        </w:rPr>
        <w:t>System requirements</w:t>
      </w:r>
      <w:bookmarkEnd w:id="13"/>
    </w:p>
    <w:p w14:paraId="7E507873" w14:textId="77777777" w:rsidR="00296AD3" w:rsidRDefault="00296AD3" w:rsidP="00296AD3">
      <w:pPr>
        <w:pStyle w:val="ListParagraph"/>
        <w:ind w:left="1440"/>
        <w:outlineLvl w:val="1"/>
        <w:rPr>
          <w:color w:val="365F91"/>
          <w:sz w:val="28"/>
          <w:szCs w:val="28"/>
        </w:rPr>
      </w:pPr>
    </w:p>
    <w:p w14:paraId="73EF47F3" w14:textId="77777777" w:rsidR="00A01AC7" w:rsidRPr="00B266DD" w:rsidRDefault="00A01AC7" w:rsidP="007B2638">
      <w:pPr>
        <w:pStyle w:val="ListParagraph"/>
        <w:numPr>
          <w:ilvl w:val="1"/>
          <w:numId w:val="12"/>
        </w:numPr>
        <w:outlineLvl w:val="1"/>
        <w:rPr>
          <w:color w:val="365F91"/>
          <w:sz w:val="28"/>
          <w:szCs w:val="28"/>
        </w:rPr>
      </w:pPr>
      <w:bookmarkStart w:id="14" w:name="_Toc243148187"/>
      <w:r w:rsidRPr="00B266DD">
        <w:rPr>
          <w:color w:val="365F91"/>
          <w:sz w:val="28"/>
          <w:szCs w:val="28"/>
        </w:rPr>
        <w:t>Problem frames</w:t>
      </w:r>
      <w:bookmarkEnd w:id="14"/>
    </w:p>
    <w:p w14:paraId="7695DE10" w14:textId="77777777" w:rsidR="00A01AC7" w:rsidRPr="00AA32C9" w:rsidRDefault="00A01093" w:rsidP="007B2638">
      <w:pPr>
        <w:pStyle w:val="ListParagraph"/>
        <w:numPr>
          <w:ilvl w:val="2"/>
          <w:numId w:val="12"/>
        </w:numPr>
        <w:outlineLvl w:val="1"/>
        <w:rPr>
          <w:rStyle w:val="BookTitle"/>
          <w:color w:val="4F81BD" w:themeColor="accent1"/>
        </w:rPr>
      </w:pPr>
      <w:bookmarkStart w:id="15" w:name="_Toc243148188"/>
      <w:r w:rsidRPr="00AA32C9">
        <w:rPr>
          <w:rStyle w:val="BookTitle"/>
          <w:color w:val="4F81BD" w:themeColor="accent1"/>
        </w:rPr>
        <w:t>Domains identification</w:t>
      </w:r>
      <w:bookmarkEnd w:id="15"/>
    </w:p>
    <w:p w14:paraId="784EC7B6" w14:textId="0C4A24BE" w:rsidR="00A01093" w:rsidRPr="00AA32C9" w:rsidRDefault="00DB6D62" w:rsidP="007B2638">
      <w:pPr>
        <w:pStyle w:val="ListParagraph"/>
        <w:numPr>
          <w:ilvl w:val="2"/>
          <w:numId w:val="12"/>
        </w:numPr>
        <w:outlineLvl w:val="1"/>
        <w:rPr>
          <w:rStyle w:val="BookTitle"/>
          <w:color w:val="4F81BD" w:themeColor="accent1"/>
        </w:rPr>
      </w:pPr>
      <w:bookmarkStart w:id="16" w:name="_Toc243148189"/>
      <w:r w:rsidRPr="00AA32C9">
        <w:rPr>
          <w:rStyle w:val="BookTitle"/>
          <w:color w:val="4F81BD" w:themeColor="accent1"/>
        </w:rPr>
        <w:t>Context Diagram</w:t>
      </w:r>
      <w:bookmarkEnd w:id="16"/>
    </w:p>
    <w:p w14:paraId="67A85CCF" w14:textId="77777777" w:rsidR="002D65D8" w:rsidRPr="00AA32C9" w:rsidRDefault="002D65D8" w:rsidP="007B2638">
      <w:pPr>
        <w:pStyle w:val="ListParagraph"/>
        <w:numPr>
          <w:ilvl w:val="2"/>
          <w:numId w:val="12"/>
        </w:numPr>
        <w:outlineLvl w:val="1"/>
        <w:rPr>
          <w:rStyle w:val="BookTitle"/>
          <w:color w:val="4F81BD" w:themeColor="accent1"/>
        </w:rPr>
      </w:pPr>
      <w:bookmarkStart w:id="17" w:name="_Toc243148190"/>
      <w:r w:rsidRPr="00AA32C9">
        <w:rPr>
          <w:rStyle w:val="BookTitle"/>
          <w:color w:val="4F81BD" w:themeColor="accent1"/>
        </w:rPr>
        <w:t>Problem frames</w:t>
      </w:r>
      <w:bookmarkEnd w:id="17"/>
    </w:p>
    <w:p w14:paraId="40FD6F3B" w14:textId="77777777" w:rsidR="002D65D8" w:rsidRPr="00B266DD" w:rsidRDefault="002D65D8" w:rsidP="00DC377C">
      <w:pPr>
        <w:outlineLvl w:val="1"/>
        <w:rPr>
          <w:color w:val="365F91"/>
          <w:sz w:val="28"/>
          <w:szCs w:val="28"/>
        </w:rPr>
      </w:pPr>
    </w:p>
    <w:p w14:paraId="7AE302AF" w14:textId="77777777" w:rsidR="007C3567" w:rsidRPr="00B266DD" w:rsidRDefault="007C3567" w:rsidP="005E29BD">
      <w:pPr>
        <w:pStyle w:val="NoSpacing"/>
      </w:pPr>
    </w:p>
    <w:p w14:paraId="44E256AA" w14:textId="77777777" w:rsidR="005A3ED6" w:rsidRDefault="005A3ED6">
      <w:pPr>
        <w:spacing w:after="0" w:line="240" w:lineRule="auto"/>
        <w:rPr>
          <w:b/>
          <w:color w:val="244061"/>
          <w:sz w:val="36"/>
          <w:szCs w:val="36"/>
        </w:rPr>
      </w:pPr>
      <w:r>
        <w:rPr>
          <w:b/>
          <w:color w:val="244061"/>
          <w:sz w:val="36"/>
          <w:szCs w:val="36"/>
        </w:rPr>
        <w:br w:type="page"/>
      </w:r>
    </w:p>
    <w:p w14:paraId="577D6631" w14:textId="0DEC7F75" w:rsidR="00DC377C" w:rsidRPr="00B266DD"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B266DD">
        <w:rPr>
          <w:b/>
          <w:color w:val="244061"/>
          <w:sz w:val="36"/>
          <w:szCs w:val="36"/>
        </w:rPr>
        <w:lastRenderedPageBreak/>
        <w:t>Functional requirements (use-case model)</w:t>
      </w:r>
      <w:bookmarkEnd w:id="18"/>
    </w:p>
    <w:p w14:paraId="00C65A2B" w14:textId="77777777" w:rsidR="00DC377C" w:rsidRPr="00B266DD" w:rsidRDefault="00DC377C" w:rsidP="00DC377C">
      <w:pPr>
        <w:pStyle w:val="ListParagraph"/>
        <w:ind w:left="1440"/>
        <w:rPr>
          <w:color w:val="365F91"/>
          <w:sz w:val="24"/>
          <w:szCs w:val="28"/>
        </w:rPr>
      </w:pPr>
    </w:p>
    <w:p w14:paraId="547DDA78" w14:textId="4244B7F6" w:rsidR="00DC377C" w:rsidRPr="00B266DD" w:rsidRDefault="00DC377C" w:rsidP="007B2638">
      <w:pPr>
        <w:pStyle w:val="ListParagraph"/>
        <w:numPr>
          <w:ilvl w:val="1"/>
          <w:numId w:val="12"/>
        </w:numPr>
        <w:outlineLvl w:val="1"/>
        <w:rPr>
          <w:color w:val="365F91"/>
          <w:sz w:val="28"/>
          <w:szCs w:val="28"/>
        </w:rPr>
      </w:pPr>
      <w:bookmarkStart w:id="19" w:name="_Toc243148192"/>
      <w:r w:rsidRPr="00B266DD">
        <w:rPr>
          <w:color w:val="365F91"/>
          <w:sz w:val="28"/>
          <w:szCs w:val="28"/>
        </w:rPr>
        <w:t>Use-case</w:t>
      </w:r>
      <w:r w:rsidR="00880FF6" w:rsidRPr="00B266DD">
        <w:rPr>
          <w:color w:val="365F91"/>
          <w:sz w:val="28"/>
          <w:szCs w:val="28"/>
        </w:rPr>
        <w:t xml:space="preserve"> diagram</w:t>
      </w:r>
      <w:bookmarkEnd w:id="19"/>
    </w:p>
    <w:p w14:paraId="05E7026F" w14:textId="6357F182" w:rsidR="008003CA" w:rsidRPr="008003CA" w:rsidRDefault="00880FF6" w:rsidP="007B2638">
      <w:pPr>
        <w:pStyle w:val="ListParagraph"/>
        <w:numPr>
          <w:ilvl w:val="2"/>
          <w:numId w:val="12"/>
        </w:numPr>
        <w:outlineLvl w:val="1"/>
        <w:rPr>
          <w:rStyle w:val="BookTitle"/>
          <w:color w:val="4F81BD" w:themeColor="accent1"/>
        </w:rPr>
      </w:pPr>
      <w:bookmarkStart w:id="20" w:name="_Toc243148193"/>
      <w:r w:rsidRPr="00296AD3">
        <w:rPr>
          <w:rStyle w:val="BookTitle"/>
          <w:color w:val="4F81BD" w:themeColor="accent1"/>
        </w:rPr>
        <w:t>A</w:t>
      </w:r>
      <w:r w:rsidR="00DC377C" w:rsidRPr="00296AD3">
        <w:rPr>
          <w:rStyle w:val="BookTitle"/>
          <w:color w:val="4F81BD" w:themeColor="accent1"/>
        </w:rPr>
        <w:t>ctor</w:t>
      </w:r>
      <w:r w:rsidRPr="00296AD3">
        <w:rPr>
          <w:rStyle w:val="BookTitle"/>
          <w:color w:val="4F81BD" w:themeColor="accent1"/>
        </w:rPr>
        <w:t>s</w:t>
      </w:r>
      <w:r w:rsidR="00DC377C" w:rsidRPr="00296AD3">
        <w:rPr>
          <w:rStyle w:val="BookTitle"/>
          <w:color w:val="4F81BD" w:themeColor="accent1"/>
        </w:rPr>
        <w:t xml:space="preserve"> description</w:t>
      </w:r>
      <w:bookmarkEnd w:id="20"/>
    </w:p>
    <w:p w14:paraId="594E87B3" w14:textId="14DD3F5F" w:rsidR="00DC377C" w:rsidRDefault="00DC377C" w:rsidP="007B2638">
      <w:pPr>
        <w:pStyle w:val="ListParagraph"/>
        <w:numPr>
          <w:ilvl w:val="2"/>
          <w:numId w:val="12"/>
        </w:numPr>
        <w:outlineLvl w:val="1"/>
        <w:rPr>
          <w:rStyle w:val="BookTitle"/>
          <w:color w:val="4F81BD" w:themeColor="accent1"/>
        </w:rPr>
      </w:pPr>
      <w:bookmarkStart w:id="21" w:name="_Toc243148194"/>
      <w:r w:rsidRPr="00296AD3">
        <w:rPr>
          <w:rStyle w:val="BookTitle"/>
          <w:color w:val="4F81BD" w:themeColor="accent1"/>
        </w:rPr>
        <w:t>Use-case diagram</w:t>
      </w:r>
      <w:bookmarkEnd w:id="21"/>
    </w:p>
    <w:p w14:paraId="63232DD8" w14:textId="75B0CFEF" w:rsidR="008003CA" w:rsidRPr="00B266DD" w:rsidRDefault="008003CA" w:rsidP="005E29BD">
      <w:pPr>
        <w:pStyle w:val="NoSpacing"/>
      </w:pPr>
    </w:p>
    <w:p w14:paraId="57A2A038" w14:textId="6A9D3B19" w:rsidR="008003CA" w:rsidRPr="00B266DD" w:rsidRDefault="00620811" w:rsidP="005E29BD">
      <w:pPr>
        <w:pStyle w:val="NoSpacing"/>
      </w:pPr>
      <w:r>
        <w:rPr>
          <w:b/>
          <w:bCs/>
          <w:smallCaps/>
          <w:noProof/>
          <w:color w:val="4F81BD" w:themeColor="accent1"/>
          <w:spacing w:val="5"/>
          <w:lang w:val="fr-FR" w:eastAsia="ko-KR"/>
        </w:rPr>
        <w:drawing>
          <wp:anchor distT="0" distB="0" distL="114300" distR="114300" simplePos="0" relativeHeight="251682816" behindDoc="0" locked="0" layoutInCell="1" allowOverlap="1" wp14:editId="6DCFDDD8">
            <wp:simplePos x="0" y="0"/>
            <wp:positionH relativeFrom="column">
              <wp:posOffset>-468630</wp:posOffset>
            </wp:positionH>
            <wp:positionV relativeFrom="paragraph">
              <wp:posOffset>225425</wp:posOffset>
            </wp:positionV>
            <wp:extent cx="7219950" cy="4248150"/>
            <wp:effectExtent l="0" t="0" r="0" b="0"/>
            <wp:wrapTopAndBottom/>
            <wp:docPr id="39" name="Picture 39"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UTBM\MON CURSUS\GI05\KAIST\Projects\euroteam\Project 1\Part Final\Design\Images\UseCase Diagram.png"/>
                    <pic:cNvPicPr>
                      <a:picLocks noChangeAspect="1" noChangeArrowheads="1"/>
                    </pic:cNvPicPr>
                  </pic:nvPicPr>
                  <pic:blipFill>
                    <a:blip r:embed="rId18">
                      <a:extLst>
                        <a:ext uri="28A0092B-C50C-407e-A947-70E740481C1C">
                          <a14:useLocalDpi xmlns:a14="http://schemas.microsoft.com/office/drawing/2007/7/7/main" val="0"/>
                        </a:ext>
                      </a:extLst>
                    </a:blip>
                    <a:srcRect/>
                    <a:stretch>
                      <a:fillRect/>
                    </a:stretch>
                  </pic:blipFill>
                  <pic:spPr bwMode="auto">
                    <a:xfrm>
                      <a:off x="0" y="0"/>
                      <a:ext cx="7219950" cy="4248150"/>
                    </a:xfrm>
                    <a:prstGeom prst="rect">
                      <a:avLst/>
                    </a:prstGeom>
                    <a:noFill/>
                    <a:ln w="12700">
                      <a:noFill/>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p>
    <w:p w14:paraId="14E95BA3" w14:textId="5757B84E" w:rsidR="008003CA" w:rsidRPr="00B266DD" w:rsidRDefault="00CE4E24" w:rsidP="005E29BD">
      <w:pPr>
        <w:pStyle w:val="NoSpacing"/>
      </w:pPr>
      <w:r>
        <w:rPr>
          <w:b/>
          <w:bCs/>
          <w:smallCaps/>
          <w:noProof/>
          <w:color w:val="4F81BD" w:themeColor="accent1"/>
          <w:spacing w:val="5"/>
          <w:lang w:val="fr-FR" w:eastAsia="ko-KR"/>
        </w:rPr>
        <w:pict>
          <v:shape id="_x0000_s1034" type="#_x0000_t202" style="position:absolute;left:0;text-align:left;margin-left:-25.7pt;margin-top:336.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A71F3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6D4724" w14:textId="77777777" w:rsidR="008003CA" w:rsidRPr="00B266DD" w:rsidRDefault="008003CA" w:rsidP="005E29BD">
      <w:pPr>
        <w:pStyle w:val="NoSpacing"/>
      </w:pPr>
    </w:p>
    <w:p w14:paraId="5111E53E" w14:textId="0AF928B9" w:rsidR="008003CA" w:rsidRDefault="008003CA" w:rsidP="005E29BD">
      <w:pPr>
        <w:pStyle w:val="NoSpacing"/>
        <w:rPr>
          <w:rStyle w:val="BookTitle"/>
          <w:color w:val="4F81BD" w:themeColor="accent1"/>
        </w:rPr>
      </w:pPr>
    </w:p>
    <w:p w14:paraId="369456B6" w14:textId="06D3B63D" w:rsidR="008003CA" w:rsidRDefault="008003CA" w:rsidP="005E29BD">
      <w:pPr>
        <w:pStyle w:val="NoSpacing"/>
        <w:rPr>
          <w:rStyle w:val="BookTitle"/>
          <w:color w:val="4F81BD" w:themeColor="accent1"/>
        </w:rPr>
      </w:pPr>
    </w:p>
    <w:p w14:paraId="73CF6020" w14:textId="77777777" w:rsidR="008003CA" w:rsidRPr="008003CA" w:rsidRDefault="008003CA" w:rsidP="005E29BD">
      <w:pPr>
        <w:pStyle w:val="NoSpacing"/>
        <w:rPr>
          <w:rStyle w:val="BookTitle"/>
          <w:color w:val="4F81BD" w:themeColor="accent1"/>
        </w:rPr>
      </w:pPr>
    </w:p>
    <w:p w14:paraId="4DA63205" w14:textId="5090A005" w:rsidR="00753F0F" w:rsidRDefault="00753F0F">
      <w:pPr>
        <w:spacing w:after="0" w:line="240" w:lineRule="auto"/>
        <w:rPr>
          <w:rStyle w:val="BookTitle"/>
          <w:color w:val="4F81BD" w:themeColor="accent1"/>
        </w:rPr>
      </w:pPr>
      <w:r>
        <w:rPr>
          <w:rStyle w:val="BookTitle"/>
          <w:color w:val="4F81BD" w:themeColor="accent1"/>
        </w:rPr>
        <w:br w:type="page"/>
      </w:r>
    </w:p>
    <w:p w14:paraId="43F27111" w14:textId="02A64A4A" w:rsidR="00753F0F" w:rsidRPr="00753F0F" w:rsidRDefault="00880FF6" w:rsidP="007B2638">
      <w:pPr>
        <w:pStyle w:val="ListParagraph"/>
        <w:numPr>
          <w:ilvl w:val="2"/>
          <w:numId w:val="12"/>
        </w:numPr>
        <w:outlineLvl w:val="1"/>
        <w:rPr>
          <w:b/>
          <w:bCs/>
          <w:smallCaps/>
          <w:color w:val="4F81BD" w:themeColor="accent1"/>
          <w:spacing w:val="5"/>
        </w:rPr>
      </w:pPr>
      <w:bookmarkStart w:id="23" w:name="_Toc243148195"/>
      <w:r w:rsidRPr="00296AD3">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B266DD"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B266DD" w:rsidRDefault="008003CA" w:rsidP="000E667B">
            <w:pPr>
              <w:pStyle w:val="NoSpacing"/>
              <w:ind w:firstLine="0"/>
            </w:pPr>
            <w:r w:rsidRPr="00B266DD">
              <w:t>Name</w:t>
            </w:r>
          </w:p>
        </w:tc>
        <w:tc>
          <w:tcPr>
            <w:tcW w:w="7087" w:type="dxa"/>
          </w:tcPr>
          <w:p w14:paraId="0D8C5ED7" w14:textId="77777777" w:rsidR="008003CA" w:rsidRPr="00B266DD"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Start system(s)/device(s)</w:t>
            </w:r>
          </w:p>
        </w:tc>
      </w:tr>
      <w:tr w:rsidR="008003CA" w:rsidRPr="00B266DD"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B266DD" w:rsidRDefault="008003CA" w:rsidP="000E667B">
            <w:pPr>
              <w:pStyle w:val="NoSpacing"/>
              <w:ind w:firstLine="0"/>
            </w:pPr>
            <w:r w:rsidRPr="00B266DD">
              <w:t>Actors</w:t>
            </w:r>
          </w:p>
        </w:tc>
        <w:tc>
          <w:tcPr>
            <w:tcW w:w="7087" w:type="dxa"/>
          </w:tcPr>
          <w:p w14:paraId="4E87BFE6"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8003CA" w:rsidRPr="00B266DD"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B266DD" w:rsidRDefault="008003CA" w:rsidP="000E667B">
            <w:pPr>
              <w:pStyle w:val="NoSpacing"/>
              <w:ind w:firstLine="0"/>
            </w:pPr>
            <w:r w:rsidRPr="00B266DD">
              <w:t>Description</w:t>
            </w:r>
          </w:p>
        </w:tc>
        <w:tc>
          <w:tcPr>
            <w:tcW w:w="7087" w:type="dxa"/>
          </w:tcPr>
          <w:p w14:paraId="76A0D049"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start device(s) or system(s) of the spacecraft system whenever he wants or because it was shutdown</w:t>
            </w:r>
          </w:p>
        </w:tc>
      </w:tr>
      <w:tr w:rsidR="008003CA" w:rsidRPr="00B266DD"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B266DD" w:rsidRDefault="008003CA" w:rsidP="000E667B">
            <w:pPr>
              <w:pStyle w:val="NoSpacing"/>
              <w:ind w:firstLine="0"/>
            </w:pPr>
            <w:r w:rsidRPr="00B266DD">
              <w:t>Precondition</w:t>
            </w:r>
          </w:p>
        </w:tc>
        <w:tc>
          <w:tcPr>
            <w:tcW w:w="7087" w:type="dxa"/>
          </w:tcPr>
          <w:p w14:paraId="4235797C"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 System(s) are off</w:t>
            </w:r>
          </w:p>
          <w:p w14:paraId="188269BC" w14:textId="2CAD7D54" w:rsidR="008003CA" w:rsidRPr="00B266DD"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t>- O</w:t>
            </w:r>
            <w:r w:rsidR="008003CA" w:rsidRPr="00B266DD">
              <w:t>ne or several device(s) or system(s)</w:t>
            </w:r>
            <w:r>
              <w:t xml:space="preserve"> have been selected</w:t>
            </w:r>
          </w:p>
        </w:tc>
      </w:tr>
      <w:tr w:rsidR="008003CA" w:rsidRPr="00B266DD"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B266DD" w:rsidRDefault="008003CA" w:rsidP="000E667B">
            <w:pPr>
              <w:pStyle w:val="NoSpacing"/>
              <w:ind w:firstLine="0"/>
            </w:pPr>
            <w:r w:rsidRPr="00B266DD">
              <w:t>Events flow</w:t>
            </w:r>
          </w:p>
        </w:tc>
        <w:tc>
          <w:tcPr>
            <w:tcW w:w="7087" w:type="dxa"/>
          </w:tcPr>
          <w:p w14:paraId="281BF6DA"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1. Click on the “start” button</w:t>
            </w:r>
          </w:p>
          <w:p w14:paraId="53D9CECE"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2. Wait for the system to start</w:t>
            </w:r>
          </w:p>
        </w:tc>
      </w:tr>
      <w:tr w:rsidR="008003CA" w:rsidRPr="00B266DD"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B266DD" w:rsidRDefault="008003CA" w:rsidP="000E667B">
            <w:pPr>
              <w:pStyle w:val="NoSpacing"/>
              <w:ind w:firstLine="0"/>
            </w:pPr>
            <w:r w:rsidRPr="00B266DD">
              <w:t>Post-condition</w:t>
            </w:r>
          </w:p>
        </w:tc>
        <w:tc>
          <w:tcPr>
            <w:tcW w:w="7087" w:type="dxa"/>
          </w:tcPr>
          <w:p w14:paraId="44BC1C07"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System(s) has been started</w:t>
            </w:r>
          </w:p>
        </w:tc>
      </w:tr>
      <w:tr w:rsidR="008003CA" w:rsidRPr="00B266DD"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B266DD" w:rsidRDefault="008003CA" w:rsidP="000E667B">
            <w:pPr>
              <w:pStyle w:val="NoSpacing"/>
              <w:ind w:firstLine="0"/>
            </w:pPr>
            <w:r w:rsidRPr="00B266DD">
              <w:t>Exception</w:t>
            </w:r>
          </w:p>
        </w:tc>
        <w:tc>
          <w:tcPr>
            <w:tcW w:w="7087" w:type="dxa"/>
          </w:tcPr>
          <w:p w14:paraId="345BDA6C"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 System states could be already turned on while it is still displayed as “off” on the FDIR system</w:t>
            </w:r>
          </w:p>
        </w:tc>
      </w:tr>
    </w:tbl>
    <w:p w14:paraId="65B763C5" w14:textId="77777777" w:rsidR="00D74FAB" w:rsidRPr="00B266DD" w:rsidRDefault="00D74FAB" w:rsidP="00D74FAB">
      <w:pPr>
        <w:pStyle w:val="NoSpacing"/>
        <w:rPr>
          <w:lang w:eastAsia="ko-KR"/>
        </w:rPr>
      </w:pPr>
    </w:p>
    <w:p w14:paraId="477B7906" w14:textId="77777777" w:rsidR="00D74FAB" w:rsidRPr="00B266DD" w:rsidRDefault="00D74FAB" w:rsidP="00D74FAB">
      <w:pPr>
        <w:pStyle w:val="NoSpacing"/>
      </w:pPr>
    </w:p>
    <w:p w14:paraId="66DEB52B" w14:textId="77777777" w:rsidR="00D74FAB" w:rsidRPr="00B266DD"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B266DD"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B266DD" w:rsidRDefault="00D74FAB" w:rsidP="00D74FAB">
            <w:pPr>
              <w:pStyle w:val="NoSpacing"/>
              <w:ind w:firstLine="0"/>
              <w:jc w:val="left"/>
            </w:pPr>
            <w:r w:rsidRPr="00B266DD">
              <w:t>Name</w:t>
            </w:r>
          </w:p>
        </w:tc>
        <w:tc>
          <w:tcPr>
            <w:tcW w:w="7087" w:type="dxa"/>
          </w:tcPr>
          <w:p w14:paraId="0A9D3296"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Shutdown system(s)/device(s)</w:t>
            </w:r>
          </w:p>
        </w:tc>
      </w:tr>
      <w:tr w:rsidR="00D74FAB" w:rsidRPr="00B266DD"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B266DD" w:rsidRDefault="00D74FAB" w:rsidP="00D74FAB">
            <w:pPr>
              <w:pStyle w:val="NoSpacing"/>
              <w:ind w:firstLine="0"/>
              <w:jc w:val="left"/>
            </w:pPr>
            <w:r w:rsidRPr="00B266DD">
              <w:t>Actors</w:t>
            </w:r>
          </w:p>
        </w:tc>
        <w:tc>
          <w:tcPr>
            <w:tcW w:w="7087" w:type="dxa"/>
          </w:tcPr>
          <w:p w14:paraId="05ABBC7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B266DD" w:rsidRDefault="00D74FAB" w:rsidP="00D74FAB">
            <w:pPr>
              <w:pStyle w:val="NoSpacing"/>
              <w:ind w:firstLine="0"/>
              <w:jc w:val="left"/>
            </w:pPr>
            <w:r w:rsidRPr="00B266DD">
              <w:t>Description</w:t>
            </w:r>
          </w:p>
        </w:tc>
        <w:tc>
          <w:tcPr>
            <w:tcW w:w="7087" w:type="dxa"/>
          </w:tcPr>
          <w:p w14:paraId="434DA02A"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 xml:space="preserve">User can </w:t>
            </w:r>
            <w:proofErr w:type="spellStart"/>
            <w:r w:rsidRPr="00B266DD">
              <w:t>shutdown</w:t>
            </w:r>
            <w:proofErr w:type="spellEnd"/>
            <w:r w:rsidRPr="00B266DD">
              <w:t xml:space="preserve"> device(s) or a part(s) of the spacecraft system whenever he wants or in case of failure</w:t>
            </w:r>
          </w:p>
        </w:tc>
      </w:tr>
      <w:tr w:rsidR="00D74FAB" w:rsidRPr="00B266DD"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B266DD" w:rsidRDefault="00D74FAB" w:rsidP="00D74FAB">
            <w:pPr>
              <w:pStyle w:val="NoSpacing"/>
              <w:ind w:firstLine="0"/>
              <w:jc w:val="left"/>
            </w:pPr>
            <w:r w:rsidRPr="00B266DD">
              <w:t>Precondition</w:t>
            </w:r>
          </w:p>
        </w:tc>
        <w:tc>
          <w:tcPr>
            <w:tcW w:w="7087" w:type="dxa"/>
          </w:tcPr>
          <w:p w14:paraId="0EFF2EB6"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Devices or parts of the system have to be running</w:t>
            </w:r>
          </w:p>
          <w:p w14:paraId="6EAFB7D5"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w:t>
            </w:r>
            <w:r>
              <w:t>O</w:t>
            </w:r>
            <w:r w:rsidRPr="00B266DD">
              <w:t>ne or several device(s) or system(s)</w:t>
            </w:r>
            <w:r>
              <w:t xml:space="preserve"> have been selected</w:t>
            </w:r>
          </w:p>
          <w:p w14:paraId="662C5DA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B266DD" w:rsidRDefault="00D74FAB" w:rsidP="00D74FAB">
            <w:pPr>
              <w:pStyle w:val="NoSpacing"/>
              <w:ind w:firstLine="0"/>
              <w:jc w:val="left"/>
            </w:pPr>
            <w:r w:rsidRPr="00B266DD">
              <w:t>Events flow</w:t>
            </w:r>
          </w:p>
        </w:tc>
        <w:tc>
          <w:tcPr>
            <w:tcW w:w="7087" w:type="dxa"/>
          </w:tcPr>
          <w:p w14:paraId="05855C6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Click on the “shutdown” button</w:t>
            </w:r>
          </w:p>
        </w:tc>
      </w:tr>
      <w:tr w:rsidR="00D74FAB" w:rsidRPr="00B266DD"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B266DD" w:rsidRDefault="00D74FAB" w:rsidP="00D74FAB">
            <w:pPr>
              <w:pStyle w:val="NoSpacing"/>
              <w:ind w:firstLine="0"/>
              <w:jc w:val="left"/>
            </w:pPr>
            <w:r w:rsidRPr="00B266DD">
              <w:t>Post-condition</w:t>
            </w:r>
          </w:p>
        </w:tc>
        <w:tc>
          <w:tcPr>
            <w:tcW w:w="7087" w:type="dxa"/>
          </w:tcPr>
          <w:p w14:paraId="0A45CA6B"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System(s) has been shutdown</w:t>
            </w:r>
          </w:p>
        </w:tc>
      </w:tr>
      <w:tr w:rsidR="00D74FAB" w:rsidRPr="00B266DD"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B266DD" w:rsidRDefault="00D74FAB" w:rsidP="00D74FAB">
            <w:pPr>
              <w:pStyle w:val="NoSpacing"/>
              <w:ind w:firstLine="0"/>
              <w:jc w:val="left"/>
            </w:pPr>
            <w:r w:rsidRPr="00B266DD">
              <w:t>Exception</w:t>
            </w:r>
          </w:p>
        </w:tc>
        <w:tc>
          <w:tcPr>
            <w:tcW w:w="7087" w:type="dxa"/>
          </w:tcPr>
          <w:p w14:paraId="48AFD6DB"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1CD26D39"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 xml:space="preserve">If other systems have dependencies to the selected devices(s) or system(s) display a warning and information about the dependencies and offer to override. </w:t>
            </w:r>
          </w:p>
        </w:tc>
      </w:tr>
    </w:tbl>
    <w:p w14:paraId="67FAB462" w14:textId="77777777" w:rsidR="00D74FAB" w:rsidRPr="00B266DD" w:rsidRDefault="00D74FAB" w:rsidP="00D74FAB">
      <w:pPr>
        <w:pStyle w:val="NoSpacing"/>
      </w:pPr>
    </w:p>
    <w:p w14:paraId="17E6F4F0" w14:textId="77777777" w:rsidR="00D74FAB" w:rsidRDefault="00D74FAB" w:rsidP="00D74FAB">
      <w:pPr>
        <w:pStyle w:val="NoSpacing"/>
      </w:pPr>
    </w:p>
    <w:p w14:paraId="233D12AB" w14:textId="77777777" w:rsidR="00D74FAB" w:rsidRDefault="00D74FAB" w:rsidP="00D74FAB">
      <w:pPr>
        <w:pStyle w:val="NoSpacing"/>
      </w:pPr>
    </w:p>
    <w:p w14:paraId="7901E2C4" w14:textId="77777777" w:rsidR="00D74FAB" w:rsidRDefault="00D74FAB" w:rsidP="00D74FAB">
      <w:pPr>
        <w:pStyle w:val="NoSpacing"/>
      </w:pPr>
    </w:p>
    <w:p w14:paraId="58655F54" w14:textId="77777777" w:rsidR="00D74FAB" w:rsidRDefault="00D74FAB" w:rsidP="00D74FAB">
      <w:pPr>
        <w:pStyle w:val="NoSpacing"/>
      </w:pPr>
    </w:p>
    <w:p w14:paraId="44070989" w14:textId="77777777" w:rsidR="00D74FAB" w:rsidRDefault="00D74FAB" w:rsidP="00D74FAB">
      <w:pPr>
        <w:pStyle w:val="NoSpacing"/>
      </w:pPr>
    </w:p>
    <w:p w14:paraId="5D059573" w14:textId="77777777" w:rsidR="00D74FAB" w:rsidRDefault="00D74FAB" w:rsidP="00D74FAB">
      <w:pPr>
        <w:pStyle w:val="NoSpacing"/>
      </w:pPr>
    </w:p>
    <w:p w14:paraId="3A433DF6" w14:textId="77777777" w:rsidR="00D74FAB" w:rsidRDefault="00D74FAB" w:rsidP="00D74FAB">
      <w:pPr>
        <w:pStyle w:val="NoSpacing"/>
      </w:pPr>
    </w:p>
    <w:p w14:paraId="40ACD066" w14:textId="77777777" w:rsidR="00D74FAB" w:rsidRDefault="00D74FAB" w:rsidP="00D74FAB">
      <w:pPr>
        <w:pStyle w:val="NoSpacing"/>
      </w:pPr>
    </w:p>
    <w:p w14:paraId="40C39E37" w14:textId="77777777" w:rsidR="00D74FAB" w:rsidRDefault="00D74FAB" w:rsidP="00D74FAB">
      <w:pPr>
        <w:pStyle w:val="NoSpacing"/>
      </w:pPr>
    </w:p>
    <w:p w14:paraId="2B99708F" w14:textId="77777777" w:rsidR="00D74FAB" w:rsidRDefault="00D74FAB" w:rsidP="00D74FAB">
      <w:pPr>
        <w:pStyle w:val="NoSpacing"/>
      </w:pPr>
    </w:p>
    <w:p w14:paraId="387FE9DA" w14:textId="77777777" w:rsidR="00D74FAB" w:rsidRDefault="00D74FAB" w:rsidP="00D74FAB">
      <w:pPr>
        <w:pStyle w:val="NoSpacing"/>
      </w:pPr>
    </w:p>
    <w:p w14:paraId="1E3B2A1D" w14:textId="77777777" w:rsidR="00D74FAB" w:rsidRDefault="00D74FAB" w:rsidP="00D74FAB">
      <w:pPr>
        <w:pStyle w:val="NoSpacing"/>
      </w:pPr>
    </w:p>
    <w:p w14:paraId="5ECB4CCF" w14:textId="77777777" w:rsidR="00D74FAB" w:rsidRDefault="00D74FAB" w:rsidP="00D74FAB">
      <w:pPr>
        <w:pStyle w:val="NoSpacing"/>
      </w:pPr>
    </w:p>
    <w:p w14:paraId="384E9CD5" w14:textId="77777777" w:rsidR="00D74FAB" w:rsidRDefault="00D74FAB" w:rsidP="00D74FAB">
      <w:pPr>
        <w:pStyle w:val="NoSpacing"/>
      </w:pPr>
    </w:p>
    <w:p w14:paraId="3AE365FB"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B266DD" w:rsidRDefault="00D74FAB" w:rsidP="00D74FAB">
            <w:pPr>
              <w:pStyle w:val="NoSpacing"/>
              <w:ind w:firstLine="0"/>
              <w:jc w:val="left"/>
            </w:pPr>
            <w:r w:rsidRPr="00B266DD">
              <w:lastRenderedPageBreak/>
              <w:t>Name</w:t>
            </w:r>
          </w:p>
        </w:tc>
        <w:tc>
          <w:tcPr>
            <w:tcW w:w="7087" w:type="dxa"/>
          </w:tcPr>
          <w:p w14:paraId="0741C4AB"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Restart part(s) of the system(s)/device(s)</w:t>
            </w:r>
          </w:p>
        </w:tc>
      </w:tr>
      <w:tr w:rsidR="00D74FAB" w:rsidRPr="00B266DD"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B266DD" w:rsidRDefault="00D74FAB" w:rsidP="00D74FAB">
            <w:pPr>
              <w:pStyle w:val="NoSpacing"/>
              <w:ind w:firstLine="0"/>
              <w:jc w:val="left"/>
            </w:pPr>
            <w:r w:rsidRPr="00B266DD">
              <w:t>Actors</w:t>
            </w:r>
          </w:p>
        </w:tc>
        <w:tc>
          <w:tcPr>
            <w:tcW w:w="7087" w:type="dxa"/>
          </w:tcPr>
          <w:p w14:paraId="7044E54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B266DD" w:rsidRDefault="00D74FAB" w:rsidP="00D74FAB">
            <w:pPr>
              <w:pStyle w:val="NoSpacing"/>
              <w:ind w:firstLine="0"/>
              <w:jc w:val="left"/>
            </w:pPr>
            <w:r w:rsidRPr="00B266DD">
              <w:t>Description</w:t>
            </w:r>
          </w:p>
        </w:tc>
        <w:tc>
          <w:tcPr>
            <w:tcW w:w="7087" w:type="dxa"/>
          </w:tcPr>
          <w:p w14:paraId="2D67428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restart a device or a part of the spacecraft system whenever he wants or in case of failure</w:t>
            </w:r>
          </w:p>
        </w:tc>
      </w:tr>
      <w:tr w:rsidR="00D74FAB" w:rsidRPr="00B266DD"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B266DD" w:rsidRDefault="00D74FAB" w:rsidP="00D74FAB">
            <w:pPr>
              <w:pStyle w:val="NoSpacing"/>
              <w:ind w:firstLine="0"/>
              <w:jc w:val="left"/>
            </w:pPr>
            <w:r w:rsidRPr="00B266DD">
              <w:t>Precondition</w:t>
            </w:r>
          </w:p>
        </w:tc>
        <w:tc>
          <w:tcPr>
            <w:tcW w:w="7087" w:type="dxa"/>
          </w:tcPr>
          <w:p w14:paraId="73C2EDDC"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182C153F"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p w14:paraId="6E37E32E"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B266DD" w:rsidRDefault="00D74FAB" w:rsidP="00D74FAB">
            <w:pPr>
              <w:pStyle w:val="NoSpacing"/>
              <w:ind w:firstLine="0"/>
              <w:jc w:val="left"/>
            </w:pPr>
            <w:r w:rsidRPr="00B266DD">
              <w:t>Events flow</w:t>
            </w:r>
          </w:p>
        </w:tc>
        <w:tc>
          <w:tcPr>
            <w:tcW w:w="7087" w:type="dxa"/>
          </w:tcPr>
          <w:p w14:paraId="37C06F31"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“restart” button</w:t>
            </w:r>
          </w:p>
        </w:tc>
      </w:tr>
      <w:tr w:rsidR="00D74FAB" w:rsidRPr="00B266DD"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B266DD" w:rsidRDefault="00D74FAB" w:rsidP="00D74FAB">
            <w:pPr>
              <w:pStyle w:val="NoSpacing"/>
              <w:ind w:firstLine="0"/>
              <w:jc w:val="left"/>
            </w:pPr>
            <w:r w:rsidRPr="00B266DD">
              <w:t>Post-condition</w:t>
            </w:r>
          </w:p>
        </w:tc>
        <w:tc>
          <w:tcPr>
            <w:tcW w:w="7087" w:type="dxa"/>
          </w:tcPr>
          <w:p w14:paraId="4280EC1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restarting</w:t>
            </w:r>
          </w:p>
        </w:tc>
      </w:tr>
      <w:tr w:rsidR="00D74FAB" w:rsidRPr="00B266DD"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B266DD" w:rsidRDefault="00D74FAB" w:rsidP="00D74FAB">
            <w:pPr>
              <w:pStyle w:val="NoSpacing"/>
              <w:ind w:firstLine="0"/>
              <w:jc w:val="left"/>
            </w:pPr>
            <w:r w:rsidRPr="00B266DD">
              <w:t>Exception</w:t>
            </w:r>
          </w:p>
        </w:tc>
        <w:tc>
          <w:tcPr>
            <w:tcW w:w="7087" w:type="dxa"/>
          </w:tcPr>
          <w:p w14:paraId="1060E0A9"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6F9769B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If other systems have dependencies to the selected devices(s) or system(s) display a warning and information about the dependencies and offer to override.</w:t>
            </w:r>
          </w:p>
        </w:tc>
      </w:tr>
    </w:tbl>
    <w:p w14:paraId="347BACCF" w14:textId="77777777" w:rsidR="00D74FAB" w:rsidRPr="00B266DD" w:rsidRDefault="00D74FAB" w:rsidP="00D74FAB">
      <w:pPr>
        <w:pStyle w:val="NoSpacing"/>
      </w:pPr>
    </w:p>
    <w:p w14:paraId="07A15DAA"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B266DD" w:rsidRDefault="00D74FAB" w:rsidP="00D74FAB">
            <w:pPr>
              <w:pStyle w:val="NoSpacing"/>
              <w:ind w:firstLine="0"/>
              <w:jc w:val="left"/>
            </w:pPr>
            <w:r w:rsidRPr="00B266DD">
              <w:t>Name</w:t>
            </w:r>
          </w:p>
        </w:tc>
        <w:tc>
          <w:tcPr>
            <w:tcW w:w="7087" w:type="dxa"/>
          </w:tcPr>
          <w:p w14:paraId="25D1E3E7"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Refresh system(s)/device(s) states</w:t>
            </w:r>
          </w:p>
        </w:tc>
      </w:tr>
      <w:tr w:rsidR="00D74FAB" w:rsidRPr="00B266DD"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B266DD" w:rsidRDefault="00D74FAB" w:rsidP="00D74FAB">
            <w:pPr>
              <w:pStyle w:val="NoSpacing"/>
              <w:ind w:firstLine="0"/>
              <w:jc w:val="left"/>
            </w:pPr>
            <w:r w:rsidRPr="00B266DD">
              <w:t>Actors</w:t>
            </w:r>
          </w:p>
        </w:tc>
        <w:tc>
          <w:tcPr>
            <w:tcW w:w="7087" w:type="dxa"/>
          </w:tcPr>
          <w:p w14:paraId="3D5FBAF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B266DD" w:rsidRDefault="00D74FAB" w:rsidP="00D74FAB">
            <w:pPr>
              <w:pStyle w:val="NoSpacing"/>
              <w:ind w:firstLine="0"/>
              <w:jc w:val="left"/>
            </w:pPr>
            <w:r w:rsidRPr="00B266DD">
              <w:t>Description</w:t>
            </w:r>
          </w:p>
        </w:tc>
        <w:tc>
          <w:tcPr>
            <w:tcW w:w="7087" w:type="dxa"/>
          </w:tcPr>
          <w:p w14:paraId="30A659B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refresh the states of any device or system to see if this one is still working correctly or not</w:t>
            </w:r>
          </w:p>
        </w:tc>
      </w:tr>
      <w:tr w:rsidR="00D74FAB" w:rsidRPr="00B266DD"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B266DD" w:rsidRDefault="00D74FAB" w:rsidP="00D74FAB">
            <w:pPr>
              <w:pStyle w:val="NoSpacing"/>
              <w:ind w:firstLine="0"/>
              <w:jc w:val="left"/>
            </w:pPr>
            <w:r w:rsidRPr="00B266DD">
              <w:t>Precondition</w:t>
            </w:r>
          </w:p>
        </w:tc>
        <w:tc>
          <w:tcPr>
            <w:tcW w:w="7087" w:type="dxa"/>
          </w:tcPr>
          <w:p w14:paraId="1B2257B2"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0F8AF65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B266DD" w:rsidRDefault="00D74FAB" w:rsidP="00D74FAB">
            <w:pPr>
              <w:pStyle w:val="NoSpacing"/>
              <w:ind w:firstLine="0"/>
              <w:jc w:val="left"/>
            </w:pPr>
            <w:r w:rsidRPr="00B266DD">
              <w:t>Events flow</w:t>
            </w:r>
          </w:p>
        </w:tc>
        <w:tc>
          <w:tcPr>
            <w:tcW w:w="7087" w:type="dxa"/>
          </w:tcPr>
          <w:p w14:paraId="13B036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“refresh” button</w:t>
            </w:r>
          </w:p>
        </w:tc>
      </w:tr>
      <w:tr w:rsidR="00D74FAB" w:rsidRPr="00B266DD"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B266DD" w:rsidRDefault="00D74FAB" w:rsidP="00D74FAB">
            <w:pPr>
              <w:pStyle w:val="NoSpacing"/>
              <w:ind w:firstLine="0"/>
              <w:jc w:val="left"/>
            </w:pPr>
            <w:r w:rsidRPr="00B266DD">
              <w:t>Post-condition</w:t>
            </w:r>
          </w:p>
        </w:tc>
        <w:tc>
          <w:tcPr>
            <w:tcW w:w="7087" w:type="dxa"/>
          </w:tcPr>
          <w:p w14:paraId="00F6C4E1"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refreshing</w:t>
            </w:r>
          </w:p>
        </w:tc>
      </w:tr>
      <w:tr w:rsidR="00D74FAB" w:rsidRPr="00B266DD"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B266DD" w:rsidRDefault="00D74FAB" w:rsidP="00D74FAB">
            <w:pPr>
              <w:pStyle w:val="NoSpacing"/>
              <w:ind w:firstLine="0"/>
              <w:jc w:val="left"/>
            </w:pPr>
            <w:r w:rsidRPr="00B266DD">
              <w:t>Exception</w:t>
            </w:r>
          </w:p>
        </w:tc>
        <w:tc>
          <w:tcPr>
            <w:tcW w:w="7087" w:type="dxa"/>
          </w:tcPr>
          <w:p w14:paraId="7CB1425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 If the system(s) or device(s) are not responding change status not responding.</w:t>
            </w:r>
          </w:p>
        </w:tc>
      </w:tr>
    </w:tbl>
    <w:p w14:paraId="3E5EB56E" w14:textId="77777777" w:rsidR="00D74FAB" w:rsidRPr="00B266DD" w:rsidRDefault="00D74FAB" w:rsidP="00D74FAB">
      <w:pPr>
        <w:pStyle w:val="NoSpacing"/>
      </w:pPr>
    </w:p>
    <w:p w14:paraId="526305CA" w14:textId="77777777" w:rsidR="00D74FAB" w:rsidRPr="00B266DD" w:rsidRDefault="00D74FAB" w:rsidP="00D74FAB">
      <w:pPr>
        <w:pStyle w:val="NoSpacing"/>
      </w:pPr>
    </w:p>
    <w:p w14:paraId="3BE20581"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B266DD" w:rsidRDefault="00D74FAB" w:rsidP="00D74FAB">
            <w:pPr>
              <w:pStyle w:val="NoSpacing"/>
              <w:ind w:firstLine="0"/>
              <w:jc w:val="left"/>
            </w:pPr>
            <w:r w:rsidRPr="00B266DD">
              <w:t>Name</w:t>
            </w:r>
          </w:p>
        </w:tc>
        <w:tc>
          <w:tcPr>
            <w:tcW w:w="7087" w:type="dxa"/>
          </w:tcPr>
          <w:p w14:paraId="5638B793"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Switch to alternate system/device</w:t>
            </w:r>
          </w:p>
        </w:tc>
      </w:tr>
      <w:tr w:rsidR="00D74FAB" w:rsidRPr="00B266DD"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B266DD" w:rsidRDefault="00D74FAB" w:rsidP="00D74FAB">
            <w:pPr>
              <w:pStyle w:val="NoSpacing"/>
              <w:ind w:firstLine="0"/>
              <w:jc w:val="left"/>
            </w:pPr>
            <w:r w:rsidRPr="00B266DD">
              <w:t>Actors</w:t>
            </w:r>
          </w:p>
        </w:tc>
        <w:tc>
          <w:tcPr>
            <w:tcW w:w="7087" w:type="dxa"/>
          </w:tcPr>
          <w:p w14:paraId="4B216F3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B266DD" w:rsidRDefault="00D74FAB" w:rsidP="00D74FAB">
            <w:pPr>
              <w:pStyle w:val="NoSpacing"/>
              <w:ind w:firstLine="0"/>
              <w:jc w:val="left"/>
            </w:pPr>
            <w:r w:rsidRPr="00B266DD">
              <w:t>Description</w:t>
            </w:r>
          </w:p>
        </w:tc>
        <w:tc>
          <w:tcPr>
            <w:tcW w:w="7087" w:type="dxa"/>
          </w:tcPr>
          <w:p w14:paraId="2BB2DEDB"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If the device is not responding or if there is a failure, user may switch to another system/device</w:t>
            </w:r>
          </w:p>
        </w:tc>
      </w:tr>
      <w:tr w:rsidR="00D74FAB" w:rsidRPr="00B266DD"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B266DD" w:rsidRDefault="00D74FAB" w:rsidP="00D74FAB">
            <w:pPr>
              <w:pStyle w:val="NoSpacing"/>
              <w:ind w:firstLine="0"/>
              <w:jc w:val="left"/>
            </w:pPr>
            <w:r w:rsidRPr="00B266DD">
              <w:t>Precondition</w:t>
            </w:r>
          </w:p>
        </w:tc>
        <w:tc>
          <w:tcPr>
            <w:tcW w:w="7087" w:type="dxa"/>
          </w:tcPr>
          <w:p w14:paraId="7EA8D695"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Select </w:t>
            </w:r>
            <w:r w:rsidRPr="00B266DD">
              <w:rPr>
                <w:b/>
              </w:rPr>
              <w:t>one and only one</w:t>
            </w:r>
            <w:r w:rsidRPr="00B266DD">
              <w:t xml:space="preserve"> system or device</w:t>
            </w:r>
          </w:p>
          <w:p w14:paraId="2E3CFDBA"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equested part</w:t>
            </w:r>
            <w:r>
              <w:t xml:space="preserve"> has been selected</w:t>
            </w:r>
          </w:p>
          <w:p w14:paraId="74DE9C1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or device(s) must not have dependencies to the selected system, or the switch has to be able to be done seamlessly.</w:t>
            </w:r>
          </w:p>
        </w:tc>
      </w:tr>
      <w:tr w:rsidR="00D74FAB" w:rsidRPr="00B266DD"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B266DD" w:rsidRDefault="00D74FAB" w:rsidP="00D74FAB">
            <w:pPr>
              <w:pStyle w:val="NoSpacing"/>
              <w:ind w:firstLine="0"/>
              <w:jc w:val="left"/>
            </w:pPr>
            <w:r w:rsidRPr="00B266DD">
              <w:t>Events flow</w:t>
            </w:r>
          </w:p>
        </w:tc>
        <w:tc>
          <w:tcPr>
            <w:tcW w:w="7087" w:type="dxa"/>
          </w:tcPr>
          <w:p w14:paraId="40E91E9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“switch” button</w:t>
            </w:r>
          </w:p>
        </w:tc>
      </w:tr>
      <w:tr w:rsidR="00D74FAB" w:rsidRPr="00B266DD"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B266DD" w:rsidRDefault="00D74FAB" w:rsidP="00D74FAB">
            <w:pPr>
              <w:pStyle w:val="NoSpacing"/>
              <w:ind w:firstLine="0"/>
              <w:jc w:val="left"/>
            </w:pPr>
            <w:r w:rsidRPr="00B266DD">
              <w:t>Post-condition</w:t>
            </w:r>
          </w:p>
        </w:tc>
        <w:tc>
          <w:tcPr>
            <w:tcW w:w="7087" w:type="dxa"/>
          </w:tcPr>
          <w:p w14:paraId="24FBF3B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Alternate system takes the control.</w:t>
            </w:r>
          </w:p>
        </w:tc>
      </w:tr>
      <w:tr w:rsidR="00D74FAB" w:rsidRPr="00B266DD"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B266DD" w:rsidRDefault="00D74FAB" w:rsidP="00D74FAB">
            <w:pPr>
              <w:pStyle w:val="NoSpacing"/>
              <w:ind w:firstLine="0"/>
              <w:jc w:val="left"/>
            </w:pPr>
            <w:r w:rsidRPr="00B266DD">
              <w:t>Exception</w:t>
            </w:r>
          </w:p>
        </w:tc>
        <w:tc>
          <w:tcPr>
            <w:tcW w:w="7087" w:type="dxa"/>
          </w:tcPr>
          <w:p w14:paraId="4B869978"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If the alternate system is broken as well, it may generate a fatal error of the system</w:t>
            </w:r>
          </w:p>
          <w:p w14:paraId="05BA5B2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 xml:space="preserve"> </w:t>
            </w:r>
            <w:r>
              <w:t>If other system(s) or device(s) have dependencies to the selected systems and the switch cannot be made seamlessly, display a warning and information about the dependencies, and offer to override.</w:t>
            </w:r>
          </w:p>
        </w:tc>
      </w:tr>
    </w:tbl>
    <w:p w14:paraId="297AAF55" w14:textId="77777777" w:rsidR="00D74FAB" w:rsidRPr="00B266DD" w:rsidRDefault="00D74FAB" w:rsidP="00D74FAB">
      <w:pPr>
        <w:pStyle w:val="NoSpacing"/>
      </w:pPr>
    </w:p>
    <w:p w14:paraId="62A51E67"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B266DD" w:rsidRDefault="00D74FAB" w:rsidP="00D74FAB">
            <w:pPr>
              <w:pStyle w:val="NoSpacing"/>
              <w:ind w:firstLine="0"/>
              <w:jc w:val="left"/>
            </w:pPr>
            <w:r w:rsidRPr="00B266DD">
              <w:t>Name</w:t>
            </w:r>
          </w:p>
        </w:tc>
        <w:tc>
          <w:tcPr>
            <w:tcW w:w="7087" w:type="dxa"/>
          </w:tcPr>
          <w:p w14:paraId="660EB0DA"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Get information on a system(s)/device(s)</w:t>
            </w:r>
          </w:p>
        </w:tc>
      </w:tr>
      <w:tr w:rsidR="00D74FAB" w:rsidRPr="00B266DD"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B266DD" w:rsidRDefault="00D74FAB" w:rsidP="00D74FAB">
            <w:pPr>
              <w:pStyle w:val="NoSpacing"/>
              <w:ind w:firstLine="0"/>
              <w:jc w:val="left"/>
            </w:pPr>
            <w:r w:rsidRPr="00B266DD">
              <w:t>Actors</w:t>
            </w:r>
          </w:p>
        </w:tc>
        <w:tc>
          <w:tcPr>
            <w:tcW w:w="7087" w:type="dxa"/>
          </w:tcPr>
          <w:p w14:paraId="59A53D7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B266DD" w:rsidRDefault="00D74FAB" w:rsidP="00D74FAB">
            <w:pPr>
              <w:pStyle w:val="NoSpacing"/>
              <w:ind w:firstLine="0"/>
              <w:jc w:val="left"/>
            </w:pPr>
            <w:r w:rsidRPr="00B266DD">
              <w:t>Description</w:t>
            </w:r>
          </w:p>
        </w:tc>
        <w:tc>
          <w:tcPr>
            <w:tcW w:w="7087" w:type="dxa"/>
          </w:tcPr>
          <w:p w14:paraId="3D49B5A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may seek information about any device or system on the spacecraft</w:t>
            </w:r>
          </w:p>
        </w:tc>
      </w:tr>
      <w:tr w:rsidR="00D74FAB" w:rsidRPr="00B266DD"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B266DD" w:rsidRDefault="00D74FAB" w:rsidP="00D74FAB">
            <w:pPr>
              <w:pStyle w:val="NoSpacing"/>
              <w:ind w:firstLine="0"/>
              <w:jc w:val="left"/>
            </w:pPr>
            <w:r w:rsidRPr="00B266DD">
              <w:t>Precondition</w:t>
            </w:r>
          </w:p>
        </w:tc>
        <w:tc>
          <w:tcPr>
            <w:tcW w:w="7087" w:type="dxa"/>
          </w:tcPr>
          <w:p w14:paraId="3C164C0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B266DD" w:rsidRDefault="00D74FAB" w:rsidP="00D74FAB">
            <w:pPr>
              <w:pStyle w:val="NoSpacing"/>
              <w:ind w:firstLine="0"/>
              <w:jc w:val="left"/>
            </w:pPr>
            <w:r w:rsidRPr="00B266DD">
              <w:t>Events flow</w:t>
            </w:r>
          </w:p>
        </w:tc>
        <w:tc>
          <w:tcPr>
            <w:tcW w:w="7087" w:type="dxa"/>
          </w:tcPr>
          <w:p w14:paraId="1E668ED3" w14:textId="77777777" w:rsidR="00D74FA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 Specify query</w:t>
            </w:r>
          </w:p>
          <w:p w14:paraId="5F81E59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2</w:t>
            </w:r>
            <w:r w:rsidRPr="00B266DD">
              <w:t>. Click on the “</w:t>
            </w:r>
            <w:proofErr w:type="spellStart"/>
            <w:r w:rsidRPr="00B266DD">
              <w:t>GetInfo</w:t>
            </w:r>
            <w:proofErr w:type="spellEnd"/>
            <w:r w:rsidRPr="00B266DD">
              <w:t>” button</w:t>
            </w:r>
          </w:p>
        </w:tc>
      </w:tr>
      <w:tr w:rsidR="00D74FAB" w:rsidRPr="00B266DD"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B266DD" w:rsidRDefault="00D74FAB" w:rsidP="00D74FAB">
            <w:pPr>
              <w:pStyle w:val="NoSpacing"/>
              <w:ind w:firstLine="0"/>
              <w:jc w:val="left"/>
            </w:pPr>
            <w:r w:rsidRPr="00B266DD">
              <w:t>Post-condition</w:t>
            </w:r>
          </w:p>
        </w:tc>
        <w:tc>
          <w:tcPr>
            <w:tcW w:w="7087" w:type="dxa"/>
          </w:tcPr>
          <w:p w14:paraId="2020E55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Information about the selected system appears on the screen.</w:t>
            </w:r>
          </w:p>
        </w:tc>
      </w:tr>
      <w:tr w:rsidR="00D74FAB" w:rsidRPr="00B266DD"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B266DD" w:rsidRDefault="00D74FAB" w:rsidP="00D74FAB">
            <w:pPr>
              <w:pStyle w:val="NoSpacing"/>
              <w:ind w:firstLine="0"/>
              <w:jc w:val="left"/>
            </w:pPr>
            <w:r w:rsidRPr="00B266DD">
              <w:t>Exception</w:t>
            </w:r>
          </w:p>
        </w:tc>
        <w:tc>
          <w:tcPr>
            <w:tcW w:w="7087" w:type="dxa"/>
          </w:tcPr>
          <w:p w14:paraId="1880FE38"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10BC140E" w14:textId="77777777" w:rsidR="00D74FAB" w:rsidRPr="00B266DD" w:rsidRDefault="00D74FAB" w:rsidP="00D74FAB">
      <w:pPr>
        <w:pStyle w:val="NoSpacing"/>
        <w:ind w:firstLine="0"/>
        <w:rPr>
          <w:color w:val="244061"/>
          <w:sz w:val="48"/>
          <w:szCs w:val="48"/>
        </w:rPr>
      </w:pPr>
    </w:p>
    <w:tbl>
      <w:tblPr>
        <w:tblStyle w:val="MediumShading1-Accent11"/>
        <w:tblW w:w="10314" w:type="dxa"/>
        <w:tblLook w:val="04A0" w:firstRow="1" w:lastRow="0" w:firstColumn="1" w:lastColumn="0" w:noHBand="0" w:noVBand="1"/>
      </w:tblPr>
      <w:tblGrid>
        <w:gridCol w:w="3227"/>
        <w:gridCol w:w="7087"/>
      </w:tblGrid>
      <w:tr w:rsidR="00D74FAB" w:rsidRPr="00B266DD" w14:paraId="0A7611F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4FC0997" w14:textId="77777777" w:rsidR="00D74FAB" w:rsidRPr="00B266DD" w:rsidRDefault="00D74FAB" w:rsidP="002C5195">
            <w:pPr>
              <w:pStyle w:val="NoSpacing"/>
              <w:ind w:firstLine="0"/>
              <w:jc w:val="left"/>
            </w:pPr>
            <w:r w:rsidRPr="00B266DD">
              <w:t>Name</w:t>
            </w:r>
          </w:p>
        </w:tc>
        <w:tc>
          <w:tcPr>
            <w:tcW w:w="7087" w:type="dxa"/>
          </w:tcPr>
          <w:p w14:paraId="7408A385" w14:textId="2A0C1AFC" w:rsidR="00D74FAB" w:rsidRPr="00B266DD"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t xml:space="preserve">Do a system(s)/device(s) backup </w:t>
            </w:r>
          </w:p>
        </w:tc>
      </w:tr>
      <w:tr w:rsidR="00D74FAB" w:rsidRPr="00B266DD" w14:paraId="239D1A47"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9BF2BD" w14:textId="77777777" w:rsidR="00D74FAB" w:rsidRPr="00B266DD" w:rsidRDefault="00D74FAB" w:rsidP="002C5195">
            <w:pPr>
              <w:pStyle w:val="NoSpacing"/>
              <w:ind w:firstLine="0"/>
              <w:jc w:val="left"/>
            </w:pPr>
            <w:r w:rsidRPr="00B266DD">
              <w:t>Actors</w:t>
            </w:r>
          </w:p>
        </w:tc>
        <w:tc>
          <w:tcPr>
            <w:tcW w:w="7087" w:type="dxa"/>
          </w:tcPr>
          <w:p w14:paraId="6FBC3DD5"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1C1043D0"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D05E00C" w14:textId="77777777" w:rsidR="00D74FAB" w:rsidRPr="00B266DD" w:rsidRDefault="00D74FAB" w:rsidP="002C5195">
            <w:pPr>
              <w:pStyle w:val="NoSpacing"/>
              <w:ind w:firstLine="0"/>
              <w:jc w:val="left"/>
            </w:pPr>
            <w:r w:rsidRPr="00B266DD">
              <w:t>Description</w:t>
            </w:r>
          </w:p>
        </w:tc>
        <w:tc>
          <w:tcPr>
            <w:tcW w:w="7087" w:type="dxa"/>
          </w:tcPr>
          <w:p w14:paraId="4571066C" w14:textId="02873E8B" w:rsidR="00D74FAB" w:rsidRPr="00B266DD" w:rsidRDefault="00D74FAB" w:rsidP="00D74FAB">
            <w:pPr>
              <w:pStyle w:val="NoSpacing"/>
              <w:ind w:firstLine="0"/>
              <w:cnfStyle w:val="000000010000" w:firstRow="0" w:lastRow="0" w:firstColumn="0" w:lastColumn="0" w:oddVBand="0" w:evenVBand="0" w:oddHBand="0" w:evenHBand="1" w:firstRowFirstColumn="0" w:firstRowLastColumn="0" w:lastRowFirstColumn="0" w:lastRowLastColumn="0"/>
            </w:pPr>
            <w:r w:rsidRPr="00B266DD">
              <w:t xml:space="preserve">User can </w:t>
            </w:r>
            <w:proofErr w:type="spellStart"/>
            <w:r>
              <w:t>backup</w:t>
            </w:r>
            <w:proofErr w:type="spellEnd"/>
            <w:r w:rsidRPr="00B266DD">
              <w:t xml:space="preserve"> any system or device in order to issue commands</w:t>
            </w:r>
          </w:p>
        </w:tc>
      </w:tr>
      <w:tr w:rsidR="00D74FAB" w:rsidRPr="00B266DD" w14:paraId="06DB6972"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7064F97" w14:textId="77777777" w:rsidR="00D74FAB" w:rsidRPr="00B266DD" w:rsidRDefault="00D74FAB" w:rsidP="002C5195">
            <w:pPr>
              <w:pStyle w:val="NoSpacing"/>
              <w:ind w:firstLine="0"/>
              <w:jc w:val="left"/>
            </w:pPr>
            <w:r w:rsidRPr="00B266DD">
              <w:t>Precondition</w:t>
            </w:r>
          </w:p>
        </w:tc>
        <w:tc>
          <w:tcPr>
            <w:tcW w:w="7087" w:type="dxa"/>
          </w:tcPr>
          <w:p w14:paraId="08282335" w14:textId="07B61741"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12CE735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A68EEF1" w14:textId="77777777" w:rsidR="00D74FAB" w:rsidRPr="00B266DD" w:rsidRDefault="00D74FAB" w:rsidP="002C5195">
            <w:pPr>
              <w:pStyle w:val="NoSpacing"/>
              <w:ind w:firstLine="0"/>
              <w:jc w:val="left"/>
            </w:pPr>
            <w:r w:rsidRPr="00B266DD">
              <w:t>Events flow</w:t>
            </w:r>
          </w:p>
        </w:tc>
        <w:tc>
          <w:tcPr>
            <w:tcW w:w="7087" w:type="dxa"/>
          </w:tcPr>
          <w:p w14:paraId="16A353B1"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Select the requested part(s)</w:t>
            </w:r>
          </w:p>
        </w:tc>
      </w:tr>
      <w:tr w:rsidR="00D74FAB" w:rsidRPr="00B266DD" w14:paraId="39C349C6"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52C63E5" w14:textId="77777777" w:rsidR="00D74FAB" w:rsidRPr="00B266DD" w:rsidRDefault="00D74FAB" w:rsidP="002C5195">
            <w:pPr>
              <w:pStyle w:val="NoSpacing"/>
              <w:ind w:firstLine="0"/>
              <w:jc w:val="left"/>
            </w:pPr>
            <w:r w:rsidRPr="00B266DD">
              <w:t>Post-condition</w:t>
            </w:r>
          </w:p>
        </w:tc>
        <w:tc>
          <w:tcPr>
            <w:tcW w:w="7087" w:type="dxa"/>
          </w:tcPr>
          <w:p w14:paraId="63010901"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The chosen part is selected.</w:t>
            </w:r>
          </w:p>
        </w:tc>
      </w:tr>
      <w:tr w:rsidR="00D74FAB" w:rsidRPr="00B266DD" w14:paraId="481951F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3F205AD" w14:textId="77777777" w:rsidR="00D74FAB" w:rsidRPr="00B266DD" w:rsidRDefault="00D74FAB" w:rsidP="002C5195">
            <w:pPr>
              <w:pStyle w:val="NoSpacing"/>
              <w:ind w:firstLine="0"/>
              <w:jc w:val="left"/>
            </w:pPr>
            <w:r w:rsidRPr="00B266DD">
              <w:t>Exception</w:t>
            </w:r>
          </w:p>
        </w:tc>
        <w:tc>
          <w:tcPr>
            <w:tcW w:w="7087" w:type="dxa"/>
          </w:tcPr>
          <w:p w14:paraId="46D08208"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The chosen part is still not selected.</w:t>
            </w:r>
          </w:p>
        </w:tc>
      </w:tr>
    </w:tbl>
    <w:p w14:paraId="09232982" w14:textId="77777777" w:rsidR="00D74FAB" w:rsidRPr="00B266DD" w:rsidRDefault="00D74FAB" w:rsidP="00D74FAB">
      <w:pPr>
        <w:pStyle w:val="NoSpacing"/>
        <w:rPr>
          <w:color w:val="244061"/>
          <w:sz w:val="48"/>
          <w:szCs w:val="48"/>
        </w:rPr>
      </w:pPr>
    </w:p>
    <w:tbl>
      <w:tblPr>
        <w:tblStyle w:val="MediumShading1-Accent11"/>
        <w:tblW w:w="10314" w:type="dxa"/>
        <w:tblLook w:val="04A0" w:firstRow="1" w:lastRow="0" w:firstColumn="1" w:lastColumn="0" w:noHBand="0" w:noVBand="1"/>
      </w:tblPr>
      <w:tblGrid>
        <w:gridCol w:w="3227"/>
        <w:gridCol w:w="7087"/>
      </w:tblGrid>
      <w:tr w:rsidR="00D74FAB" w:rsidRPr="00B266DD"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B266DD" w:rsidRDefault="00D74FAB" w:rsidP="002C5195">
            <w:pPr>
              <w:pStyle w:val="NoSpacing"/>
              <w:ind w:firstLine="0"/>
              <w:jc w:val="left"/>
            </w:pPr>
            <w:r w:rsidRPr="00B266DD">
              <w:t>Name</w:t>
            </w:r>
          </w:p>
        </w:tc>
        <w:tc>
          <w:tcPr>
            <w:tcW w:w="7087" w:type="dxa"/>
          </w:tcPr>
          <w:p w14:paraId="0ADF9DD1" w14:textId="77777777" w:rsidR="00D74FAB" w:rsidRPr="00B266DD"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Select system(s)/device(s)</w:t>
            </w:r>
          </w:p>
        </w:tc>
      </w:tr>
      <w:tr w:rsidR="00D74FAB" w:rsidRPr="00B266DD"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B266DD" w:rsidRDefault="00D74FAB" w:rsidP="002C5195">
            <w:pPr>
              <w:pStyle w:val="NoSpacing"/>
              <w:ind w:firstLine="0"/>
              <w:jc w:val="left"/>
            </w:pPr>
            <w:r w:rsidRPr="00B266DD">
              <w:t>Actors</w:t>
            </w:r>
          </w:p>
        </w:tc>
        <w:tc>
          <w:tcPr>
            <w:tcW w:w="7087" w:type="dxa"/>
          </w:tcPr>
          <w:p w14:paraId="13EE7A84"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B266DD" w:rsidRDefault="00D74FAB" w:rsidP="002C5195">
            <w:pPr>
              <w:pStyle w:val="NoSpacing"/>
              <w:ind w:firstLine="0"/>
              <w:jc w:val="left"/>
            </w:pPr>
            <w:r w:rsidRPr="00B266DD">
              <w:t>Description</w:t>
            </w:r>
          </w:p>
        </w:tc>
        <w:tc>
          <w:tcPr>
            <w:tcW w:w="7087" w:type="dxa"/>
          </w:tcPr>
          <w:p w14:paraId="1B41D408"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select any system or device in order to issue commands</w:t>
            </w:r>
          </w:p>
        </w:tc>
      </w:tr>
      <w:tr w:rsidR="00D74FAB" w:rsidRPr="00B266DD"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B266DD" w:rsidRDefault="00D74FAB" w:rsidP="002C5195">
            <w:pPr>
              <w:pStyle w:val="NoSpacing"/>
              <w:ind w:firstLine="0"/>
              <w:jc w:val="left"/>
            </w:pPr>
            <w:r w:rsidRPr="00B266DD">
              <w:t>Precondition</w:t>
            </w:r>
          </w:p>
        </w:tc>
        <w:tc>
          <w:tcPr>
            <w:tcW w:w="7087" w:type="dxa"/>
          </w:tcPr>
          <w:p w14:paraId="032EE5AF"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B266DD"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B266DD" w:rsidRDefault="00D74FAB" w:rsidP="002C5195">
            <w:pPr>
              <w:pStyle w:val="NoSpacing"/>
              <w:ind w:firstLine="0"/>
              <w:jc w:val="left"/>
            </w:pPr>
            <w:r w:rsidRPr="00B266DD">
              <w:t>Events flow</w:t>
            </w:r>
          </w:p>
        </w:tc>
        <w:tc>
          <w:tcPr>
            <w:tcW w:w="7087" w:type="dxa"/>
          </w:tcPr>
          <w:p w14:paraId="11E98F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Select the requested part(s)</w:t>
            </w:r>
          </w:p>
        </w:tc>
      </w:tr>
      <w:tr w:rsidR="00D74FAB" w:rsidRPr="00B266DD"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B266DD" w:rsidRDefault="00D74FAB" w:rsidP="002C5195">
            <w:pPr>
              <w:pStyle w:val="NoSpacing"/>
              <w:ind w:firstLine="0"/>
              <w:jc w:val="left"/>
            </w:pPr>
            <w:r w:rsidRPr="00B266DD">
              <w:t>Post-condition</w:t>
            </w:r>
          </w:p>
        </w:tc>
        <w:tc>
          <w:tcPr>
            <w:tcW w:w="7087" w:type="dxa"/>
          </w:tcPr>
          <w:p w14:paraId="799AC7BD"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The chosen part is selected.</w:t>
            </w:r>
          </w:p>
        </w:tc>
      </w:tr>
      <w:tr w:rsidR="00D74FAB" w:rsidRPr="00B266DD"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B266DD" w:rsidRDefault="00D74FAB" w:rsidP="002C5195">
            <w:pPr>
              <w:pStyle w:val="NoSpacing"/>
              <w:ind w:firstLine="0"/>
              <w:jc w:val="left"/>
            </w:pPr>
            <w:r w:rsidRPr="00B266DD">
              <w:t>Exception</w:t>
            </w:r>
          </w:p>
        </w:tc>
        <w:tc>
          <w:tcPr>
            <w:tcW w:w="7087" w:type="dxa"/>
          </w:tcPr>
          <w:p w14:paraId="15B6A28B"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The chosen part is still not selected.</w:t>
            </w:r>
          </w:p>
        </w:tc>
      </w:tr>
    </w:tbl>
    <w:p w14:paraId="1CCFA28D" w14:textId="77777777" w:rsidR="00D74FAB" w:rsidRPr="00B266DD" w:rsidRDefault="00D74FAB" w:rsidP="00D74FAB">
      <w:pPr>
        <w:pStyle w:val="NoSpacing"/>
        <w:rPr>
          <w:szCs w:val="48"/>
        </w:rPr>
      </w:pPr>
    </w:p>
    <w:p w14:paraId="649BC806" w14:textId="77777777" w:rsidR="00D74FAB" w:rsidRPr="00B266DD" w:rsidRDefault="00D74FAB" w:rsidP="00D74FAB">
      <w:pPr>
        <w:pStyle w:val="NoSpacing"/>
        <w:rPr>
          <w:szCs w:val="48"/>
        </w:rPr>
      </w:pPr>
    </w:p>
    <w:p w14:paraId="47556EFD" w14:textId="77777777" w:rsidR="00D74FAB" w:rsidRDefault="00D74FAB" w:rsidP="00D74FAB">
      <w:pPr>
        <w:pStyle w:val="NoSpacing"/>
        <w:rPr>
          <w:rStyle w:val="BookTitle"/>
        </w:rPr>
      </w:pPr>
      <w:r w:rsidRPr="00B266DD">
        <w:rPr>
          <w:szCs w:val="48"/>
        </w:rPr>
        <w:br w:type="page"/>
      </w:r>
    </w:p>
    <w:p w14:paraId="2BF01341" w14:textId="2EE62456" w:rsidR="00DC377C" w:rsidRDefault="00880FF6" w:rsidP="007B2638">
      <w:pPr>
        <w:pStyle w:val="ListParagraph"/>
        <w:numPr>
          <w:ilvl w:val="1"/>
          <w:numId w:val="12"/>
        </w:numPr>
        <w:outlineLvl w:val="1"/>
        <w:rPr>
          <w:color w:val="365F91"/>
          <w:sz w:val="28"/>
          <w:szCs w:val="28"/>
        </w:rPr>
      </w:pPr>
      <w:bookmarkStart w:id="24" w:name="_Toc243148196"/>
      <w:r w:rsidRPr="00B266DD">
        <w:rPr>
          <w:color w:val="365F91"/>
          <w:sz w:val="28"/>
          <w:szCs w:val="28"/>
        </w:rPr>
        <w:lastRenderedPageBreak/>
        <w:t>Sequence diagrams</w:t>
      </w:r>
      <w:bookmarkEnd w:id="24"/>
    </w:p>
    <w:p w14:paraId="579C56EC" w14:textId="12FDA178" w:rsidR="005E29BD" w:rsidRDefault="008979E2" w:rsidP="00DD287F">
      <w:pPr>
        <w:pStyle w:val="NoSpacing"/>
      </w:pPr>
      <w:r w:rsidRPr="005E29BD">
        <w:t>We build several sequence diagrams</w:t>
      </w:r>
      <w:r w:rsidR="00693471" w:rsidRPr="005E29BD">
        <w:t xml:space="preserve"> in order to explain in detail the use case diagram and specification. Indeed, as the FDIR system is not represented in the use cases, </w:t>
      </w:r>
      <w:r w:rsidR="000A12CA" w:rsidRPr="005E29BD">
        <w:t>we need to see how it is interacting with the spacecraft, the crew and the ground controller.</w:t>
      </w:r>
      <w:r w:rsidR="00DD287F">
        <w:t xml:space="preserve"> </w:t>
      </w:r>
      <w:r w:rsidR="005E29BD">
        <w:t xml:space="preserve">Three sequence diagrams are </w:t>
      </w:r>
      <w:r w:rsidR="00DD287F">
        <w:t>explaining how the FDIR is working</w:t>
      </w:r>
      <w:r w:rsidR="005E29BD">
        <w:t xml:space="preserve">: </w:t>
      </w:r>
      <w:r w:rsidR="005E29BD" w:rsidRPr="005E29BD">
        <w:rPr>
          <w:i/>
        </w:rPr>
        <w:t>Fault recovery</w:t>
      </w:r>
      <w:r w:rsidR="005E29BD">
        <w:t xml:space="preserve">, </w:t>
      </w:r>
      <w:r w:rsidR="005E29BD" w:rsidRPr="005E29BD">
        <w:rPr>
          <w:i/>
        </w:rPr>
        <w:t>Safe response in case of hazardous</w:t>
      </w:r>
      <w:r w:rsidR="005E29BD">
        <w:t xml:space="preserve"> </w:t>
      </w:r>
      <w:r w:rsidR="005E29BD" w:rsidRPr="005E29BD">
        <w:rPr>
          <w:b/>
        </w:rPr>
        <w:t>conditions</w:t>
      </w:r>
      <w:r w:rsidR="005E29BD">
        <w:t xml:space="preserve"> and </w:t>
      </w:r>
      <w:r w:rsidR="005E29BD" w:rsidRPr="005E29BD">
        <w:rPr>
          <w:i/>
        </w:rPr>
        <w:t>Critical failure</w:t>
      </w:r>
      <w:r w:rsidR="005E29BD">
        <w:t>.</w:t>
      </w:r>
    </w:p>
    <w:p w14:paraId="272830A4" w14:textId="77777777" w:rsidR="00DD287F" w:rsidRDefault="00DD287F" w:rsidP="00DD287F">
      <w:pPr>
        <w:pStyle w:val="NoSpacing"/>
      </w:pPr>
    </w:p>
    <w:p w14:paraId="116ED8E8" w14:textId="2CCFCB34" w:rsidR="00DD287F" w:rsidRPr="00A40B9E" w:rsidRDefault="00DD287F" w:rsidP="00DD287F">
      <w:pPr>
        <w:pStyle w:val="NoSpacing"/>
      </w:pPr>
      <w:r>
        <w:t xml:space="preserve">Moreover, we present three sequences diagrams about the crew and flight controller actions: </w:t>
      </w:r>
      <w:r w:rsidR="00A40B9E" w:rsidRPr="00A40B9E">
        <w:rPr>
          <w:i/>
        </w:rPr>
        <w:t>Select system &amp; get information</w:t>
      </w:r>
      <w:r w:rsidR="00A40B9E">
        <w:t xml:space="preserve">, </w:t>
      </w:r>
      <w:r w:rsidR="00A40B9E" w:rsidRPr="00A40B9E">
        <w:rPr>
          <w:i/>
        </w:rPr>
        <w:t>Start system, restart system &amp; refresh system state</w:t>
      </w:r>
      <w:r w:rsidR="00A40B9E">
        <w:t xml:space="preserve"> and </w:t>
      </w:r>
      <w:r w:rsidR="00A40B9E" w:rsidRPr="00A40B9E">
        <w:rPr>
          <w:i/>
        </w:rPr>
        <w:t>Backup system and shutdown system</w:t>
      </w:r>
      <w:r w:rsidR="00A40B9E">
        <w:t>.</w:t>
      </w:r>
    </w:p>
    <w:p w14:paraId="1E0AAFDD" w14:textId="77777777" w:rsidR="008979E2" w:rsidRDefault="008979E2" w:rsidP="005E29BD">
      <w:pPr>
        <w:pStyle w:val="NoSpacing"/>
      </w:pPr>
    </w:p>
    <w:p w14:paraId="1B097373" w14:textId="77777777" w:rsidR="008979E2" w:rsidRPr="00B266DD" w:rsidRDefault="008979E2" w:rsidP="005E29BD">
      <w:pPr>
        <w:pStyle w:val="NoSpacing"/>
      </w:pPr>
    </w:p>
    <w:p w14:paraId="338B045B" w14:textId="5714C80E" w:rsidR="000C4EC5" w:rsidRDefault="000C4EC5" w:rsidP="007B2638">
      <w:pPr>
        <w:pStyle w:val="ListParagraph"/>
        <w:numPr>
          <w:ilvl w:val="2"/>
          <w:numId w:val="12"/>
        </w:numPr>
        <w:outlineLvl w:val="1"/>
        <w:rPr>
          <w:rStyle w:val="BookTitle"/>
          <w:color w:val="4F81BD" w:themeColor="accent1"/>
        </w:rPr>
      </w:pPr>
      <w:bookmarkStart w:id="25" w:name="_Toc243148197"/>
      <w:r w:rsidRPr="00296AD3">
        <w:rPr>
          <w:rStyle w:val="BookTitle"/>
          <w:color w:val="4F81BD" w:themeColor="accent1"/>
        </w:rPr>
        <w:t>Fault recover</w:t>
      </w:r>
      <w:r w:rsidR="00175E53">
        <w:rPr>
          <w:rStyle w:val="BookTitle"/>
          <w:color w:val="4F81BD" w:themeColor="accent1"/>
        </w:rPr>
        <w:t>y</w:t>
      </w:r>
      <w:bookmarkEnd w:id="25"/>
    </w:p>
    <w:p w14:paraId="31BA5E68" w14:textId="48D5EB2B" w:rsidR="00693471" w:rsidRPr="00B75191" w:rsidRDefault="00B75191" w:rsidP="005E29BD">
      <w:pPr>
        <w:pStyle w:val="NoSpacing"/>
        <w:rPr>
          <w:rStyle w:val="BookTitle"/>
          <w:b w:val="0"/>
          <w:bCs w:val="0"/>
          <w:smallCaps w:val="0"/>
          <w:spacing w:val="0"/>
        </w:rPr>
      </w:pPr>
      <w:r>
        <w:rPr>
          <w:rStyle w:val="BookTitle"/>
          <w:b w:val="0"/>
          <w:bCs w:val="0"/>
          <w:smallCaps w:val="0"/>
          <w:spacing w:val="0"/>
        </w:rPr>
        <w:t>Fault recovering scenario show</w:t>
      </w:r>
      <w:r w:rsidR="00A34D61">
        <w:rPr>
          <w:rStyle w:val="BookTitle"/>
          <w:b w:val="0"/>
          <w:bCs w:val="0"/>
          <w:smallCaps w:val="0"/>
          <w:spacing w:val="0"/>
        </w:rPr>
        <w:t>s</w:t>
      </w:r>
      <w:r>
        <w:rPr>
          <w:rStyle w:val="BookTitle"/>
          <w:b w:val="0"/>
          <w:bCs w:val="0"/>
          <w:smallCaps w:val="0"/>
          <w:spacing w:val="0"/>
        </w:rPr>
        <w:t xml:space="preserve"> interactions between the</w:t>
      </w:r>
      <w:r w:rsidR="00783756">
        <w:rPr>
          <w:rStyle w:val="BookTitle"/>
          <w:b w:val="0"/>
          <w:bCs w:val="0"/>
          <w:smallCaps w:val="0"/>
          <w:spacing w:val="0"/>
        </w:rPr>
        <w:t xml:space="preserve"> F</w:t>
      </w:r>
      <w:r>
        <w:rPr>
          <w:rStyle w:val="BookTitle"/>
          <w:b w:val="0"/>
          <w:bCs w:val="0"/>
          <w:smallCaps w:val="0"/>
          <w:spacing w:val="0"/>
        </w:rPr>
        <w:t>DIR system and the spacecraft when a fault is detected</w:t>
      </w:r>
      <w:r w:rsidR="002C7396">
        <w:rPr>
          <w:rStyle w:val="BookTitle"/>
          <w:b w:val="0"/>
          <w:bCs w:val="0"/>
          <w:smallCaps w:val="0"/>
          <w:spacing w:val="0"/>
        </w:rPr>
        <w:t xml:space="preserve">. </w:t>
      </w:r>
      <w:r w:rsidR="00783756">
        <w:rPr>
          <w:rStyle w:val="BookTitle"/>
          <w:b w:val="0"/>
          <w:bCs w:val="0"/>
          <w:smallCaps w:val="0"/>
          <w:spacing w:val="0"/>
        </w:rPr>
        <w:t>F</w:t>
      </w:r>
      <w:r w:rsidR="002C7396">
        <w:rPr>
          <w:rStyle w:val="BookTitle"/>
          <w:b w:val="0"/>
          <w:bCs w:val="0"/>
          <w:smallCaps w:val="0"/>
          <w:spacing w:val="0"/>
        </w:rPr>
        <w:t xml:space="preserve">DIR is controlling several values. If one is in an out-of-tolerance state, it </w:t>
      </w:r>
      <w:proofErr w:type="gramStart"/>
      <w:r w:rsidR="002C7396">
        <w:rPr>
          <w:rStyle w:val="BookTitle"/>
          <w:b w:val="0"/>
          <w:bCs w:val="0"/>
          <w:smallCaps w:val="0"/>
          <w:spacing w:val="0"/>
        </w:rPr>
        <w:t>be</w:t>
      </w:r>
      <w:proofErr w:type="gramEnd"/>
      <w:r w:rsidR="002C7396">
        <w:rPr>
          <w:rStyle w:val="BookTitle"/>
          <w:b w:val="0"/>
          <w:bCs w:val="0"/>
          <w:smallCaps w:val="0"/>
          <w:spacing w:val="0"/>
        </w:rPr>
        <w:t xml:space="preserve"> automatically</w:t>
      </w:r>
      <w:r w:rsidR="00783756">
        <w:rPr>
          <w:rStyle w:val="BookTitle"/>
          <w:b w:val="0"/>
          <w:bCs w:val="0"/>
          <w:smallCaps w:val="0"/>
          <w:spacing w:val="0"/>
        </w:rPr>
        <w:t xml:space="preserve"> returned to the F</w:t>
      </w:r>
      <w:r w:rsidR="002C7396">
        <w:rPr>
          <w:rStyle w:val="BookTitle"/>
          <w:b w:val="0"/>
          <w:bCs w:val="0"/>
          <w:smallCaps w:val="0"/>
          <w:spacing w:val="0"/>
        </w:rPr>
        <w:t>DIR which will start the fault localization</w:t>
      </w:r>
      <w:r w:rsidR="008A7555">
        <w:rPr>
          <w:rStyle w:val="BookTitle"/>
          <w:b w:val="0"/>
          <w:bCs w:val="0"/>
          <w:smallCaps w:val="0"/>
          <w:spacing w:val="0"/>
        </w:rPr>
        <w:t xml:space="preserve"> process</w:t>
      </w:r>
      <w:r w:rsidR="002C7396">
        <w:rPr>
          <w:rStyle w:val="BookTitle"/>
          <w:b w:val="0"/>
          <w:bCs w:val="0"/>
          <w:smallCaps w:val="0"/>
          <w:spacing w:val="0"/>
        </w:rPr>
        <w:t xml:space="preserve">. </w:t>
      </w:r>
      <w:r w:rsidR="008A7555">
        <w:rPr>
          <w:rStyle w:val="BookTitle"/>
          <w:b w:val="0"/>
          <w:bCs w:val="0"/>
          <w:smallCaps w:val="0"/>
          <w:spacing w:val="0"/>
        </w:rPr>
        <w:t>On</w:t>
      </w:r>
      <w:r w:rsidR="00783756">
        <w:rPr>
          <w:rStyle w:val="BookTitle"/>
          <w:b w:val="0"/>
          <w:bCs w:val="0"/>
          <w:smallCaps w:val="0"/>
          <w:spacing w:val="0"/>
        </w:rPr>
        <w:t>ce the fault has been located, F</w:t>
      </w:r>
      <w:r w:rsidR="008A7555">
        <w:rPr>
          <w:rStyle w:val="BookTitle"/>
          <w:b w:val="0"/>
          <w:bCs w:val="0"/>
          <w:smallCaps w:val="0"/>
          <w:spacing w:val="0"/>
        </w:rPr>
        <w:t xml:space="preserve">DIR will be able to proceed to several actions like </w:t>
      </w:r>
      <w:r w:rsidR="008A7555" w:rsidRPr="008A7555">
        <w:rPr>
          <w:rStyle w:val="BookTitle"/>
          <w:b w:val="0"/>
          <w:bCs w:val="0"/>
          <w:i/>
          <w:smallCaps w:val="0"/>
          <w:spacing w:val="0"/>
        </w:rPr>
        <w:t>recovery</w:t>
      </w:r>
      <w:r w:rsidR="008A7555">
        <w:rPr>
          <w:rStyle w:val="BookTitle"/>
          <w:b w:val="0"/>
          <w:bCs w:val="0"/>
          <w:smallCaps w:val="0"/>
          <w:spacing w:val="0"/>
        </w:rPr>
        <w:t xml:space="preserve">, </w:t>
      </w:r>
      <w:r w:rsidR="008A7555" w:rsidRPr="008A7555">
        <w:rPr>
          <w:rStyle w:val="BookTitle"/>
          <w:b w:val="0"/>
          <w:bCs w:val="0"/>
          <w:i/>
          <w:smallCaps w:val="0"/>
          <w:spacing w:val="0"/>
        </w:rPr>
        <w:t>shutdown</w:t>
      </w:r>
      <w:r w:rsidR="008A7555">
        <w:rPr>
          <w:rStyle w:val="BookTitle"/>
          <w:b w:val="0"/>
          <w:bCs w:val="0"/>
          <w:smallCaps w:val="0"/>
          <w:spacing w:val="0"/>
        </w:rPr>
        <w:t xml:space="preserve"> or </w:t>
      </w:r>
      <w:r w:rsidR="008A7555" w:rsidRPr="008A7555">
        <w:rPr>
          <w:rStyle w:val="BookTitle"/>
          <w:b w:val="0"/>
          <w:bCs w:val="0"/>
          <w:i/>
          <w:smallCaps w:val="0"/>
          <w:spacing w:val="0"/>
        </w:rPr>
        <w:t>retry</w:t>
      </w:r>
      <w:r w:rsidR="008A7555">
        <w:rPr>
          <w:rStyle w:val="BookTitle"/>
          <w:b w:val="0"/>
          <w:bCs w:val="0"/>
          <w:smallCaps w:val="0"/>
          <w:spacing w:val="0"/>
        </w:rPr>
        <w:t>.</w:t>
      </w:r>
    </w:p>
    <w:p w14:paraId="0BE6739F" w14:textId="77777777" w:rsidR="00D15E62" w:rsidRDefault="00D15E62" w:rsidP="005E29BD">
      <w:pPr>
        <w:pStyle w:val="NoSpacing"/>
        <w:rPr>
          <w:rStyle w:val="BookTitle"/>
          <w:color w:val="4F81BD" w:themeColor="accent1"/>
        </w:rPr>
      </w:pPr>
    </w:p>
    <w:p w14:paraId="22EE40D4" w14:textId="376E6226" w:rsidR="00D15E62" w:rsidRDefault="00D15E62" w:rsidP="005E29BD">
      <w:pPr>
        <w:pStyle w:val="NoSpacing"/>
        <w:rPr>
          <w:rStyle w:val="BookTitle"/>
          <w:color w:val="4F81BD" w:themeColor="accent1"/>
        </w:rPr>
      </w:pPr>
    </w:p>
    <w:p w14:paraId="2939C2FC" w14:textId="214586F6" w:rsidR="00D15E62" w:rsidRDefault="00175E53" w:rsidP="005E29BD">
      <w:pPr>
        <w:pStyle w:val="NoSpacing"/>
        <w:rPr>
          <w:rStyle w:val="BookTitle"/>
          <w:color w:val="4F81BD" w:themeColor="accent1"/>
        </w:rPr>
      </w:pPr>
      <w:r>
        <w:rPr>
          <w:noProof/>
          <w:lang w:val="fr-FR"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1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A71F3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Default="00D15E62" w:rsidP="005E29BD">
      <w:pPr>
        <w:pStyle w:val="NoSpacing"/>
        <w:rPr>
          <w:rStyle w:val="BookTitle"/>
          <w:color w:val="4F81BD" w:themeColor="accent1"/>
        </w:rPr>
      </w:pPr>
    </w:p>
    <w:p w14:paraId="3BDF567F" w14:textId="7FF60482" w:rsidR="00D15E62" w:rsidRDefault="00D15E62" w:rsidP="005E29BD">
      <w:pPr>
        <w:pStyle w:val="NoSpacing"/>
        <w:rPr>
          <w:rStyle w:val="BookTitle"/>
          <w:color w:val="4F81BD" w:themeColor="accent1"/>
        </w:rPr>
      </w:pPr>
    </w:p>
    <w:p w14:paraId="455B8EF9" w14:textId="77777777" w:rsidR="00D15E62" w:rsidRDefault="00D15E62" w:rsidP="005E29BD">
      <w:pPr>
        <w:pStyle w:val="NoSpacing"/>
        <w:rPr>
          <w:rStyle w:val="BookTitle"/>
          <w:color w:val="4F81BD" w:themeColor="accent1"/>
        </w:rPr>
      </w:pPr>
    </w:p>
    <w:p w14:paraId="6488AFE3" w14:textId="77777777" w:rsidR="00D15E62" w:rsidRDefault="00D15E62" w:rsidP="005E29BD">
      <w:pPr>
        <w:pStyle w:val="NoSpacing"/>
        <w:rPr>
          <w:rStyle w:val="BookTitle"/>
          <w:color w:val="4F81BD" w:themeColor="accent1"/>
        </w:rPr>
      </w:pPr>
    </w:p>
    <w:p w14:paraId="6AD0719A" w14:textId="77777777" w:rsidR="00D15E62" w:rsidRDefault="00D15E62" w:rsidP="005E29BD">
      <w:pPr>
        <w:pStyle w:val="NoSpacing"/>
        <w:rPr>
          <w:rStyle w:val="BookTitle"/>
          <w:color w:val="4F81BD" w:themeColor="accent1"/>
        </w:rPr>
      </w:pPr>
    </w:p>
    <w:p w14:paraId="59A30E7D" w14:textId="77777777" w:rsidR="00D15E62" w:rsidRDefault="00D15E62" w:rsidP="005E29BD">
      <w:pPr>
        <w:pStyle w:val="NoSpacing"/>
        <w:rPr>
          <w:rStyle w:val="BookTitle"/>
          <w:color w:val="4F81BD" w:themeColor="accent1"/>
        </w:rPr>
      </w:pPr>
    </w:p>
    <w:p w14:paraId="5F6FC0AD" w14:textId="77777777" w:rsidR="00D15E62" w:rsidRDefault="00D15E62" w:rsidP="005E29BD">
      <w:pPr>
        <w:pStyle w:val="NoSpacing"/>
        <w:rPr>
          <w:rStyle w:val="BookTitle"/>
          <w:color w:val="4F81BD" w:themeColor="accent1"/>
        </w:rPr>
      </w:pPr>
    </w:p>
    <w:p w14:paraId="5D3FA2EF" w14:textId="77777777" w:rsidR="00D15E62" w:rsidRDefault="00D15E62" w:rsidP="005E29BD">
      <w:pPr>
        <w:pStyle w:val="NoSpacing"/>
        <w:rPr>
          <w:rStyle w:val="BookTitle"/>
          <w:color w:val="4F81BD" w:themeColor="accent1"/>
        </w:rPr>
      </w:pPr>
    </w:p>
    <w:p w14:paraId="6D5A8EDA" w14:textId="77777777" w:rsidR="00D15E62" w:rsidRDefault="00D15E62" w:rsidP="005E29BD">
      <w:pPr>
        <w:pStyle w:val="NoSpacing"/>
        <w:rPr>
          <w:rStyle w:val="BookTitle"/>
          <w:color w:val="4F81BD" w:themeColor="accent1"/>
        </w:rPr>
      </w:pPr>
    </w:p>
    <w:p w14:paraId="46272DD7" w14:textId="77777777" w:rsidR="00D15E62" w:rsidRDefault="00D15E62" w:rsidP="005E29BD">
      <w:pPr>
        <w:pStyle w:val="NoSpacing"/>
        <w:rPr>
          <w:rStyle w:val="BookTitle"/>
          <w:color w:val="4F81BD" w:themeColor="accent1"/>
        </w:rPr>
      </w:pPr>
    </w:p>
    <w:p w14:paraId="6816797A" w14:textId="77777777" w:rsidR="00D15E62" w:rsidRDefault="00D15E62" w:rsidP="005E29BD">
      <w:pPr>
        <w:pStyle w:val="NoSpacing"/>
        <w:rPr>
          <w:rStyle w:val="BookTitle"/>
          <w:color w:val="4F81BD" w:themeColor="accent1"/>
        </w:rPr>
      </w:pPr>
    </w:p>
    <w:p w14:paraId="413F3E7F" w14:textId="77777777" w:rsidR="00D15E62" w:rsidRDefault="00D15E62" w:rsidP="005E29BD">
      <w:pPr>
        <w:pStyle w:val="NoSpacing"/>
        <w:rPr>
          <w:rStyle w:val="BookTitle"/>
          <w:color w:val="4F81BD" w:themeColor="accent1"/>
        </w:rPr>
      </w:pPr>
    </w:p>
    <w:p w14:paraId="324D6DAC" w14:textId="77777777" w:rsidR="00D15E62" w:rsidRDefault="00D15E62" w:rsidP="005E29BD">
      <w:pPr>
        <w:pStyle w:val="NoSpacing"/>
        <w:rPr>
          <w:rStyle w:val="BookTitle"/>
          <w:color w:val="4F81BD" w:themeColor="accent1"/>
        </w:rPr>
      </w:pPr>
    </w:p>
    <w:p w14:paraId="5F7529A9" w14:textId="77777777" w:rsidR="00D15E62" w:rsidRDefault="00D15E62" w:rsidP="005E29BD">
      <w:pPr>
        <w:pStyle w:val="NoSpacing"/>
        <w:rPr>
          <w:rStyle w:val="BookTitle"/>
          <w:color w:val="4F81BD" w:themeColor="accent1"/>
        </w:rPr>
      </w:pPr>
    </w:p>
    <w:p w14:paraId="2CCC31DB" w14:textId="77777777" w:rsidR="00D15E62" w:rsidRDefault="00D15E62" w:rsidP="005E29BD">
      <w:pPr>
        <w:pStyle w:val="NoSpacing"/>
        <w:rPr>
          <w:rStyle w:val="BookTitle"/>
          <w:color w:val="4F81BD" w:themeColor="accent1"/>
        </w:rPr>
      </w:pPr>
    </w:p>
    <w:p w14:paraId="30A162E5" w14:textId="77777777" w:rsidR="00D15E62" w:rsidRDefault="00D15E62" w:rsidP="005E29BD">
      <w:pPr>
        <w:pStyle w:val="NoSpacing"/>
        <w:rPr>
          <w:rStyle w:val="BookTitle"/>
          <w:color w:val="4F81BD" w:themeColor="accent1"/>
        </w:rPr>
      </w:pPr>
    </w:p>
    <w:p w14:paraId="3A5BB7D8" w14:textId="77777777" w:rsidR="00D15E62" w:rsidRDefault="00D15E62" w:rsidP="005E29BD">
      <w:pPr>
        <w:pStyle w:val="NoSpacing"/>
        <w:rPr>
          <w:rStyle w:val="BookTitle"/>
          <w:color w:val="4F81BD" w:themeColor="accent1"/>
        </w:rPr>
      </w:pPr>
    </w:p>
    <w:p w14:paraId="6BA8AC56" w14:textId="77777777" w:rsidR="00D15E62" w:rsidRDefault="00D15E62" w:rsidP="005E29BD">
      <w:pPr>
        <w:pStyle w:val="NoSpacing"/>
        <w:rPr>
          <w:rStyle w:val="BookTitle"/>
          <w:color w:val="4F81BD" w:themeColor="accent1"/>
        </w:rPr>
      </w:pPr>
    </w:p>
    <w:p w14:paraId="40E85B66" w14:textId="77777777" w:rsidR="00D15E62" w:rsidRDefault="00D15E62" w:rsidP="005E29BD">
      <w:pPr>
        <w:pStyle w:val="NoSpacing"/>
        <w:rPr>
          <w:rStyle w:val="BookTitle"/>
          <w:color w:val="4F81BD" w:themeColor="accent1"/>
        </w:rPr>
      </w:pPr>
    </w:p>
    <w:p w14:paraId="2D073125" w14:textId="77777777" w:rsidR="00D15E62" w:rsidRDefault="00D15E62" w:rsidP="005E29BD">
      <w:pPr>
        <w:pStyle w:val="NoSpacing"/>
        <w:rPr>
          <w:rStyle w:val="BookTitle"/>
          <w:color w:val="4F81BD" w:themeColor="accent1"/>
        </w:rPr>
      </w:pPr>
    </w:p>
    <w:p w14:paraId="07F53129" w14:textId="77777777" w:rsidR="00D15E62" w:rsidRDefault="00D15E62" w:rsidP="005E29BD">
      <w:pPr>
        <w:pStyle w:val="NoSpacing"/>
        <w:rPr>
          <w:rStyle w:val="BookTitle"/>
          <w:color w:val="4F81BD" w:themeColor="accent1"/>
        </w:rPr>
      </w:pPr>
    </w:p>
    <w:p w14:paraId="646BA7C4" w14:textId="77777777" w:rsidR="00D15E62" w:rsidRDefault="00D15E62" w:rsidP="005E29BD">
      <w:pPr>
        <w:pStyle w:val="NoSpacing"/>
        <w:rPr>
          <w:rStyle w:val="BookTitle"/>
          <w:color w:val="4F81BD" w:themeColor="accent1"/>
        </w:rPr>
      </w:pPr>
    </w:p>
    <w:p w14:paraId="73A366C2" w14:textId="6A981329" w:rsidR="00693471" w:rsidRPr="00296AD3" w:rsidRDefault="00693471" w:rsidP="005E29BD">
      <w:pPr>
        <w:pStyle w:val="NoSpacing"/>
        <w:rPr>
          <w:rStyle w:val="BookTitle"/>
          <w:color w:val="4F81BD" w:themeColor="accent1"/>
        </w:rPr>
      </w:pPr>
    </w:p>
    <w:p w14:paraId="560D4AC4" w14:textId="3A608113" w:rsidR="00D15E62" w:rsidRDefault="00D15E62" w:rsidP="00D15E62">
      <w:pPr>
        <w:pStyle w:val="ListParagraph"/>
        <w:ind w:left="2160"/>
        <w:outlineLvl w:val="1"/>
        <w:rPr>
          <w:rStyle w:val="BookTitle"/>
          <w:color w:val="4F81BD" w:themeColor="accent1"/>
        </w:rPr>
      </w:pPr>
    </w:p>
    <w:p w14:paraId="56678A16" w14:textId="0F3683A9" w:rsidR="00D15E62" w:rsidRDefault="00D15E62">
      <w:pPr>
        <w:spacing w:after="0" w:line="240" w:lineRule="auto"/>
        <w:rPr>
          <w:rStyle w:val="BookTitle"/>
          <w:color w:val="4F81BD" w:themeColor="accent1"/>
        </w:rPr>
      </w:pPr>
      <w:r>
        <w:rPr>
          <w:rStyle w:val="BookTitle"/>
          <w:color w:val="4F81BD" w:themeColor="accent1"/>
        </w:rPr>
        <w:br w:type="page"/>
      </w:r>
    </w:p>
    <w:p w14:paraId="7732DC11" w14:textId="33D14846" w:rsidR="000C4EC5" w:rsidRDefault="00C411F4" w:rsidP="007B2638">
      <w:pPr>
        <w:pStyle w:val="ListParagraph"/>
        <w:numPr>
          <w:ilvl w:val="2"/>
          <w:numId w:val="12"/>
        </w:numPr>
        <w:outlineLvl w:val="1"/>
        <w:rPr>
          <w:rStyle w:val="BookTitle"/>
          <w:color w:val="4F81BD" w:themeColor="accent1"/>
        </w:rPr>
      </w:pPr>
      <w:bookmarkStart w:id="27" w:name="_Toc243148198"/>
      <w:r>
        <w:rPr>
          <w:rStyle w:val="BookTitle"/>
          <w:color w:val="4F81BD" w:themeColor="accent1"/>
        </w:rPr>
        <w:lastRenderedPageBreak/>
        <w:t>Safe</w:t>
      </w:r>
      <w:r w:rsidR="000C4EC5" w:rsidRPr="00296AD3">
        <w:rPr>
          <w:rStyle w:val="BookTitle"/>
          <w:color w:val="4F81BD" w:themeColor="accent1"/>
        </w:rPr>
        <w:t xml:space="preserve"> response in case of hazardous conditions</w:t>
      </w:r>
      <w:bookmarkEnd w:id="27"/>
    </w:p>
    <w:p w14:paraId="251DE6E8" w14:textId="0456D303" w:rsidR="00894FFD" w:rsidRDefault="006145D9" w:rsidP="004625B1">
      <w:pPr>
        <w:pStyle w:val="NoSpacing"/>
        <w:rPr>
          <w:rStyle w:val="BookTitle"/>
          <w:b w:val="0"/>
          <w:bCs w:val="0"/>
          <w:smallCaps w:val="0"/>
          <w:spacing w:val="0"/>
        </w:rPr>
      </w:pPr>
      <w:r>
        <w:rPr>
          <w:rStyle w:val="BookTitle"/>
          <w:b w:val="0"/>
          <w:bCs w:val="0"/>
          <w:smallCaps w:val="0"/>
          <w:spacing w:val="0"/>
        </w:rPr>
        <w:t>This scenario start</w:t>
      </w:r>
      <w:r w:rsidR="00783756">
        <w:rPr>
          <w:rStyle w:val="BookTitle"/>
          <w:b w:val="0"/>
          <w:bCs w:val="0"/>
          <w:smallCaps w:val="0"/>
          <w:spacing w:val="0"/>
        </w:rPr>
        <w:t xml:space="preserve"> after that F</w:t>
      </w:r>
      <w:r w:rsidR="00117B1C">
        <w:rPr>
          <w:rStyle w:val="BookTitle"/>
          <w:b w:val="0"/>
          <w:bCs w:val="0"/>
          <w:smallCaps w:val="0"/>
          <w:spacing w:val="0"/>
        </w:rPr>
        <w:t>DIR has detected a</w:t>
      </w:r>
      <w:r>
        <w:rPr>
          <w:rStyle w:val="BookTitle"/>
          <w:b w:val="0"/>
          <w:bCs w:val="0"/>
          <w:smallCaps w:val="0"/>
          <w:spacing w:val="0"/>
        </w:rPr>
        <w:t xml:space="preserve"> hazardous condition of problem in the spacecraft. After having </w:t>
      </w:r>
      <w:r w:rsidR="007773D3">
        <w:rPr>
          <w:rStyle w:val="BookTitle"/>
          <w:b w:val="0"/>
          <w:bCs w:val="0"/>
          <w:smallCaps w:val="0"/>
          <w:spacing w:val="0"/>
        </w:rPr>
        <w:t xml:space="preserve">isolated the problem, </w:t>
      </w:r>
      <w:r w:rsidR="00783756">
        <w:rPr>
          <w:rStyle w:val="BookTitle"/>
          <w:b w:val="0"/>
          <w:bCs w:val="0"/>
          <w:smallCaps w:val="0"/>
          <w:spacing w:val="0"/>
        </w:rPr>
        <w:t>F</w:t>
      </w:r>
      <w:r w:rsidR="007773D3">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Default="00894FFD" w:rsidP="004625B1">
      <w:pPr>
        <w:pStyle w:val="NoSpacing"/>
        <w:rPr>
          <w:rStyle w:val="BookTitle"/>
          <w:b w:val="0"/>
          <w:bCs w:val="0"/>
          <w:smallCaps w:val="0"/>
          <w:spacing w:val="0"/>
        </w:rPr>
      </w:pPr>
    </w:p>
    <w:p w14:paraId="5A2B6032" w14:textId="119139FA" w:rsidR="00894FFD" w:rsidRDefault="007773D3" w:rsidP="004625B1">
      <w:pPr>
        <w:pStyle w:val="NoSpacing"/>
        <w:rPr>
          <w:rStyle w:val="BookTitle"/>
          <w:b w:val="0"/>
          <w:bCs w:val="0"/>
          <w:smallCaps w:val="0"/>
          <w:spacing w:val="0"/>
        </w:rPr>
      </w:pPr>
      <w:r>
        <w:rPr>
          <w:rStyle w:val="BookTitle"/>
          <w:b w:val="0"/>
          <w:bCs w:val="0"/>
          <w:smallCaps w:val="0"/>
          <w:spacing w:val="0"/>
        </w:rPr>
        <w:t xml:space="preserve">Within an unmanned spacecraft, </w:t>
      </w:r>
      <w:r w:rsidR="00783756">
        <w:rPr>
          <w:rStyle w:val="BookTitle"/>
          <w:b w:val="0"/>
          <w:bCs w:val="0"/>
          <w:smallCaps w:val="0"/>
          <w:spacing w:val="0"/>
        </w:rPr>
        <w:t>F</w:t>
      </w:r>
      <w:r w:rsidR="00117B1C">
        <w:rPr>
          <w:rStyle w:val="BookTitle"/>
          <w:b w:val="0"/>
          <w:bCs w:val="0"/>
          <w:smallCaps w:val="0"/>
          <w:spacing w:val="0"/>
        </w:rPr>
        <w:t>DIR will shut down all the non-critical functions in order to focus on the device/system problem</w:t>
      </w:r>
      <w:r w:rsidR="00B21742">
        <w:rPr>
          <w:rStyle w:val="BookTitle"/>
          <w:b w:val="0"/>
          <w:bCs w:val="0"/>
          <w:smallCaps w:val="0"/>
          <w:spacing w:val="0"/>
        </w:rPr>
        <w:t xml:space="preserve"> and minimize the damages</w:t>
      </w:r>
      <w:r w:rsidR="00117B1C">
        <w:rPr>
          <w:rStyle w:val="BookTitle"/>
          <w:b w:val="0"/>
          <w:bCs w:val="0"/>
          <w:smallCaps w:val="0"/>
          <w:spacing w:val="0"/>
        </w:rPr>
        <w:t>.</w:t>
      </w:r>
      <w:r w:rsidR="00B21742">
        <w:rPr>
          <w:rStyle w:val="BookTitle"/>
          <w:b w:val="0"/>
          <w:bCs w:val="0"/>
          <w:smallCaps w:val="0"/>
          <w:spacing w:val="0"/>
        </w:rPr>
        <w:t xml:space="preserve"> I</w:t>
      </w:r>
      <w:r w:rsidR="008C1F29">
        <w:rPr>
          <w:rStyle w:val="BookTitle"/>
          <w:b w:val="0"/>
          <w:bCs w:val="0"/>
          <w:smallCaps w:val="0"/>
          <w:spacing w:val="0"/>
        </w:rPr>
        <w:t>t will also move the ant</w:t>
      </w:r>
      <w:r w:rsidR="00B21742">
        <w:rPr>
          <w:rStyle w:val="BookTitle"/>
          <w:b w:val="0"/>
          <w:bCs w:val="0"/>
          <w:smallCaps w:val="0"/>
          <w:spacing w:val="0"/>
        </w:rPr>
        <w:t>e</w:t>
      </w:r>
      <w:r w:rsidR="008C1F29">
        <w:rPr>
          <w:rStyle w:val="BookTitle"/>
          <w:b w:val="0"/>
          <w:bCs w:val="0"/>
          <w:smallCaps w:val="0"/>
          <w:spacing w:val="0"/>
        </w:rPr>
        <w:t>n</w:t>
      </w:r>
      <w:r w:rsidR="00B21742">
        <w:rPr>
          <w:rStyle w:val="BookTitle"/>
          <w:b w:val="0"/>
          <w:bCs w:val="0"/>
          <w:smallCaps w:val="0"/>
          <w:spacing w:val="0"/>
        </w:rPr>
        <w:t>na to point toward earth in order to receive human commands and decisions.</w:t>
      </w:r>
    </w:p>
    <w:p w14:paraId="4D164E7B" w14:textId="77777777" w:rsidR="00894FFD" w:rsidRDefault="00894FFD" w:rsidP="004625B1">
      <w:pPr>
        <w:pStyle w:val="NoSpacing"/>
        <w:rPr>
          <w:rStyle w:val="BookTitle"/>
          <w:b w:val="0"/>
          <w:bCs w:val="0"/>
          <w:smallCaps w:val="0"/>
          <w:spacing w:val="0"/>
        </w:rPr>
      </w:pPr>
    </w:p>
    <w:p w14:paraId="723091E8" w14:textId="6DCB23DB" w:rsidR="00894FFD" w:rsidRPr="004625B1" w:rsidRDefault="00894FFD" w:rsidP="00894FFD">
      <w:pPr>
        <w:pStyle w:val="NoSpacing"/>
        <w:rPr>
          <w:rStyle w:val="BookTitle"/>
          <w:b w:val="0"/>
          <w:bCs w:val="0"/>
          <w:smallCaps w:val="0"/>
          <w:spacing w:val="0"/>
        </w:rPr>
      </w:pPr>
      <w:r>
        <w:rPr>
          <w:rStyle w:val="BookTitle"/>
          <w:b w:val="0"/>
          <w:bCs w:val="0"/>
          <w:smallCaps w:val="0"/>
          <w:spacing w:val="0"/>
        </w:rPr>
        <w:t xml:space="preserve">Within a manned spacecraft, process is </w:t>
      </w:r>
      <w:r w:rsidR="00B2771E">
        <w:rPr>
          <w:rStyle w:val="BookTitle"/>
          <w:b w:val="0"/>
          <w:bCs w:val="0"/>
          <w:smallCaps w:val="0"/>
          <w:spacing w:val="0"/>
        </w:rPr>
        <w:t>easier</w:t>
      </w:r>
      <w:r>
        <w:rPr>
          <w:rStyle w:val="BookTitle"/>
          <w:b w:val="0"/>
          <w:bCs w:val="0"/>
          <w:smallCaps w:val="0"/>
          <w:spacing w:val="0"/>
        </w:rPr>
        <w:t xml:space="preserve"> because as humans are inside the spacecraft, they can directly interact with the system without needing </w:t>
      </w:r>
      <w:r w:rsidR="00B2771E">
        <w:rPr>
          <w:rStyle w:val="BookTitle"/>
          <w:b w:val="0"/>
          <w:bCs w:val="0"/>
          <w:smallCaps w:val="0"/>
          <w:spacing w:val="0"/>
        </w:rPr>
        <w:t>is</w:t>
      </w:r>
      <w:r>
        <w:rPr>
          <w:rStyle w:val="BookTitle"/>
          <w:b w:val="0"/>
          <w:bCs w:val="0"/>
          <w:smallCaps w:val="0"/>
          <w:spacing w:val="0"/>
        </w:rPr>
        <w:t xml:space="preserve"> functions shutdown process or antenna redirection. Then LDIR is just giving the hand to the crew.</w:t>
      </w:r>
    </w:p>
    <w:p w14:paraId="300F48B7" w14:textId="77777777" w:rsidR="003D5749" w:rsidRPr="00B266DD" w:rsidRDefault="003D5749" w:rsidP="005E29BD">
      <w:pPr>
        <w:pStyle w:val="NoSpacing"/>
      </w:pPr>
    </w:p>
    <w:p w14:paraId="071621AC" w14:textId="530B8FE4" w:rsidR="005A3ED6" w:rsidRDefault="004625B1" w:rsidP="004625B1">
      <w:pPr>
        <w:tabs>
          <w:tab w:val="left" w:pos="5529"/>
        </w:tabs>
        <w:spacing w:after="0" w:line="240" w:lineRule="auto"/>
        <w:rPr>
          <w:b/>
          <w:color w:val="244061"/>
          <w:sz w:val="36"/>
          <w:szCs w:val="36"/>
        </w:rPr>
      </w:pPr>
      <w:r>
        <w:rPr>
          <w:b/>
          <w:bCs/>
          <w:smallCaps/>
          <w:noProof/>
          <w:color w:val="4F81BD" w:themeColor="accent1"/>
          <w:spacing w:val="5"/>
          <w:lang w:val="fr-FR"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A71F3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Pr>
          <w:b/>
          <w:color w:val="244061"/>
          <w:sz w:val="36"/>
          <w:szCs w:val="36"/>
        </w:rPr>
        <w:br w:type="page"/>
      </w:r>
    </w:p>
    <w:p w14:paraId="1FB3F481" w14:textId="5E83BF28" w:rsidR="004625B1" w:rsidRDefault="004625B1" w:rsidP="007B2638">
      <w:pPr>
        <w:pStyle w:val="ListParagraph"/>
        <w:numPr>
          <w:ilvl w:val="2"/>
          <w:numId w:val="12"/>
        </w:numPr>
        <w:outlineLvl w:val="1"/>
        <w:rPr>
          <w:rStyle w:val="BookTitle"/>
          <w:color w:val="4F81BD" w:themeColor="accent1"/>
        </w:rPr>
      </w:pPr>
      <w:bookmarkStart w:id="29" w:name="_Toc243148199"/>
      <w:r w:rsidRPr="00296AD3">
        <w:rPr>
          <w:rStyle w:val="BookTitle"/>
          <w:color w:val="4F81BD" w:themeColor="accent1"/>
        </w:rPr>
        <w:lastRenderedPageBreak/>
        <w:t>Critical failure</w:t>
      </w:r>
      <w:bookmarkEnd w:id="29"/>
    </w:p>
    <w:p w14:paraId="733C3D27" w14:textId="5A1914C7" w:rsidR="004625B1" w:rsidRPr="0006441E" w:rsidRDefault="0006441E" w:rsidP="00512877">
      <w:pPr>
        <w:pStyle w:val="NoSpacing"/>
      </w:pPr>
      <w:r>
        <w:t xml:space="preserve">Critical failure scenario starts as the </w:t>
      </w:r>
      <w:r w:rsidRPr="0006441E">
        <w:rPr>
          <w:i/>
        </w:rPr>
        <w:t>Fault recovery</w:t>
      </w:r>
      <w:r>
        <w:t xml:space="preserve"> scenario </w:t>
      </w:r>
      <w:r w:rsidRPr="0006441E">
        <w:rPr>
          <w:color w:val="808080" w:themeColor="text1" w:themeTint="80"/>
        </w:rPr>
        <w:t>(cf. 2.2.1)</w:t>
      </w:r>
      <w:r w:rsidR="00783756">
        <w:t xml:space="preserve"> as we consider the detection of an out-of-tolerance value in the spacecraft. But if a failure cannot be recovered, FDIR system is going thru different decisions and actions. After localizing the error, FDIR </w:t>
      </w:r>
      <w:r w:rsidR="00097A3B">
        <w:t xml:space="preserve">is giving the hand to the crew and put itself in a manual mode state. Crew can then execute several actions like </w:t>
      </w:r>
      <w:r w:rsidR="00097A3B" w:rsidRPr="00097A3B">
        <w:rPr>
          <w:i/>
        </w:rPr>
        <w:t>backup</w:t>
      </w:r>
      <w:r w:rsidR="00097A3B">
        <w:t xml:space="preserve">, </w:t>
      </w:r>
      <w:r w:rsidR="00097A3B" w:rsidRPr="00097A3B">
        <w:rPr>
          <w:i/>
        </w:rPr>
        <w:t>shutdown</w:t>
      </w:r>
      <w:r w:rsidR="00097A3B">
        <w:t xml:space="preserve"> or </w:t>
      </w:r>
      <w:r w:rsidR="00097A3B" w:rsidRPr="00097A3B">
        <w:rPr>
          <w:i/>
        </w:rPr>
        <w:t>retry</w:t>
      </w:r>
      <w:r w:rsidR="00097A3B">
        <w:t>.</w:t>
      </w:r>
    </w:p>
    <w:p w14:paraId="3946485D" w14:textId="616036E1" w:rsidR="004625B1" w:rsidRDefault="00512877">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A71F3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Pr>
          <w:b/>
          <w:color w:val="244061"/>
          <w:sz w:val="36"/>
          <w:szCs w:val="36"/>
        </w:rPr>
        <w:br w:type="page"/>
      </w:r>
    </w:p>
    <w:p w14:paraId="098368A4" w14:textId="6CA84049" w:rsidR="00764A28" w:rsidRDefault="00764A28" w:rsidP="007B2638">
      <w:pPr>
        <w:pStyle w:val="ListParagraph"/>
        <w:numPr>
          <w:ilvl w:val="2"/>
          <w:numId w:val="12"/>
        </w:numPr>
        <w:outlineLvl w:val="1"/>
        <w:rPr>
          <w:rStyle w:val="BookTitle"/>
          <w:color w:val="4F81BD" w:themeColor="accent1"/>
        </w:rPr>
      </w:pPr>
      <w:bookmarkStart w:id="31" w:name="_Toc243148200"/>
      <w:r w:rsidRPr="00764A28">
        <w:rPr>
          <w:rStyle w:val="BookTitle"/>
          <w:color w:val="4F81BD" w:themeColor="accent1"/>
        </w:rPr>
        <w:lastRenderedPageBreak/>
        <w:t>Select system &amp; get information</w:t>
      </w:r>
      <w:bookmarkEnd w:id="31"/>
    </w:p>
    <w:p w14:paraId="44969EA6" w14:textId="4EEDA9D0" w:rsidR="005447F2" w:rsidRDefault="008629F0" w:rsidP="00370A45">
      <w:pPr>
        <w:pStyle w:val="NoSpacing"/>
      </w:pPr>
      <w:r>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8629F0">
        <w:rPr>
          <w:i/>
        </w:rPr>
        <w:t>System List screen</w:t>
      </w:r>
      <w:r>
        <w:t xml:space="preserve">. We represent this screen by the </w:t>
      </w:r>
      <w:proofErr w:type="spellStart"/>
      <w:r w:rsidRPr="008629F0">
        <w:rPr>
          <w:i/>
        </w:rPr>
        <w:t>SystemListUI</w:t>
      </w:r>
      <w:proofErr w:type="spellEnd"/>
      <w:r>
        <w:t xml:space="preserve"> object. When the crew push the button </w:t>
      </w:r>
      <w:r w:rsidRPr="008629F0">
        <w:rPr>
          <w:i/>
        </w:rPr>
        <w:t>display information</w:t>
      </w:r>
      <w:r>
        <w:t xml:space="preserve"> (</w:t>
      </w:r>
      <w:proofErr w:type="spellStart"/>
      <w:r w:rsidRPr="00171C5E">
        <w:rPr>
          <w:i/>
        </w:rPr>
        <w:t>getSystemInformation</w:t>
      </w:r>
      <w:proofErr w:type="spellEnd"/>
      <w:r>
        <w:t xml:space="preserve"> attribute), the second screen is receiving the action and shows the system information. This one is called </w:t>
      </w:r>
      <w:r w:rsidRPr="008629F0">
        <w:rPr>
          <w:i/>
        </w:rPr>
        <w:t>Information system screen</w:t>
      </w:r>
      <w:r>
        <w:t xml:space="preserve">, and represented by </w:t>
      </w:r>
      <w:proofErr w:type="spellStart"/>
      <w:r w:rsidRPr="008629F0">
        <w:rPr>
          <w:i/>
        </w:rPr>
        <w:t>SystemInformationUI</w:t>
      </w:r>
      <w:proofErr w:type="spellEnd"/>
      <w:r>
        <w:t>.</w:t>
      </w:r>
    </w:p>
    <w:p w14:paraId="6151229D" w14:textId="77777777" w:rsidR="005447F2" w:rsidRDefault="005447F2" w:rsidP="00370A45">
      <w:pPr>
        <w:pStyle w:val="NoSpacing"/>
      </w:pPr>
    </w:p>
    <w:p w14:paraId="0CE829FC" w14:textId="6890DB42" w:rsidR="00764A28" w:rsidRDefault="00171C5E" w:rsidP="005447F2">
      <w:pPr>
        <w:pStyle w:val="NoSpacing"/>
        <w:rPr>
          <w:rStyle w:val="BookTitle"/>
          <w:color w:val="4F81BD" w:themeColor="accent1"/>
        </w:rPr>
      </w:pPr>
      <w:r>
        <w:rPr>
          <w:noProof/>
          <w:lang w:val="fr-FR"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A71F3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t xml:space="preserve">This and the two next sequences diagrams are containing the System object. This one is representing a system in general, but it could be one of the system’s </w:t>
      </w:r>
      <w:r>
        <w:t>devices</w:t>
      </w:r>
      <w:r w:rsidR="00A65CEC">
        <w:t>.</w:t>
      </w:r>
      <w:r w:rsidR="00DD287F">
        <w:br w:type="page"/>
      </w:r>
    </w:p>
    <w:p w14:paraId="5260EC1F" w14:textId="2AC3689B" w:rsidR="00171C5E" w:rsidRDefault="00171C5E" w:rsidP="007B2638">
      <w:pPr>
        <w:pStyle w:val="ListParagraph"/>
        <w:numPr>
          <w:ilvl w:val="2"/>
          <w:numId w:val="12"/>
        </w:numPr>
        <w:outlineLvl w:val="1"/>
        <w:rPr>
          <w:rStyle w:val="BookTitle"/>
          <w:color w:val="4F81BD" w:themeColor="accent1"/>
        </w:rPr>
      </w:pPr>
      <w:bookmarkStart w:id="33" w:name="_Toc243148201"/>
      <w:r w:rsidRPr="00171C5E">
        <w:rPr>
          <w:rStyle w:val="BookTitle"/>
          <w:color w:val="4F81BD" w:themeColor="accent1"/>
        </w:rPr>
        <w:lastRenderedPageBreak/>
        <w:t>Start system, restart system &amp; refresh system state</w:t>
      </w:r>
      <w:bookmarkEnd w:id="33"/>
    </w:p>
    <w:p w14:paraId="27F06205" w14:textId="3B6C0463" w:rsidR="00DD287F" w:rsidRDefault="00181BB6" w:rsidP="00171C5E">
      <w:pPr>
        <w:pStyle w:val="NoSpacing"/>
      </w:pPr>
      <w:r>
        <w:t>The goal of the</w:t>
      </w:r>
      <w:r w:rsidR="00171C5E">
        <w:t xml:space="preserve"> following sequence diagram is to </w:t>
      </w:r>
      <w:r>
        <w:t xml:space="preserve">explain the behavior of action buttons while system is selected and the relevance of the </w:t>
      </w:r>
      <w:r w:rsidRPr="00181BB6">
        <w:rPr>
          <w:i/>
        </w:rPr>
        <w:t>refresh system</w:t>
      </w:r>
      <w:r>
        <w:t xml:space="preserve"> button.</w:t>
      </w:r>
    </w:p>
    <w:p w14:paraId="39F120F5" w14:textId="77777777" w:rsidR="00912C7C" w:rsidRDefault="00912C7C" w:rsidP="00171C5E">
      <w:pPr>
        <w:pStyle w:val="NoSpacing"/>
      </w:pPr>
    </w:p>
    <w:p w14:paraId="728A2C6B" w14:textId="26851848" w:rsidR="00912C7C" w:rsidRDefault="00912C7C" w:rsidP="00171C5E">
      <w:pPr>
        <w:pStyle w:val="NoSpacing"/>
      </w:pPr>
      <w:r>
        <w:t xml:space="preserve">Indeed, the refresh button is really useful as a system is sometime doing something whereas its state is not updating. For example, a system can be showed at turned off while it was just restarting. User is attending to do some actions like </w:t>
      </w:r>
      <w:r w:rsidRPr="00912C7C">
        <w:rPr>
          <w:i/>
        </w:rPr>
        <w:t>start</w:t>
      </w:r>
      <w:r>
        <w:t xml:space="preserve"> the system whereas it is already running. This is this case of system behavior we try to explain thanks to this diagram. Moreover, it is also helping you to understand how the </w:t>
      </w:r>
      <w:r w:rsidRPr="00912C7C">
        <w:rPr>
          <w:i/>
        </w:rPr>
        <w:t>start</w:t>
      </w:r>
      <w:r>
        <w:t xml:space="preserve"> and </w:t>
      </w:r>
      <w:r w:rsidRPr="00912C7C">
        <w:rPr>
          <w:i/>
        </w:rPr>
        <w:t>restart</w:t>
      </w:r>
      <w:r>
        <w:t xml:space="preserve"> actions are working.</w:t>
      </w:r>
    </w:p>
    <w:p w14:paraId="638DA09A" w14:textId="3BAADF74" w:rsidR="00DD287F" w:rsidRDefault="00181BB6">
      <w:pPr>
        <w:spacing w:after="0" w:line="240" w:lineRule="auto"/>
        <w:rPr>
          <w:b/>
          <w:color w:val="244061"/>
          <w:sz w:val="36"/>
          <w:szCs w:val="36"/>
        </w:rPr>
      </w:pPr>
      <w:r>
        <w:rPr>
          <w:noProof/>
          <w:lang w:val="fr-FR"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A71F3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Pr>
          <w:b/>
          <w:color w:val="244061"/>
          <w:sz w:val="36"/>
          <w:szCs w:val="36"/>
        </w:rPr>
        <w:br w:type="page"/>
      </w:r>
    </w:p>
    <w:p w14:paraId="4FF1E127" w14:textId="5E6C92CF" w:rsidR="007E3198" w:rsidRDefault="007E3198" w:rsidP="007B2638">
      <w:pPr>
        <w:pStyle w:val="ListParagraph"/>
        <w:numPr>
          <w:ilvl w:val="2"/>
          <w:numId w:val="12"/>
        </w:numPr>
        <w:outlineLvl w:val="1"/>
        <w:rPr>
          <w:rStyle w:val="BookTitle"/>
          <w:color w:val="4F81BD" w:themeColor="accent1"/>
        </w:rPr>
      </w:pPr>
      <w:bookmarkStart w:id="35" w:name="_Toc243148202"/>
      <w:r w:rsidRPr="007E3198">
        <w:rPr>
          <w:rStyle w:val="BookTitle"/>
          <w:color w:val="4F81BD" w:themeColor="accent1"/>
        </w:rPr>
        <w:lastRenderedPageBreak/>
        <w:t>Backup system and shutdown system</w:t>
      </w:r>
      <w:bookmarkEnd w:id="35"/>
    </w:p>
    <w:p w14:paraId="67A153B4" w14:textId="3BCF27DB" w:rsidR="00DD287F" w:rsidRPr="007E3198" w:rsidRDefault="00A71F36" w:rsidP="007E3198">
      <w:pPr>
        <w:pStyle w:val="NoSpacing"/>
      </w:pPr>
      <w:r>
        <w:rPr>
          <w:noProof/>
          <w:lang w:val="fr-FR"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CE4E24">
        <w:rPr>
          <w:noProof/>
        </w:rPr>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Pr="00A71F3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t>To conclude, let us display the backup and shutdown system scenarios. We already consider that a system is selected and located before being able to do these actions.</w:t>
      </w:r>
      <w:r w:rsidR="00897631">
        <w:t xml:space="preserve"> As user does not have anything else to do </w:t>
      </w:r>
      <w:r w:rsidR="00DF11E1">
        <w:t>besides</w:t>
      </w:r>
      <w:r w:rsidR="00897631">
        <w:t xml:space="preserve"> pushing the buttons, actions are really simple in this diagram.</w:t>
      </w:r>
      <w:r w:rsidR="00DD287F">
        <w:br w:type="page"/>
      </w:r>
    </w:p>
    <w:p w14:paraId="7A9E7F49" w14:textId="4B571A86" w:rsidR="00B93E17" w:rsidRPr="00B266DD"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B266DD">
        <w:rPr>
          <w:b/>
          <w:color w:val="244061"/>
          <w:sz w:val="36"/>
          <w:szCs w:val="36"/>
        </w:rPr>
        <w:lastRenderedPageBreak/>
        <w:t>Non-functional requirements</w:t>
      </w:r>
      <w:bookmarkEnd w:id="37"/>
    </w:p>
    <w:p w14:paraId="2D860F61" w14:textId="7EC05EF7" w:rsidR="00B93E17" w:rsidRPr="00B266DD" w:rsidRDefault="00B93E17" w:rsidP="00B93E17">
      <w:pPr>
        <w:pStyle w:val="ListParagraph"/>
        <w:ind w:left="1440"/>
        <w:rPr>
          <w:color w:val="365F91"/>
          <w:sz w:val="24"/>
          <w:szCs w:val="28"/>
        </w:rPr>
      </w:pPr>
    </w:p>
    <w:p w14:paraId="0B08B975" w14:textId="74E00142" w:rsidR="00B93E17" w:rsidRDefault="00B93E17" w:rsidP="007B2638">
      <w:pPr>
        <w:pStyle w:val="ListParagraph"/>
        <w:numPr>
          <w:ilvl w:val="1"/>
          <w:numId w:val="12"/>
        </w:numPr>
        <w:outlineLvl w:val="1"/>
        <w:rPr>
          <w:color w:val="365F91"/>
          <w:sz w:val="28"/>
          <w:szCs w:val="28"/>
        </w:rPr>
      </w:pPr>
      <w:bookmarkStart w:id="38" w:name="_Toc243148204"/>
      <w:r w:rsidRPr="00B266DD">
        <w:rPr>
          <w:color w:val="365F91"/>
          <w:sz w:val="28"/>
          <w:szCs w:val="28"/>
        </w:rPr>
        <w:t>Identified quality attributes</w:t>
      </w:r>
      <w:bookmarkEnd w:id="38"/>
    </w:p>
    <w:p w14:paraId="20A5F391" w14:textId="77777777" w:rsidR="00652575" w:rsidRPr="00652575" w:rsidRDefault="00652575" w:rsidP="00652575">
      <w:pPr>
        <w:pStyle w:val="ListParagraph"/>
        <w:ind w:left="1800"/>
        <w:outlineLvl w:val="1"/>
        <w:rPr>
          <w:color w:val="365F91"/>
          <w:sz w:val="16"/>
          <w:szCs w:val="28"/>
        </w:rPr>
      </w:pPr>
    </w:p>
    <w:p w14:paraId="17C368A8" w14:textId="36017EB6" w:rsidR="007C3460" w:rsidRDefault="007C3460" w:rsidP="007B2638">
      <w:pPr>
        <w:pStyle w:val="ListParagraph"/>
        <w:numPr>
          <w:ilvl w:val="2"/>
          <w:numId w:val="12"/>
        </w:numPr>
        <w:outlineLvl w:val="1"/>
        <w:rPr>
          <w:rStyle w:val="BookTitle"/>
          <w:color w:val="4F81BD" w:themeColor="accent1"/>
        </w:rPr>
      </w:pPr>
      <w:bookmarkStart w:id="39" w:name="_Toc243148205"/>
      <w:r w:rsidRPr="00296AD3">
        <w:rPr>
          <w:rStyle w:val="BookTitle"/>
          <w:color w:val="4F81BD" w:themeColor="accent1"/>
        </w:rPr>
        <w:t>Testability</w:t>
      </w:r>
      <w:bookmarkEnd w:id="39"/>
    </w:p>
    <w:p w14:paraId="320C9F65" w14:textId="77777777" w:rsidR="00913619" w:rsidRDefault="00913619" w:rsidP="00913619">
      <w:pPr>
        <w:pStyle w:val="NoSpacing"/>
      </w:pPr>
      <w:r w:rsidRPr="00FE5588">
        <w:t>The system and its parts have to be able to be tested through inspections, simulations and analyses before on-board installation.</w:t>
      </w:r>
    </w:p>
    <w:p w14:paraId="47C7D0F0" w14:textId="77777777" w:rsidR="00913619" w:rsidRDefault="00913619" w:rsidP="00913619">
      <w:pPr>
        <w:pStyle w:val="NoSpacing"/>
      </w:pPr>
    </w:p>
    <w:p w14:paraId="294BA130" w14:textId="77777777" w:rsidR="00913619" w:rsidRPr="00FE5588" w:rsidRDefault="00913619" w:rsidP="00913619">
      <w:pPr>
        <w:pStyle w:val="NoSpacing"/>
      </w:pPr>
      <w:r w:rsidRPr="00FE5588">
        <w:t>“</w:t>
      </w:r>
      <w:r w:rsidRPr="00FE5588">
        <w:rPr>
          <w:rFonts w:eastAsiaTheme="minorHAnsi"/>
        </w:rPr>
        <w:t>Hence, FDIR functionality must</w:t>
      </w:r>
      <w:r>
        <w:rPr>
          <w:rFonts w:eastAsiaTheme="minorHAnsi"/>
        </w:rPr>
        <w:t xml:space="preserve"> </w:t>
      </w:r>
      <w:r w:rsidRPr="00FE5588">
        <w:rPr>
          <w:rFonts w:eastAsiaTheme="minorHAnsi"/>
        </w:rPr>
        <w:t>be validated through a combination of inspection, simulation, and analysis.” [EAS98]</w:t>
      </w:r>
    </w:p>
    <w:p w14:paraId="57A75723" w14:textId="77777777" w:rsidR="00913619" w:rsidRDefault="00913619" w:rsidP="00913619">
      <w:pPr>
        <w:pStyle w:val="NoSpacing"/>
        <w:rPr>
          <w:rFonts w:eastAsiaTheme="minorHAnsi"/>
        </w:rPr>
      </w:pPr>
    </w:p>
    <w:p w14:paraId="55736A74" w14:textId="77777777" w:rsidR="00913619" w:rsidRPr="00FE5588" w:rsidRDefault="00913619" w:rsidP="00913619">
      <w:pPr>
        <w:pStyle w:val="NoSpacing"/>
      </w:pPr>
      <w:r w:rsidRPr="00FE5588">
        <w:rPr>
          <w:rFonts w:eastAsiaTheme="minorHAnsi"/>
        </w:rPr>
        <w:t>Priority: High</w:t>
      </w:r>
    </w:p>
    <w:p w14:paraId="63B8078D" w14:textId="77777777" w:rsidR="00913619" w:rsidRPr="00296AD3" w:rsidRDefault="00913619" w:rsidP="00913619">
      <w:pPr>
        <w:pStyle w:val="NoSpacing"/>
        <w:rPr>
          <w:rStyle w:val="BookTitle"/>
          <w:color w:val="4F81BD" w:themeColor="accent1"/>
        </w:rPr>
      </w:pPr>
    </w:p>
    <w:p w14:paraId="3D8B2DEF" w14:textId="1F6DFE6C" w:rsidR="007C3460" w:rsidRPr="00296AD3" w:rsidRDefault="007C3460" w:rsidP="007B2638">
      <w:pPr>
        <w:pStyle w:val="ListParagraph"/>
        <w:numPr>
          <w:ilvl w:val="2"/>
          <w:numId w:val="12"/>
        </w:numPr>
        <w:outlineLvl w:val="1"/>
        <w:rPr>
          <w:rStyle w:val="BookTitle"/>
          <w:color w:val="4F81BD" w:themeColor="accent1"/>
        </w:rPr>
      </w:pPr>
      <w:bookmarkStart w:id="40" w:name="_Toc243148206"/>
      <w:r w:rsidRPr="00296AD3">
        <w:rPr>
          <w:rStyle w:val="BookTitle"/>
          <w:color w:val="4F81BD" w:themeColor="accent1"/>
        </w:rPr>
        <w:t>Availability</w:t>
      </w:r>
      <w:bookmarkEnd w:id="40"/>
    </w:p>
    <w:p w14:paraId="03D6D2E7" w14:textId="77777777" w:rsidR="00E31306" w:rsidRDefault="00E31306" w:rsidP="00E31306">
      <w:pPr>
        <w:pStyle w:val="NoSpacing"/>
      </w:pPr>
      <w:r w:rsidRPr="00E31306">
        <w:t>The system must not lock or stall when processing data. It must work asynchronously and must be available all the time.</w:t>
      </w:r>
    </w:p>
    <w:p w14:paraId="5F69B648" w14:textId="77777777" w:rsidR="00E31306" w:rsidRPr="00E31306" w:rsidRDefault="00E31306" w:rsidP="00E31306">
      <w:pPr>
        <w:pStyle w:val="NoSpacing"/>
      </w:pPr>
    </w:p>
    <w:p w14:paraId="63659B51" w14:textId="77777777" w:rsidR="00E31306" w:rsidRPr="00E31306" w:rsidRDefault="00E31306" w:rsidP="00E31306">
      <w:pPr>
        <w:pStyle w:val="NoSpacing"/>
      </w:pPr>
      <w:r w:rsidRPr="00E31306">
        <w:t>“Fault protection operates asynchronously, and may be invoked at any time” [EAS98]</w:t>
      </w:r>
    </w:p>
    <w:p w14:paraId="7582DC5E" w14:textId="77777777" w:rsidR="00E31306" w:rsidRDefault="00E31306" w:rsidP="00E31306">
      <w:pPr>
        <w:pStyle w:val="NoSpacing"/>
      </w:pPr>
    </w:p>
    <w:p w14:paraId="4B5024DE" w14:textId="4C04637E" w:rsidR="00296AD3" w:rsidRDefault="00E31306" w:rsidP="00E31306">
      <w:pPr>
        <w:pStyle w:val="NoSpacing"/>
      </w:pPr>
      <w:r w:rsidRPr="00E31306">
        <w:t>Priority: High</w:t>
      </w:r>
    </w:p>
    <w:p w14:paraId="384CF7C9" w14:textId="77777777" w:rsidR="00E31306" w:rsidRDefault="00E31306" w:rsidP="00E31306">
      <w:pPr>
        <w:pStyle w:val="NoSpacing"/>
      </w:pPr>
    </w:p>
    <w:p w14:paraId="54E0BFEB" w14:textId="6763DCD0" w:rsidR="00E31306" w:rsidRPr="00296AD3" w:rsidRDefault="00E31306" w:rsidP="007B2638">
      <w:pPr>
        <w:pStyle w:val="ListParagraph"/>
        <w:numPr>
          <w:ilvl w:val="2"/>
          <w:numId w:val="12"/>
        </w:numPr>
        <w:outlineLvl w:val="1"/>
        <w:rPr>
          <w:rStyle w:val="BookTitle"/>
          <w:color w:val="4F81BD" w:themeColor="accent1"/>
        </w:rPr>
      </w:pPr>
      <w:bookmarkStart w:id="41" w:name="_Toc243148207"/>
      <w:r w:rsidRPr="00296AD3">
        <w:rPr>
          <w:rStyle w:val="BookTitle"/>
          <w:color w:val="4F81BD" w:themeColor="accent1"/>
        </w:rPr>
        <w:t>A</w:t>
      </w:r>
      <w:r>
        <w:rPr>
          <w:rStyle w:val="BookTitle"/>
          <w:color w:val="4F81BD" w:themeColor="accent1"/>
        </w:rPr>
        <w:t>daptability</w:t>
      </w:r>
      <w:bookmarkEnd w:id="41"/>
    </w:p>
    <w:p w14:paraId="25633CB9" w14:textId="77777777" w:rsidR="00E31306" w:rsidRDefault="00E31306" w:rsidP="00E31306">
      <w:pPr>
        <w:pStyle w:val="NoSpacing"/>
      </w:pPr>
      <w:r w:rsidRPr="00E31306">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31306" w:rsidRDefault="00E31306" w:rsidP="00E31306">
      <w:pPr>
        <w:pStyle w:val="NoSpacing"/>
      </w:pPr>
    </w:p>
    <w:p w14:paraId="6B1D39CE" w14:textId="77777777" w:rsidR="00E31306" w:rsidRPr="00E31306" w:rsidRDefault="00E31306" w:rsidP="00E31306">
      <w:pPr>
        <w:pStyle w:val="NoSpacing"/>
      </w:pPr>
      <w:r w:rsidRPr="00E31306">
        <w:t>“For unmanned spacecraft</w:t>
      </w:r>
      <w:proofErr w:type="gramStart"/>
      <w:r w:rsidRPr="00E31306">
        <w:t>“ “</w:t>
      </w:r>
      <w:proofErr w:type="gramEnd"/>
      <w:r w:rsidRPr="00E31306">
        <w:t>additional requirements over those for unmanned craft”[EAS98]</w:t>
      </w:r>
    </w:p>
    <w:p w14:paraId="5FC0A1EE" w14:textId="77777777" w:rsidR="00E31306" w:rsidRDefault="00E31306" w:rsidP="00E31306">
      <w:pPr>
        <w:pStyle w:val="NoSpacing"/>
      </w:pPr>
    </w:p>
    <w:p w14:paraId="1D3A6085" w14:textId="5B3F814E" w:rsidR="00E31306" w:rsidRPr="00E31306" w:rsidRDefault="00E31306" w:rsidP="00E31306">
      <w:pPr>
        <w:pStyle w:val="NoSpacing"/>
      </w:pPr>
      <w:r w:rsidRPr="00E31306">
        <w:t>Priority: High</w:t>
      </w:r>
    </w:p>
    <w:p w14:paraId="7D1B18A9" w14:textId="77777777" w:rsidR="00E31306" w:rsidRDefault="00E31306" w:rsidP="00E31306">
      <w:pPr>
        <w:pStyle w:val="NoSpacing"/>
      </w:pPr>
    </w:p>
    <w:p w14:paraId="116B98C4" w14:textId="77777777" w:rsidR="004E5FBB" w:rsidRDefault="004E5FBB" w:rsidP="00E31306">
      <w:pPr>
        <w:pStyle w:val="NoSpacing"/>
      </w:pPr>
    </w:p>
    <w:p w14:paraId="138E0A53" w14:textId="77777777" w:rsidR="00E31306" w:rsidRPr="00E31306" w:rsidRDefault="00E31306" w:rsidP="00E31306">
      <w:pPr>
        <w:pStyle w:val="NoSpacing"/>
      </w:pPr>
    </w:p>
    <w:p w14:paraId="509D3B8F" w14:textId="3B02BD15" w:rsidR="00B93E17" w:rsidRDefault="00B93E17" w:rsidP="007B2638">
      <w:pPr>
        <w:pStyle w:val="ListParagraph"/>
        <w:numPr>
          <w:ilvl w:val="1"/>
          <w:numId w:val="12"/>
        </w:numPr>
        <w:outlineLvl w:val="1"/>
        <w:rPr>
          <w:color w:val="365F91"/>
          <w:sz w:val="28"/>
          <w:szCs w:val="28"/>
        </w:rPr>
      </w:pPr>
      <w:bookmarkStart w:id="42" w:name="_Toc243148208"/>
      <w:r w:rsidRPr="00B266DD">
        <w:rPr>
          <w:color w:val="365F91"/>
          <w:sz w:val="28"/>
          <w:szCs w:val="28"/>
        </w:rPr>
        <w:t>Improvised quality attributes</w:t>
      </w:r>
      <w:bookmarkEnd w:id="42"/>
    </w:p>
    <w:p w14:paraId="4B3D8030" w14:textId="77777777" w:rsidR="004E5FBB" w:rsidRPr="00B266DD" w:rsidRDefault="004E5FBB" w:rsidP="004E5FBB">
      <w:pPr>
        <w:pStyle w:val="ListParagraph"/>
        <w:ind w:left="1800"/>
        <w:outlineLvl w:val="1"/>
        <w:rPr>
          <w:color w:val="365F91"/>
          <w:sz w:val="28"/>
          <w:szCs w:val="28"/>
        </w:rPr>
      </w:pPr>
    </w:p>
    <w:p w14:paraId="403B315C" w14:textId="39E15B48" w:rsidR="00337A03" w:rsidRDefault="00337A03" w:rsidP="007B2638">
      <w:pPr>
        <w:pStyle w:val="ListParagraph"/>
        <w:numPr>
          <w:ilvl w:val="2"/>
          <w:numId w:val="12"/>
        </w:numPr>
        <w:outlineLvl w:val="1"/>
        <w:rPr>
          <w:rStyle w:val="BookTitle"/>
          <w:color w:val="4F81BD" w:themeColor="accent1"/>
        </w:rPr>
      </w:pPr>
      <w:bookmarkStart w:id="43" w:name="_Toc243148209"/>
      <w:proofErr w:type="spellStart"/>
      <w:r>
        <w:rPr>
          <w:rStyle w:val="BookTitle"/>
          <w:color w:val="4F81BD" w:themeColor="accent1"/>
        </w:rPr>
        <w:t>Avaibility</w:t>
      </w:r>
      <w:bookmarkEnd w:id="43"/>
      <w:proofErr w:type="spellEnd"/>
    </w:p>
    <w:p w14:paraId="47426D42"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Default="00652575" w:rsidP="00652575">
      <w:pPr>
        <w:pStyle w:val="NoSpacing"/>
        <w:rPr>
          <w:rStyle w:val="BookTitle"/>
          <w:b w:val="0"/>
          <w:bCs w:val="0"/>
          <w:smallCaps w:val="0"/>
          <w:spacing w:val="0"/>
        </w:rPr>
      </w:pPr>
    </w:p>
    <w:p w14:paraId="22CAB160" w14:textId="5A665850"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56B649C9" w14:textId="77777777" w:rsidR="00652575" w:rsidRPr="00652575" w:rsidRDefault="00652575" w:rsidP="00652575">
      <w:pPr>
        <w:pStyle w:val="NoSpacing"/>
        <w:rPr>
          <w:rStyle w:val="BookTitle"/>
          <w:b w:val="0"/>
          <w:bCs w:val="0"/>
          <w:smallCaps w:val="0"/>
          <w:spacing w:val="0"/>
        </w:rPr>
      </w:pPr>
    </w:p>
    <w:p w14:paraId="66FC5EE2" w14:textId="7AD0F670" w:rsidR="007C3460" w:rsidRDefault="007C3460" w:rsidP="007B2638">
      <w:pPr>
        <w:pStyle w:val="ListParagraph"/>
        <w:numPr>
          <w:ilvl w:val="2"/>
          <w:numId w:val="12"/>
        </w:numPr>
        <w:outlineLvl w:val="1"/>
        <w:rPr>
          <w:rStyle w:val="BookTitle"/>
          <w:color w:val="4F81BD" w:themeColor="accent1"/>
        </w:rPr>
      </w:pPr>
      <w:bookmarkStart w:id="44" w:name="_Toc243148210"/>
      <w:r w:rsidRPr="00296AD3">
        <w:rPr>
          <w:rStyle w:val="BookTitle"/>
          <w:color w:val="4F81BD" w:themeColor="accent1"/>
        </w:rPr>
        <w:t>Reliability</w:t>
      </w:r>
      <w:bookmarkEnd w:id="44"/>
    </w:p>
    <w:p w14:paraId="296C6A65"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Default="00652575" w:rsidP="00652575">
      <w:pPr>
        <w:pStyle w:val="NoSpacing"/>
        <w:rPr>
          <w:rStyle w:val="BookTitle"/>
          <w:b w:val="0"/>
          <w:bCs w:val="0"/>
          <w:smallCaps w:val="0"/>
          <w:spacing w:val="0"/>
        </w:rPr>
      </w:pPr>
    </w:p>
    <w:p w14:paraId="6A8F55BE" w14:textId="3F3A7EFB"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Priority: High</w:t>
      </w:r>
    </w:p>
    <w:p w14:paraId="76E3CEA7" w14:textId="1C7BE604" w:rsidR="007C3460" w:rsidRDefault="007C3460" w:rsidP="007B2638">
      <w:pPr>
        <w:pStyle w:val="ListParagraph"/>
        <w:numPr>
          <w:ilvl w:val="2"/>
          <w:numId w:val="12"/>
        </w:numPr>
        <w:outlineLvl w:val="1"/>
        <w:rPr>
          <w:rStyle w:val="BookTitle"/>
          <w:color w:val="4F81BD" w:themeColor="accent1"/>
        </w:rPr>
      </w:pPr>
      <w:bookmarkStart w:id="45" w:name="_Toc243148211"/>
      <w:r w:rsidRPr="00296AD3">
        <w:rPr>
          <w:rStyle w:val="BookTitle"/>
          <w:color w:val="4F81BD" w:themeColor="accent1"/>
        </w:rPr>
        <w:t>Resilience</w:t>
      </w:r>
      <w:bookmarkEnd w:id="45"/>
    </w:p>
    <w:p w14:paraId="6165EB97" w14:textId="77777777" w:rsid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be able to maintain an acceptable level of service in spite failures in parts of the FDIR system.</w:t>
      </w:r>
    </w:p>
    <w:p w14:paraId="4B2C2AFC" w14:textId="77777777" w:rsidR="00652575" w:rsidRPr="00652575" w:rsidRDefault="00652575" w:rsidP="00652575">
      <w:pPr>
        <w:pStyle w:val="NoSpacing"/>
        <w:rPr>
          <w:rStyle w:val="BookTitle"/>
          <w:b w:val="0"/>
          <w:bCs w:val="0"/>
          <w:smallCaps w:val="0"/>
          <w:spacing w:val="0"/>
        </w:rPr>
      </w:pPr>
    </w:p>
    <w:p w14:paraId="44C35FF1" w14:textId="1E0BF113"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7879F184" w14:textId="77777777" w:rsidR="00652575" w:rsidRPr="00652575" w:rsidRDefault="00652575" w:rsidP="00652575">
      <w:pPr>
        <w:pStyle w:val="NoSpacing"/>
        <w:rPr>
          <w:rStyle w:val="BookTitle"/>
          <w:b w:val="0"/>
          <w:bCs w:val="0"/>
          <w:smallCaps w:val="0"/>
          <w:spacing w:val="0"/>
        </w:rPr>
      </w:pPr>
    </w:p>
    <w:p w14:paraId="5833D8FB" w14:textId="3FDE2225" w:rsidR="007C3460" w:rsidRDefault="00652575" w:rsidP="007B2638">
      <w:pPr>
        <w:pStyle w:val="ListParagraph"/>
        <w:numPr>
          <w:ilvl w:val="2"/>
          <w:numId w:val="12"/>
        </w:numPr>
        <w:outlineLvl w:val="1"/>
        <w:rPr>
          <w:rStyle w:val="BookTitle"/>
          <w:color w:val="4F81BD" w:themeColor="accent1"/>
        </w:rPr>
      </w:pPr>
      <w:bookmarkStart w:id="46" w:name="_Toc243148212"/>
      <w:r>
        <w:rPr>
          <w:rStyle w:val="BookTitle"/>
          <w:color w:val="4F81BD" w:themeColor="accent1"/>
        </w:rPr>
        <w:t>Performance</w:t>
      </w:r>
      <w:bookmarkEnd w:id="46"/>
    </w:p>
    <w:p w14:paraId="0D665FB7" w14:textId="77777777" w:rsidR="00F5523A" w:rsidRDefault="00F5523A" w:rsidP="00F5523A">
      <w:pPr>
        <w:pStyle w:val="ListParagraph"/>
        <w:ind w:left="2880"/>
        <w:outlineLvl w:val="1"/>
        <w:rPr>
          <w:rStyle w:val="BookTitle"/>
          <w:color w:val="4F81BD" w:themeColor="accent1"/>
        </w:rPr>
      </w:pPr>
    </w:p>
    <w:p w14:paraId="47D0C1AE" w14:textId="77777777" w:rsidR="00652575" w:rsidRPr="00F5523A" w:rsidRDefault="00652575" w:rsidP="007B2638">
      <w:pPr>
        <w:pStyle w:val="ListParagraph"/>
        <w:numPr>
          <w:ilvl w:val="3"/>
          <w:numId w:val="12"/>
        </w:numPr>
        <w:rPr>
          <w:rStyle w:val="BookTitle"/>
        </w:rPr>
      </w:pPr>
      <w:r w:rsidRPr="00F5523A">
        <w:rPr>
          <w:rStyle w:val="BookTitle"/>
        </w:rPr>
        <w:t>Response time</w:t>
      </w:r>
    </w:p>
    <w:p w14:paraId="6B19513D"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respond in timely manner so that problematic systems can be shut down before any damage is done.</w:t>
      </w:r>
    </w:p>
    <w:p w14:paraId="704E43FF" w14:textId="77777777" w:rsidR="00652575" w:rsidRDefault="00652575" w:rsidP="00652575">
      <w:pPr>
        <w:pStyle w:val="NoSpacing"/>
        <w:rPr>
          <w:rStyle w:val="BookTitle"/>
          <w:b w:val="0"/>
          <w:bCs w:val="0"/>
          <w:smallCaps w:val="0"/>
          <w:spacing w:val="0"/>
        </w:rPr>
      </w:pPr>
    </w:p>
    <w:p w14:paraId="2EA2FAB1" w14:textId="454E84ED" w:rsid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Medium</w:t>
      </w:r>
    </w:p>
    <w:p w14:paraId="60DD7398" w14:textId="77777777" w:rsidR="00652575" w:rsidRPr="00652575" w:rsidRDefault="00652575" w:rsidP="00652575">
      <w:pPr>
        <w:pStyle w:val="NoSpacing"/>
        <w:rPr>
          <w:rStyle w:val="BookTitle"/>
          <w:b w:val="0"/>
          <w:bCs w:val="0"/>
          <w:smallCaps w:val="0"/>
          <w:spacing w:val="0"/>
        </w:rPr>
      </w:pPr>
    </w:p>
    <w:p w14:paraId="2ED52A2E" w14:textId="4B57AD2C" w:rsidR="00652575" w:rsidRPr="00F5523A" w:rsidRDefault="00652575" w:rsidP="007B2638">
      <w:pPr>
        <w:pStyle w:val="ListParagraph"/>
        <w:numPr>
          <w:ilvl w:val="3"/>
          <w:numId w:val="12"/>
        </w:numPr>
        <w:rPr>
          <w:rStyle w:val="BookTitle"/>
        </w:rPr>
      </w:pPr>
      <w:proofErr w:type="spellStart"/>
      <w:r w:rsidRPr="00F5523A">
        <w:rPr>
          <w:rStyle w:val="BookTitle"/>
        </w:rPr>
        <w:t>ThoughtPut</w:t>
      </w:r>
      <w:proofErr w:type="spellEnd"/>
    </w:p>
    <w:p w14:paraId="24E7EEF4" w14:textId="77777777" w:rsidR="00652575" w:rsidRDefault="00652575" w:rsidP="00652575">
      <w:pPr>
        <w:pStyle w:val="NoSpacing"/>
      </w:pPr>
      <w:r>
        <w:t>The system has to be able to deliver and receive a lot of requests and messages at the same time, and so we have to avoid overloading the FDIR.</w:t>
      </w:r>
    </w:p>
    <w:p w14:paraId="16EF73C2" w14:textId="77777777" w:rsidR="00652575" w:rsidRDefault="00652575" w:rsidP="00652575">
      <w:pPr>
        <w:pStyle w:val="NoSpacing"/>
      </w:pPr>
    </w:p>
    <w:p w14:paraId="556560D5" w14:textId="70C6D53D" w:rsidR="003D5749" w:rsidRPr="00B266DD" w:rsidRDefault="00652575" w:rsidP="00652575">
      <w:pPr>
        <w:pStyle w:val="NoSpacing"/>
      </w:pPr>
      <w:proofErr w:type="gramStart"/>
      <w:r>
        <w:t>Priority :</w:t>
      </w:r>
      <w:proofErr w:type="gramEnd"/>
      <w:r>
        <w:t xml:space="preserve"> Medium</w:t>
      </w:r>
    </w:p>
    <w:p w14:paraId="7B3890D8" w14:textId="77777777" w:rsidR="00652575" w:rsidRPr="00B266DD" w:rsidRDefault="00652575" w:rsidP="005E29BD">
      <w:pPr>
        <w:pStyle w:val="NoSpacing"/>
      </w:pPr>
    </w:p>
    <w:p w14:paraId="15986A7C" w14:textId="44C73A3A" w:rsidR="00652575" w:rsidRDefault="00652575" w:rsidP="007B2638">
      <w:pPr>
        <w:pStyle w:val="ListParagraph"/>
        <w:numPr>
          <w:ilvl w:val="2"/>
          <w:numId w:val="12"/>
        </w:numPr>
        <w:outlineLvl w:val="1"/>
        <w:rPr>
          <w:rStyle w:val="BookTitle"/>
          <w:color w:val="4F81BD" w:themeColor="accent1"/>
        </w:rPr>
      </w:pPr>
      <w:bookmarkStart w:id="47" w:name="_Toc243148213"/>
      <w:r>
        <w:rPr>
          <w:rStyle w:val="BookTitle"/>
          <w:color w:val="4F81BD" w:themeColor="accent1"/>
        </w:rPr>
        <w:t>Usability</w:t>
      </w:r>
      <w:bookmarkEnd w:id="47"/>
    </w:p>
    <w:p w14:paraId="2A11A1C8" w14:textId="2530D939" w:rsidR="00652575" w:rsidRP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Low</w:t>
      </w:r>
    </w:p>
    <w:p w14:paraId="249640F0" w14:textId="77777777" w:rsidR="003D5749" w:rsidRPr="00B266DD" w:rsidRDefault="003D5749" w:rsidP="005E29BD">
      <w:pPr>
        <w:pStyle w:val="NoSpacing"/>
      </w:pPr>
    </w:p>
    <w:p w14:paraId="31AB2663" w14:textId="77777777" w:rsidR="005A3ED6" w:rsidRDefault="005A3ED6">
      <w:pPr>
        <w:spacing w:after="0" w:line="240" w:lineRule="auto"/>
        <w:rPr>
          <w:b/>
          <w:color w:val="244061"/>
          <w:sz w:val="36"/>
          <w:szCs w:val="36"/>
        </w:rPr>
      </w:pPr>
      <w:r>
        <w:rPr>
          <w:b/>
          <w:color w:val="244061"/>
          <w:sz w:val="36"/>
          <w:szCs w:val="36"/>
        </w:rPr>
        <w:br w:type="page"/>
      </w:r>
    </w:p>
    <w:p w14:paraId="5EEDA29E" w14:textId="065923EB" w:rsidR="00B266DD" w:rsidRPr="00B266DD"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B266DD">
        <w:rPr>
          <w:b/>
          <w:color w:val="244061"/>
          <w:sz w:val="36"/>
          <w:szCs w:val="36"/>
        </w:rPr>
        <w:lastRenderedPageBreak/>
        <w:t>Usability analysis &amp; design</w:t>
      </w:r>
      <w:bookmarkEnd w:id="48"/>
    </w:p>
    <w:p w14:paraId="5A2F1574" w14:textId="77777777" w:rsidR="00B266DD" w:rsidRPr="00B266DD" w:rsidRDefault="00B266DD" w:rsidP="00856C2C">
      <w:pPr>
        <w:pStyle w:val="NoSpacing"/>
      </w:pPr>
    </w:p>
    <w:p w14:paraId="5B56F15C" w14:textId="53F5E1C6" w:rsidR="00B266DD" w:rsidRPr="002C1E2E" w:rsidRDefault="00B266DD" w:rsidP="007B2638">
      <w:pPr>
        <w:pStyle w:val="ListParagraph"/>
        <w:numPr>
          <w:ilvl w:val="1"/>
          <w:numId w:val="12"/>
        </w:numPr>
        <w:outlineLvl w:val="1"/>
        <w:rPr>
          <w:color w:val="365F91"/>
          <w:sz w:val="28"/>
          <w:szCs w:val="28"/>
        </w:rPr>
      </w:pPr>
      <w:bookmarkStart w:id="49" w:name="_Toc243148215"/>
      <w:r w:rsidRPr="002C1E2E">
        <w:rPr>
          <w:color w:val="365F91"/>
          <w:sz w:val="28"/>
          <w:szCs w:val="28"/>
        </w:rPr>
        <w:t>Preliminary user interface design</w:t>
      </w:r>
      <w:bookmarkEnd w:id="49"/>
      <w:r w:rsidRPr="002C1E2E">
        <w:rPr>
          <w:color w:val="365F91"/>
          <w:sz w:val="28"/>
          <w:szCs w:val="28"/>
        </w:rPr>
        <w:t xml:space="preserve"> </w:t>
      </w:r>
    </w:p>
    <w:p w14:paraId="560EA0FD" w14:textId="0225FC33" w:rsidR="00296AD3" w:rsidRDefault="00296AD3" w:rsidP="005E29BD">
      <w:pPr>
        <w:pStyle w:val="NoSpacing"/>
      </w:pPr>
      <w:r>
        <w:t xml:space="preserve">Displaying information continuously </w:t>
      </w:r>
      <w:r>
        <w:sym w:font="Wingdings" w:char="F0E0"/>
      </w:r>
      <w:r>
        <w:t xml:space="preserve"> multiple screens but no tabs</w:t>
      </w:r>
    </w:p>
    <w:p w14:paraId="0A42DB36" w14:textId="77777777" w:rsidR="00296AD3" w:rsidRDefault="00296AD3" w:rsidP="005E29BD">
      <w:pPr>
        <w:pStyle w:val="NoSpacing"/>
      </w:pPr>
    </w:p>
    <w:p w14:paraId="41E05D2A" w14:textId="160BBA8E" w:rsidR="00296AD3" w:rsidRDefault="00296AD3" w:rsidP="005E29BD">
      <w:pPr>
        <w:pStyle w:val="NoSpacing"/>
      </w:pPr>
      <w:r>
        <w:t xml:space="preserve">Overview of the spacecraft always available </w:t>
      </w:r>
      <w:r>
        <w:sym w:font="Wingdings" w:char="F0E0"/>
      </w:r>
      <w:r>
        <w:t xml:space="preserve">  list of systems &amp; subsystems with information (monitoring values, temperature, pressure)</w:t>
      </w:r>
    </w:p>
    <w:p w14:paraId="5762F716" w14:textId="4AAC0718" w:rsidR="00296AD3" w:rsidRDefault="00296AD3" w:rsidP="005E29BD">
      <w:pPr>
        <w:pStyle w:val="NoSpacing"/>
      </w:pPr>
    </w:p>
    <w:p w14:paraId="0AADF73D" w14:textId="7BAF1458" w:rsidR="00296AD3" w:rsidRDefault="00296AD3" w:rsidP="005E29BD">
      <w:pPr>
        <w:pStyle w:val="NoSpacing"/>
      </w:pPr>
      <w:r>
        <w:t xml:space="preserve">Professional interface </w:t>
      </w:r>
      <w:r>
        <w:sym w:font="Wingdings" w:char="F0E0"/>
      </w:r>
      <w:r>
        <w:t xml:space="preserve"> non useful features like displaying spacecraft screens. Crew would be formed to be on the spacecraft and do not need to have a visualization of the spacecraft. Title of device or system is enough</w:t>
      </w:r>
    </w:p>
    <w:p w14:paraId="4EF29662" w14:textId="77777777" w:rsidR="00296AD3" w:rsidRDefault="00296AD3" w:rsidP="005E29BD">
      <w:pPr>
        <w:pStyle w:val="NoSpacing"/>
      </w:pPr>
    </w:p>
    <w:p w14:paraId="4B80026C" w14:textId="32AA4551" w:rsidR="00296AD3" w:rsidRDefault="00296AD3" w:rsidP="005E29BD">
      <w:pPr>
        <w:pStyle w:val="NoSpacing"/>
      </w:pPr>
      <w:r>
        <w:t xml:space="preserve">Locate the fault </w:t>
      </w:r>
      <w:r>
        <w:sym w:font="Wingdings" w:char="F0E0"/>
      </w:r>
      <w:r>
        <w:t xml:space="preserve"> displaying left panel with spacecraft scheme. List of the systems appearing on the tree should </w:t>
      </w:r>
      <w:r w:rsidR="00F14D78">
        <w:t>appear</w:t>
      </w:r>
      <w:r>
        <w:t xml:space="preserve"> on the scheme too. If an alert appears on one system, we should be able to localize it geographically on the scheme.</w:t>
      </w:r>
    </w:p>
    <w:p w14:paraId="08E9B464" w14:textId="77777777" w:rsidR="00296AD3" w:rsidRDefault="00296AD3" w:rsidP="005E29BD">
      <w:pPr>
        <w:pStyle w:val="NoSpacing"/>
      </w:pPr>
    </w:p>
    <w:p w14:paraId="5CA3448B" w14:textId="1974E3B5" w:rsidR="00296AD3" w:rsidRDefault="00296AD3" w:rsidP="005E29BD">
      <w:pPr>
        <w:pStyle w:val="NoSpacing"/>
      </w:pPr>
      <w:r>
        <w:t xml:space="preserve">Keep the control of the spacecraft with safety, </w:t>
      </w:r>
      <w:proofErr w:type="spellStart"/>
      <w:r>
        <w:t>observability</w:t>
      </w:r>
      <w:proofErr w:type="spellEnd"/>
      <w:r>
        <w:t xml:space="preserve"> &amp; </w:t>
      </w:r>
      <w:proofErr w:type="spellStart"/>
      <w:r>
        <w:t>commandability</w:t>
      </w:r>
      <w:proofErr w:type="spellEnd"/>
      <w:r>
        <w:t xml:space="preserve"> </w:t>
      </w:r>
      <w:r>
        <w:sym w:font="Wingdings" w:char="F0E0"/>
      </w:r>
      <w:r>
        <w:t xml:space="preserve"> bottom panel with buttons (shutdown, restart, </w:t>
      </w:r>
      <w:proofErr w:type="gramStart"/>
      <w:r>
        <w:t>backup</w:t>
      </w:r>
      <w:proofErr w:type="gramEnd"/>
      <w:r>
        <w:t xml:space="preserve"> and recovery data)</w:t>
      </w:r>
    </w:p>
    <w:p w14:paraId="7E8977E9" w14:textId="6AB90B05" w:rsidR="00296AD3" w:rsidRDefault="00296AD3" w:rsidP="00296AD3">
      <w:pPr>
        <w:pStyle w:val="ListParagraph"/>
        <w:ind w:left="1440"/>
        <w:outlineLvl w:val="1"/>
        <w:rPr>
          <w:color w:val="365F91"/>
          <w:sz w:val="28"/>
          <w:szCs w:val="28"/>
        </w:rPr>
      </w:pPr>
    </w:p>
    <w:p w14:paraId="4D4DF433" w14:textId="77777777" w:rsidR="00000707" w:rsidRDefault="00000707" w:rsidP="00296AD3">
      <w:pPr>
        <w:pStyle w:val="ListParagraph"/>
        <w:ind w:left="1440"/>
        <w:outlineLvl w:val="1"/>
        <w:rPr>
          <w:color w:val="365F91"/>
          <w:sz w:val="28"/>
          <w:szCs w:val="28"/>
        </w:rPr>
      </w:pPr>
    </w:p>
    <w:p w14:paraId="429E3626" w14:textId="35182FB6" w:rsidR="00000707" w:rsidRDefault="00000707" w:rsidP="00296AD3">
      <w:pPr>
        <w:pStyle w:val="ListParagraph"/>
        <w:ind w:left="1440"/>
        <w:outlineLvl w:val="1"/>
        <w:rPr>
          <w:color w:val="365F91"/>
          <w:sz w:val="28"/>
          <w:szCs w:val="28"/>
        </w:rPr>
      </w:pPr>
    </w:p>
    <w:p w14:paraId="4A901FAE" w14:textId="7967D157" w:rsidR="00000707" w:rsidRDefault="00000707" w:rsidP="00296AD3">
      <w:pPr>
        <w:pStyle w:val="ListParagraph"/>
        <w:ind w:left="1440"/>
        <w:outlineLvl w:val="1"/>
        <w:rPr>
          <w:color w:val="365F91"/>
          <w:sz w:val="28"/>
          <w:szCs w:val="28"/>
        </w:rPr>
      </w:pPr>
    </w:p>
    <w:p w14:paraId="161C21D1" w14:textId="77777777" w:rsidR="00000707" w:rsidRDefault="00000707" w:rsidP="00296AD3">
      <w:pPr>
        <w:pStyle w:val="ListParagraph"/>
        <w:ind w:left="1440"/>
        <w:outlineLvl w:val="1"/>
        <w:rPr>
          <w:color w:val="365F91"/>
          <w:sz w:val="28"/>
          <w:szCs w:val="28"/>
        </w:rPr>
      </w:pPr>
    </w:p>
    <w:p w14:paraId="504A0CF7" w14:textId="6F076A56" w:rsidR="00000707" w:rsidRDefault="00000707" w:rsidP="00296AD3">
      <w:pPr>
        <w:pStyle w:val="ListParagraph"/>
        <w:ind w:left="1440"/>
        <w:outlineLvl w:val="1"/>
        <w:rPr>
          <w:color w:val="365F91"/>
          <w:sz w:val="28"/>
          <w:szCs w:val="28"/>
        </w:rPr>
      </w:pPr>
    </w:p>
    <w:p w14:paraId="43E048DB" w14:textId="426A5513" w:rsidR="00000707" w:rsidRDefault="00000707" w:rsidP="00296AD3">
      <w:pPr>
        <w:pStyle w:val="ListParagraph"/>
        <w:ind w:left="1440"/>
        <w:outlineLvl w:val="1"/>
        <w:rPr>
          <w:color w:val="365F91"/>
          <w:sz w:val="28"/>
          <w:szCs w:val="28"/>
        </w:rPr>
      </w:pPr>
    </w:p>
    <w:p w14:paraId="0E57CD55" w14:textId="707825E7" w:rsidR="00000707" w:rsidRDefault="00000707" w:rsidP="00296AD3">
      <w:pPr>
        <w:pStyle w:val="ListParagraph"/>
        <w:ind w:left="1440"/>
        <w:outlineLvl w:val="1"/>
        <w:rPr>
          <w:color w:val="365F91"/>
          <w:sz w:val="28"/>
          <w:szCs w:val="28"/>
        </w:rPr>
      </w:pPr>
    </w:p>
    <w:p w14:paraId="596CEC33" w14:textId="46C36F1D" w:rsidR="00000707" w:rsidRDefault="00000707" w:rsidP="00296AD3">
      <w:pPr>
        <w:pStyle w:val="ListParagraph"/>
        <w:ind w:left="1440"/>
        <w:outlineLvl w:val="1"/>
        <w:rPr>
          <w:color w:val="365F91"/>
          <w:sz w:val="28"/>
          <w:szCs w:val="28"/>
        </w:rPr>
      </w:pPr>
    </w:p>
    <w:p w14:paraId="42AE54D1" w14:textId="528A92C9" w:rsidR="00000707" w:rsidRDefault="0052585A" w:rsidP="00A9194E">
      <w:pPr>
        <w:pStyle w:val="ListParagraph"/>
        <w:ind w:left="1440"/>
        <w:rPr>
          <w:color w:val="365F91"/>
          <w:sz w:val="28"/>
          <w:szCs w:val="28"/>
        </w:rPr>
      </w:pPr>
      <w:r>
        <w:rPr>
          <w:noProof/>
          <w:color w:val="365F91"/>
          <w:sz w:val="28"/>
          <w:szCs w:val="28"/>
          <w:lang w:val="fr-FR" w:eastAsia="ko-KR"/>
        </w:rPr>
        <w:lastRenderedPageBreak/>
        <w:drawing>
          <wp:anchor distT="0" distB="0" distL="114300" distR="114300" simplePos="0" relativeHeight="251681792" behindDoc="0" locked="0" layoutInCell="1" allowOverlap="1" wp14:editId="11157758">
            <wp:simplePos x="0" y="0"/>
            <wp:positionH relativeFrom="column">
              <wp:posOffset>156210</wp:posOffset>
            </wp:positionH>
            <wp:positionV relativeFrom="paragraph">
              <wp:posOffset>572135</wp:posOffset>
            </wp:positionV>
            <wp:extent cx="5980430" cy="4802505"/>
            <wp:effectExtent l="0" t="0" r="1270" b="0"/>
            <wp:wrapTopAndBottom/>
            <wp:docPr id="26" name="Picture 26"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p>
    <w:p w14:paraId="7ACA29AA" w14:textId="4D18A037" w:rsidR="00296AD3" w:rsidRDefault="00296AD3" w:rsidP="00296AD3">
      <w:pPr>
        <w:pStyle w:val="ListParagraph"/>
        <w:ind w:left="1440"/>
        <w:outlineLvl w:val="1"/>
        <w:rPr>
          <w:color w:val="365F91"/>
          <w:sz w:val="28"/>
          <w:szCs w:val="28"/>
        </w:rPr>
      </w:pPr>
    </w:p>
    <w:p w14:paraId="771CB4B0" w14:textId="2FE2503B" w:rsidR="00000707" w:rsidRDefault="00000707">
      <w:pPr>
        <w:spacing w:after="0" w:line="240" w:lineRule="auto"/>
        <w:rPr>
          <w:color w:val="365F91"/>
          <w:sz w:val="28"/>
          <w:szCs w:val="28"/>
        </w:rPr>
      </w:pPr>
      <w:r>
        <w:rPr>
          <w:color w:val="365F91"/>
          <w:sz w:val="28"/>
          <w:szCs w:val="28"/>
        </w:rPr>
        <w:br w:type="page"/>
      </w:r>
    </w:p>
    <w:p w14:paraId="028F56BB" w14:textId="442FFAE3"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79744" behindDoc="0" locked="0" layoutInCell="1" allowOverlap="1" wp14:editId="44784E9A">
            <wp:simplePos x="0" y="0"/>
            <wp:positionH relativeFrom="column">
              <wp:posOffset>313055</wp:posOffset>
            </wp:positionH>
            <wp:positionV relativeFrom="paragraph">
              <wp:posOffset>305435</wp:posOffset>
            </wp:positionV>
            <wp:extent cx="5647055" cy="4518660"/>
            <wp:effectExtent l="0" t="0" r="0" b="0"/>
            <wp:wrapTopAndBottom/>
            <wp:docPr id="22" name="Picture 22"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000707">
        <w:rPr>
          <w:color w:val="365F91"/>
          <w:sz w:val="28"/>
          <w:szCs w:val="28"/>
        </w:rPr>
        <w:br w:type="page"/>
      </w:r>
    </w:p>
    <w:p w14:paraId="5029CD83" w14:textId="7FB8BF96"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80768" behindDoc="1" locked="0" layoutInCell="1" allowOverlap="1" wp14:editId="7530C686">
            <wp:simplePos x="0" y="0"/>
            <wp:positionH relativeFrom="column">
              <wp:posOffset>379095</wp:posOffset>
            </wp:positionH>
            <wp:positionV relativeFrom="paragraph">
              <wp:posOffset>603885</wp:posOffset>
            </wp:positionV>
            <wp:extent cx="5581650" cy="4475480"/>
            <wp:effectExtent l="0" t="0" r="0" b="1270"/>
            <wp:wrapTopAndBottom/>
            <wp:docPr id="23" name="Picture 23"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5581650" cy="4475480"/>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000707">
        <w:rPr>
          <w:color w:val="365F91"/>
          <w:sz w:val="28"/>
          <w:szCs w:val="28"/>
        </w:rPr>
        <w:br w:type="page"/>
      </w:r>
    </w:p>
    <w:p w14:paraId="06F78245" w14:textId="77777777" w:rsidR="00D32036" w:rsidRDefault="00D32036">
      <w:pPr>
        <w:spacing w:after="0" w:line="240" w:lineRule="auto"/>
        <w:rPr>
          <w:color w:val="365F91"/>
          <w:sz w:val="28"/>
          <w:szCs w:val="28"/>
        </w:rPr>
      </w:pPr>
    </w:p>
    <w:p w14:paraId="0A7ED8CE" w14:textId="77777777" w:rsidR="00000707" w:rsidRDefault="00000707">
      <w:pPr>
        <w:spacing w:after="0" w:line="240" w:lineRule="auto"/>
        <w:rPr>
          <w:color w:val="365F91"/>
          <w:sz w:val="28"/>
          <w:szCs w:val="28"/>
        </w:rPr>
      </w:pPr>
      <w:r>
        <w:rPr>
          <w:color w:val="365F91"/>
          <w:sz w:val="28"/>
          <w:szCs w:val="28"/>
        </w:rPr>
        <w:br w:type="page"/>
      </w:r>
    </w:p>
    <w:p w14:paraId="349A18C4" w14:textId="5259BDF0" w:rsidR="00B266DD" w:rsidRPr="002C1E2E" w:rsidRDefault="00B266DD" w:rsidP="007B2638">
      <w:pPr>
        <w:pStyle w:val="ListParagraph"/>
        <w:numPr>
          <w:ilvl w:val="1"/>
          <w:numId w:val="12"/>
        </w:numPr>
        <w:outlineLvl w:val="1"/>
        <w:rPr>
          <w:color w:val="365F91"/>
          <w:sz w:val="28"/>
          <w:szCs w:val="28"/>
        </w:rPr>
      </w:pPr>
      <w:bookmarkStart w:id="50" w:name="_Toc243148216"/>
      <w:r w:rsidRPr="002C1E2E">
        <w:rPr>
          <w:color w:val="365F91"/>
          <w:sz w:val="28"/>
          <w:szCs w:val="28"/>
        </w:rPr>
        <w:lastRenderedPageBreak/>
        <w:t>Discussion on usability scenarios</w:t>
      </w:r>
      <w:bookmarkEnd w:id="50"/>
    </w:p>
    <w:p w14:paraId="1952525C" w14:textId="77777777" w:rsidR="006030DC" w:rsidRDefault="006030DC" w:rsidP="00350272">
      <w:pPr>
        <w:pStyle w:val="NoSpacing"/>
      </w:pPr>
    </w:p>
    <w:p w14:paraId="63D92DCE" w14:textId="21F9E827" w:rsidR="00350272" w:rsidRDefault="00350272" w:rsidP="00350272">
      <w:pPr>
        <w:pStyle w:val="NoSpacing"/>
      </w:pPr>
      <w:r>
        <w:t>The FDIR system</w:t>
      </w:r>
      <w:r w:rsidRPr="00963C59">
        <w:t xml:space="preserve"> is very important for the </w:t>
      </w:r>
      <w:r>
        <w:t>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t>s</w:t>
      </w:r>
      <w:r>
        <w:t xml:space="preserve"> ago, and find some more essential for this type of system.</w:t>
      </w:r>
    </w:p>
    <w:p w14:paraId="42147F4D" w14:textId="77777777" w:rsidR="00350272" w:rsidRDefault="00350272" w:rsidP="00350272">
      <w:pPr>
        <w:pStyle w:val="NoSpacing"/>
      </w:pPr>
    </w:p>
    <w:p w14:paraId="1DBF321F" w14:textId="77777777" w:rsidR="00350272" w:rsidRPr="002E198B" w:rsidRDefault="00350272" w:rsidP="00350272">
      <w:pPr>
        <w:pStyle w:val="NoSpacing"/>
        <w:rPr>
          <w:color w:val="FF0000"/>
        </w:rPr>
      </w:pPr>
      <w:r w:rsidRPr="002E198B">
        <w:rPr>
          <w:color w:val="FF0000"/>
        </w:rPr>
        <w:t xml:space="preserve">First of all, the FDIR system must be able to cancel commands chosen by user (Scenario 3). Indeed, user’s finger could have </w:t>
      </w:r>
      <w:proofErr w:type="gramStart"/>
      <w:r w:rsidRPr="002E198B">
        <w:rPr>
          <w:color w:val="FF0000"/>
        </w:rPr>
        <w:t>slipped,</w:t>
      </w:r>
      <w:proofErr w:type="gramEnd"/>
      <w:r w:rsidRPr="002E198B">
        <w:rPr>
          <w:color w:val="FF0000"/>
        </w:rPr>
        <w:t xml:space="preserve"> he could have mistaken one command to another, especially during the launch of the spacecraft, where pressure is high, and movements very hard to do correctly. So system should allow this action. </w:t>
      </w:r>
    </w:p>
    <w:p w14:paraId="276488B0" w14:textId="77777777" w:rsidR="00350272" w:rsidRPr="002E198B" w:rsidRDefault="00350272" w:rsidP="00350272">
      <w:pPr>
        <w:pStyle w:val="NoSpacing"/>
        <w:rPr>
          <w:color w:val="FF0000"/>
        </w:rPr>
      </w:pPr>
    </w:p>
    <w:p w14:paraId="4AF29385" w14:textId="77777777" w:rsidR="00350272" w:rsidRPr="002E198B" w:rsidRDefault="00350272" w:rsidP="00350272">
      <w:pPr>
        <w:pStyle w:val="NoSpacing"/>
        <w:rPr>
          <w:color w:val="FF0000"/>
        </w:rPr>
      </w:pPr>
      <w:r w:rsidRPr="002E198B">
        <w:rPr>
          <w:color w:val="FF0000"/>
        </w:rPr>
        <w:t>Secondly, the system should provide some test functions for the user (Scenario 7), in the goal to detect failures that occurred, or to test overload of a system for example to check if this device will be able to handle his tasks.</w:t>
      </w:r>
    </w:p>
    <w:p w14:paraId="56DC8800" w14:textId="77777777" w:rsidR="00350272" w:rsidRPr="002E198B" w:rsidRDefault="00350272" w:rsidP="00350272">
      <w:pPr>
        <w:pStyle w:val="NoSpacing"/>
        <w:rPr>
          <w:color w:val="FF0000"/>
        </w:rPr>
      </w:pPr>
    </w:p>
    <w:p w14:paraId="5712415D" w14:textId="77777777" w:rsidR="00350272" w:rsidRPr="00F705DF" w:rsidRDefault="00350272" w:rsidP="00350272">
      <w:pPr>
        <w:pStyle w:val="NoSpacing"/>
        <w:rPr>
          <w:color w:val="F79646" w:themeColor="accent6"/>
        </w:rPr>
      </w:pPr>
      <w:r w:rsidRPr="00F705DF">
        <w:rPr>
          <w:color w:val="F79646" w:themeColor="accent6"/>
        </w:rPr>
        <w:t>Then, the FDIR could recover from failure as much as it cans (Scenario 8). When the systems crashed, FDIR could recover the last data, to reduce the time the user will spend to do his last actions again.</w:t>
      </w:r>
    </w:p>
    <w:p w14:paraId="655A4D73" w14:textId="77777777" w:rsidR="00350272" w:rsidRDefault="00350272" w:rsidP="00350272">
      <w:pPr>
        <w:pStyle w:val="NoSpacing"/>
      </w:pPr>
    </w:p>
    <w:p w14:paraId="726263C6" w14:textId="03003A50" w:rsidR="00350272" w:rsidRDefault="00350272" w:rsidP="00350272">
      <w:pPr>
        <w:pStyle w:val="NoSpacing"/>
      </w:pPr>
      <w:r w:rsidRPr="00F94483">
        <w:t>Besides, the FDIR should provide views that have to be consistent from one view to another, in order to leverage the human knowledge (Scenario 13). User has to understand very quickly a new view, doesn’t have to lose his marks. So with similar interfaces, it will not take much time to user to achieve it.</w:t>
      </w:r>
      <w:r w:rsidR="008739F7">
        <w:t xml:space="preserve"> </w:t>
      </w:r>
      <w:r w:rsidR="008739F7" w:rsidRPr="008739F7">
        <w:rPr>
          <w:color w:val="FF0000"/>
        </w:rPr>
        <w:t>TO DEVELOP (buttons in 2 views)</w:t>
      </w:r>
    </w:p>
    <w:p w14:paraId="545A32BB" w14:textId="77777777" w:rsidR="00350272" w:rsidRPr="00F94483" w:rsidRDefault="00350272" w:rsidP="00350272">
      <w:pPr>
        <w:pStyle w:val="NoSpacing"/>
      </w:pPr>
    </w:p>
    <w:p w14:paraId="439A9EB6" w14:textId="7C777C44" w:rsidR="00350272" w:rsidRDefault="00350272" w:rsidP="00350272">
      <w:pPr>
        <w:pStyle w:val="NoSpacing"/>
      </w:pPr>
      <w:r>
        <w:t>Moreover, the system has to support concurrent activities (Scenario 15). The crew could test one device, and do another action, for example restart a second device, during the same time. The crew doesn’t have to wait that one action is finished to start another one. Besides, the ground control could do an action directly from the Earth, when another function is running. This case must not be a problem for the FDIR.</w:t>
      </w:r>
      <w:r w:rsidR="008714EA">
        <w:t xml:space="preserve"> </w:t>
      </w:r>
      <w:r w:rsidR="008714EA" w:rsidRPr="008714EA">
        <w:rPr>
          <w:color w:val="FF0000"/>
        </w:rPr>
        <w:t>T</w:t>
      </w:r>
      <w:r w:rsidR="005849CB">
        <w:rPr>
          <w:color w:val="FF0000"/>
        </w:rPr>
        <w:t>O DEVELOP</w:t>
      </w:r>
      <w:r w:rsidR="008714EA" w:rsidRPr="008714EA">
        <w:rPr>
          <w:color w:val="FF0000"/>
        </w:rPr>
        <w:t xml:space="preserve"> (talk about tabs and logs)</w:t>
      </w:r>
    </w:p>
    <w:p w14:paraId="235916BD" w14:textId="77777777" w:rsidR="00350272" w:rsidRPr="00C94FA7" w:rsidRDefault="00350272" w:rsidP="00350272">
      <w:pPr>
        <w:pStyle w:val="NoSpacing"/>
        <w:rPr>
          <w:color w:val="FF0000"/>
        </w:rPr>
      </w:pPr>
    </w:p>
    <w:p w14:paraId="1DC788A8" w14:textId="5B4CDD54" w:rsidR="00350272" w:rsidRDefault="00350272" w:rsidP="00350272">
      <w:pPr>
        <w:pStyle w:val="NoSpacing"/>
      </w:pPr>
      <w:r w:rsidRPr="004C67E6">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t xml:space="preserve"> </w:t>
      </w:r>
      <w:r w:rsidR="003F3BA1" w:rsidRPr="008714EA">
        <w:rPr>
          <w:color w:val="FF0000"/>
        </w:rPr>
        <w:t>T</w:t>
      </w:r>
      <w:r w:rsidR="003F3BA1">
        <w:rPr>
          <w:color w:val="FF0000"/>
        </w:rPr>
        <w:t>O DEVELOP</w:t>
      </w:r>
      <w:r w:rsidR="003F3BA1" w:rsidRPr="008714EA">
        <w:rPr>
          <w:color w:val="FF0000"/>
        </w:rPr>
        <w:t xml:space="preserve"> (talk about tabs</w:t>
      </w:r>
      <w:r w:rsidR="00FF2F79">
        <w:rPr>
          <w:color w:val="FF0000"/>
        </w:rPr>
        <w:t>, multiple screens and</w:t>
      </w:r>
      <w:r w:rsidR="003F3BA1">
        <w:rPr>
          <w:color w:val="FF0000"/>
        </w:rPr>
        <w:t xml:space="preserve"> </w:t>
      </w:r>
      <w:proofErr w:type="spellStart"/>
      <w:r w:rsidR="003F3BA1">
        <w:rPr>
          <w:color w:val="FF0000"/>
        </w:rPr>
        <w:t>split</w:t>
      </w:r>
      <w:r w:rsidR="00FF2F79">
        <w:rPr>
          <w:color w:val="FF0000"/>
        </w:rPr>
        <w:t>ed</w:t>
      </w:r>
      <w:proofErr w:type="spellEnd"/>
      <w:r w:rsidR="003F3BA1">
        <w:rPr>
          <w:color w:val="FF0000"/>
        </w:rPr>
        <w:t xml:space="preserve"> scree</w:t>
      </w:r>
      <w:r w:rsidR="00FF2F79">
        <w:rPr>
          <w:color w:val="FF0000"/>
        </w:rPr>
        <w:t>ns)</w:t>
      </w:r>
    </w:p>
    <w:p w14:paraId="2BCA0C3B" w14:textId="77777777" w:rsidR="00350272" w:rsidRPr="004C67E6" w:rsidRDefault="00350272" w:rsidP="00350272">
      <w:pPr>
        <w:pStyle w:val="NoSpacing"/>
      </w:pPr>
    </w:p>
    <w:p w14:paraId="0AD25506" w14:textId="77777777" w:rsidR="00350272" w:rsidRPr="006A6F9F" w:rsidRDefault="00350272" w:rsidP="00350272">
      <w:pPr>
        <w:pStyle w:val="NoSpacing"/>
        <w:rPr>
          <w:color w:val="FF0000"/>
        </w:rPr>
      </w:pPr>
      <w:r w:rsidRPr="006A6F9F">
        <w:rPr>
          <w:color w:val="FF0000"/>
        </w:rPr>
        <w:t>Finally, the system could display the expected duration of any action before the user launches it (Scenario 19). It’s not complicated to add the duration of actions in the menu, and could be very useful. For example, the crew could know the duration of the reboot of a device, and decide after that if it has time to do this restart.</w:t>
      </w:r>
    </w:p>
    <w:p w14:paraId="493B4D71" w14:textId="77777777" w:rsidR="00B266DD" w:rsidRPr="00B266DD" w:rsidRDefault="00B266DD" w:rsidP="005E29BD">
      <w:pPr>
        <w:pStyle w:val="NoSpacing"/>
      </w:pPr>
    </w:p>
    <w:p w14:paraId="0316C604" w14:textId="77777777" w:rsidR="00B266DD" w:rsidRPr="00B266DD" w:rsidRDefault="00B266DD" w:rsidP="005E29BD">
      <w:pPr>
        <w:pStyle w:val="NoSpacing"/>
      </w:pPr>
    </w:p>
    <w:p w14:paraId="7F6D8515" w14:textId="77777777" w:rsidR="005A3ED6" w:rsidRDefault="005A3ED6">
      <w:pPr>
        <w:spacing w:after="0" w:line="240" w:lineRule="auto"/>
        <w:rPr>
          <w:b/>
          <w:color w:val="1F497D" w:themeColor="text2"/>
          <w:sz w:val="48"/>
        </w:rPr>
      </w:pPr>
      <w:bookmarkStart w:id="51" w:name="_Toc242705882"/>
      <w:r>
        <w:rPr>
          <w:b/>
          <w:color w:val="1F497D" w:themeColor="text2"/>
          <w:sz w:val="48"/>
        </w:rPr>
        <w:br w:type="page"/>
      </w:r>
    </w:p>
    <w:p w14:paraId="75744941" w14:textId="3A238336" w:rsidR="00941E69" w:rsidRPr="00A06F1E" w:rsidRDefault="00941E69" w:rsidP="00A06F1E">
      <w:pPr>
        <w:pStyle w:val="NoSpacing"/>
        <w:jc w:val="center"/>
        <w:outlineLvl w:val="0"/>
        <w:rPr>
          <w:b/>
          <w:color w:val="1F497D" w:themeColor="text2"/>
          <w:sz w:val="48"/>
        </w:rPr>
      </w:pPr>
      <w:bookmarkStart w:id="52" w:name="_Toc243148217"/>
      <w:r w:rsidRPr="00A06F1E">
        <w:rPr>
          <w:b/>
          <w:color w:val="1F497D" w:themeColor="text2"/>
          <w:sz w:val="48"/>
        </w:rPr>
        <w:lastRenderedPageBreak/>
        <w:t>Conclusion</w:t>
      </w:r>
      <w:bookmarkEnd w:id="52"/>
    </w:p>
    <w:p w14:paraId="092B2AEB" w14:textId="77777777" w:rsidR="00941E69" w:rsidRPr="00B266DD" w:rsidRDefault="00941E69" w:rsidP="005E29BD">
      <w:pPr>
        <w:pStyle w:val="NoSpacing"/>
      </w:pPr>
    </w:p>
    <w:p w14:paraId="581A26DA" w14:textId="77777777" w:rsidR="00941E69" w:rsidRPr="00B266DD" w:rsidRDefault="00941E69" w:rsidP="005E29BD">
      <w:pPr>
        <w:pStyle w:val="NoSpacing"/>
      </w:pPr>
      <w:r w:rsidRPr="00B266DD">
        <w:tab/>
      </w:r>
      <w:r w:rsidRPr="00B266DD">
        <w:br w:type="page"/>
      </w:r>
    </w:p>
    <w:p w14:paraId="5A527099" w14:textId="6457C293" w:rsidR="009426B0" w:rsidRPr="005E29BD" w:rsidRDefault="009426B0" w:rsidP="005E29BD">
      <w:pPr>
        <w:pStyle w:val="NoSpacing"/>
        <w:jc w:val="center"/>
        <w:outlineLvl w:val="0"/>
        <w:rPr>
          <w:b/>
          <w:color w:val="1F497D" w:themeColor="text2"/>
          <w:sz w:val="48"/>
        </w:rPr>
      </w:pPr>
      <w:bookmarkStart w:id="53" w:name="_Toc243148218"/>
      <w:r w:rsidRPr="005E29BD">
        <w:rPr>
          <w:b/>
          <w:color w:val="1F497D" w:themeColor="text2"/>
          <w:sz w:val="48"/>
        </w:rPr>
        <w:lastRenderedPageBreak/>
        <w:t>References</w:t>
      </w:r>
      <w:bookmarkEnd w:id="51"/>
      <w:bookmarkEnd w:id="53"/>
    </w:p>
    <w:p w14:paraId="4819517E" w14:textId="77777777" w:rsidR="003660CA" w:rsidRPr="00B266DD" w:rsidRDefault="003660CA" w:rsidP="005E29BD">
      <w:pPr>
        <w:pStyle w:val="NoSpacing"/>
      </w:pPr>
    </w:p>
    <w:p w14:paraId="0E5821CC" w14:textId="77777777" w:rsidR="003660CA" w:rsidRPr="00B266DD" w:rsidRDefault="003660CA" w:rsidP="005E29BD">
      <w:pPr>
        <w:pStyle w:val="NoSpacing"/>
      </w:pPr>
    </w:p>
    <w:p w14:paraId="643F24D0" w14:textId="77777777" w:rsidR="005A3ED6" w:rsidRDefault="005A3ED6" w:rsidP="005A3ED6">
      <w:pPr>
        <w:pStyle w:val="ListParagraph"/>
        <w:pBdr>
          <w:bottom w:val="single" w:sz="4" w:space="1" w:color="A6A6A6" w:themeColor="background1" w:themeShade="A6"/>
        </w:pBdr>
        <w:ind w:left="0"/>
        <w:rPr>
          <w:b/>
          <w:color w:val="376092" w:themeColor="accent1" w:themeShade="BF"/>
          <w:sz w:val="28"/>
        </w:rPr>
      </w:pPr>
      <w:r w:rsidRPr="007B69C3">
        <w:rPr>
          <w:b/>
          <w:color w:val="376092" w:themeColor="accent1" w:themeShade="BF"/>
          <w:sz w:val="28"/>
        </w:rPr>
        <w:t>Web Sites</w:t>
      </w:r>
    </w:p>
    <w:p w14:paraId="65741E0C" w14:textId="77777777" w:rsidR="005A3ED6" w:rsidRPr="00631522" w:rsidRDefault="005A3ED6" w:rsidP="005A3ED6">
      <w:pPr>
        <w:pStyle w:val="ListParagraph"/>
        <w:ind w:left="426"/>
        <w:rPr>
          <w:b/>
          <w:color w:val="376092" w:themeColor="accent1" w:themeShade="BF"/>
        </w:rPr>
      </w:pPr>
    </w:p>
    <w:p w14:paraId="21CB3511" w14:textId="27C2BE4C" w:rsidR="006D2218" w:rsidRDefault="00CE4E24" w:rsidP="007B2638">
      <w:pPr>
        <w:pStyle w:val="ListParagraph"/>
        <w:numPr>
          <w:ilvl w:val="0"/>
          <w:numId w:val="14"/>
        </w:numPr>
      </w:pPr>
      <w:hyperlink r:id="rId28" w:history="1">
        <w:r w:rsidR="006D2218" w:rsidRPr="00AB4575">
          <w:rPr>
            <w:rStyle w:val="Hyperlink"/>
          </w:rPr>
          <w:t>http://www.bredemeyer.com/pdf_files/NonFunctReq.PDF</w:t>
        </w:r>
      </w:hyperlink>
      <w:r w:rsidR="006D2218">
        <w:t>,</w:t>
      </w:r>
    </w:p>
    <w:p w14:paraId="750B216E" w14:textId="470E5F2A" w:rsidR="006D2218" w:rsidRDefault="006D2218" w:rsidP="006D2218">
      <w:pPr>
        <w:pStyle w:val="ListParagraph"/>
      </w:pPr>
      <w:proofErr w:type="gramStart"/>
      <w:r>
        <w:t>about</w:t>
      </w:r>
      <w:proofErr w:type="gramEnd"/>
      <w:r>
        <w:t xml:space="preserve"> non-function requirements</w:t>
      </w:r>
    </w:p>
    <w:p w14:paraId="18DC51D2" w14:textId="77777777" w:rsidR="003660CA" w:rsidRPr="00B266DD" w:rsidRDefault="003660CA" w:rsidP="005E29BD">
      <w:pPr>
        <w:pStyle w:val="NoSpacing"/>
      </w:pPr>
    </w:p>
    <w:p w14:paraId="6E41AC90" w14:textId="6D360DF0" w:rsidR="003660CA" w:rsidRPr="00B266DD" w:rsidRDefault="003660CA" w:rsidP="005E29BD">
      <w:pPr>
        <w:pStyle w:val="NoSpacing"/>
      </w:pPr>
    </w:p>
    <w:p w14:paraId="6886135C" w14:textId="77777777" w:rsidR="003660CA" w:rsidRPr="00B266DD" w:rsidRDefault="003660CA" w:rsidP="005E29BD">
      <w:pPr>
        <w:pStyle w:val="NoSpacing"/>
      </w:pPr>
    </w:p>
    <w:p w14:paraId="7AA1A4C8" w14:textId="77777777" w:rsidR="003660CA" w:rsidRPr="00B266DD" w:rsidRDefault="003660CA" w:rsidP="005E29BD">
      <w:pPr>
        <w:pStyle w:val="NoSpacing"/>
      </w:pPr>
      <w:bookmarkStart w:id="54" w:name="_Toc241330865"/>
    </w:p>
    <w:p w14:paraId="263B903B"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Articles</w:t>
      </w:r>
      <w:bookmarkEnd w:id="54"/>
    </w:p>
    <w:p w14:paraId="5618FFC6" w14:textId="77777777" w:rsidR="003660CA" w:rsidRPr="00B266DD" w:rsidRDefault="003660CA" w:rsidP="005E29BD">
      <w:pPr>
        <w:pStyle w:val="NoSpacing"/>
        <w:rPr>
          <w:rFonts w:eastAsia="Malgun Gothic"/>
        </w:rPr>
      </w:pPr>
    </w:p>
    <w:p w14:paraId="390C04FE" w14:textId="5461D8AE" w:rsidR="003660CA" w:rsidRPr="00B266DD" w:rsidRDefault="003660CA" w:rsidP="005E29BD">
      <w:pPr>
        <w:pStyle w:val="NoSpacing"/>
        <w:rPr>
          <w:rFonts w:eastAsia="Malgun Gothic"/>
        </w:rPr>
      </w:pPr>
    </w:p>
    <w:p w14:paraId="1D285FC3" w14:textId="77777777" w:rsidR="003660CA" w:rsidRPr="00B266DD" w:rsidRDefault="003660CA" w:rsidP="005E29BD">
      <w:pPr>
        <w:pStyle w:val="NoSpacing"/>
      </w:pPr>
    </w:p>
    <w:p w14:paraId="48C27E86" w14:textId="77777777" w:rsidR="001021AC" w:rsidRPr="00B266DD" w:rsidRDefault="001021AC" w:rsidP="005E29BD">
      <w:pPr>
        <w:pStyle w:val="NoSpacing"/>
      </w:pPr>
    </w:p>
    <w:p w14:paraId="687CC96C" w14:textId="77777777" w:rsidR="001021AC" w:rsidRPr="00B266DD" w:rsidRDefault="001021AC" w:rsidP="005E29BD">
      <w:pPr>
        <w:pStyle w:val="NoSpacing"/>
      </w:pPr>
    </w:p>
    <w:p w14:paraId="30EE8D5D"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Books</w:t>
      </w:r>
    </w:p>
    <w:p w14:paraId="4AB1F43D" w14:textId="77777777" w:rsidR="003660CA" w:rsidRPr="00B266DD" w:rsidRDefault="003660CA" w:rsidP="005E29BD">
      <w:pPr>
        <w:pStyle w:val="NoSpacing"/>
      </w:pPr>
    </w:p>
    <w:p w14:paraId="3FBFE042" w14:textId="5677130F" w:rsidR="00646E3F" w:rsidRPr="00B266DD" w:rsidRDefault="00646E3F" w:rsidP="005E29BD">
      <w:pPr>
        <w:pStyle w:val="NoSpacing"/>
      </w:pPr>
    </w:p>
    <w:p w14:paraId="3F0B11C1" w14:textId="77777777" w:rsidR="00646E3F" w:rsidRPr="00B266DD" w:rsidRDefault="00646E3F" w:rsidP="005E29BD">
      <w:pPr>
        <w:pStyle w:val="NoSpacing"/>
      </w:pPr>
    </w:p>
    <w:p w14:paraId="648247BB" w14:textId="77777777" w:rsidR="00AA513B" w:rsidRPr="00B266DD" w:rsidRDefault="00AA513B" w:rsidP="005E29BD">
      <w:pPr>
        <w:pStyle w:val="NoSpacing"/>
      </w:pPr>
    </w:p>
    <w:sectPr w:rsidR="00AA513B" w:rsidRPr="00B266DD" w:rsidSect="00584031">
      <w:footerReference w:type="default" r:id="rId29"/>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583174CA" w14:textId="77777777" w:rsidR="00CE4E24" w:rsidRDefault="00CE4E24" w:rsidP="00E35D37">
      <w:pPr>
        <w:spacing w:after="0" w:line="240" w:lineRule="auto"/>
      </w:pPr>
      <w:r>
        <w:separator/>
      </w:r>
    </w:p>
    <w:p w14:paraId="7C5A4910" w14:textId="77777777" w:rsidR="00CE4E24" w:rsidRDefault="00CE4E24"/>
  </w:endnote>
  <w:endnote w:type="continuationSeparator" w:id="0">
    <w:p w14:paraId="7A4FAD19" w14:textId="77777777" w:rsidR="00CE4E24" w:rsidRDefault="00CE4E24" w:rsidP="00E35D37">
      <w:pPr>
        <w:spacing w:after="0" w:line="240" w:lineRule="auto"/>
      </w:pPr>
      <w:r>
        <w:continuationSeparator/>
      </w:r>
    </w:p>
    <w:p w14:paraId="5DB08387" w14:textId="77777777" w:rsidR="00CE4E24" w:rsidRDefault="00CE4E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007A41FF" w:rsidRPr="008E3C46">
            <w:rPr>
              <w:b/>
              <w:color w:val="595959"/>
              <w:sz w:val="16"/>
            </w:rPr>
            <w:t>Alauzet</w:t>
          </w:r>
          <w:proofErr w:type="spellEnd"/>
          <w:r w:rsidR="007A41FF" w:rsidRPr="008E3C46">
            <w:rPr>
              <w:b/>
              <w:color w:val="595959"/>
              <w:sz w:val="16"/>
            </w:rPr>
            <w:t xml:space="preserve">, Colin, </w:t>
          </w:r>
          <w:proofErr w:type="spellStart"/>
          <w:r w:rsidR="007A41FF" w:rsidRPr="008E3C46">
            <w:rPr>
              <w:b/>
              <w:color w:val="595959"/>
              <w:sz w:val="16"/>
            </w:rPr>
            <w:t>Starck</w:t>
          </w:r>
          <w:proofErr w:type="spellEnd"/>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6A6F9F">
            <w:rPr>
              <w:b/>
              <w:noProof/>
              <w:color w:val="404040"/>
              <w:sz w:val="16"/>
              <w:szCs w:val="16"/>
            </w:rPr>
            <w:t>24</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6A6F9F">
            <w:rPr>
              <w:noProof/>
              <w:color w:val="808080"/>
              <w:sz w:val="16"/>
              <w:szCs w:val="16"/>
            </w:rPr>
            <w:t>26</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034B11B9" w14:textId="77777777" w:rsidR="00CE4E24" w:rsidRDefault="00CE4E24" w:rsidP="00E35D37">
      <w:pPr>
        <w:spacing w:after="0" w:line="240" w:lineRule="auto"/>
      </w:pPr>
      <w:r>
        <w:separator/>
      </w:r>
    </w:p>
    <w:p w14:paraId="71F3A91E" w14:textId="77777777" w:rsidR="00CE4E24" w:rsidRDefault="00CE4E24"/>
  </w:footnote>
  <w:footnote w:type="continuationSeparator" w:id="0">
    <w:p w14:paraId="77C8B6AE" w14:textId="77777777" w:rsidR="00CE4E24" w:rsidRDefault="00CE4E24" w:rsidP="00E35D37">
      <w:pPr>
        <w:spacing w:after="0" w:line="240" w:lineRule="auto"/>
      </w:pPr>
      <w:r>
        <w:continuationSeparator/>
      </w:r>
    </w:p>
    <w:p w14:paraId="6A151636" w14:textId="77777777" w:rsidR="00CE4E24" w:rsidRDefault="00CE4E24"/>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13"/>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63BAB"/>
    <w:rsid w:val="0006441E"/>
    <w:rsid w:val="0006724B"/>
    <w:rsid w:val="00071798"/>
    <w:rsid w:val="00075878"/>
    <w:rsid w:val="00077BD6"/>
    <w:rsid w:val="00077E23"/>
    <w:rsid w:val="00097A3B"/>
    <w:rsid w:val="000A12CA"/>
    <w:rsid w:val="000A2CFC"/>
    <w:rsid w:val="000A2DB7"/>
    <w:rsid w:val="000A36CA"/>
    <w:rsid w:val="000C0F96"/>
    <w:rsid w:val="000C4EC5"/>
    <w:rsid w:val="000E269F"/>
    <w:rsid w:val="000E604B"/>
    <w:rsid w:val="000E667B"/>
    <w:rsid w:val="001018C6"/>
    <w:rsid w:val="001021AC"/>
    <w:rsid w:val="00117B1C"/>
    <w:rsid w:val="0013378F"/>
    <w:rsid w:val="00154266"/>
    <w:rsid w:val="0016679C"/>
    <w:rsid w:val="00171C5E"/>
    <w:rsid w:val="00175E53"/>
    <w:rsid w:val="00181BB6"/>
    <w:rsid w:val="001A118C"/>
    <w:rsid w:val="001A19AB"/>
    <w:rsid w:val="001A347D"/>
    <w:rsid w:val="001A4E57"/>
    <w:rsid w:val="001A59ED"/>
    <w:rsid w:val="001C4E1C"/>
    <w:rsid w:val="001D7598"/>
    <w:rsid w:val="001F491E"/>
    <w:rsid w:val="00205C59"/>
    <w:rsid w:val="00214285"/>
    <w:rsid w:val="002371BA"/>
    <w:rsid w:val="00246515"/>
    <w:rsid w:val="00256EAE"/>
    <w:rsid w:val="00263CC9"/>
    <w:rsid w:val="002667BC"/>
    <w:rsid w:val="00296AD3"/>
    <w:rsid w:val="00296FEC"/>
    <w:rsid w:val="002A40A9"/>
    <w:rsid w:val="002A6C99"/>
    <w:rsid w:val="002A7C3E"/>
    <w:rsid w:val="002B3C12"/>
    <w:rsid w:val="002C1E2E"/>
    <w:rsid w:val="002C4853"/>
    <w:rsid w:val="002C7396"/>
    <w:rsid w:val="002D294A"/>
    <w:rsid w:val="002D50C8"/>
    <w:rsid w:val="002D65D8"/>
    <w:rsid w:val="002E01A9"/>
    <w:rsid w:val="002E198B"/>
    <w:rsid w:val="002E6D06"/>
    <w:rsid w:val="002F70F0"/>
    <w:rsid w:val="00303505"/>
    <w:rsid w:val="003140F4"/>
    <w:rsid w:val="003305EF"/>
    <w:rsid w:val="00337A03"/>
    <w:rsid w:val="00337C95"/>
    <w:rsid w:val="00350272"/>
    <w:rsid w:val="003660CA"/>
    <w:rsid w:val="00370A45"/>
    <w:rsid w:val="00377D05"/>
    <w:rsid w:val="003824F3"/>
    <w:rsid w:val="003858F9"/>
    <w:rsid w:val="003879FC"/>
    <w:rsid w:val="003A2DD6"/>
    <w:rsid w:val="003A4380"/>
    <w:rsid w:val="003A5A3C"/>
    <w:rsid w:val="003B1C0A"/>
    <w:rsid w:val="003B7BFB"/>
    <w:rsid w:val="003C49EF"/>
    <w:rsid w:val="003C4D08"/>
    <w:rsid w:val="003D1B7E"/>
    <w:rsid w:val="003D5749"/>
    <w:rsid w:val="003E1757"/>
    <w:rsid w:val="003F0811"/>
    <w:rsid w:val="003F3BA1"/>
    <w:rsid w:val="003F3F53"/>
    <w:rsid w:val="00404D9C"/>
    <w:rsid w:val="00405572"/>
    <w:rsid w:val="00410132"/>
    <w:rsid w:val="00410CB4"/>
    <w:rsid w:val="004259D5"/>
    <w:rsid w:val="0042762E"/>
    <w:rsid w:val="004319CA"/>
    <w:rsid w:val="004418FC"/>
    <w:rsid w:val="00452119"/>
    <w:rsid w:val="00454B66"/>
    <w:rsid w:val="004625B1"/>
    <w:rsid w:val="00463CCE"/>
    <w:rsid w:val="00471458"/>
    <w:rsid w:val="004A3534"/>
    <w:rsid w:val="004B0A96"/>
    <w:rsid w:val="004E5FBB"/>
    <w:rsid w:val="004E6DD8"/>
    <w:rsid w:val="00512877"/>
    <w:rsid w:val="00515CB1"/>
    <w:rsid w:val="0052585A"/>
    <w:rsid w:val="005277AF"/>
    <w:rsid w:val="00532CE3"/>
    <w:rsid w:val="00534CFD"/>
    <w:rsid w:val="005447F2"/>
    <w:rsid w:val="005536B1"/>
    <w:rsid w:val="00567737"/>
    <w:rsid w:val="00567CEF"/>
    <w:rsid w:val="00584031"/>
    <w:rsid w:val="005849CB"/>
    <w:rsid w:val="005864AE"/>
    <w:rsid w:val="0059369A"/>
    <w:rsid w:val="0059524C"/>
    <w:rsid w:val="00597B14"/>
    <w:rsid w:val="005A3ED6"/>
    <w:rsid w:val="005B5318"/>
    <w:rsid w:val="005B6067"/>
    <w:rsid w:val="005C4137"/>
    <w:rsid w:val="005D184F"/>
    <w:rsid w:val="005D6558"/>
    <w:rsid w:val="005E1E41"/>
    <w:rsid w:val="005E29BD"/>
    <w:rsid w:val="005E5ACD"/>
    <w:rsid w:val="005F0488"/>
    <w:rsid w:val="005F1C5A"/>
    <w:rsid w:val="006030DC"/>
    <w:rsid w:val="00606929"/>
    <w:rsid w:val="006069E6"/>
    <w:rsid w:val="006145D9"/>
    <w:rsid w:val="00620811"/>
    <w:rsid w:val="00627F0F"/>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358DC"/>
    <w:rsid w:val="0074038A"/>
    <w:rsid w:val="00753F0F"/>
    <w:rsid w:val="007556C6"/>
    <w:rsid w:val="00764A28"/>
    <w:rsid w:val="0076568E"/>
    <w:rsid w:val="007734FB"/>
    <w:rsid w:val="007773D3"/>
    <w:rsid w:val="007777C9"/>
    <w:rsid w:val="00783756"/>
    <w:rsid w:val="007A41FF"/>
    <w:rsid w:val="007B2638"/>
    <w:rsid w:val="007C2D9A"/>
    <w:rsid w:val="007C3460"/>
    <w:rsid w:val="007C3567"/>
    <w:rsid w:val="007E3198"/>
    <w:rsid w:val="007E7C6A"/>
    <w:rsid w:val="007F28F4"/>
    <w:rsid w:val="007F58D6"/>
    <w:rsid w:val="008003CA"/>
    <w:rsid w:val="00803096"/>
    <w:rsid w:val="008143F8"/>
    <w:rsid w:val="00842735"/>
    <w:rsid w:val="00844DB0"/>
    <w:rsid w:val="00856C2C"/>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13CB"/>
    <w:rsid w:val="00905270"/>
    <w:rsid w:val="00906AF3"/>
    <w:rsid w:val="00912C7C"/>
    <w:rsid w:val="00913619"/>
    <w:rsid w:val="00916F8A"/>
    <w:rsid w:val="009215A9"/>
    <w:rsid w:val="00926C6B"/>
    <w:rsid w:val="00941E69"/>
    <w:rsid w:val="009426B0"/>
    <w:rsid w:val="00957FC3"/>
    <w:rsid w:val="00960B38"/>
    <w:rsid w:val="00973741"/>
    <w:rsid w:val="009B1A80"/>
    <w:rsid w:val="009B5A70"/>
    <w:rsid w:val="009C428C"/>
    <w:rsid w:val="009C4462"/>
    <w:rsid w:val="009D6FCE"/>
    <w:rsid w:val="009F11B1"/>
    <w:rsid w:val="009F235D"/>
    <w:rsid w:val="009F555B"/>
    <w:rsid w:val="00A01093"/>
    <w:rsid w:val="00A01AC7"/>
    <w:rsid w:val="00A020F2"/>
    <w:rsid w:val="00A06F1E"/>
    <w:rsid w:val="00A20674"/>
    <w:rsid w:val="00A21245"/>
    <w:rsid w:val="00A34D61"/>
    <w:rsid w:val="00A35BA9"/>
    <w:rsid w:val="00A40B9E"/>
    <w:rsid w:val="00A631F6"/>
    <w:rsid w:val="00A65CEC"/>
    <w:rsid w:val="00A71F36"/>
    <w:rsid w:val="00A9194E"/>
    <w:rsid w:val="00AA32C9"/>
    <w:rsid w:val="00AA513B"/>
    <w:rsid w:val="00AA6BDB"/>
    <w:rsid w:val="00AB0634"/>
    <w:rsid w:val="00AB48DD"/>
    <w:rsid w:val="00AD0AFA"/>
    <w:rsid w:val="00AD7D25"/>
    <w:rsid w:val="00AE61DF"/>
    <w:rsid w:val="00AF73A5"/>
    <w:rsid w:val="00B051F9"/>
    <w:rsid w:val="00B21742"/>
    <w:rsid w:val="00B21E18"/>
    <w:rsid w:val="00B266DD"/>
    <w:rsid w:val="00B2771E"/>
    <w:rsid w:val="00B31FC3"/>
    <w:rsid w:val="00B404AC"/>
    <w:rsid w:val="00B52085"/>
    <w:rsid w:val="00B62A26"/>
    <w:rsid w:val="00B713DD"/>
    <w:rsid w:val="00B75191"/>
    <w:rsid w:val="00B7661C"/>
    <w:rsid w:val="00B85EBA"/>
    <w:rsid w:val="00B9072E"/>
    <w:rsid w:val="00B91069"/>
    <w:rsid w:val="00B93E17"/>
    <w:rsid w:val="00BA19E2"/>
    <w:rsid w:val="00BB3FB3"/>
    <w:rsid w:val="00BC6CF8"/>
    <w:rsid w:val="00BC79B3"/>
    <w:rsid w:val="00C17619"/>
    <w:rsid w:val="00C30D47"/>
    <w:rsid w:val="00C37959"/>
    <w:rsid w:val="00C4101E"/>
    <w:rsid w:val="00C411F4"/>
    <w:rsid w:val="00C4528F"/>
    <w:rsid w:val="00C551D4"/>
    <w:rsid w:val="00C55718"/>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5BF5"/>
    <w:rsid w:val="00D62FC8"/>
    <w:rsid w:val="00D73035"/>
    <w:rsid w:val="00D74FAB"/>
    <w:rsid w:val="00D81444"/>
    <w:rsid w:val="00D943D1"/>
    <w:rsid w:val="00DA3857"/>
    <w:rsid w:val="00DA4BD3"/>
    <w:rsid w:val="00DB6408"/>
    <w:rsid w:val="00DB6D62"/>
    <w:rsid w:val="00DC29D6"/>
    <w:rsid w:val="00DC377C"/>
    <w:rsid w:val="00DC4F50"/>
    <w:rsid w:val="00DD287F"/>
    <w:rsid w:val="00DE36B5"/>
    <w:rsid w:val="00DF11E1"/>
    <w:rsid w:val="00E02590"/>
    <w:rsid w:val="00E127D5"/>
    <w:rsid w:val="00E215C0"/>
    <w:rsid w:val="00E27356"/>
    <w:rsid w:val="00E31306"/>
    <w:rsid w:val="00E35D37"/>
    <w:rsid w:val="00E40E3F"/>
    <w:rsid w:val="00E42ADE"/>
    <w:rsid w:val="00E61A91"/>
    <w:rsid w:val="00E733CA"/>
    <w:rsid w:val="00E74CA4"/>
    <w:rsid w:val="00E8011F"/>
    <w:rsid w:val="00E81A1E"/>
    <w:rsid w:val="00EB7B9C"/>
    <w:rsid w:val="00EE68E7"/>
    <w:rsid w:val="00EE6F07"/>
    <w:rsid w:val="00EF1D93"/>
    <w:rsid w:val="00F03139"/>
    <w:rsid w:val="00F03D3D"/>
    <w:rsid w:val="00F11697"/>
    <w:rsid w:val="00F14B82"/>
    <w:rsid w:val="00F14D78"/>
    <w:rsid w:val="00F25466"/>
    <w:rsid w:val="00F44C0F"/>
    <w:rsid w:val="00F507BA"/>
    <w:rsid w:val="00F5523A"/>
    <w:rsid w:val="00F5525B"/>
    <w:rsid w:val="00F55B09"/>
    <w:rsid w:val="00F56AE9"/>
    <w:rsid w:val="00F705DF"/>
    <w:rsid w:val="00F80F6F"/>
    <w:rsid w:val="00F941F2"/>
    <w:rsid w:val="00FC5520"/>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8.png"/><Relationship Id="rId28"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D1270-031B-4594-8081-B12C16864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469</TotalTime>
  <Pages>26</Pages>
  <Words>3097</Words>
  <Characters>17037</Characters>
  <Application>Microsoft Office Word</Application>
  <DocSecurity>0</DocSecurity>
  <Lines>141</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20094</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170</cp:revision>
  <cp:lastPrinted>2009-09-21T14:04:00Z</cp:lastPrinted>
  <dcterms:created xsi:type="dcterms:W3CDTF">2009-09-21T13:55:00Z</dcterms:created>
  <dcterms:modified xsi:type="dcterms:W3CDTF">2009-10-12T13:37:00Z</dcterms:modified>
</cp:coreProperties>
</file>