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body>
    <w:p w14:paraId="045FA623" w14:textId="25AE7DA3" w:rsidR="005D6558" w:rsidRPr="00E2469B" w:rsidRDefault="001657CF" w:rsidP="00A06F1E">
      <w:pPr>
        <w:pStyle w:val="NoSpacing"/>
        <w:jc w:val="center"/>
      </w:pPr>
      <w:r>
        <w:rPr>
          <w:sz w:val="32"/>
        </w:rPr>
        <w:pict>
          <v:rect id="_x0000_s1033" style="position:absolute;left:0;text-align:left;margin-left:-378pt;margin-top:368.5pt;width:747.25pt;height:5.05pt;rotation:90;z-index:251658240" fillcolor="#c4652d" strokecolor="#5a5a5a">
            <v:shadow on="t" color="#a5a5a5" offset="1pt,1pt" offset2="-2pt,-2pt"/>
          </v:rect>
        </w:pict>
      </w:r>
      <w:r w:rsidR="009F235D" w:rsidRPr="00E2469B">
        <w:rPr>
          <w:rFonts w:ascii="Copperplate Gothic Bold" w:hAnsi="Copperplate Gothic Bold"/>
          <w:color w:val="808080" w:themeColor="text1" w:themeTint="80"/>
          <w:sz w:val="28"/>
        </w:rPr>
        <w:t>Project 1</w:t>
      </w:r>
    </w:p>
    <w:p w14:paraId="64754CC7" w14:textId="77777777" w:rsidR="00F941F2" w:rsidRPr="00E2469B" w:rsidRDefault="001657CF" w:rsidP="005E29BD">
      <w:pPr>
        <w:pStyle w:val="NoSpacing"/>
      </w:pPr>
      <w:r>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E2469B">
        <w:rPr>
          <w:noProof/>
          <w:lang w:val="fr-FR" w:eastAsia="ko-KR"/>
        </w:rPr>
        <w:drawing>
          <wp:anchor distT="0" distB="0" distL="114300" distR="114300" simplePos="0" relativeHeight="251651072" behindDoc="0" locked="0" layoutInCell="1" allowOverlap="1" wp14:editId="26B4E16C">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9" cstate="print">
                      <a:clrChange>
                        <a:clrFrom>
                          <a:srgbClr xmlns:a14="http://schemas.microsoft.com/office/drawing/2007/7/7/main" val="FFFFFF" mc:Ignorable=""/>
                        </a:clrFrom>
                        <a:clrTo>
                          <a:srgbClr xmlns:a14="http://schemas.microsoft.com/office/drawing/2007/7/7/main" val="FFFFFF" mc:Ignorable="">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14:paraId="030F53C0" w14:textId="77777777" w:rsidR="00F941F2" w:rsidRPr="00E2469B" w:rsidRDefault="00F941F2" w:rsidP="005E29BD">
      <w:pPr>
        <w:pStyle w:val="NoSpacing"/>
      </w:pPr>
    </w:p>
    <w:p w14:paraId="7E0C9DF9" w14:textId="0B86CA15" w:rsidR="00F941F2" w:rsidRPr="00E2469B" w:rsidRDefault="00F941F2" w:rsidP="005E29BD">
      <w:pPr>
        <w:pStyle w:val="NoSpacing"/>
      </w:pPr>
    </w:p>
    <w:p w14:paraId="451566A0" w14:textId="140B46B6" w:rsidR="00F941F2" w:rsidRPr="00E2469B" w:rsidRDefault="00F941F2" w:rsidP="005E29BD">
      <w:pPr>
        <w:pStyle w:val="NoSpacing"/>
      </w:pPr>
    </w:p>
    <w:p w14:paraId="610EDA9F" w14:textId="682EA6E8" w:rsidR="00F941F2" w:rsidRPr="00E2469B" w:rsidRDefault="00F941F2" w:rsidP="005E29BD">
      <w:pPr>
        <w:pStyle w:val="NoSpacing"/>
      </w:pPr>
    </w:p>
    <w:p w14:paraId="11E5DF14" w14:textId="60C5F842" w:rsidR="00F941F2" w:rsidRPr="00E2469B" w:rsidRDefault="00DB6408" w:rsidP="005E29BD">
      <w:pPr>
        <w:pStyle w:val="NoSpacing"/>
      </w:pPr>
      <w:r w:rsidRPr="00E2469B">
        <w:rPr>
          <w:noProof/>
          <w:lang w:val="fr-FR" w:eastAsia="ko-KR"/>
        </w:rPr>
        <w:drawing>
          <wp:anchor distT="0" distB="0" distL="114300" distR="114300" simplePos="0" relativeHeight="251667456" behindDoc="0" locked="0" layoutInCell="1" allowOverlap="1" wp14:editId="25D1DDFC">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0" cstate="print">
                      <a:extLst>
                        <a:ext uri="28A0092B-C50C-407e-A947-70E740481C1C">
                          <a14:useLocalDpi xmlns:a14="http://schemas.microsoft.com/office/drawing/2007/7/7/main" val="0"/>
                        </a:ext>
                      </a:extLst>
                    </a:blip>
                    <a:srcRect/>
                    <a:stretch>
                      <a:fillRect/>
                    </a:stretch>
                  </pic:blipFill>
                  <pic:spPr bwMode="auto">
                    <a:xfrm rot="376165">
                      <a:off x="0" y="0"/>
                      <a:ext cx="2771775" cy="1891030"/>
                    </a:xfrm>
                    <a:prstGeom prst="roundRect">
                      <a:avLst>
                        <a:gd name="adj" fmla="val 8594"/>
                      </a:avLst>
                    </a:prstGeom>
                    <a:solidFill>
                      <a:srgbClr xmlns:a14="http://schemas.microsoft.com/office/drawing/2007/7/7/main" val="FFFFFF" mc:Ignorable="">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3AABC986" w14:textId="77777777" w:rsidR="00F941F2" w:rsidRPr="00E2469B" w:rsidRDefault="00F941F2" w:rsidP="005E29BD">
      <w:pPr>
        <w:pStyle w:val="NoSpacing"/>
      </w:pPr>
    </w:p>
    <w:p w14:paraId="6B5EE98D" w14:textId="77777777" w:rsidR="00F941F2" w:rsidRPr="00E2469B" w:rsidRDefault="00F941F2" w:rsidP="005E29BD">
      <w:pPr>
        <w:pStyle w:val="NoSpacing"/>
      </w:pPr>
    </w:p>
    <w:p w14:paraId="3332B831" w14:textId="77777777" w:rsidR="00F941F2" w:rsidRPr="00E2469B" w:rsidRDefault="00F941F2" w:rsidP="005E29BD">
      <w:pPr>
        <w:pStyle w:val="NoSpacing"/>
      </w:pPr>
    </w:p>
    <w:p w14:paraId="3BD0EDEB" w14:textId="77777777" w:rsidR="00F941F2" w:rsidRPr="00E2469B" w:rsidRDefault="00F941F2" w:rsidP="005E29BD">
      <w:pPr>
        <w:pStyle w:val="NoSpacing"/>
      </w:pPr>
    </w:p>
    <w:p w14:paraId="59441A19" w14:textId="3BE30F4F" w:rsidR="00F941F2" w:rsidRPr="00E2469B" w:rsidRDefault="00F941F2" w:rsidP="005E29BD">
      <w:pPr>
        <w:pStyle w:val="NoSpacing"/>
      </w:pPr>
    </w:p>
    <w:p w14:paraId="24AA2719" w14:textId="589C5F5C" w:rsidR="00F941F2" w:rsidRPr="00E2469B" w:rsidRDefault="00F941F2" w:rsidP="005E29BD">
      <w:pPr>
        <w:pStyle w:val="NoSpacing"/>
      </w:pPr>
    </w:p>
    <w:p w14:paraId="2EAAA0C8" w14:textId="77777777" w:rsidR="00F941F2" w:rsidRPr="00E2469B" w:rsidRDefault="00F941F2" w:rsidP="005E29BD">
      <w:pPr>
        <w:pStyle w:val="NoSpacing"/>
      </w:pPr>
    </w:p>
    <w:p w14:paraId="62E6E30F" w14:textId="77777777" w:rsidR="00F941F2" w:rsidRPr="00E2469B" w:rsidRDefault="00F941F2" w:rsidP="005E29BD">
      <w:pPr>
        <w:pStyle w:val="NoSpacing"/>
      </w:pPr>
    </w:p>
    <w:p w14:paraId="4EA19E73" w14:textId="77777777" w:rsidR="00F941F2" w:rsidRPr="00E2469B" w:rsidRDefault="00F941F2" w:rsidP="005E29BD">
      <w:pPr>
        <w:pStyle w:val="NoSpacing"/>
      </w:pPr>
    </w:p>
    <w:p w14:paraId="2948801D" w14:textId="77777777" w:rsidR="00F941F2" w:rsidRPr="00E2469B" w:rsidRDefault="00F941F2" w:rsidP="005E29BD">
      <w:pPr>
        <w:pStyle w:val="NoSpacing"/>
      </w:pPr>
    </w:p>
    <w:p w14:paraId="5D67A64F" w14:textId="35DCEE9D" w:rsidR="00F941F2" w:rsidRPr="00E2469B" w:rsidRDefault="001657CF" w:rsidP="005E29BD">
      <w:pPr>
        <w:pStyle w:val="NoSpacing"/>
      </w:pPr>
      <w:r>
        <w:pict>
          <v:shapetype id="_x0000_t202" coordsize="21600,21600" o:spt="202" path="m,l,21600r21600,l216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14:paraId="2B40456E" w14:textId="77777777" w:rsidR="009215A9" w:rsidRPr="008E3C46" w:rsidRDefault="009215A9" w:rsidP="009215A9">
                  <w:pPr>
                    <w:jc w:val="center"/>
                    <w:rPr>
                      <w:color w:val="404040"/>
                      <w:sz w:val="72"/>
                      <w:szCs w:val="72"/>
                    </w:rPr>
                  </w:pPr>
                </w:p>
              </w:txbxContent>
            </v:textbox>
          </v:shape>
        </w:pict>
      </w:r>
    </w:p>
    <w:p w14:paraId="6C64135E" w14:textId="77777777" w:rsidR="00F941F2" w:rsidRPr="00E2469B" w:rsidRDefault="00F941F2" w:rsidP="005E29BD">
      <w:pPr>
        <w:pStyle w:val="NoSpacing"/>
      </w:pPr>
    </w:p>
    <w:p w14:paraId="5647E1DA" w14:textId="7FE56281" w:rsidR="00F941F2" w:rsidRPr="00E2469B" w:rsidRDefault="001657CF" w:rsidP="005E29BD">
      <w:pPr>
        <w:pStyle w:val="NoSpacing"/>
      </w:pPr>
      <w:r>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14:paraId="74014B43" w14:textId="77777777" w:rsidR="009F235D" w:rsidRPr="009F235D" w:rsidRDefault="009F235D"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14:paraId="70B12C78" w14:textId="77777777" w:rsidR="009F235D" w:rsidRPr="009F235D" w:rsidRDefault="009F235D"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14:paraId="5803DD6C" w14:textId="77777777" w:rsidR="00214285" w:rsidRPr="008E3C46" w:rsidRDefault="00214285" w:rsidP="00214285">
                  <w:pPr>
                    <w:ind w:firstLine="708"/>
                    <w:rPr>
                      <w:i/>
                      <w:color w:val="F2F2F2"/>
                      <w:sz w:val="52"/>
                      <w:szCs w:val="52"/>
                    </w:rPr>
                  </w:pPr>
                </w:p>
              </w:txbxContent>
            </v:textbox>
          </v:shape>
        </w:pict>
      </w:r>
      <w:r>
        <w:pict>
          <v:rect id="_x0000_s1032" style="position:absolute;left:0;text-align:left;margin-left:-2.1pt;margin-top:8pt;width:512.45pt;height:6.75pt;z-index:251656192" fillcolor="#c4652d" strokecolor="#5a5a5a">
            <v:shadow on="t" color="#a5a5a5" offset="1pt,1pt" offset2="-2pt,-2pt"/>
          </v:rect>
        </w:pict>
      </w:r>
    </w:p>
    <w:p w14:paraId="1EB046D5" w14:textId="5EC9D460" w:rsidR="00F941F2" w:rsidRPr="00E2469B" w:rsidRDefault="00F941F2" w:rsidP="005E29BD">
      <w:pPr>
        <w:pStyle w:val="NoSpacing"/>
      </w:pPr>
    </w:p>
    <w:p w14:paraId="6B9A1CAA" w14:textId="711371F7" w:rsidR="00606929" w:rsidRPr="00E2469B" w:rsidRDefault="00F941F2" w:rsidP="005E29BD">
      <w:pPr>
        <w:pStyle w:val="NoSpacing"/>
      </w:pPr>
      <w:r w:rsidRPr="00E2469B">
        <w:tab/>
      </w:r>
    </w:p>
    <w:p w14:paraId="124A83F2" w14:textId="77777777" w:rsidR="00E35D37" w:rsidRPr="00E2469B" w:rsidRDefault="00E35D37" w:rsidP="005E29BD">
      <w:pPr>
        <w:pStyle w:val="NoSpacing"/>
      </w:pPr>
    </w:p>
    <w:p w14:paraId="4FB49AD4" w14:textId="77777777" w:rsidR="00E35D37" w:rsidRPr="00E2469B" w:rsidRDefault="00E35D37" w:rsidP="005E29BD">
      <w:pPr>
        <w:pStyle w:val="NoSpacing"/>
      </w:pPr>
    </w:p>
    <w:p w14:paraId="5EA48E88" w14:textId="77777777" w:rsidR="00E35D37" w:rsidRPr="00E2469B" w:rsidRDefault="00E35D37" w:rsidP="005E29BD">
      <w:pPr>
        <w:pStyle w:val="NoSpacing"/>
      </w:pPr>
    </w:p>
    <w:p w14:paraId="69FCD73D" w14:textId="77777777" w:rsidR="00E35D37" w:rsidRPr="00E2469B" w:rsidRDefault="00E35D37" w:rsidP="005E29BD">
      <w:pPr>
        <w:pStyle w:val="NoSpacing"/>
      </w:pPr>
    </w:p>
    <w:p w14:paraId="23DA2537" w14:textId="16C33043" w:rsidR="00E35D37" w:rsidRPr="00E2469B" w:rsidRDefault="00E35D37" w:rsidP="005E29BD">
      <w:pPr>
        <w:pStyle w:val="NoSpacing"/>
      </w:pPr>
    </w:p>
    <w:p w14:paraId="02D27199" w14:textId="77777777" w:rsidR="00E35D37" w:rsidRPr="00E2469B" w:rsidRDefault="00E35D37" w:rsidP="005E29BD">
      <w:pPr>
        <w:pStyle w:val="NoSpacing"/>
      </w:pPr>
    </w:p>
    <w:p w14:paraId="5E5C9A0D" w14:textId="40BF56DB" w:rsidR="00E35D37" w:rsidRPr="00E2469B" w:rsidRDefault="00E35D37" w:rsidP="005E29BD">
      <w:pPr>
        <w:pStyle w:val="NoSpacing"/>
      </w:pPr>
    </w:p>
    <w:p w14:paraId="42C18E11" w14:textId="77777777" w:rsidR="00D06EDD" w:rsidRPr="00E2469B" w:rsidRDefault="00D06EDD" w:rsidP="005E29BD">
      <w:pPr>
        <w:pStyle w:val="NoSpacing"/>
      </w:pPr>
    </w:p>
    <w:p w14:paraId="1673F114" w14:textId="07DF1F8B" w:rsidR="00D06EDD" w:rsidRPr="00E2469B" w:rsidRDefault="001657CF" w:rsidP="005E29BD">
      <w:pPr>
        <w:pStyle w:val="NoSpacing"/>
      </w:pPr>
      <w:r>
        <w:pict>
          <v:shape id="_x0000_s1028" type="#_x0000_t202" style="position:absolute;left:0;text-align:left;margin-left:70.85pt;margin-top:2.95pt;width:367.5pt;height:209.25pt;z-index:251652096" stroked="f">
            <v:textbox style="mso-next-textbox:#_x0000_s1028">
              <w:txbxContent>
                <w:p w14:paraId="1B48FE68" w14:textId="1194D927" w:rsidR="000A36CA" w:rsidRPr="000A36CA" w:rsidRDefault="008E734F"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000A36CA" w:rsidRPr="000A36CA">
                    <w:rPr>
                      <w:rFonts w:ascii="Calibri" w:eastAsia="+mn-ea" w:hAnsi="Calibri" w:cs="+mn-cs"/>
                      <w:b/>
                      <w:bCs/>
                      <w:shadow/>
                      <w:color w:val="8F481E"/>
                      <w:sz w:val="48"/>
                      <w:szCs w:val="48"/>
                    </w:rPr>
                    <w:t xml:space="preserve">Team </w:t>
                  </w:r>
                </w:p>
                <w:p w14:paraId="5A54951A" w14:textId="77777777" w:rsidR="000A36CA" w:rsidRPr="008E3C46" w:rsidRDefault="000A36CA" w:rsidP="000A36CA">
                  <w:pPr>
                    <w:spacing w:before="86" w:after="0" w:line="240" w:lineRule="auto"/>
                    <w:jc w:val="center"/>
                    <w:textAlignment w:val="baseline"/>
                    <w:rPr>
                      <w:rFonts w:eastAsia="+mn-ea" w:cs="+mn-cs"/>
                      <w:b/>
                      <w:bCs/>
                      <w:i/>
                      <w:shadow/>
                      <w:color w:val="808080"/>
                      <w:szCs w:val="36"/>
                    </w:rPr>
                  </w:pPr>
                </w:p>
                <w:tbl>
                  <w:tblPr>
                    <w:tblW w:w="0" w:type="auto"/>
                    <w:jc w:val="right"/>
                    <w:tblLook w:val="04A0" w:firstRow="1" w:lastRow="0" w:firstColumn="1" w:lastColumn="0" w:noHBand="0" w:noVBand="1"/>
                  </w:tblPr>
                  <w:tblGrid>
                    <w:gridCol w:w="3538"/>
                    <w:gridCol w:w="1815"/>
                  </w:tblGrid>
                  <w:tr w:rsidR="008E734F" w:rsidRPr="008E3C46" w14:paraId="10964584" w14:textId="77777777" w:rsidTr="008E3C46">
                    <w:trPr>
                      <w:jc w:val="right"/>
                    </w:trPr>
                    <w:tc>
                      <w:tcPr>
                        <w:tcW w:w="3538" w:type="dxa"/>
                      </w:tcPr>
                      <w:p w14:paraId="6AB7B6B2" w14:textId="66002412" w:rsidR="008E734F" w:rsidRPr="008E3C46" w:rsidRDefault="008E734F" w:rsidP="008E3C46">
                        <w:pPr>
                          <w:spacing w:before="86" w:after="0" w:line="240" w:lineRule="auto"/>
                          <w:jc w:val="center"/>
                          <w:textAlignment w:val="baseline"/>
                          <w:rPr>
                            <w:rFonts w:eastAsia="+mn-ea" w:cs="+mn-cs"/>
                            <w:b/>
                            <w:bCs/>
                            <w:shadow/>
                            <w:color w:val="8F481E"/>
                            <w:sz w:val="36"/>
                            <w:szCs w:val="36"/>
                          </w:rPr>
                        </w:pPr>
                        <w:r>
                          <w:rPr>
                            <w:rFonts w:eastAsia="+mn-ea" w:cs="+mn-cs"/>
                            <w:b/>
                            <w:bCs/>
                            <w:shadow/>
                            <w:color w:val="8F481E"/>
                            <w:sz w:val="36"/>
                            <w:szCs w:val="36"/>
                          </w:rPr>
                          <w:t>Mikko AHVENNIEMI</w:t>
                        </w:r>
                      </w:p>
                    </w:tc>
                    <w:tc>
                      <w:tcPr>
                        <w:tcW w:w="1815" w:type="dxa"/>
                        <w:vAlign w:val="center"/>
                      </w:tcPr>
                      <w:p w14:paraId="24E8C33A" w14:textId="165B71A8" w:rsidR="008E734F" w:rsidRPr="008E3C46" w:rsidRDefault="008E734F" w:rsidP="008E3C46">
                        <w:pPr>
                          <w:spacing w:before="86" w:after="0" w:line="240" w:lineRule="auto"/>
                          <w:jc w:val="right"/>
                          <w:textAlignment w:val="baseline"/>
                          <w:rPr>
                            <w:color w:val="7F7F7F"/>
                            <w:sz w:val="24"/>
                            <w:szCs w:val="28"/>
                          </w:rPr>
                        </w:pPr>
                        <w:r>
                          <w:rPr>
                            <w:color w:val="7F7F7F"/>
                            <w:sz w:val="24"/>
                            <w:szCs w:val="28"/>
                          </w:rPr>
                          <w:t>20096680</w:t>
                        </w:r>
                      </w:p>
                    </w:tc>
                  </w:tr>
                  <w:tr w:rsidR="000A36CA" w:rsidRPr="008E3C46" w14:paraId="566607C7" w14:textId="77777777" w:rsidTr="008E3C46">
                    <w:trPr>
                      <w:jc w:val="right"/>
                    </w:trPr>
                    <w:tc>
                      <w:tcPr>
                        <w:tcW w:w="3538" w:type="dxa"/>
                      </w:tcPr>
                      <w:p w14:paraId="79E8DE8F" w14:textId="77777777" w:rsidR="000A36CA" w:rsidRPr="008E3C46" w:rsidRDefault="000A36CA"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14:paraId="75AF052A" w14:textId="77777777" w:rsidR="000A36CA" w:rsidRPr="008E3C46" w:rsidRDefault="000A36C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0A36CA" w:rsidRPr="008E3C46" w14:paraId="7A40C81E" w14:textId="77777777" w:rsidTr="008E3C46">
                    <w:trPr>
                      <w:jc w:val="right"/>
                    </w:trPr>
                    <w:tc>
                      <w:tcPr>
                        <w:tcW w:w="3538" w:type="dxa"/>
                      </w:tcPr>
                      <w:p w14:paraId="76C92364" w14:textId="77777777" w:rsidR="000A36CA" w:rsidRPr="008E3C46" w:rsidRDefault="000A36CA" w:rsidP="008E3C46">
                        <w:pPr>
                          <w:spacing w:before="86" w:after="0" w:line="240" w:lineRule="auto"/>
                          <w:jc w:val="center"/>
                          <w:textAlignment w:val="baseline"/>
                          <w:rPr>
                            <w:rFonts w:eastAsia="+mn-ea" w:cs="+mn-cs"/>
                            <w:b/>
                            <w:bCs/>
                            <w:shadow/>
                            <w:color w:val="8F481E"/>
                            <w:sz w:val="36"/>
                            <w:szCs w:val="36"/>
                          </w:rPr>
                        </w:pPr>
                        <w:r w:rsidRPr="008E3C46">
                          <w:rPr>
                            <w:rFonts w:eastAsia="+mn-ea" w:cs="+mn-cs"/>
                            <w:b/>
                            <w:bCs/>
                            <w:shadow/>
                            <w:color w:val="8F481E"/>
                            <w:sz w:val="36"/>
                            <w:szCs w:val="36"/>
                          </w:rPr>
                          <w:t>Julien COLIN</w:t>
                        </w:r>
                      </w:p>
                    </w:tc>
                    <w:tc>
                      <w:tcPr>
                        <w:tcW w:w="1815" w:type="dxa"/>
                        <w:vAlign w:val="center"/>
                      </w:tcPr>
                      <w:p w14:paraId="1D5FAB71" w14:textId="77777777" w:rsidR="000A36CA" w:rsidRPr="008E3C46" w:rsidRDefault="000A36C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sidR="00075878">
                          <w:rPr>
                            <w:color w:val="7F7F7F"/>
                            <w:sz w:val="24"/>
                            <w:szCs w:val="28"/>
                          </w:rPr>
                          <w:t>6706</w:t>
                        </w:r>
                      </w:p>
                    </w:tc>
                  </w:tr>
                  <w:tr w:rsidR="000A36CA" w:rsidRPr="008E3C46" w14:paraId="49230D14" w14:textId="77777777" w:rsidTr="008E3C46">
                    <w:trPr>
                      <w:jc w:val="right"/>
                    </w:trPr>
                    <w:tc>
                      <w:tcPr>
                        <w:tcW w:w="3538" w:type="dxa"/>
                      </w:tcPr>
                      <w:p w14:paraId="224A1E56" w14:textId="77777777" w:rsidR="000A36CA" w:rsidRPr="008E3C46" w:rsidRDefault="000A36CA" w:rsidP="008E3C46">
                        <w:pPr>
                          <w:spacing w:before="86" w:after="0" w:line="240" w:lineRule="auto"/>
                          <w:jc w:val="center"/>
                          <w:textAlignment w:val="baseline"/>
                          <w:rPr>
                            <w:rFonts w:eastAsia="+mn-ea" w:cs="+mn-cs"/>
                            <w:b/>
                            <w:bCs/>
                            <w:shadow/>
                            <w:color w:val="8F481E"/>
                            <w:sz w:val="36"/>
                            <w:szCs w:val="36"/>
                          </w:rPr>
                        </w:pPr>
                        <w:r w:rsidRPr="008E3C46">
                          <w:rPr>
                            <w:rFonts w:eastAsia="+mn-ea" w:cs="+mn-cs"/>
                            <w:b/>
                            <w:bCs/>
                            <w:shadow/>
                            <w:color w:val="8F481E"/>
                            <w:sz w:val="36"/>
                            <w:szCs w:val="36"/>
                          </w:rPr>
                          <w:t>Benoît STARCK</w:t>
                        </w:r>
                      </w:p>
                    </w:tc>
                    <w:tc>
                      <w:tcPr>
                        <w:tcW w:w="1815" w:type="dxa"/>
                        <w:vAlign w:val="center"/>
                      </w:tcPr>
                      <w:p w14:paraId="107A9140" w14:textId="77777777" w:rsidR="000A36CA" w:rsidRPr="008E3C46" w:rsidRDefault="000A36C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sidR="00C37959" w:rsidRPr="008E3C46">
                          <w:rPr>
                            <w:color w:val="7F7F7F"/>
                            <w:sz w:val="24"/>
                            <w:szCs w:val="28"/>
                          </w:rPr>
                          <w:t>6705</w:t>
                        </w:r>
                      </w:p>
                    </w:tc>
                  </w:tr>
                </w:tbl>
                <w:p w14:paraId="0CDC27B7" w14:textId="77777777" w:rsidR="00B7661C" w:rsidRPr="00B7661C" w:rsidRDefault="00B7661C" w:rsidP="000A36CA">
                  <w:pPr>
                    <w:spacing w:before="86" w:after="0" w:line="240" w:lineRule="auto"/>
                    <w:jc w:val="center"/>
                    <w:textAlignment w:val="baseline"/>
                    <w:rPr>
                      <w:b/>
                      <w:sz w:val="36"/>
                      <w:szCs w:val="36"/>
                    </w:rPr>
                  </w:pPr>
                </w:p>
              </w:txbxContent>
            </v:textbox>
          </v:shape>
        </w:pict>
      </w:r>
    </w:p>
    <w:p w14:paraId="78F44A01" w14:textId="543F6772" w:rsidR="00D06EDD" w:rsidRPr="00E2469B" w:rsidRDefault="00D06EDD" w:rsidP="005E29BD">
      <w:pPr>
        <w:pStyle w:val="NoSpacing"/>
      </w:pPr>
    </w:p>
    <w:p w14:paraId="4EC7FBFA" w14:textId="77777777" w:rsidR="00D06EDD" w:rsidRPr="00E2469B" w:rsidRDefault="00D06EDD" w:rsidP="005E29BD">
      <w:pPr>
        <w:pStyle w:val="NoSpacing"/>
      </w:pPr>
    </w:p>
    <w:p w14:paraId="691A8A26" w14:textId="12920BE6" w:rsidR="00D06EDD" w:rsidRPr="00E2469B" w:rsidRDefault="00D06EDD" w:rsidP="005E29BD">
      <w:pPr>
        <w:pStyle w:val="NoSpacing"/>
      </w:pPr>
    </w:p>
    <w:p w14:paraId="2FCAFCAC" w14:textId="2EEC471B" w:rsidR="00D2614C" w:rsidRPr="00E2469B" w:rsidRDefault="00D2614C" w:rsidP="005E29BD">
      <w:pPr>
        <w:pStyle w:val="NoSpacing"/>
      </w:pPr>
    </w:p>
    <w:p w14:paraId="29F1C0FA" w14:textId="28FFDDD1" w:rsidR="008E734F" w:rsidRPr="00E2469B" w:rsidRDefault="008E734F" w:rsidP="005E29BD">
      <w:pPr>
        <w:pStyle w:val="NoSpacing"/>
      </w:pPr>
    </w:p>
    <w:p w14:paraId="342B95D0" w14:textId="7AED52BE" w:rsidR="00D2614C" w:rsidRPr="00E2469B" w:rsidRDefault="001657CF" w:rsidP="00D2614C">
      <w:pPr>
        <w:jc w:val="center"/>
        <w:rPr>
          <w:b/>
          <w:color w:val="244061"/>
          <w:sz w:val="32"/>
          <w:szCs w:val="32"/>
        </w:rPr>
      </w:pPr>
      <w:bookmarkStart w:id="0" w:name="_Toc242705879"/>
      <w:r>
        <w:pict>
          <v:shape id="_x0000_s1030" type="#_x0000_t202" style="position:absolute;left:0;text-align:left;margin-left:13.9pt;margin-top:169.1pt;width:143.45pt;height:30.75pt;z-index:251654144" stroked="f">
            <v:textbox style="mso-next-textbox:#_x0000_s1030">
              <w:txbxContent>
                <w:p w14:paraId="386E96A8" w14:textId="11907296" w:rsidR="00F941F2" w:rsidRPr="008E3C46" w:rsidRDefault="008E734F" w:rsidP="00F941F2">
                  <w:pPr>
                    <w:rPr>
                      <w:color w:val="7F7F7F"/>
                      <w:sz w:val="28"/>
                      <w:szCs w:val="28"/>
                    </w:rPr>
                  </w:pPr>
                  <w:r>
                    <w:rPr>
                      <w:color w:val="7F7F7F"/>
                      <w:sz w:val="28"/>
                      <w:szCs w:val="28"/>
                    </w:rPr>
                    <w:t>October</w:t>
                  </w:r>
                  <w:r w:rsidR="000A36CA" w:rsidRPr="008E3C46">
                    <w:rPr>
                      <w:color w:val="7F7F7F"/>
                      <w:sz w:val="28"/>
                      <w:szCs w:val="28"/>
                    </w:rPr>
                    <w:t xml:space="preserve"> </w:t>
                  </w:r>
                  <w:r>
                    <w:rPr>
                      <w:color w:val="7F7F7F"/>
                      <w:sz w:val="28"/>
                      <w:szCs w:val="28"/>
                    </w:rPr>
                    <w:t>1</w:t>
                  </w:r>
                  <w:r w:rsidR="00C4528F">
                    <w:rPr>
                      <w:color w:val="7F7F7F"/>
                      <w:sz w:val="28"/>
                      <w:szCs w:val="28"/>
                    </w:rPr>
                    <w:t>7</w:t>
                  </w:r>
                  <w:r w:rsidR="000A36CA" w:rsidRPr="008E3C46">
                    <w:rPr>
                      <w:color w:val="7F7F7F"/>
                      <w:sz w:val="28"/>
                      <w:szCs w:val="28"/>
                      <w:vertAlign w:val="superscript"/>
                    </w:rPr>
                    <w:t>th</w:t>
                  </w:r>
                  <w:r w:rsidR="000A36CA" w:rsidRPr="008E3C46">
                    <w:rPr>
                      <w:color w:val="7F7F7F"/>
                      <w:sz w:val="28"/>
                      <w:szCs w:val="28"/>
                    </w:rPr>
                    <w:t>, 2009</w:t>
                  </w:r>
                </w:p>
              </w:txbxContent>
            </v:textbox>
          </v:shape>
        </w:pict>
      </w:r>
      <w:r>
        <w:pict>
          <v:shape id="_x0000_s1029" type="#_x0000_t202" style="position:absolute;left:0;text-align:left;margin-left:13.9pt;margin-top:131.45pt;width:424.5pt;height:30.75pt;z-index:251653120" stroked="f">
            <v:textbox style="mso-next-textbox:#_x0000_s1029">
              <w:txbxContent>
                <w:p w14:paraId="332354C8" w14:textId="5B1DAE3B" w:rsidR="000A36CA" w:rsidRPr="008E3C46" w:rsidRDefault="000A36CA" w:rsidP="000A36CA">
                  <w:pPr>
                    <w:rPr>
                      <w:b/>
                      <w:color w:val="7F7F7F"/>
                      <w:sz w:val="32"/>
                      <w:szCs w:val="32"/>
                    </w:rPr>
                  </w:pPr>
                  <w:r w:rsidRPr="008E3C46">
                    <w:rPr>
                      <w:b/>
                      <w:color w:val="7F7F7F"/>
                      <w:sz w:val="32"/>
                      <w:szCs w:val="32"/>
                    </w:rPr>
                    <w:t>CS</w:t>
                  </w:r>
                  <w:r w:rsidR="008E734F">
                    <w:rPr>
                      <w:b/>
                      <w:color w:val="7F7F7F"/>
                      <w:sz w:val="32"/>
                      <w:szCs w:val="32"/>
                    </w:rPr>
                    <w:t xml:space="preserve">554  </w:t>
                  </w:r>
                  <w:r w:rsidRPr="008E3C46">
                    <w:rPr>
                      <w:b/>
                      <w:color w:val="7F7F7F"/>
                      <w:sz w:val="32"/>
                      <w:szCs w:val="32"/>
                    </w:rPr>
                    <w:t xml:space="preserve">-  </w:t>
                  </w:r>
                  <w:r w:rsidR="008E734F">
                    <w:rPr>
                      <w:b/>
                      <w:color w:val="7F7F7F"/>
                      <w:sz w:val="32"/>
                      <w:szCs w:val="32"/>
                    </w:rPr>
                    <w:t>Design for Software &amp; Systems</w:t>
                  </w:r>
                </w:p>
                <w:p w14:paraId="6D785DFC" w14:textId="77777777" w:rsidR="00F941F2" w:rsidRPr="000A36CA" w:rsidRDefault="00F941F2" w:rsidP="000A36CA">
                  <w:pPr>
                    <w:rPr>
                      <w:szCs w:val="32"/>
                    </w:rPr>
                  </w:pPr>
                </w:p>
              </w:txbxContent>
            </v:textbox>
          </v:shape>
        </w:pict>
      </w:r>
      <w:r w:rsidR="00D2614C" w:rsidRPr="00E2469B">
        <w:rPr>
          <w:color w:val="244061"/>
          <w:sz w:val="48"/>
          <w:szCs w:val="48"/>
        </w:rPr>
        <w:br w:type="page"/>
      </w:r>
      <w:r w:rsidR="00D2614C" w:rsidRPr="00E2469B">
        <w:rPr>
          <w:b/>
          <w:color w:val="244061"/>
          <w:sz w:val="48"/>
          <w:szCs w:val="48"/>
        </w:rPr>
        <w:lastRenderedPageBreak/>
        <w:t>Table of contents</w:t>
      </w:r>
    </w:p>
    <w:sdt>
      <w:sdtPr>
        <w:rPr>
          <w:b w:val="0"/>
          <w:bCs w:val="0"/>
          <w:color w:val="auto"/>
          <w:sz w:val="22"/>
          <w:szCs w:val="22"/>
          <w:lang w:eastAsia="fr-FR"/>
        </w:rPr>
        <w:id w:val="1695499587"/>
        <w:docPartObj>
          <w:docPartGallery w:val="Table of Contents"/>
          <w:docPartUnique/>
        </w:docPartObj>
      </w:sdtPr>
      <w:sdtEndPr/>
      <w:sdtContent>
        <w:p w14:paraId="071F12D9" w14:textId="77777777" w:rsidR="00D2614C" w:rsidRPr="00E2469B" w:rsidRDefault="00D2614C" w:rsidP="00D2614C">
          <w:pPr>
            <w:pStyle w:val="TOCHeading"/>
          </w:pPr>
        </w:p>
        <w:p w14:paraId="648E5928" w14:textId="77777777" w:rsidR="00597B14" w:rsidRPr="00E2469B" w:rsidRDefault="00D2614C">
          <w:pPr>
            <w:pStyle w:val="TOC1"/>
            <w:tabs>
              <w:tab w:val="right" w:leader="dot" w:pos="10054"/>
            </w:tabs>
            <w:rPr>
              <w:rFonts w:asciiTheme="minorHAnsi" w:eastAsiaTheme="minorEastAsia" w:hAnsiTheme="minorHAnsi" w:cstheme="minorBidi"/>
              <w:lang w:eastAsia="ko-KR"/>
            </w:rPr>
          </w:pPr>
          <w:r w:rsidRPr="00E2469B">
            <w:fldChar w:fldCharType="begin"/>
          </w:r>
          <w:r w:rsidRPr="00E2469B">
            <w:instrText xml:space="preserve"> TOC \o "1-3" \h \z \u </w:instrText>
          </w:r>
          <w:r w:rsidRPr="00E2469B">
            <w:fldChar w:fldCharType="separate"/>
          </w:r>
          <w:hyperlink w:anchor="_Toc243148181" w:history="1">
            <w:r w:rsidR="00597B14" w:rsidRPr="00E2469B">
              <w:rPr>
                <w:rStyle w:val="Hyperlink"/>
                <w:b/>
              </w:rPr>
              <w:t>Illustration table</w:t>
            </w:r>
            <w:r w:rsidR="00597B14" w:rsidRPr="00E2469B">
              <w:rPr>
                <w:webHidden/>
              </w:rPr>
              <w:tab/>
            </w:r>
            <w:r w:rsidR="00597B14" w:rsidRPr="00E2469B">
              <w:rPr>
                <w:webHidden/>
              </w:rPr>
              <w:fldChar w:fldCharType="begin"/>
            </w:r>
            <w:r w:rsidR="00597B14" w:rsidRPr="00E2469B">
              <w:rPr>
                <w:webHidden/>
              </w:rPr>
              <w:instrText xml:space="preserve"> PAGEREF _Toc243148181 \h </w:instrText>
            </w:r>
            <w:r w:rsidR="00597B14" w:rsidRPr="00E2469B">
              <w:rPr>
                <w:webHidden/>
              </w:rPr>
            </w:r>
            <w:r w:rsidR="00597B14" w:rsidRPr="00E2469B">
              <w:rPr>
                <w:webHidden/>
              </w:rPr>
              <w:fldChar w:fldCharType="separate"/>
            </w:r>
            <w:r w:rsidR="00597B14" w:rsidRPr="00E2469B">
              <w:rPr>
                <w:webHidden/>
              </w:rPr>
              <w:t>4</w:t>
            </w:r>
            <w:r w:rsidR="00597B14" w:rsidRPr="00E2469B">
              <w:rPr>
                <w:webHidden/>
              </w:rPr>
              <w:fldChar w:fldCharType="end"/>
            </w:r>
          </w:hyperlink>
        </w:p>
        <w:p w14:paraId="43FF4C8A" w14:textId="77777777" w:rsidR="00597B14" w:rsidRPr="00E2469B" w:rsidRDefault="001657CF">
          <w:pPr>
            <w:pStyle w:val="TOC1"/>
            <w:tabs>
              <w:tab w:val="right" w:leader="dot" w:pos="10054"/>
            </w:tabs>
            <w:rPr>
              <w:rFonts w:asciiTheme="minorHAnsi" w:eastAsiaTheme="minorEastAsia" w:hAnsiTheme="minorHAnsi" w:cstheme="minorBidi"/>
              <w:lang w:eastAsia="ko-KR"/>
            </w:rPr>
          </w:pPr>
          <w:hyperlink w:anchor="_Toc243148182" w:history="1">
            <w:r w:rsidR="00597B14" w:rsidRPr="00E2469B">
              <w:rPr>
                <w:rStyle w:val="Hyperlink"/>
                <w:b/>
              </w:rPr>
              <w:t>Introduction</w:t>
            </w:r>
            <w:r w:rsidR="00597B14" w:rsidRPr="00E2469B">
              <w:rPr>
                <w:webHidden/>
              </w:rPr>
              <w:tab/>
            </w:r>
            <w:r w:rsidR="00597B14" w:rsidRPr="00E2469B">
              <w:rPr>
                <w:webHidden/>
              </w:rPr>
              <w:fldChar w:fldCharType="begin"/>
            </w:r>
            <w:r w:rsidR="00597B14" w:rsidRPr="00E2469B">
              <w:rPr>
                <w:webHidden/>
              </w:rPr>
              <w:instrText xml:space="preserve"> PAGEREF _Toc243148182 \h </w:instrText>
            </w:r>
            <w:r w:rsidR="00597B14" w:rsidRPr="00E2469B">
              <w:rPr>
                <w:webHidden/>
              </w:rPr>
            </w:r>
            <w:r w:rsidR="00597B14" w:rsidRPr="00E2469B">
              <w:rPr>
                <w:webHidden/>
              </w:rPr>
              <w:fldChar w:fldCharType="separate"/>
            </w:r>
            <w:r w:rsidR="00597B14" w:rsidRPr="00E2469B">
              <w:rPr>
                <w:webHidden/>
              </w:rPr>
              <w:t>5</w:t>
            </w:r>
            <w:r w:rsidR="00597B14" w:rsidRPr="00E2469B">
              <w:rPr>
                <w:webHidden/>
              </w:rPr>
              <w:fldChar w:fldCharType="end"/>
            </w:r>
          </w:hyperlink>
        </w:p>
        <w:p w14:paraId="34283163" w14:textId="77777777" w:rsidR="00597B14" w:rsidRPr="00E2469B" w:rsidRDefault="001657CF">
          <w:pPr>
            <w:pStyle w:val="TOC1"/>
            <w:tabs>
              <w:tab w:val="left" w:pos="440"/>
              <w:tab w:val="right" w:leader="dot" w:pos="10054"/>
            </w:tabs>
            <w:rPr>
              <w:rFonts w:asciiTheme="minorHAnsi" w:eastAsiaTheme="minorEastAsia" w:hAnsiTheme="minorHAnsi" w:cstheme="minorBidi"/>
              <w:lang w:eastAsia="ko-KR"/>
            </w:rPr>
          </w:pPr>
          <w:hyperlink w:anchor="_Toc243148183" w:history="1">
            <w:r w:rsidR="00597B14" w:rsidRPr="00E2469B">
              <w:rPr>
                <w:rStyle w:val="Hyperlink"/>
                <w:b/>
              </w:rPr>
              <w:t>1.</w:t>
            </w:r>
            <w:r w:rsidR="00597B14" w:rsidRPr="00E2469B">
              <w:rPr>
                <w:rFonts w:asciiTheme="minorHAnsi" w:eastAsiaTheme="minorEastAsia" w:hAnsiTheme="minorHAnsi" w:cstheme="minorBidi"/>
                <w:lang w:eastAsia="ko-KR"/>
              </w:rPr>
              <w:tab/>
            </w:r>
            <w:r w:rsidR="00597B14" w:rsidRPr="00E2469B">
              <w:rPr>
                <w:rStyle w:val="Hyperlink"/>
                <w:b/>
              </w:rPr>
              <w:t>Problem understanding</w:t>
            </w:r>
            <w:r w:rsidR="00597B14" w:rsidRPr="00E2469B">
              <w:rPr>
                <w:webHidden/>
              </w:rPr>
              <w:tab/>
            </w:r>
            <w:r w:rsidR="00597B14" w:rsidRPr="00E2469B">
              <w:rPr>
                <w:webHidden/>
              </w:rPr>
              <w:fldChar w:fldCharType="begin"/>
            </w:r>
            <w:r w:rsidR="00597B14" w:rsidRPr="00E2469B">
              <w:rPr>
                <w:webHidden/>
              </w:rPr>
              <w:instrText xml:space="preserve"> PAGEREF _Toc243148183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04FB61FC" w14:textId="77777777" w:rsidR="00597B14" w:rsidRPr="00E2469B" w:rsidRDefault="001657CF">
          <w:pPr>
            <w:pStyle w:val="TOC2"/>
            <w:tabs>
              <w:tab w:val="left" w:pos="880"/>
              <w:tab w:val="right" w:leader="dot" w:pos="10054"/>
            </w:tabs>
            <w:rPr>
              <w:rFonts w:asciiTheme="minorHAnsi" w:eastAsiaTheme="minorEastAsia" w:hAnsiTheme="minorHAnsi" w:cstheme="minorBidi"/>
              <w:lang w:eastAsia="ko-KR"/>
            </w:rPr>
          </w:pPr>
          <w:hyperlink w:anchor="_Toc243148184" w:history="1">
            <w:r w:rsidR="00597B14" w:rsidRPr="00E2469B">
              <w:rPr>
                <w:rStyle w:val="Hyperlink"/>
              </w:rPr>
              <w:t>1.1.</w:t>
            </w:r>
            <w:r w:rsidR="00597B14" w:rsidRPr="00E2469B">
              <w:rPr>
                <w:rFonts w:asciiTheme="minorHAnsi" w:eastAsiaTheme="minorEastAsia" w:hAnsiTheme="minorHAnsi" w:cstheme="minorBidi"/>
                <w:lang w:eastAsia="ko-KR"/>
              </w:rPr>
              <w:tab/>
            </w:r>
            <w:r w:rsidR="00597B14" w:rsidRPr="00E2469B">
              <w:rPr>
                <w:rStyle w:val="Hyperlink"/>
              </w:rPr>
              <w:t>Business case &amp; system context</w:t>
            </w:r>
            <w:r w:rsidR="00597B14" w:rsidRPr="00E2469B">
              <w:rPr>
                <w:webHidden/>
              </w:rPr>
              <w:tab/>
            </w:r>
            <w:r w:rsidR="00597B14" w:rsidRPr="00E2469B">
              <w:rPr>
                <w:webHidden/>
              </w:rPr>
              <w:fldChar w:fldCharType="begin"/>
            </w:r>
            <w:r w:rsidR="00597B14" w:rsidRPr="00E2469B">
              <w:rPr>
                <w:webHidden/>
              </w:rPr>
              <w:instrText xml:space="preserve"> PAGEREF _Toc243148184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3AEAAACF"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185" w:history="1">
            <w:r w:rsidR="00597B14" w:rsidRPr="00E2469B">
              <w:rPr>
                <w:rStyle w:val="Hyperlink"/>
                <w:b/>
                <w:bCs/>
                <w:smallCaps/>
                <w:spacing w:val="5"/>
              </w:rPr>
              <w:t>1.1.1.</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FDIR utility</w:t>
            </w:r>
            <w:r w:rsidR="00597B14" w:rsidRPr="00E2469B">
              <w:rPr>
                <w:webHidden/>
              </w:rPr>
              <w:tab/>
            </w:r>
            <w:r w:rsidR="00597B14" w:rsidRPr="00E2469B">
              <w:rPr>
                <w:webHidden/>
              </w:rPr>
              <w:fldChar w:fldCharType="begin"/>
            </w:r>
            <w:r w:rsidR="00597B14" w:rsidRPr="00E2469B">
              <w:rPr>
                <w:webHidden/>
              </w:rPr>
              <w:instrText xml:space="preserve"> PAGEREF _Toc243148185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57A78BC2"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186" w:history="1">
            <w:r w:rsidR="00597B14" w:rsidRPr="00E2469B">
              <w:rPr>
                <w:rStyle w:val="Hyperlink"/>
                <w:b/>
                <w:bCs/>
                <w:smallCaps/>
                <w:spacing w:val="5"/>
              </w:rPr>
              <w:t>1.1.2.</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System requirements</w:t>
            </w:r>
            <w:r w:rsidR="00597B14" w:rsidRPr="00E2469B">
              <w:rPr>
                <w:webHidden/>
              </w:rPr>
              <w:tab/>
            </w:r>
            <w:r w:rsidR="00597B14" w:rsidRPr="00E2469B">
              <w:rPr>
                <w:webHidden/>
              </w:rPr>
              <w:fldChar w:fldCharType="begin"/>
            </w:r>
            <w:r w:rsidR="00597B14" w:rsidRPr="00E2469B">
              <w:rPr>
                <w:webHidden/>
              </w:rPr>
              <w:instrText xml:space="preserve"> PAGEREF _Toc243148186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51A97308" w14:textId="77777777" w:rsidR="00597B14" w:rsidRPr="00E2469B" w:rsidRDefault="001657CF">
          <w:pPr>
            <w:pStyle w:val="TOC2"/>
            <w:tabs>
              <w:tab w:val="left" w:pos="880"/>
              <w:tab w:val="right" w:leader="dot" w:pos="10054"/>
            </w:tabs>
            <w:rPr>
              <w:rFonts w:asciiTheme="minorHAnsi" w:eastAsiaTheme="minorEastAsia" w:hAnsiTheme="minorHAnsi" w:cstheme="minorBidi"/>
              <w:lang w:eastAsia="ko-KR"/>
            </w:rPr>
          </w:pPr>
          <w:hyperlink w:anchor="_Toc243148187" w:history="1">
            <w:r w:rsidR="00597B14" w:rsidRPr="00E2469B">
              <w:rPr>
                <w:rStyle w:val="Hyperlink"/>
              </w:rPr>
              <w:t>1.2.</w:t>
            </w:r>
            <w:r w:rsidR="00597B14" w:rsidRPr="00E2469B">
              <w:rPr>
                <w:rFonts w:asciiTheme="minorHAnsi" w:eastAsiaTheme="minorEastAsia" w:hAnsiTheme="minorHAnsi" w:cstheme="minorBidi"/>
                <w:lang w:eastAsia="ko-KR"/>
              </w:rPr>
              <w:tab/>
            </w:r>
            <w:r w:rsidR="00597B14" w:rsidRPr="00E2469B">
              <w:rPr>
                <w:rStyle w:val="Hyperlink"/>
              </w:rPr>
              <w:t>Problem frames</w:t>
            </w:r>
            <w:r w:rsidR="00597B14" w:rsidRPr="00E2469B">
              <w:rPr>
                <w:webHidden/>
              </w:rPr>
              <w:tab/>
            </w:r>
            <w:r w:rsidR="00597B14" w:rsidRPr="00E2469B">
              <w:rPr>
                <w:webHidden/>
              </w:rPr>
              <w:fldChar w:fldCharType="begin"/>
            </w:r>
            <w:r w:rsidR="00597B14" w:rsidRPr="00E2469B">
              <w:rPr>
                <w:webHidden/>
              </w:rPr>
              <w:instrText xml:space="preserve"> PAGEREF _Toc243148187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6CAEE6C6"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188" w:history="1">
            <w:r w:rsidR="00597B14" w:rsidRPr="00E2469B">
              <w:rPr>
                <w:rStyle w:val="Hyperlink"/>
                <w:b/>
                <w:bCs/>
                <w:smallCaps/>
                <w:spacing w:val="5"/>
              </w:rPr>
              <w:t>1.2.1.</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Domains identification</w:t>
            </w:r>
            <w:r w:rsidR="00597B14" w:rsidRPr="00E2469B">
              <w:rPr>
                <w:webHidden/>
              </w:rPr>
              <w:tab/>
            </w:r>
            <w:r w:rsidR="00597B14" w:rsidRPr="00E2469B">
              <w:rPr>
                <w:webHidden/>
              </w:rPr>
              <w:fldChar w:fldCharType="begin"/>
            </w:r>
            <w:r w:rsidR="00597B14" w:rsidRPr="00E2469B">
              <w:rPr>
                <w:webHidden/>
              </w:rPr>
              <w:instrText xml:space="preserve"> PAGEREF _Toc243148188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0CD83737"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189" w:history="1">
            <w:r w:rsidR="00597B14" w:rsidRPr="00E2469B">
              <w:rPr>
                <w:rStyle w:val="Hyperlink"/>
                <w:b/>
                <w:bCs/>
                <w:smallCaps/>
                <w:spacing w:val="5"/>
              </w:rPr>
              <w:t>1.2.2.</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Context Diagram</w:t>
            </w:r>
            <w:r w:rsidR="00597B14" w:rsidRPr="00E2469B">
              <w:rPr>
                <w:webHidden/>
              </w:rPr>
              <w:tab/>
            </w:r>
            <w:r w:rsidR="00597B14" w:rsidRPr="00E2469B">
              <w:rPr>
                <w:webHidden/>
              </w:rPr>
              <w:fldChar w:fldCharType="begin"/>
            </w:r>
            <w:r w:rsidR="00597B14" w:rsidRPr="00E2469B">
              <w:rPr>
                <w:webHidden/>
              </w:rPr>
              <w:instrText xml:space="preserve"> PAGEREF _Toc243148189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5DCAE111"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190" w:history="1">
            <w:r w:rsidR="00597B14" w:rsidRPr="00E2469B">
              <w:rPr>
                <w:rStyle w:val="Hyperlink"/>
                <w:b/>
                <w:bCs/>
                <w:smallCaps/>
                <w:spacing w:val="5"/>
              </w:rPr>
              <w:t>1.2.3.</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Problem frames</w:t>
            </w:r>
            <w:r w:rsidR="00597B14" w:rsidRPr="00E2469B">
              <w:rPr>
                <w:webHidden/>
              </w:rPr>
              <w:tab/>
            </w:r>
            <w:r w:rsidR="00597B14" w:rsidRPr="00E2469B">
              <w:rPr>
                <w:webHidden/>
              </w:rPr>
              <w:fldChar w:fldCharType="begin"/>
            </w:r>
            <w:r w:rsidR="00597B14" w:rsidRPr="00E2469B">
              <w:rPr>
                <w:webHidden/>
              </w:rPr>
              <w:instrText xml:space="preserve"> PAGEREF _Toc243148190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4B2929D5" w14:textId="77777777" w:rsidR="00597B14" w:rsidRPr="00E2469B" w:rsidRDefault="001657CF">
          <w:pPr>
            <w:pStyle w:val="TOC1"/>
            <w:tabs>
              <w:tab w:val="left" w:pos="440"/>
              <w:tab w:val="right" w:leader="dot" w:pos="10054"/>
            </w:tabs>
            <w:rPr>
              <w:rFonts w:asciiTheme="minorHAnsi" w:eastAsiaTheme="minorEastAsia" w:hAnsiTheme="minorHAnsi" w:cstheme="minorBidi"/>
              <w:lang w:eastAsia="ko-KR"/>
            </w:rPr>
          </w:pPr>
          <w:hyperlink w:anchor="_Toc243148191" w:history="1">
            <w:r w:rsidR="00597B14" w:rsidRPr="00E2469B">
              <w:rPr>
                <w:rStyle w:val="Hyperlink"/>
                <w:b/>
              </w:rPr>
              <w:t>2.</w:t>
            </w:r>
            <w:r w:rsidR="00597B14" w:rsidRPr="00E2469B">
              <w:rPr>
                <w:rFonts w:asciiTheme="minorHAnsi" w:eastAsiaTheme="minorEastAsia" w:hAnsiTheme="minorHAnsi" w:cstheme="minorBidi"/>
                <w:lang w:eastAsia="ko-KR"/>
              </w:rPr>
              <w:tab/>
            </w:r>
            <w:r w:rsidR="00597B14" w:rsidRPr="00E2469B">
              <w:rPr>
                <w:rStyle w:val="Hyperlink"/>
                <w:b/>
              </w:rPr>
              <w:t>Functional requirements (use-case model)</w:t>
            </w:r>
            <w:r w:rsidR="00597B14" w:rsidRPr="00E2469B">
              <w:rPr>
                <w:webHidden/>
              </w:rPr>
              <w:tab/>
            </w:r>
            <w:r w:rsidR="00597B14" w:rsidRPr="00E2469B">
              <w:rPr>
                <w:webHidden/>
              </w:rPr>
              <w:fldChar w:fldCharType="begin"/>
            </w:r>
            <w:r w:rsidR="00597B14" w:rsidRPr="00E2469B">
              <w:rPr>
                <w:webHidden/>
              </w:rPr>
              <w:instrText xml:space="preserve"> PAGEREF _Toc243148191 \h </w:instrText>
            </w:r>
            <w:r w:rsidR="00597B14" w:rsidRPr="00E2469B">
              <w:rPr>
                <w:webHidden/>
              </w:rPr>
            </w:r>
            <w:r w:rsidR="00597B14" w:rsidRPr="00E2469B">
              <w:rPr>
                <w:webHidden/>
              </w:rPr>
              <w:fldChar w:fldCharType="separate"/>
            </w:r>
            <w:r w:rsidR="00597B14" w:rsidRPr="00E2469B">
              <w:rPr>
                <w:webHidden/>
              </w:rPr>
              <w:t>7</w:t>
            </w:r>
            <w:r w:rsidR="00597B14" w:rsidRPr="00E2469B">
              <w:rPr>
                <w:webHidden/>
              </w:rPr>
              <w:fldChar w:fldCharType="end"/>
            </w:r>
          </w:hyperlink>
        </w:p>
        <w:p w14:paraId="0536B65C" w14:textId="77777777" w:rsidR="00597B14" w:rsidRPr="00E2469B" w:rsidRDefault="001657CF">
          <w:pPr>
            <w:pStyle w:val="TOC2"/>
            <w:tabs>
              <w:tab w:val="left" w:pos="880"/>
              <w:tab w:val="right" w:leader="dot" w:pos="10054"/>
            </w:tabs>
            <w:rPr>
              <w:rFonts w:asciiTheme="minorHAnsi" w:eastAsiaTheme="minorEastAsia" w:hAnsiTheme="minorHAnsi" w:cstheme="minorBidi"/>
              <w:lang w:eastAsia="ko-KR"/>
            </w:rPr>
          </w:pPr>
          <w:hyperlink w:anchor="_Toc243148192" w:history="1">
            <w:r w:rsidR="00597B14" w:rsidRPr="00E2469B">
              <w:rPr>
                <w:rStyle w:val="Hyperlink"/>
              </w:rPr>
              <w:t>2.1.</w:t>
            </w:r>
            <w:r w:rsidR="00597B14" w:rsidRPr="00E2469B">
              <w:rPr>
                <w:rFonts w:asciiTheme="minorHAnsi" w:eastAsiaTheme="minorEastAsia" w:hAnsiTheme="minorHAnsi" w:cstheme="minorBidi"/>
                <w:lang w:eastAsia="ko-KR"/>
              </w:rPr>
              <w:tab/>
            </w:r>
            <w:r w:rsidR="00597B14" w:rsidRPr="00E2469B">
              <w:rPr>
                <w:rStyle w:val="Hyperlink"/>
              </w:rPr>
              <w:t>Use-case diagram</w:t>
            </w:r>
            <w:r w:rsidR="00597B14" w:rsidRPr="00E2469B">
              <w:rPr>
                <w:webHidden/>
              </w:rPr>
              <w:tab/>
            </w:r>
            <w:r w:rsidR="00597B14" w:rsidRPr="00E2469B">
              <w:rPr>
                <w:webHidden/>
              </w:rPr>
              <w:fldChar w:fldCharType="begin"/>
            </w:r>
            <w:r w:rsidR="00597B14" w:rsidRPr="00E2469B">
              <w:rPr>
                <w:webHidden/>
              </w:rPr>
              <w:instrText xml:space="preserve"> PAGEREF _Toc243148192 \h </w:instrText>
            </w:r>
            <w:r w:rsidR="00597B14" w:rsidRPr="00E2469B">
              <w:rPr>
                <w:webHidden/>
              </w:rPr>
            </w:r>
            <w:r w:rsidR="00597B14" w:rsidRPr="00E2469B">
              <w:rPr>
                <w:webHidden/>
              </w:rPr>
              <w:fldChar w:fldCharType="separate"/>
            </w:r>
            <w:r w:rsidR="00597B14" w:rsidRPr="00E2469B">
              <w:rPr>
                <w:webHidden/>
              </w:rPr>
              <w:t>7</w:t>
            </w:r>
            <w:r w:rsidR="00597B14" w:rsidRPr="00E2469B">
              <w:rPr>
                <w:webHidden/>
              </w:rPr>
              <w:fldChar w:fldCharType="end"/>
            </w:r>
          </w:hyperlink>
        </w:p>
        <w:p w14:paraId="1EFEA311"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193" w:history="1">
            <w:r w:rsidR="00597B14" w:rsidRPr="00E2469B">
              <w:rPr>
                <w:rStyle w:val="Hyperlink"/>
                <w:b/>
                <w:bCs/>
                <w:smallCaps/>
                <w:spacing w:val="5"/>
              </w:rPr>
              <w:t>2.1.1.</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Actors description</w:t>
            </w:r>
            <w:r w:rsidR="00597B14" w:rsidRPr="00E2469B">
              <w:rPr>
                <w:webHidden/>
              </w:rPr>
              <w:tab/>
            </w:r>
            <w:r w:rsidR="00597B14" w:rsidRPr="00E2469B">
              <w:rPr>
                <w:webHidden/>
              </w:rPr>
              <w:fldChar w:fldCharType="begin"/>
            </w:r>
            <w:r w:rsidR="00597B14" w:rsidRPr="00E2469B">
              <w:rPr>
                <w:webHidden/>
              </w:rPr>
              <w:instrText xml:space="preserve"> PAGEREF _Toc243148193 \h </w:instrText>
            </w:r>
            <w:r w:rsidR="00597B14" w:rsidRPr="00E2469B">
              <w:rPr>
                <w:webHidden/>
              </w:rPr>
            </w:r>
            <w:r w:rsidR="00597B14" w:rsidRPr="00E2469B">
              <w:rPr>
                <w:webHidden/>
              </w:rPr>
              <w:fldChar w:fldCharType="separate"/>
            </w:r>
            <w:r w:rsidR="00597B14" w:rsidRPr="00E2469B">
              <w:rPr>
                <w:webHidden/>
              </w:rPr>
              <w:t>7</w:t>
            </w:r>
            <w:r w:rsidR="00597B14" w:rsidRPr="00E2469B">
              <w:rPr>
                <w:webHidden/>
              </w:rPr>
              <w:fldChar w:fldCharType="end"/>
            </w:r>
          </w:hyperlink>
        </w:p>
        <w:p w14:paraId="29C28D22"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194" w:history="1">
            <w:r w:rsidR="00597B14" w:rsidRPr="00E2469B">
              <w:rPr>
                <w:rStyle w:val="Hyperlink"/>
                <w:b/>
                <w:bCs/>
                <w:smallCaps/>
                <w:spacing w:val="5"/>
              </w:rPr>
              <w:t>2.1.2.</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Use-case diagram</w:t>
            </w:r>
            <w:r w:rsidR="00597B14" w:rsidRPr="00E2469B">
              <w:rPr>
                <w:webHidden/>
              </w:rPr>
              <w:tab/>
            </w:r>
            <w:r w:rsidR="00597B14" w:rsidRPr="00E2469B">
              <w:rPr>
                <w:webHidden/>
              </w:rPr>
              <w:fldChar w:fldCharType="begin"/>
            </w:r>
            <w:r w:rsidR="00597B14" w:rsidRPr="00E2469B">
              <w:rPr>
                <w:webHidden/>
              </w:rPr>
              <w:instrText xml:space="preserve"> PAGEREF _Toc243148194 \h </w:instrText>
            </w:r>
            <w:r w:rsidR="00597B14" w:rsidRPr="00E2469B">
              <w:rPr>
                <w:webHidden/>
              </w:rPr>
            </w:r>
            <w:r w:rsidR="00597B14" w:rsidRPr="00E2469B">
              <w:rPr>
                <w:webHidden/>
              </w:rPr>
              <w:fldChar w:fldCharType="separate"/>
            </w:r>
            <w:r w:rsidR="00597B14" w:rsidRPr="00E2469B">
              <w:rPr>
                <w:webHidden/>
              </w:rPr>
              <w:t>7</w:t>
            </w:r>
            <w:r w:rsidR="00597B14" w:rsidRPr="00E2469B">
              <w:rPr>
                <w:webHidden/>
              </w:rPr>
              <w:fldChar w:fldCharType="end"/>
            </w:r>
          </w:hyperlink>
        </w:p>
        <w:p w14:paraId="27AD0F8B"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195" w:history="1">
            <w:r w:rsidR="00597B14" w:rsidRPr="00E2469B">
              <w:rPr>
                <w:rStyle w:val="Hyperlink"/>
                <w:b/>
                <w:bCs/>
                <w:smallCaps/>
                <w:spacing w:val="5"/>
              </w:rPr>
              <w:t>2.1.3.</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Use-case specifications</w:t>
            </w:r>
            <w:r w:rsidR="00597B14" w:rsidRPr="00E2469B">
              <w:rPr>
                <w:webHidden/>
              </w:rPr>
              <w:tab/>
            </w:r>
            <w:r w:rsidR="00597B14" w:rsidRPr="00E2469B">
              <w:rPr>
                <w:webHidden/>
              </w:rPr>
              <w:fldChar w:fldCharType="begin"/>
            </w:r>
            <w:r w:rsidR="00597B14" w:rsidRPr="00E2469B">
              <w:rPr>
                <w:webHidden/>
              </w:rPr>
              <w:instrText xml:space="preserve"> PAGEREF _Toc243148195 \h </w:instrText>
            </w:r>
            <w:r w:rsidR="00597B14" w:rsidRPr="00E2469B">
              <w:rPr>
                <w:webHidden/>
              </w:rPr>
            </w:r>
            <w:r w:rsidR="00597B14" w:rsidRPr="00E2469B">
              <w:rPr>
                <w:webHidden/>
              </w:rPr>
              <w:fldChar w:fldCharType="separate"/>
            </w:r>
            <w:r w:rsidR="00597B14" w:rsidRPr="00E2469B">
              <w:rPr>
                <w:webHidden/>
              </w:rPr>
              <w:t>8</w:t>
            </w:r>
            <w:r w:rsidR="00597B14" w:rsidRPr="00E2469B">
              <w:rPr>
                <w:webHidden/>
              </w:rPr>
              <w:fldChar w:fldCharType="end"/>
            </w:r>
          </w:hyperlink>
        </w:p>
        <w:p w14:paraId="353A1832" w14:textId="77777777" w:rsidR="00597B14" w:rsidRPr="00E2469B" w:rsidRDefault="001657CF">
          <w:pPr>
            <w:pStyle w:val="TOC2"/>
            <w:tabs>
              <w:tab w:val="left" w:pos="880"/>
              <w:tab w:val="right" w:leader="dot" w:pos="10054"/>
            </w:tabs>
            <w:rPr>
              <w:rFonts w:asciiTheme="minorHAnsi" w:eastAsiaTheme="minorEastAsia" w:hAnsiTheme="minorHAnsi" w:cstheme="minorBidi"/>
              <w:lang w:eastAsia="ko-KR"/>
            </w:rPr>
          </w:pPr>
          <w:hyperlink w:anchor="_Toc243148196" w:history="1">
            <w:r w:rsidR="00597B14" w:rsidRPr="00E2469B">
              <w:rPr>
                <w:rStyle w:val="Hyperlink"/>
              </w:rPr>
              <w:t>2.2.</w:t>
            </w:r>
            <w:r w:rsidR="00597B14" w:rsidRPr="00E2469B">
              <w:rPr>
                <w:rFonts w:asciiTheme="minorHAnsi" w:eastAsiaTheme="minorEastAsia" w:hAnsiTheme="minorHAnsi" w:cstheme="minorBidi"/>
                <w:lang w:eastAsia="ko-KR"/>
              </w:rPr>
              <w:tab/>
            </w:r>
            <w:r w:rsidR="00597B14" w:rsidRPr="00E2469B">
              <w:rPr>
                <w:rStyle w:val="Hyperlink"/>
              </w:rPr>
              <w:t>Sequence diagrams</w:t>
            </w:r>
            <w:r w:rsidR="00597B14" w:rsidRPr="00E2469B">
              <w:rPr>
                <w:webHidden/>
              </w:rPr>
              <w:tab/>
            </w:r>
            <w:r w:rsidR="00597B14" w:rsidRPr="00E2469B">
              <w:rPr>
                <w:webHidden/>
              </w:rPr>
              <w:fldChar w:fldCharType="begin"/>
            </w:r>
            <w:r w:rsidR="00597B14" w:rsidRPr="00E2469B">
              <w:rPr>
                <w:webHidden/>
              </w:rPr>
              <w:instrText xml:space="preserve"> PAGEREF _Toc243148196 \h </w:instrText>
            </w:r>
            <w:r w:rsidR="00597B14" w:rsidRPr="00E2469B">
              <w:rPr>
                <w:webHidden/>
              </w:rPr>
            </w:r>
            <w:r w:rsidR="00597B14" w:rsidRPr="00E2469B">
              <w:rPr>
                <w:webHidden/>
              </w:rPr>
              <w:fldChar w:fldCharType="separate"/>
            </w:r>
            <w:r w:rsidR="00597B14" w:rsidRPr="00E2469B">
              <w:rPr>
                <w:webHidden/>
              </w:rPr>
              <w:t>11</w:t>
            </w:r>
            <w:r w:rsidR="00597B14" w:rsidRPr="00E2469B">
              <w:rPr>
                <w:webHidden/>
              </w:rPr>
              <w:fldChar w:fldCharType="end"/>
            </w:r>
          </w:hyperlink>
        </w:p>
        <w:p w14:paraId="10BF01B2"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197" w:history="1">
            <w:r w:rsidR="00597B14" w:rsidRPr="00E2469B">
              <w:rPr>
                <w:rStyle w:val="Hyperlink"/>
                <w:b/>
                <w:bCs/>
                <w:smallCaps/>
                <w:spacing w:val="5"/>
              </w:rPr>
              <w:t>2.2.1.</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Fault recovery</w:t>
            </w:r>
            <w:r w:rsidR="00597B14" w:rsidRPr="00E2469B">
              <w:rPr>
                <w:webHidden/>
              </w:rPr>
              <w:tab/>
            </w:r>
            <w:r w:rsidR="00597B14" w:rsidRPr="00E2469B">
              <w:rPr>
                <w:webHidden/>
              </w:rPr>
              <w:fldChar w:fldCharType="begin"/>
            </w:r>
            <w:r w:rsidR="00597B14" w:rsidRPr="00E2469B">
              <w:rPr>
                <w:webHidden/>
              </w:rPr>
              <w:instrText xml:space="preserve"> PAGEREF _Toc243148197 \h </w:instrText>
            </w:r>
            <w:r w:rsidR="00597B14" w:rsidRPr="00E2469B">
              <w:rPr>
                <w:webHidden/>
              </w:rPr>
            </w:r>
            <w:r w:rsidR="00597B14" w:rsidRPr="00E2469B">
              <w:rPr>
                <w:webHidden/>
              </w:rPr>
              <w:fldChar w:fldCharType="separate"/>
            </w:r>
            <w:r w:rsidR="00597B14" w:rsidRPr="00E2469B">
              <w:rPr>
                <w:webHidden/>
              </w:rPr>
              <w:t>11</w:t>
            </w:r>
            <w:r w:rsidR="00597B14" w:rsidRPr="00E2469B">
              <w:rPr>
                <w:webHidden/>
              </w:rPr>
              <w:fldChar w:fldCharType="end"/>
            </w:r>
          </w:hyperlink>
        </w:p>
        <w:p w14:paraId="0AB0C0BD"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198" w:history="1">
            <w:r w:rsidR="00597B14" w:rsidRPr="00E2469B">
              <w:rPr>
                <w:rStyle w:val="Hyperlink"/>
                <w:b/>
                <w:bCs/>
                <w:smallCaps/>
                <w:spacing w:val="5"/>
              </w:rPr>
              <w:t>2.2.2.</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Safe response in case of hazardous conditions</w:t>
            </w:r>
            <w:r w:rsidR="00597B14" w:rsidRPr="00E2469B">
              <w:rPr>
                <w:webHidden/>
              </w:rPr>
              <w:tab/>
            </w:r>
            <w:r w:rsidR="00597B14" w:rsidRPr="00E2469B">
              <w:rPr>
                <w:webHidden/>
              </w:rPr>
              <w:fldChar w:fldCharType="begin"/>
            </w:r>
            <w:r w:rsidR="00597B14" w:rsidRPr="00E2469B">
              <w:rPr>
                <w:webHidden/>
              </w:rPr>
              <w:instrText xml:space="preserve"> PAGEREF _Toc243148198 \h </w:instrText>
            </w:r>
            <w:r w:rsidR="00597B14" w:rsidRPr="00E2469B">
              <w:rPr>
                <w:webHidden/>
              </w:rPr>
            </w:r>
            <w:r w:rsidR="00597B14" w:rsidRPr="00E2469B">
              <w:rPr>
                <w:webHidden/>
              </w:rPr>
              <w:fldChar w:fldCharType="separate"/>
            </w:r>
            <w:r w:rsidR="00597B14" w:rsidRPr="00E2469B">
              <w:rPr>
                <w:webHidden/>
              </w:rPr>
              <w:t>12</w:t>
            </w:r>
            <w:r w:rsidR="00597B14" w:rsidRPr="00E2469B">
              <w:rPr>
                <w:webHidden/>
              </w:rPr>
              <w:fldChar w:fldCharType="end"/>
            </w:r>
          </w:hyperlink>
        </w:p>
        <w:p w14:paraId="39DED98B"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199" w:history="1">
            <w:r w:rsidR="00597B14" w:rsidRPr="00E2469B">
              <w:rPr>
                <w:rStyle w:val="Hyperlink"/>
                <w:b/>
                <w:bCs/>
                <w:smallCaps/>
                <w:spacing w:val="5"/>
              </w:rPr>
              <w:t>2.2.3.</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Critical failure</w:t>
            </w:r>
            <w:r w:rsidR="00597B14" w:rsidRPr="00E2469B">
              <w:rPr>
                <w:webHidden/>
              </w:rPr>
              <w:tab/>
            </w:r>
            <w:r w:rsidR="00597B14" w:rsidRPr="00E2469B">
              <w:rPr>
                <w:webHidden/>
              </w:rPr>
              <w:fldChar w:fldCharType="begin"/>
            </w:r>
            <w:r w:rsidR="00597B14" w:rsidRPr="00E2469B">
              <w:rPr>
                <w:webHidden/>
              </w:rPr>
              <w:instrText xml:space="preserve"> PAGEREF _Toc243148199 \h </w:instrText>
            </w:r>
            <w:r w:rsidR="00597B14" w:rsidRPr="00E2469B">
              <w:rPr>
                <w:webHidden/>
              </w:rPr>
            </w:r>
            <w:r w:rsidR="00597B14" w:rsidRPr="00E2469B">
              <w:rPr>
                <w:webHidden/>
              </w:rPr>
              <w:fldChar w:fldCharType="separate"/>
            </w:r>
            <w:r w:rsidR="00597B14" w:rsidRPr="00E2469B">
              <w:rPr>
                <w:webHidden/>
              </w:rPr>
              <w:t>13</w:t>
            </w:r>
            <w:r w:rsidR="00597B14" w:rsidRPr="00E2469B">
              <w:rPr>
                <w:webHidden/>
              </w:rPr>
              <w:fldChar w:fldCharType="end"/>
            </w:r>
          </w:hyperlink>
        </w:p>
        <w:p w14:paraId="354C7CE4"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200" w:history="1">
            <w:r w:rsidR="00597B14" w:rsidRPr="00E2469B">
              <w:rPr>
                <w:rStyle w:val="Hyperlink"/>
                <w:b/>
                <w:bCs/>
                <w:smallCaps/>
                <w:spacing w:val="5"/>
              </w:rPr>
              <w:t>2.2.4.</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Select system &amp; get information</w:t>
            </w:r>
            <w:r w:rsidR="00597B14" w:rsidRPr="00E2469B">
              <w:rPr>
                <w:webHidden/>
              </w:rPr>
              <w:tab/>
            </w:r>
            <w:r w:rsidR="00597B14" w:rsidRPr="00E2469B">
              <w:rPr>
                <w:webHidden/>
              </w:rPr>
              <w:fldChar w:fldCharType="begin"/>
            </w:r>
            <w:r w:rsidR="00597B14" w:rsidRPr="00E2469B">
              <w:rPr>
                <w:webHidden/>
              </w:rPr>
              <w:instrText xml:space="preserve"> PAGEREF _Toc243148200 \h </w:instrText>
            </w:r>
            <w:r w:rsidR="00597B14" w:rsidRPr="00E2469B">
              <w:rPr>
                <w:webHidden/>
              </w:rPr>
            </w:r>
            <w:r w:rsidR="00597B14" w:rsidRPr="00E2469B">
              <w:rPr>
                <w:webHidden/>
              </w:rPr>
              <w:fldChar w:fldCharType="separate"/>
            </w:r>
            <w:r w:rsidR="00597B14" w:rsidRPr="00E2469B">
              <w:rPr>
                <w:webHidden/>
              </w:rPr>
              <w:t>14</w:t>
            </w:r>
            <w:r w:rsidR="00597B14" w:rsidRPr="00E2469B">
              <w:rPr>
                <w:webHidden/>
              </w:rPr>
              <w:fldChar w:fldCharType="end"/>
            </w:r>
          </w:hyperlink>
        </w:p>
        <w:p w14:paraId="52601709"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201" w:history="1">
            <w:r w:rsidR="00597B14" w:rsidRPr="00E2469B">
              <w:rPr>
                <w:rStyle w:val="Hyperlink"/>
                <w:b/>
                <w:bCs/>
                <w:smallCaps/>
                <w:spacing w:val="5"/>
              </w:rPr>
              <w:t>2.2.5.</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Start system, restart system &amp; refresh system state</w:t>
            </w:r>
            <w:r w:rsidR="00597B14" w:rsidRPr="00E2469B">
              <w:rPr>
                <w:webHidden/>
              </w:rPr>
              <w:tab/>
            </w:r>
            <w:r w:rsidR="00597B14" w:rsidRPr="00E2469B">
              <w:rPr>
                <w:webHidden/>
              </w:rPr>
              <w:fldChar w:fldCharType="begin"/>
            </w:r>
            <w:r w:rsidR="00597B14" w:rsidRPr="00E2469B">
              <w:rPr>
                <w:webHidden/>
              </w:rPr>
              <w:instrText xml:space="preserve"> PAGEREF _Toc243148201 \h </w:instrText>
            </w:r>
            <w:r w:rsidR="00597B14" w:rsidRPr="00E2469B">
              <w:rPr>
                <w:webHidden/>
              </w:rPr>
            </w:r>
            <w:r w:rsidR="00597B14" w:rsidRPr="00E2469B">
              <w:rPr>
                <w:webHidden/>
              </w:rPr>
              <w:fldChar w:fldCharType="separate"/>
            </w:r>
            <w:r w:rsidR="00597B14" w:rsidRPr="00E2469B">
              <w:rPr>
                <w:webHidden/>
              </w:rPr>
              <w:t>15</w:t>
            </w:r>
            <w:r w:rsidR="00597B14" w:rsidRPr="00E2469B">
              <w:rPr>
                <w:webHidden/>
              </w:rPr>
              <w:fldChar w:fldCharType="end"/>
            </w:r>
          </w:hyperlink>
        </w:p>
        <w:p w14:paraId="4B6096CD"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202" w:history="1">
            <w:r w:rsidR="00597B14" w:rsidRPr="00E2469B">
              <w:rPr>
                <w:rStyle w:val="Hyperlink"/>
                <w:b/>
                <w:bCs/>
                <w:smallCaps/>
                <w:spacing w:val="5"/>
              </w:rPr>
              <w:t>2.2.6.</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Backup system and shutdown system</w:t>
            </w:r>
            <w:r w:rsidR="00597B14" w:rsidRPr="00E2469B">
              <w:rPr>
                <w:webHidden/>
              </w:rPr>
              <w:tab/>
            </w:r>
            <w:r w:rsidR="00597B14" w:rsidRPr="00E2469B">
              <w:rPr>
                <w:webHidden/>
              </w:rPr>
              <w:fldChar w:fldCharType="begin"/>
            </w:r>
            <w:r w:rsidR="00597B14" w:rsidRPr="00E2469B">
              <w:rPr>
                <w:webHidden/>
              </w:rPr>
              <w:instrText xml:space="preserve"> PAGEREF _Toc243148202 \h </w:instrText>
            </w:r>
            <w:r w:rsidR="00597B14" w:rsidRPr="00E2469B">
              <w:rPr>
                <w:webHidden/>
              </w:rPr>
            </w:r>
            <w:r w:rsidR="00597B14" w:rsidRPr="00E2469B">
              <w:rPr>
                <w:webHidden/>
              </w:rPr>
              <w:fldChar w:fldCharType="separate"/>
            </w:r>
            <w:r w:rsidR="00597B14" w:rsidRPr="00E2469B">
              <w:rPr>
                <w:webHidden/>
              </w:rPr>
              <w:t>16</w:t>
            </w:r>
            <w:r w:rsidR="00597B14" w:rsidRPr="00E2469B">
              <w:rPr>
                <w:webHidden/>
              </w:rPr>
              <w:fldChar w:fldCharType="end"/>
            </w:r>
          </w:hyperlink>
        </w:p>
        <w:p w14:paraId="53860AD7" w14:textId="77777777" w:rsidR="00597B14" w:rsidRPr="00E2469B" w:rsidRDefault="001657CF">
          <w:pPr>
            <w:pStyle w:val="TOC1"/>
            <w:tabs>
              <w:tab w:val="left" w:pos="440"/>
              <w:tab w:val="right" w:leader="dot" w:pos="10054"/>
            </w:tabs>
            <w:rPr>
              <w:rFonts w:asciiTheme="minorHAnsi" w:eastAsiaTheme="minorEastAsia" w:hAnsiTheme="minorHAnsi" w:cstheme="minorBidi"/>
              <w:lang w:eastAsia="ko-KR"/>
            </w:rPr>
          </w:pPr>
          <w:hyperlink w:anchor="_Toc243148203" w:history="1">
            <w:r w:rsidR="00597B14" w:rsidRPr="00E2469B">
              <w:rPr>
                <w:rStyle w:val="Hyperlink"/>
                <w:b/>
              </w:rPr>
              <w:t>3.</w:t>
            </w:r>
            <w:r w:rsidR="00597B14" w:rsidRPr="00E2469B">
              <w:rPr>
                <w:rFonts w:asciiTheme="minorHAnsi" w:eastAsiaTheme="minorEastAsia" w:hAnsiTheme="minorHAnsi" w:cstheme="minorBidi"/>
                <w:lang w:eastAsia="ko-KR"/>
              </w:rPr>
              <w:tab/>
            </w:r>
            <w:r w:rsidR="00597B14" w:rsidRPr="00E2469B">
              <w:rPr>
                <w:rStyle w:val="Hyperlink"/>
                <w:b/>
              </w:rPr>
              <w:t>Non-functional requirements</w:t>
            </w:r>
            <w:r w:rsidR="00597B14" w:rsidRPr="00E2469B">
              <w:rPr>
                <w:webHidden/>
              </w:rPr>
              <w:tab/>
            </w:r>
            <w:r w:rsidR="00597B14" w:rsidRPr="00E2469B">
              <w:rPr>
                <w:webHidden/>
              </w:rPr>
              <w:fldChar w:fldCharType="begin"/>
            </w:r>
            <w:r w:rsidR="00597B14" w:rsidRPr="00E2469B">
              <w:rPr>
                <w:webHidden/>
              </w:rPr>
              <w:instrText xml:space="preserve"> PAGEREF _Toc243148203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585AC82D" w14:textId="77777777" w:rsidR="00597B14" w:rsidRPr="00E2469B" w:rsidRDefault="001657CF">
          <w:pPr>
            <w:pStyle w:val="TOC2"/>
            <w:tabs>
              <w:tab w:val="left" w:pos="880"/>
              <w:tab w:val="right" w:leader="dot" w:pos="10054"/>
            </w:tabs>
            <w:rPr>
              <w:rFonts w:asciiTheme="minorHAnsi" w:eastAsiaTheme="minorEastAsia" w:hAnsiTheme="minorHAnsi" w:cstheme="minorBidi"/>
              <w:lang w:eastAsia="ko-KR"/>
            </w:rPr>
          </w:pPr>
          <w:hyperlink w:anchor="_Toc243148204" w:history="1">
            <w:r w:rsidR="00597B14" w:rsidRPr="00E2469B">
              <w:rPr>
                <w:rStyle w:val="Hyperlink"/>
              </w:rPr>
              <w:t>3.1.</w:t>
            </w:r>
            <w:r w:rsidR="00597B14" w:rsidRPr="00E2469B">
              <w:rPr>
                <w:rFonts w:asciiTheme="minorHAnsi" w:eastAsiaTheme="minorEastAsia" w:hAnsiTheme="minorHAnsi" w:cstheme="minorBidi"/>
                <w:lang w:eastAsia="ko-KR"/>
              </w:rPr>
              <w:tab/>
            </w:r>
            <w:r w:rsidR="00597B14" w:rsidRPr="00E2469B">
              <w:rPr>
                <w:rStyle w:val="Hyperlink"/>
              </w:rPr>
              <w:t>Identified quality attributes</w:t>
            </w:r>
            <w:r w:rsidR="00597B14" w:rsidRPr="00E2469B">
              <w:rPr>
                <w:webHidden/>
              </w:rPr>
              <w:tab/>
            </w:r>
            <w:r w:rsidR="00597B14" w:rsidRPr="00E2469B">
              <w:rPr>
                <w:webHidden/>
              </w:rPr>
              <w:fldChar w:fldCharType="begin"/>
            </w:r>
            <w:r w:rsidR="00597B14" w:rsidRPr="00E2469B">
              <w:rPr>
                <w:webHidden/>
              </w:rPr>
              <w:instrText xml:space="preserve"> PAGEREF _Toc243148204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2DBE39AB"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205" w:history="1">
            <w:r w:rsidR="00597B14" w:rsidRPr="00E2469B">
              <w:rPr>
                <w:rStyle w:val="Hyperlink"/>
                <w:b/>
                <w:bCs/>
                <w:smallCaps/>
                <w:spacing w:val="5"/>
              </w:rPr>
              <w:t>3.1.1.</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Testability</w:t>
            </w:r>
            <w:r w:rsidR="00597B14" w:rsidRPr="00E2469B">
              <w:rPr>
                <w:webHidden/>
              </w:rPr>
              <w:tab/>
            </w:r>
            <w:r w:rsidR="00597B14" w:rsidRPr="00E2469B">
              <w:rPr>
                <w:webHidden/>
              </w:rPr>
              <w:fldChar w:fldCharType="begin"/>
            </w:r>
            <w:r w:rsidR="00597B14" w:rsidRPr="00E2469B">
              <w:rPr>
                <w:webHidden/>
              </w:rPr>
              <w:instrText xml:space="preserve"> PAGEREF _Toc243148205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75B72E5C"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206" w:history="1">
            <w:r w:rsidR="00597B14" w:rsidRPr="00E2469B">
              <w:rPr>
                <w:rStyle w:val="Hyperlink"/>
                <w:b/>
                <w:bCs/>
                <w:smallCaps/>
                <w:spacing w:val="5"/>
              </w:rPr>
              <w:t>3.1.2.</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Availability</w:t>
            </w:r>
            <w:r w:rsidR="00597B14" w:rsidRPr="00E2469B">
              <w:rPr>
                <w:webHidden/>
              </w:rPr>
              <w:tab/>
            </w:r>
            <w:r w:rsidR="00597B14" w:rsidRPr="00E2469B">
              <w:rPr>
                <w:webHidden/>
              </w:rPr>
              <w:fldChar w:fldCharType="begin"/>
            </w:r>
            <w:r w:rsidR="00597B14" w:rsidRPr="00E2469B">
              <w:rPr>
                <w:webHidden/>
              </w:rPr>
              <w:instrText xml:space="preserve"> PAGEREF _Toc243148206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0F7A6614"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207" w:history="1">
            <w:r w:rsidR="00597B14" w:rsidRPr="00E2469B">
              <w:rPr>
                <w:rStyle w:val="Hyperlink"/>
                <w:b/>
                <w:bCs/>
                <w:smallCaps/>
                <w:spacing w:val="5"/>
              </w:rPr>
              <w:t>3.1.3.</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Adaptability</w:t>
            </w:r>
            <w:r w:rsidR="00597B14" w:rsidRPr="00E2469B">
              <w:rPr>
                <w:webHidden/>
              </w:rPr>
              <w:tab/>
            </w:r>
            <w:r w:rsidR="00597B14" w:rsidRPr="00E2469B">
              <w:rPr>
                <w:webHidden/>
              </w:rPr>
              <w:fldChar w:fldCharType="begin"/>
            </w:r>
            <w:r w:rsidR="00597B14" w:rsidRPr="00E2469B">
              <w:rPr>
                <w:webHidden/>
              </w:rPr>
              <w:instrText xml:space="preserve"> PAGEREF _Toc243148207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65AABAE5" w14:textId="77777777" w:rsidR="00597B14" w:rsidRPr="00E2469B" w:rsidRDefault="001657CF">
          <w:pPr>
            <w:pStyle w:val="TOC2"/>
            <w:tabs>
              <w:tab w:val="left" w:pos="880"/>
              <w:tab w:val="right" w:leader="dot" w:pos="10054"/>
            </w:tabs>
            <w:rPr>
              <w:rFonts w:asciiTheme="minorHAnsi" w:eastAsiaTheme="minorEastAsia" w:hAnsiTheme="minorHAnsi" w:cstheme="minorBidi"/>
              <w:lang w:eastAsia="ko-KR"/>
            </w:rPr>
          </w:pPr>
          <w:hyperlink w:anchor="_Toc243148208" w:history="1">
            <w:r w:rsidR="00597B14" w:rsidRPr="00E2469B">
              <w:rPr>
                <w:rStyle w:val="Hyperlink"/>
              </w:rPr>
              <w:t>3.2.</w:t>
            </w:r>
            <w:r w:rsidR="00597B14" w:rsidRPr="00E2469B">
              <w:rPr>
                <w:rFonts w:asciiTheme="minorHAnsi" w:eastAsiaTheme="minorEastAsia" w:hAnsiTheme="minorHAnsi" w:cstheme="minorBidi"/>
                <w:lang w:eastAsia="ko-KR"/>
              </w:rPr>
              <w:tab/>
            </w:r>
            <w:r w:rsidR="00597B14" w:rsidRPr="00E2469B">
              <w:rPr>
                <w:rStyle w:val="Hyperlink"/>
              </w:rPr>
              <w:t>Improvised quality attributes</w:t>
            </w:r>
            <w:r w:rsidR="00597B14" w:rsidRPr="00E2469B">
              <w:rPr>
                <w:webHidden/>
              </w:rPr>
              <w:tab/>
            </w:r>
            <w:r w:rsidR="00597B14" w:rsidRPr="00E2469B">
              <w:rPr>
                <w:webHidden/>
              </w:rPr>
              <w:fldChar w:fldCharType="begin"/>
            </w:r>
            <w:r w:rsidR="00597B14" w:rsidRPr="00E2469B">
              <w:rPr>
                <w:webHidden/>
              </w:rPr>
              <w:instrText xml:space="preserve"> PAGEREF _Toc243148208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61D0D4C8"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209" w:history="1">
            <w:r w:rsidR="00597B14" w:rsidRPr="00E2469B">
              <w:rPr>
                <w:rStyle w:val="Hyperlink"/>
                <w:b/>
                <w:bCs/>
                <w:smallCaps/>
                <w:spacing w:val="5"/>
              </w:rPr>
              <w:t>3.2.1.</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Avaibility</w:t>
            </w:r>
            <w:r w:rsidR="00597B14" w:rsidRPr="00E2469B">
              <w:rPr>
                <w:webHidden/>
              </w:rPr>
              <w:tab/>
            </w:r>
            <w:r w:rsidR="00597B14" w:rsidRPr="00E2469B">
              <w:rPr>
                <w:webHidden/>
              </w:rPr>
              <w:fldChar w:fldCharType="begin"/>
            </w:r>
            <w:r w:rsidR="00597B14" w:rsidRPr="00E2469B">
              <w:rPr>
                <w:webHidden/>
              </w:rPr>
              <w:instrText xml:space="preserve"> PAGEREF _Toc243148209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237FE495"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210" w:history="1">
            <w:r w:rsidR="00597B14" w:rsidRPr="00E2469B">
              <w:rPr>
                <w:rStyle w:val="Hyperlink"/>
                <w:b/>
                <w:bCs/>
                <w:smallCaps/>
                <w:spacing w:val="5"/>
              </w:rPr>
              <w:t>3.2.2.</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Reliability</w:t>
            </w:r>
            <w:r w:rsidR="00597B14" w:rsidRPr="00E2469B">
              <w:rPr>
                <w:webHidden/>
              </w:rPr>
              <w:tab/>
            </w:r>
            <w:r w:rsidR="00597B14" w:rsidRPr="00E2469B">
              <w:rPr>
                <w:webHidden/>
              </w:rPr>
              <w:fldChar w:fldCharType="begin"/>
            </w:r>
            <w:r w:rsidR="00597B14" w:rsidRPr="00E2469B">
              <w:rPr>
                <w:webHidden/>
              </w:rPr>
              <w:instrText xml:space="preserve"> PAGEREF _Toc243148210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7C70FF7E"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211" w:history="1">
            <w:r w:rsidR="00597B14" w:rsidRPr="00E2469B">
              <w:rPr>
                <w:rStyle w:val="Hyperlink"/>
                <w:b/>
                <w:bCs/>
                <w:smallCaps/>
                <w:spacing w:val="5"/>
              </w:rPr>
              <w:t>3.2.3.</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Resilience</w:t>
            </w:r>
            <w:r w:rsidR="00597B14" w:rsidRPr="00E2469B">
              <w:rPr>
                <w:webHidden/>
              </w:rPr>
              <w:tab/>
            </w:r>
            <w:r w:rsidR="00597B14" w:rsidRPr="00E2469B">
              <w:rPr>
                <w:webHidden/>
              </w:rPr>
              <w:fldChar w:fldCharType="begin"/>
            </w:r>
            <w:r w:rsidR="00597B14" w:rsidRPr="00E2469B">
              <w:rPr>
                <w:webHidden/>
              </w:rPr>
              <w:instrText xml:space="preserve"> PAGEREF _Toc243148211 \h </w:instrText>
            </w:r>
            <w:r w:rsidR="00597B14" w:rsidRPr="00E2469B">
              <w:rPr>
                <w:webHidden/>
              </w:rPr>
            </w:r>
            <w:r w:rsidR="00597B14" w:rsidRPr="00E2469B">
              <w:rPr>
                <w:webHidden/>
              </w:rPr>
              <w:fldChar w:fldCharType="separate"/>
            </w:r>
            <w:r w:rsidR="00597B14" w:rsidRPr="00E2469B">
              <w:rPr>
                <w:webHidden/>
              </w:rPr>
              <w:t>18</w:t>
            </w:r>
            <w:r w:rsidR="00597B14" w:rsidRPr="00E2469B">
              <w:rPr>
                <w:webHidden/>
              </w:rPr>
              <w:fldChar w:fldCharType="end"/>
            </w:r>
          </w:hyperlink>
        </w:p>
        <w:p w14:paraId="16067D09"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212" w:history="1">
            <w:r w:rsidR="00597B14" w:rsidRPr="00E2469B">
              <w:rPr>
                <w:rStyle w:val="Hyperlink"/>
                <w:b/>
                <w:bCs/>
                <w:smallCaps/>
                <w:spacing w:val="5"/>
              </w:rPr>
              <w:t>3.2.4.</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Performance</w:t>
            </w:r>
            <w:r w:rsidR="00597B14" w:rsidRPr="00E2469B">
              <w:rPr>
                <w:webHidden/>
              </w:rPr>
              <w:tab/>
            </w:r>
            <w:r w:rsidR="00597B14" w:rsidRPr="00E2469B">
              <w:rPr>
                <w:webHidden/>
              </w:rPr>
              <w:fldChar w:fldCharType="begin"/>
            </w:r>
            <w:r w:rsidR="00597B14" w:rsidRPr="00E2469B">
              <w:rPr>
                <w:webHidden/>
              </w:rPr>
              <w:instrText xml:space="preserve"> PAGEREF _Toc243148212 \h </w:instrText>
            </w:r>
            <w:r w:rsidR="00597B14" w:rsidRPr="00E2469B">
              <w:rPr>
                <w:webHidden/>
              </w:rPr>
            </w:r>
            <w:r w:rsidR="00597B14" w:rsidRPr="00E2469B">
              <w:rPr>
                <w:webHidden/>
              </w:rPr>
              <w:fldChar w:fldCharType="separate"/>
            </w:r>
            <w:r w:rsidR="00597B14" w:rsidRPr="00E2469B">
              <w:rPr>
                <w:webHidden/>
              </w:rPr>
              <w:t>18</w:t>
            </w:r>
            <w:r w:rsidR="00597B14" w:rsidRPr="00E2469B">
              <w:rPr>
                <w:webHidden/>
              </w:rPr>
              <w:fldChar w:fldCharType="end"/>
            </w:r>
          </w:hyperlink>
        </w:p>
        <w:p w14:paraId="11F78A47" w14:textId="77777777" w:rsidR="00597B14" w:rsidRPr="00E2469B" w:rsidRDefault="001657CF">
          <w:pPr>
            <w:pStyle w:val="TOC2"/>
            <w:tabs>
              <w:tab w:val="left" w:pos="1100"/>
              <w:tab w:val="right" w:leader="dot" w:pos="10054"/>
            </w:tabs>
            <w:rPr>
              <w:rFonts w:asciiTheme="minorHAnsi" w:eastAsiaTheme="minorEastAsia" w:hAnsiTheme="minorHAnsi" w:cstheme="minorBidi"/>
              <w:lang w:eastAsia="ko-KR"/>
            </w:rPr>
          </w:pPr>
          <w:hyperlink w:anchor="_Toc243148213" w:history="1">
            <w:r w:rsidR="00597B14" w:rsidRPr="00E2469B">
              <w:rPr>
                <w:rStyle w:val="Hyperlink"/>
                <w:b/>
                <w:bCs/>
                <w:smallCaps/>
                <w:spacing w:val="5"/>
              </w:rPr>
              <w:t>3.2.5.</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Usability</w:t>
            </w:r>
            <w:r w:rsidR="00597B14" w:rsidRPr="00E2469B">
              <w:rPr>
                <w:webHidden/>
              </w:rPr>
              <w:tab/>
            </w:r>
            <w:r w:rsidR="00597B14" w:rsidRPr="00E2469B">
              <w:rPr>
                <w:webHidden/>
              </w:rPr>
              <w:fldChar w:fldCharType="begin"/>
            </w:r>
            <w:r w:rsidR="00597B14" w:rsidRPr="00E2469B">
              <w:rPr>
                <w:webHidden/>
              </w:rPr>
              <w:instrText xml:space="preserve"> PAGEREF _Toc243148213 \h </w:instrText>
            </w:r>
            <w:r w:rsidR="00597B14" w:rsidRPr="00E2469B">
              <w:rPr>
                <w:webHidden/>
              </w:rPr>
            </w:r>
            <w:r w:rsidR="00597B14" w:rsidRPr="00E2469B">
              <w:rPr>
                <w:webHidden/>
              </w:rPr>
              <w:fldChar w:fldCharType="separate"/>
            </w:r>
            <w:r w:rsidR="00597B14" w:rsidRPr="00E2469B">
              <w:rPr>
                <w:webHidden/>
              </w:rPr>
              <w:t>18</w:t>
            </w:r>
            <w:r w:rsidR="00597B14" w:rsidRPr="00E2469B">
              <w:rPr>
                <w:webHidden/>
              </w:rPr>
              <w:fldChar w:fldCharType="end"/>
            </w:r>
          </w:hyperlink>
        </w:p>
        <w:p w14:paraId="60808E9F" w14:textId="77777777" w:rsidR="00597B14" w:rsidRPr="00E2469B" w:rsidRDefault="001657CF">
          <w:pPr>
            <w:pStyle w:val="TOC1"/>
            <w:tabs>
              <w:tab w:val="left" w:pos="440"/>
              <w:tab w:val="right" w:leader="dot" w:pos="10054"/>
            </w:tabs>
            <w:rPr>
              <w:rFonts w:asciiTheme="minorHAnsi" w:eastAsiaTheme="minorEastAsia" w:hAnsiTheme="minorHAnsi" w:cstheme="minorBidi"/>
              <w:lang w:eastAsia="ko-KR"/>
            </w:rPr>
          </w:pPr>
          <w:hyperlink w:anchor="_Toc243148214" w:history="1">
            <w:r w:rsidR="00597B14" w:rsidRPr="00E2469B">
              <w:rPr>
                <w:rStyle w:val="Hyperlink"/>
                <w:b/>
              </w:rPr>
              <w:t>4.</w:t>
            </w:r>
            <w:r w:rsidR="00597B14" w:rsidRPr="00E2469B">
              <w:rPr>
                <w:rFonts w:asciiTheme="minorHAnsi" w:eastAsiaTheme="minorEastAsia" w:hAnsiTheme="minorHAnsi" w:cstheme="minorBidi"/>
                <w:lang w:eastAsia="ko-KR"/>
              </w:rPr>
              <w:tab/>
            </w:r>
            <w:r w:rsidR="00597B14" w:rsidRPr="00E2469B">
              <w:rPr>
                <w:rStyle w:val="Hyperlink"/>
                <w:b/>
              </w:rPr>
              <w:t>Usability analysis &amp; design</w:t>
            </w:r>
            <w:r w:rsidR="00597B14" w:rsidRPr="00E2469B">
              <w:rPr>
                <w:webHidden/>
              </w:rPr>
              <w:tab/>
            </w:r>
            <w:r w:rsidR="00597B14" w:rsidRPr="00E2469B">
              <w:rPr>
                <w:webHidden/>
              </w:rPr>
              <w:fldChar w:fldCharType="begin"/>
            </w:r>
            <w:r w:rsidR="00597B14" w:rsidRPr="00E2469B">
              <w:rPr>
                <w:webHidden/>
              </w:rPr>
              <w:instrText xml:space="preserve"> PAGEREF _Toc243148214 \h </w:instrText>
            </w:r>
            <w:r w:rsidR="00597B14" w:rsidRPr="00E2469B">
              <w:rPr>
                <w:webHidden/>
              </w:rPr>
            </w:r>
            <w:r w:rsidR="00597B14" w:rsidRPr="00E2469B">
              <w:rPr>
                <w:webHidden/>
              </w:rPr>
              <w:fldChar w:fldCharType="separate"/>
            </w:r>
            <w:r w:rsidR="00597B14" w:rsidRPr="00E2469B">
              <w:rPr>
                <w:webHidden/>
              </w:rPr>
              <w:t>19</w:t>
            </w:r>
            <w:r w:rsidR="00597B14" w:rsidRPr="00E2469B">
              <w:rPr>
                <w:webHidden/>
              </w:rPr>
              <w:fldChar w:fldCharType="end"/>
            </w:r>
          </w:hyperlink>
        </w:p>
        <w:p w14:paraId="3EEC58E1" w14:textId="77777777" w:rsidR="00597B14" w:rsidRPr="00E2469B" w:rsidRDefault="001657CF">
          <w:pPr>
            <w:pStyle w:val="TOC2"/>
            <w:tabs>
              <w:tab w:val="left" w:pos="880"/>
              <w:tab w:val="right" w:leader="dot" w:pos="10054"/>
            </w:tabs>
            <w:rPr>
              <w:rFonts w:asciiTheme="minorHAnsi" w:eastAsiaTheme="minorEastAsia" w:hAnsiTheme="minorHAnsi" w:cstheme="minorBidi"/>
              <w:lang w:eastAsia="ko-KR"/>
            </w:rPr>
          </w:pPr>
          <w:hyperlink w:anchor="_Toc243148215" w:history="1">
            <w:r w:rsidR="00597B14" w:rsidRPr="00E2469B">
              <w:rPr>
                <w:rStyle w:val="Hyperlink"/>
              </w:rPr>
              <w:t>4.1.</w:t>
            </w:r>
            <w:r w:rsidR="00597B14" w:rsidRPr="00E2469B">
              <w:rPr>
                <w:rFonts w:asciiTheme="minorHAnsi" w:eastAsiaTheme="minorEastAsia" w:hAnsiTheme="minorHAnsi" w:cstheme="minorBidi"/>
                <w:lang w:eastAsia="ko-KR"/>
              </w:rPr>
              <w:tab/>
            </w:r>
            <w:r w:rsidR="00597B14" w:rsidRPr="00E2469B">
              <w:rPr>
                <w:rStyle w:val="Hyperlink"/>
              </w:rPr>
              <w:t>Preliminary user interface design</w:t>
            </w:r>
            <w:r w:rsidR="00597B14" w:rsidRPr="00E2469B">
              <w:rPr>
                <w:webHidden/>
              </w:rPr>
              <w:tab/>
            </w:r>
            <w:r w:rsidR="00597B14" w:rsidRPr="00E2469B">
              <w:rPr>
                <w:webHidden/>
              </w:rPr>
              <w:fldChar w:fldCharType="begin"/>
            </w:r>
            <w:r w:rsidR="00597B14" w:rsidRPr="00E2469B">
              <w:rPr>
                <w:webHidden/>
              </w:rPr>
              <w:instrText xml:space="preserve"> PAGEREF _Toc243148215 \h </w:instrText>
            </w:r>
            <w:r w:rsidR="00597B14" w:rsidRPr="00E2469B">
              <w:rPr>
                <w:webHidden/>
              </w:rPr>
            </w:r>
            <w:r w:rsidR="00597B14" w:rsidRPr="00E2469B">
              <w:rPr>
                <w:webHidden/>
              </w:rPr>
              <w:fldChar w:fldCharType="separate"/>
            </w:r>
            <w:r w:rsidR="00597B14" w:rsidRPr="00E2469B">
              <w:rPr>
                <w:webHidden/>
              </w:rPr>
              <w:t>19</w:t>
            </w:r>
            <w:r w:rsidR="00597B14" w:rsidRPr="00E2469B">
              <w:rPr>
                <w:webHidden/>
              </w:rPr>
              <w:fldChar w:fldCharType="end"/>
            </w:r>
          </w:hyperlink>
        </w:p>
        <w:p w14:paraId="0C1A97E4" w14:textId="77777777" w:rsidR="00597B14" w:rsidRPr="00E2469B" w:rsidRDefault="001657CF">
          <w:pPr>
            <w:pStyle w:val="TOC2"/>
            <w:tabs>
              <w:tab w:val="left" w:pos="880"/>
              <w:tab w:val="right" w:leader="dot" w:pos="10054"/>
            </w:tabs>
            <w:rPr>
              <w:rFonts w:asciiTheme="minorHAnsi" w:eastAsiaTheme="minorEastAsia" w:hAnsiTheme="minorHAnsi" w:cstheme="minorBidi"/>
              <w:lang w:eastAsia="ko-KR"/>
            </w:rPr>
          </w:pPr>
          <w:hyperlink w:anchor="_Toc243148216" w:history="1">
            <w:r w:rsidR="00597B14" w:rsidRPr="00E2469B">
              <w:rPr>
                <w:rStyle w:val="Hyperlink"/>
              </w:rPr>
              <w:t>4.2.</w:t>
            </w:r>
            <w:r w:rsidR="00597B14" w:rsidRPr="00E2469B">
              <w:rPr>
                <w:rFonts w:asciiTheme="minorHAnsi" w:eastAsiaTheme="minorEastAsia" w:hAnsiTheme="minorHAnsi" w:cstheme="minorBidi"/>
                <w:lang w:eastAsia="ko-KR"/>
              </w:rPr>
              <w:tab/>
            </w:r>
            <w:r w:rsidR="00597B14" w:rsidRPr="00E2469B">
              <w:rPr>
                <w:rStyle w:val="Hyperlink"/>
              </w:rPr>
              <w:t>Discussion on usability scenarios</w:t>
            </w:r>
            <w:r w:rsidR="00597B14" w:rsidRPr="00E2469B">
              <w:rPr>
                <w:webHidden/>
              </w:rPr>
              <w:tab/>
            </w:r>
            <w:r w:rsidR="00597B14" w:rsidRPr="00E2469B">
              <w:rPr>
                <w:webHidden/>
              </w:rPr>
              <w:fldChar w:fldCharType="begin"/>
            </w:r>
            <w:r w:rsidR="00597B14" w:rsidRPr="00E2469B">
              <w:rPr>
                <w:webHidden/>
              </w:rPr>
              <w:instrText xml:space="preserve"> PAGEREF _Toc243148216 \h </w:instrText>
            </w:r>
            <w:r w:rsidR="00597B14" w:rsidRPr="00E2469B">
              <w:rPr>
                <w:webHidden/>
              </w:rPr>
            </w:r>
            <w:r w:rsidR="00597B14" w:rsidRPr="00E2469B">
              <w:rPr>
                <w:webHidden/>
              </w:rPr>
              <w:fldChar w:fldCharType="separate"/>
            </w:r>
            <w:r w:rsidR="00597B14" w:rsidRPr="00E2469B">
              <w:rPr>
                <w:webHidden/>
              </w:rPr>
              <w:t>24</w:t>
            </w:r>
            <w:r w:rsidR="00597B14" w:rsidRPr="00E2469B">
              <w:rPr>
                <w:webHidden/>
              </w:rPr>
              <w:fldChar w:fldCharType="end"/>
            </w:r>
          </w:hyperlink>
        </w:p>
        <w:p w14:paraId="7341CBBC" w14:textId="77777777" w:rsidR="00597B14" w:rsidRPr="00E2469B" w:rsidRDefault="001657CF">
          <w:pPr>
            <w:pStyle w:val="TOC1"/>
            <w:tabs>
              <w:tab w:val="right" w:leader="dot" w:pos="10054"/>
            </w:tabs>
            <w:rPr>
              <w:rFonts w:asciiTheme="minorHAnsi" w:eastAsiaTheme="minorEastAsia" w:hAnsiTheme="minorHAnsi" w:cstheme="minorBidi"/>
              <w:lang w:eastAsia="ko-KR"/>
            </w:rPr>
          </w:pPr>
          <w:hyperlink w:anchor="_Toc243148217" w:history="1">
            <w:r w:rsidR="00597B14" w:rsidRPr="00E2469B">
              <w:rPr>
                <w:rStyle w:val="Hyperlink"/>
                <w:b/>
              </w:rPr>
              <w:t>Conclusion</w:t>
            </w:r>
            <w:r w:rsidR="00597B14" w:rsidRPr="00E2469B">
              <w:rPr>
                <w:webHidden/>
              </w:rPr>
              <w:tab/>
            </w:r>
            <w:r w:rsidR="00597B14" w:rsidRPr="00E2469B">
              <w:rPr>
                <w:webHidden/>
              </w:rPr>
              <w:fldChar w:fldCharType="begin"/>
            </w:r>
            <w:r w:rsidR="00597B14" w:rsidRPr="00E2469B">
              <w:rPr>
                <w:webHidden/>
              </w:rPr>
              <w:instrText xml:space="preserve"> PAGEREF _Toc243148217 \h </w:instrText>
            </w:r>
            <w:r w:rsidR="00597B14" w:rsidRPr="00E2469B">
              <w:rPr>
                <w:webHidden/>
              </w:rPr>
            </w:r>
            <w:r w:rsidR="00597B14" w:rsidRPr="00E2469B">
              <w:rPr>
                <w:webHidden/>
              </w:rPr>
              <w:fldChar w:fldCharType="separate"/>
            </w:r>
            <w:r w:rsidR="00597B14" w:rsidRPr="00E2469B">
              <w:rPr>
                <w:webHidden/>
              </w:rPr>
              <w:t>25</w:t>
            </w:r>
            <w:r w:rsidR="00597B14" w:rsidRPr="00E2469B">
              <w:rPr>
                <w:webHidden/>
              </w:rPr>
              <w:fldChar w:fldCharType="end"/>
            </w:r>
          </w:hyperlink>
        </w:p>
        <w:p w14:paraId="3E31D732" w14:textId="77777777" w:rsidR="00597B14" w:rsidRPr="00E2469B" w:rsidRDefault="001657CF">
          <w:pPr>
            <w:pStyle w:val="TOC1"/>
            <w:tabs>
              <w:tab w:val="right" w:leader="dot" w:pos="10054"/>
            </w:tabs>
            <w:rPr>
              <w:rFonts w:asciiTheme="minorHAnsi" w:eastAsiaTheme="minorEastAsia" w:hAnsiTheme="minorHAnsi" w:cstheme="minorBidi"/>
              <w:lang w:eastAsia="ko-KR"/>
            </w:rPr>
          </w:pPr>
          <w:hyperlink w:anchor="_Toc243148218" w:history="1">
            <w:r w:rsidR="00597B14" w:rsidRPr="00E2469B">
              <w:rPr>
                <w:rStyle w:val="Hyperlink"/>
                <w:b/>
              </w:rPr>
              <w:t>References</w:t>
            </w:r>
            <w:r w:rsidR="00597B14" w:rsidRPr="00E2469B">
              <w:rPr>
                <w:webHidden/>
              </w:rPr>
              <w:tab/>
            </w:r>
            <w:r w:rsidR="00597B14" w:rsidRPr="00E2469B">
              <w:rPr>
                <w:webHidden/>
              </w:rPr>
              <w:fldChar w:fldCharType="begin"/>
            </w:r>
            <w:r w:rsidR="00597B14" w:rsidRPr="00E2469B">
              <w:rPr>
                <w:webHidden/>
              </w:rPr>
              <w:instrText xml:space="preserve"> PAGEREF _Toc243148218 \h </w:instrText>
            </w:r>
            <w:r w:rsidR="00597B14" w:rsidRPr="00E2469B">
              <w:rPr>
                <w:webHidden/>
              </w:rPr>
            </w:r>
            <w:r w:rsidR="00597B14" w:rsidRPr="00E2469B">
              <w:rPr>
                <w:webHidden/>
              </w:rPr>
              <w:fldChar w:fldCharType="separate"/>
            </w:r>
            <w:r w:rsidR="00597B14" w:rsidRPr="00E2469B">
              <w:rPr>
                <w:webHidden/>
              </w:rPr>
              <w:t>26</w:t>
            </w:r>
            <w:r w:rsidR="00597B14" w:rsidRPr="00E2469B">
              <w:rPr>
                <w:webHidden/>
              </w:rPr>
              <w:fldChar w:fldCharType="end"/>
            </w:r>
          </w:hyperlink>
        </w:p>
        <w:p w14:paraId="2D421374" w14:textId="77777777" w:rsidR="00D2614C" w:rsidRPr="00E2469B" w:rsidRDefault="00D2614C" w:rsidP="00D2614C">
          <w:r w:rsidRPr="00E2469B">
            <w:fldChar w:fldCharType="end"/>
          </w:r>
        </w:p>
      </w:sdtContent>
    </w:sdt>
    <w:p w14:paraId="2D9BA79C" w14:textId="77777777" w:rsidR="004E6DD8" w:rsidRPr="00E2469B" w:rsidRDefault="004E6DD8">
      <w:pPr>
        <w:spacing w:after="0" w:line="240" w:lineRule="auto"/>
        <w:rPr>
          <w:b/>
          <w:color w:val="1F497D" w:themeColor="text2"/>
          <w:sz w:val="48"/>
        </w:rPr>
      </w:pPr>
      <w:r w:rsidRPr="00E2469B">
        <w:rPr>
          <w:b/>
          <w:color w:val="1F497D" w:themeColor="text2"/>
          <w:sz w:val="48"/>
        </w:rPr>
        <w:br w:type="page"/>
      </w:r>
    </w:p>
    <w:p w14:paraId="531EDB62" w14:textId="290E889D" w:rsidR="008E734F" w:rsidRPr="00E2469B" w:rsidRDefault="008E734F" w:rsidP="005E29BD">
      <w:pPr>
        <w:pStyle w:val="NoSpacing"/>
        <w:jc w:val="center"/>
        <w:outlineLvl w:val="0"/>
        <w:rPr>
          <w:b/>
          <w:color w:val="1F497D" w:themeColor="text2"/>
          <w:sz w:val="48"/>
        </w:rPr>
      </w:pPr>
      <w:bookmarkStart w:id="1" w:name="_Toc243148181"/>
      <w:r w:rsidRPr="00E2469B">
        <w:rPr>
          <w:b/>
          <w:color w:val="1F497D" w:themeColor="text2"/>
          <w:sz w:val="48"/>
        </w:rPr>
        <w:lastRenderedPageBreak/>
        <w:t>Illustration table</w:t>
      </w:r>
      <w:bookmarkEnd w:id="0"/>
      <w:bookmarkEnd w:id="1"/>
    </w:p>
    <w:p w14:paraId="61D3301E" w14:textId="77777777" w:rsidR="008E734F" w:rsidRPr="00E2469B" w:rsidRDefault="008E734F" w:rsidP="005E29BD">
      <w:pPr>
        <w:pStyle w:val="NoSpacing"/>
      </w:pPr>
    </w:p>
    <w:p w14:paraId="3BA92BC0" w14:textId="77777777" w:rsidR="002C1E2E" w:rsidRPr="00E2469B" w:rsidRDefault="008E734F">
      <w:pPr>
        <w:pStyle w:val="TableofFigures"/>
        <w:tabs>
          <w:tab w:val="right" w:leader="dot" w:pos="10054"/>
        </w:tabs>
        <w:rPr>
          <w:rFonts w:asciiTheme="minorHAnsi" w:eastAsiaTheme="minorEastAsia" w:hAnsiTheme="minorHAnsi" w:cstheme="minorBidi"/>
          <w:lang w:eastAsia="ko-KR"/>
        </w:rPr>
      </w:pPr>
      <w:r w:rsidRPr="00E2469B">
        <w:rPr>
          <w:b/>
          <w:color w:val="244061"/>
          <w:sz w:val="32"/>
          <w:szCs w:val="48"/>
        </w:rPr>
        <w:fldChar w:fldCharType="begin"/>
      </w:r>
      <w:r w:rsidRPr="00E2469B">
        <w:rPr>
          <w:b/>
          <w:color w:val="244061"/>
          <w:sz w:val="32"/>
          <w:szCs w:val="48"/>
        </w:rPr>
        <w:instrText xml:space="preserve"> TOC \h \z \c "Figure" </w:instrText>
      </w:r>
      <w:r w:rsidRPr="00E2469B">
        <w:rPr>
          <w:b/>
          <w:color w:val="244061"/>
          <w:sz w:val="32"/>
          <w:szCs w:val="48"/>
        </w:rPr>
        <w:fldChar w:fldCharType="separate"/>
      </w:r>
      <w:hyperlink r:id="rId11" w:anchor="_Toc243147949" w:history="1">
        <w:r w:rsidR="002C1E2E" w:rsidRPr="00E2469B">
          <w:rPr>
            <w:rStyle w:val="Hyperlink"/>
          </w:rPr>
          <w:t>Figure 1: Use case diagram</w:t>
        </w:r>
        <w:r w:rsidR="002C1E2E" w:rsidRPr="00E2469B">
          <w:rPr>
            <w:webHidden/>
          </w:rPr>
          <w:tab/>
        </w:r>
        <w:r w:rsidR="002C1E2E" w:rsidRPr="00E2469B">
          <w:rPr>
            <w:webHidden/>
          </w:rPr>
          <w:fldChar w:fldCharType="begin"/>
        </w:r>
        <w:r w:rsidR="002C1E2E" w:rsidRPr="00E2469B">
          <w:rPr>
            <w:webHidden/>
          </w:rPr>
          <w:instrText xml:space="preserve"> PAGEREF _Toc243147949 \h </w:instrText>
        </w:r>
        <w:r w:rsidR="002C1E2E" w:rsidRPr="00E2469B">
          <w:rPr>
            <w:webHidden/>
          </w:rPr>
        </w:r>
        <w:r w:rsidR="002C1E2E" w:rsidRPr="00E2469B">
          <w:rPr>
            <w:webHidden/>
          </w:rPr>
          <w:fldChar w:fldCharType="separate"/>
        </w:r>
        <w:r w:rsidR="002C1E2E" w:rsidRPr="00E2469B">
          <w:rPr>
            <w:webHidden/>
          </w:rPr>
          <w:t>6</w:t>
        </w:r>
        <w:r w:rsidR="002C1E2E" w:rsidRPr="00E2469B">
          <w:rPr>
            <w:webHidden/>
          </w:rPr>
          <w:fldChar w:fldCharType="end"/>
        </w:r>
      </w:hyperlink>
    </w:p>
    <w:p w14:paraId="640042EF" w14:textId="77777777" w:rsidR="002C1E2E" w:rsidRPr="00E2469B" w:rsidRDefault="001657CF">
      <w:pPr>
        <w:pStyle w:val="TableofFigures"/>
        <w:tabs>
          <w:tab w:val="right" w:leader="dot" w:pos="10054"/>
        </w:tabs>
        <w:rPr>
          <w:rFonts w:asciiTheme="minorHAnsi" w:eastAsiaTheme="minorEastAsia" w:hAnsiTheme="minorHAnsi" w:cstheme="minorBidi"/>
          <w:lang w:eastAsia="ko-KR"/>
        </w:rPr>
      </w:pPr>
      <w:hyperlink r:id="rId12" w:anchor="_Toc243147950" w:history="1">
        <w:r w:rsidR="002C1E2E" w:rsidRPr="00E2469B">
          <w:rPr>
            <w:rStyle w:val="Hyperlink"/>
          </w:rPr>
          <w:t>Figure 2: Sequence diagram - Fault recovery</w:t>
        </w:r>
        <w:r w:rsidR="002C1E2E" w:rsidRPr="00E2469B">
          <w:rPr>
            <w:webHidden/>
          </w:rPr>
          <w:tab/>
        </w:r>
        <w:r w:rsidR="002C1E2E" w:rsidRPr="00E2469B">
          <w:rPr>
            <w:webHidden/>
          </w:rPr>
          <w:fldChar w:fldCharType="begin"/>
        </w:r>
        <w:r w:rsidR="002C1E2E" w:rsidRPr="00E2469B">
          <w:rPr>
            <w:webHidden/>
          </w:rPr>
          <w:instrText xml:space="preserve"> PAGEREF _Toc243147950 \h </w:instrText>
        </w:r>
        <w:r w:rsidR="002C1E2E" w:rsidRPr="00E2469B">
          <w:rPr>
            <w:webHidden/>
          </w:rPr>
        </w:r>
        <w:r w:rsidR="002C1E2E" w:rsidRPr="00E2469B">
          <w:rPr>
            <w:webHidden/>
          </w:rPr>
          <w:fldChar w:fldCharType="separate"/>
        </w:r>
        <w:r w:rsidR="002C1E2E" w:rsidRPr="00E2469B">
          <w:rPr>
            <w:webHidden/>
          </w:rPr>
          <w:t>10</w:t>
        </w:r>
        <w:r w:rsidR="002C1E2E" w:rsidRPr="00E2469B">
          <w:rPr>
            <w:webHidden/>
          </w:rPr>
          <w:fldChar w:fldCharType="end"/>
        </w:r>
      </w:hyperlink>
    </w:p>
    <w:p w14:paraId="7914B106" w14:textId="77777777" w:rsidR="002C1E2E" w:rsidRPr="00E2469B" w:rsidRDefault="001657CF">
      <w:pPr>
        <w:pStyle w:val="TableofFigures"/>
        <w:tabs>
          <w:tab w:val="right" w:leader="dot" w:pos="10054"/>
        </w:tabs>
        <w:rPr>
          <w:rFonts w:asciiTheme="minorHAnsi" w:eastAsiaTheme="minorEastAsia" w:hAnsiTheme="minorHAnsi" w:cstheme="minorBidi"/>
          <w:lang w:eastAsia="ko-KR"/>
        </w:rPr>
      </w:pPr>
      <w:hyperlink r:id="rId13" w:anchor="_Toc243147951" w:history="1">
        <w:r w:rsidR="002C1E2E" w:rsidRPr="00E2469B">
          <w:rPr>
            <w:rStyle w:val="Hyperlink"/>
          </w:rPr>
          <w:t>Figure 3: Sequence diagram - Safe response in case of hazardous conditions</w:t>
        </w:r>
        <w:r w:rsidR="002C1E2E" w:rsidRPr="00E2469B">
          <w:rPr>
            <w:webHidden/>
          </w:rPr>
          <w:tab/>
        </w:r>
        <w:r w:rsidR="002C1E2E" w:rsidRPr="00E2469B">
          <w:rPr>
            <w:webHidden/>
          </w:rPr>
          <w:fldChar w:fldCharType="begin"/>
        </w:r>
        <w:r w:rsidR="002C1E2E" w:rsidRPr="00E2469B">
          <w:rPr>
            <w:webHidden/>
          </w:rPr>
          <w:instrText xml:space="preserve"> PAGEREF _Toc243147951 \h </w:instrText>
        </w:r>
        <w:r w:rsidR="002C1E2E" w:rsidRPr="00E2469B">
          <w:rPr>
            <w:webHidden/>
          </w:rPr>
        </w:r>
        <w:r w:rsidR="002C1E2E" w:rsidRPr="00E2469B">
          <w:rPr>
            <w:webHidden/>
          </w:rPr>
          <w:fldChar w:fldCharType="separate"/>
        </w:r>
        <w:r w:rsidR="002C1E2E" w:rsidRPr="00E2469B">
          <w:rPr>
            <w:webHidden/>
          </w:rPr>
          <w:t>11</w:t>
        </w:r>
        <w:r w:rsidR="002C1E2E" w:rsidRPr="00E2469B">
          <w:rPr>
            <w:webHidden/>
          </w:rPr>
          <w:fldChar w:fldCharType="end"/>
        </w:r>
      </w:hyperlink>
    </w:p>
    <w:p w14:paraId="29D82A18" w14:textId="77777777" w:rsidR="002C1E2E" w:rsidRPr="00E2469B" w:rsidRDefault="001657CF">
      <w:pPr>
        <w:pStyle w:val="TableofFigures"/>
        <w:tabs>
          <w:tab w:val="right" w:leader="dot" w:pos="10054"/>
        </w:tabs>
        <w:rPr>
          <w:rFonts w:asciiTheme="minorHAnsi" w:eastAsiaTheme="minorEastAsia" w:hAnsiTheme="minorHAnsi" w:cstheme="minorBidi"/>
          <w:lang w:eastAsia="ko-KR"/>
        </w:rPr>
      </w:pPr>
      <w:hyperlink r:id="rId14" w:anchor="_Toc243147952" w:history="1">
        <w:r w:rsidR="002C1E2E" w:rsidRPr="00E2469B">
          <w:rPr>
            <w:rStyle w:val="Hyperlink"/>
          </w:rPr>
          <w:t>Figure 4: Sequence diagram - Critical failure</w:t>
        </w:r>
        <w:r w:rsidR="002C1E2E" w:rsidRPr="00E2469B">
          <w:rPr>
            <w:webHidden/>
          </w:rPr>
          <w:tab/>
        </w:r>
        <w:r w:rsidR="002C1E2E" w:rsidRPr="00E2469B">
          <w:rPr>
            <w:webHidden/>
          </w:rPr>
          <w:fldChar w:fldCharType="begin"/>
        </w:r>
        <w:r w:rsidR="002C1E2E" w:rsidRPr="00E2469B">
          <w:rPr>
            <w:webHidden/>
          </w:rPr>
          <w:instrText xml:space="preserve"> PAGEREF _Toc243147952 \h </w:instrText>
        </w:r>
        <w:r w:rsidR="002C1E2E" w:rsidRPr="00E2469B">
          <w:rPr>
            <w:webHidden/>
          </w:rPr>
        </w:r>
        <w:r w:rsidR="002C1E2E" w:rsidRPr="00E2469B">
          <w:rPr>
            <w:webHidden/>
          </w:rPr>
          <w:fldChar w:fldCharType="separate"/>
        </w:r>
        <w:r w:rsidR="002C1E2E" w:rsidRPr="00E2469B">
          <w:rPr>
            <w:webHidden/>
          </w:rPr>
          <w:t>12</w:t>
        </w:r>
        <w:r w:rsidR="002C1E2E" w:rsidRPr="00E2469B">
          <w:rPr>
            <w:webHidden/>
          </w:rPr>
          <w:fldChar w:fldCharType="end"/>
        </w:r>
      </w:hyperlink>
    </w:p>
    <w:p w14:paraId="64D39862" w14:textId="77777777" w:rsidR="002C1E2E" w:rsidRPr="00E2469B" w:rsidRDefault="001657CF">
      <w:pPr>
        <w:pStyle w:val="TableofFigures"/>
        <w:tabs>
          <w:tab w:val="right" w:leader="dot" w:pos="10054"/>
        </w:tabs>
        <w:rPr>
          <w:rFonts w:asciiTheme="minorHAnsi" w:eastAsiaTheme="minorEastAsia" w:hAnsiTheme="minorHAnsi" w:cstheme="minorBidi"/>
          <w:lang w:eastAsia="ko-KR"/>
        </w:rPr>
      </w:pPr>
      <w:hyperlink r:id="rId15" w:anchor="_Toc243147953" w:history="1">
        <w:r w:rsidR="002C1E2E" w:rsidRPr="00E2469B">
          <w:rPr>
            <w:rStyle w:val="Hyperlink"/>
          </w:rPr>
          <w:t>Figure 5: Sequence diagram - select system &amp; get information</w:t>
        </w:r>
        <w:r w:rsidR="002C1E2E" w:rsidRPr="00E2469B">
          <w:rPr>
            <w:webHidden/>
          </w:rPr>
          <w:tab/>
        </w:r>
        <w:r w:rsidR="002C1E2E" w:rsidRPr="00E2469B">
          <w:rPr>
            <w:webHidden/>
          </w:rPr>
          <w:fldChar w:fldCharType="begin"/>
        </w:r>
        <w:r w:rsidR="002C1E2E" w:rsidRPr="00E2469B">
          <w:rPr>
            <w:webHidden/>
          </w:rPr>
          <w:instrText xml:space="preserve"> PAGEREF _Toc243147953 \h </w:instrText>
        </w:r>
        <w:r w:rsidR="002C1E2E" w:rsidRPr="00E2469B">
          <w:rPr>
            <w:webHidden/>
          </w:rPr>
        </w:r>
        <w:r w:rsidR="002C1E2E" w:rsidRPr="00E2469B">
          <w:rPr>
            <w:webHidden/>
          </w:rPr>
          <w:fldChar w:fldCharType="separate"/>
        </w:r>
        <w:r w:rsidR="002C1E2E" w:rsidRPr="00E2469B">
          <w:rPr>
            <w:webHidden/>
          </w:rPr>
          <w:t>13</w:t>
        </w:r>
        <w:r w:rsidR="002C1E2E" w:rsidRPr="00E2469B">
          <w:rPr>
            <w:webHidden/>
          </w:rPr>
          <w:fldChar w:fldCharType="end"/>
        </w:r>
      </w:hyperlink>
    </w:p>
    <w:p w14:paraId="2489D440" w14:textId="77777777" w:rsidR="002C1E2E" w:rsidRPr="00E2469B" w:rsidRDefault="001657CF">
      <w:pPr>
        <w:pStyle w:val="TableofFigures"/>
        <w:tabs>
          <w:tab w:val="right" w:leader="dot" w:pos="10054"/>
        </w:tabs>
        <w:rPr>
          <w:rFonts w:asciiTheme="minorHAnsi" w:eastAsiaTheme="minorEastAsia" w:hAnsiTheme="minorHAnsi" w:cstheme="minorBidi"/>
          <w:lang w:eastAsia="ko-KR"/>
        </w:rPr>
      </w:pPr>
      <w:hyperlink r:id="rId16" w:anchor="_Toc243147954" w:history="1">
        <w:r w:rsidR="002C1E2E" w:rsidRPr="00E2469B">
          <w:rPr>
            <w:rStyle w:val="Hyperlink"/>
          </w:rPr>
          <w:t>Figure 6: Sequence diagram - Start system, restart system &amp; refresh system state</w:t>
        </w:r>
        <w:r w:rsidR="002C1E2E" w:rsidRPr="00E2469B">
          <w:rPr>
            <w:webHidden/>
          </w:rPr>
          <w:tab/>
        </w:r>
        <w:r w:rsidR="002C1E2E" w:rsidRPr="00E2469B">
          <w:rPr>
            <w:webHidden/>
          </w:rPr>
          <w:fldChar w:fldCharType="begin"/>
        </w:r>
        <w:r w:rsidR="002C1E2E" w:rsidRPr="00E2469B">
          <w:rPr>
            <w:webHidden/>
          </w:rPr>
          <w:instrText xml:space="preserve"> PAGEREF _Toc243147954 \h </w:instrText>
        </w:r>
        <w:r w:rsidR="002C1E2E" w:rsidRPr="00E2469B">
          <w:rPr>
            <w:webHidden/>
          </w:rPr>
        </w:r>
        <w:r w:rsidR="002C1E2E" w:rsidRPr="00E2469B">
          <w:rPr>
            <w:webHidden/>
          </w:rPr>
          <w:fldChar w:fldCharType="separate"/>
        </w:r>
        <w:r w:rsidR="002C1E2E" w:rsidRPr="00E2469B">
          <w:rPr>
            <w:webHidden/>
          </w:rPr>
          <w:t>14</w:t>
        </w:r>
        <w:r w:rsidR="002C1E2E" w:rsidRPr="00E2469B">
          <w:rPr>
            <w:webHidden/>
          </w:rPr>
          <w:fldChar w:fldCharType="end"/>
        </w:r>
      </w:hyperlink>
    </w:p>
    <w:p w14:paraId="56A05D43" w14:textId="77777777" w:rsidR="002C1E2E" w:rsidRPr="00E2469B" w:rsidRDefault="001657CF">
      <w:pPr>
        <w:pStyle w:val="TableofFigures"/>
        <w:tabs>
          <w:tab w:val="right" w:leader="dot" w:pos="10054"/>
        </w:tabs>
        <w:rPr>
          <w:rFonts w:asciiTheme="minorHAnsi" w:eastAsiaTheme="minorEastAsia" w:hAnsiTheme="minorHAnsi" w:cstheme="minorBidi"/>
          <w:lang w:eastAsia="ko-KR"/>
        </w:rPr>
      </w:pPr>
      <w:hyperlink r:id="rId17" w:anchor="_Toc243147955" w:history="1">
        <w:r w:rsidR="002C1E2E" w:rsidRPr="00E2469B">
          <w:rPr>
            <w:rStyle w:val="Hyperlink"/>
          </w:rPr>
          <w:t>Figure 7: Sequence diagram - Backup system &amp; shutdown system</w:t>
        </w:r>
        <w:r w:rsidR="002C1E2E" w:rsidRPr="00E2469B">
          <w:rPr>
            <w:webHidden/>
          </w:rPr>
          <w:tab/>
        </w:r>
        <w:r w:rsidR="002C1E2E" w:rsidRPr="00E2469B">
          <w:rPr>
            <w:webHidden/>
          </w:rPr>
          <w:fldChar w:fldCharType="begin"/>
        </w:r>
        <w:r w:rsidR="002C1E2E" w:rsidRPr="00E2469B">
          <w:rPr>
            <w:webHidden/>
          </w:rPr>
          <w:instrText xml:space="preserve"> PAGEREF _Toc243147955 \h </w:instrText>
        </w:r>
        <w:r w:rsidR="002C1E2E" w:rsidRPr="00E2469B">
          <w:rPr>
            <w:webHidden/>
          </w:rPr>
        </w:r>
        <w:r w:rsidR="002C1E2E" w:rsidRPr="00E2469B">
          <w:rPr>
            <w:webHidden/>
          </w:rPr>
          <w:fldChar w:fldCharType="separate"/>
        </w:r>
        <w:r w:rsidR="002C1E2E" w:rsidRPr="00E2469B">
          <w:rPr>
            <w:webHidden/>
          </w:rPr>
          <w:t>15</w:t>
        </w:r>
        <w:r w:rsidR="002C1E2E" w:rsidRPr="00E2469B">
          <w:rPr>
            <w:webHidden/>
          </w:rPr>
          <w:fldChar w:fldCharType="end"/>
        </w:r>
      </w:hyperlink>
    </w:p>
    <w:p w14:paraId="088456F3" w14:textId="2EBC68DA" w:rsidR="008E734F" w:rsidRPr="00E2469B" w:rsidRDefault="008E734F" w:rsidP="005E29BD">
      <w:pPr>
        <w:pStyle w:val="NoSpacing"/>
      </w:pPr>
      <w:r w:rsidRPr="00E2469B">
        <w:fldChar w:fldCharType="end"/>
      </w:r>
    </w:p>
    <w:p w14:paraId="58085383" w14:textId="77777777" w:rsidR="008E734F" w:rsidRPr="00E2469B" w:rsidRDefault="008E734F" w:rsidP="005E29BD">
      <w:pPr>
        <w:pStyle w:val="NoSpacing"/>
      </w:pPr>
    </w:p>
    <w:p w14:paraId="3A32B5F6" w14:textId="77777777" w:rsidR="00D06EDD" w:rsidRPr="00E2469B" w:rsidRDefault="00D06EDD" w:rsidP="005E29BD">
      <w:pPr>
        <w:pStyle w:val="NoSpacing"/>
      </w:pPr>
    </w:p>
    <w:p w14:paraId="52789B03" w14:textId="77777777" w:rsidR="008E734F" w:rsidRPr="00E2469B" w:rsidRDefault="008E734F" w:rsidP="005E29BD">
      <w:pPr>
        <w:pStyle w:val="NoSpacing"/>
      </w:pPr>
    </w:p>
    <w:p w14:paraId="77DF946F" w14:textId="77777777" w:rsidR="008E734F" w:rsidRPr="00E2469B" w:rsidRDefault="008E734F" w:rsidP="005E29BD">
      <w:pPr>
        <w:pStyle w:val="NoSpacing"/>
      </w:pPr>
    </w:p>
    <w:p w14:paraId="574E5810" w14:textId="77777777" w:rsidR="008E734F" w:rsidRPr="00E2469B" w:rsidRDefault="008E734F" w:rsidP="005E29BD">
      <w:pPr>
        <w:pStyle w:val="NoSpacing"/>
      </w:pPr>
    </w:p>
    <w:p w14:paraId="739553AC" w14:textId="77777777" w:rsidR="008E734F" w:rsidRPr="00E2469B" w:rsidRDefault="008E734F" w:rsidP="005E29BD">
      <w:pPr>
        <w:pStyle w:val="NoSpacing"/>
      </w:pPr>
    </w:p>
    <w:p w14:paraId="42B7E2F9" w14:textId="77777777" w:rsidR="008E734F" w:rsidRPr="00E2469B" w:rsidRDefault="008E734F" w:rsidP="005E29BD">
      <w:pPr>
        <w:pStyle w:val="NoSpacing"/>
      </w:pPr>
    </w:p>
    <w:p w14:paraId="238B3D1B" w14:textId="77777777" w:rsidR="008E734F" w:rsidRPr="00E2469B" w:rsidRDefault="008E734F" w:rsidP="005E29BD">
      <w:pPr>
        <w:pStyle w:val="NoSpacing"/>
      </w:pPr>
    </w:p>
    <w:p w14:paraId="2FB3F5B3" w14:textId="77777777" w:rsidR="008E734F" w:rsidRPr="00E2469B" w:rsidRDefault="008E734F" w:rsidP="005E29BD">
      <w:pPr>
        <w:pStyle w:val="NoSpacing"/>
      </w:pPr>
    </w:p>
    <w:p w14:paraId="25E5930B" w14:textId="77777777" w:rsidR="008E734F" w:rsidRPr="00E2469B" w:rsidRDefault="008E734F" w:rsidP="005E29BD">
      <w:pPr>
        <w:pStyle w:val="NoSpacing"/>
      </w:pPr>
    </w:p>
    <w:p w14:paraId="7346DD9E" w14:textId="77777777" w:rsidR="008E734F" w:rsidRPr="00E2469B" w:rsidRDefault="008E734F" w:rsidP="005E29BD">
      <w:pPr>
        <w:pStyle w:val="NoSpacing"/>
      </w:pPr>
    </w:p>
    <w:p w14:paraId="00B0E153" w14:textId="77777777" w:rsidR="008E734F" w:rsidRPr="00E2469B" w:rsidRDefault="008E734F" w:rsidP="005E29BD">
      <w:pPr>
        <w:pStyle w:val="NoSpacing"/>
      </w:pPr>
    </w:p>
    <w:p w14:paraId="1CC0E86C" w14:textId="77777777" w:rsidR="008E734F" w:rsidRPr="00E2469B" w:rsidRDefault="008E734F" w:rsidP="005E29BD">
      <w:pPr>
        <w:pStyle w:val="NoSpacing"/>
      </w:pPr>
    </w:p>
    <w:p w14:paraId="2FA144B6" w14:textId="77777777" w:rsidR="008E734F" w:rsidRPr="00E2469B" w:rsidRDefault="008E734F" w:rsidP="005E29BD">
      <w:pPr>
        <w:pStyle w:val="NoSpacing"/>
      </w:pPr>
    </w:p>
    <w:p w14:paraId="58D5D86A" w14:textId="77777777" w:rsidR="008E734F" w:rsidRPr="00E2469B" w:rsidRDefault="008E734F" w:rsidP="005E29BD">
      <w:pPr>
        <w:pStyle w:val="NoSpacing"/>
      </w:pPr>
    </w:p>
    <w:p w14:paraId="1EDC37FC" w14:textId="77777777" w:rsidR="008E734F" w:rsidRPr="00E2469B" w:rsidRDefault="008E734F" w:rsidP="005E29BD">
      <w:pPr>
        <w:pStyle w:val="NoSpacing"/>
      </w:pPr>
    </w:p>
    <w:p w14:paraId="015C75C6" w14:textId="77777777" w:rsidR="008E734F" w:rsidRPr="00E2469B" w:rsidRDefault="008E734F" w:rsidP="005E29BD">
      <w:pPr>
        <w:pStyle w:val="NoSpacing"/>
      </w:pPr>
    </w:p>
    <w:p w14:paraId="6D570475" w14:textId="479B3C25" w:rsidR="001A347D" w:rsidRPr="00E2469B" w:rsidRDefault="008E734F" w:rsidP="005E29BD">
      <w:pPr>
        <w:pStyle w:val="NoSpacing"/>
        <w:jc w:val="center"/>
        <w:outlineLvl w:val="0"/>
        <w:rPr>
          <w:b/>
          <w:color w:val="1F497D" w:themeColor="text2"/>
          <w:sz w:val="36"/>
        </w:rPr>
      </w:pPr>
      <w:bookmarkStart w:id="2" w:name="_Toc241229017"/>
      <w:bookmarkStart w:id="3" w:name="_Toc241229040"/>
      <w:r w:rsidRPr="00E2469B">
        <w:rPr>
          <w:sz w:val="36"/>
        </w:rPr>
        <w:br w:type="page"/>
      </w:r>
      <w:bookmarkStart w:id="4" w:name="_Toc243148182"/>
      <w:bookmarkStart w:id="5" w:name="_Toc242705880"/>
      <w:r w:rsidR="001A347D" w:rsidRPr="00E2469B">
        <w:rPr>
          <w:b/>
          <w:color w:val="1F497D" w:themeColor="text2"/>
          <w:sz w:val="48"/>
        </w:rPr>
        <w:lastRenderedPageBreak/>
        <w:t>Introduction</w:t>
      </w:r>
      <w:bookmarkEnd w:id="4"/>
    </w:p>
    <w:p w14:paraId="06619E3A" w14:textId="0B572783" w:rsidR="001A347D" w:rsidRPr="00E2469B" w:rsidRDefault="001A347D" w:rsidP="005E29BD">
      <w:pPr>
        <w:pStyle w:val="NoSpacing"/>
      </w:pPr>
    </w:p>
    <w:p w14:paraId="3FF515D3" w14:textId="77777777" w:rsidR="00D528CB" w:rsidRPr="00E2469B" w:rsidRDefault="00D528CB" w:rsidP="00D528CB">
      <w:pPr>
        <w:pStyle w:val="NoSpacing"/>
      </w:pPr>
    </w:p>
    <w:p w14:paraId="5E2D296B" w14:textId="321B148B" w:rsidR="00D528CB" w:rsidRPr="00E2469B" w:rsidRDefault="00D528CB" w:rsidP="00D528CB">
      <w:pPr>
        <w:pStyle w:val="NoSpacing"/>
        <w:rPr>
          <w:rFonts w:ascii="Times New Roman" w:hAnsi="Times New Roman"/>
          <w:color w:val="000000"/>
          <w:sz w:val="24"/>
          <w:szCs w:val="24"/>
        </w:rPr>
      </w:pPr>
      <w:r w:rsidRPr="00E2469B">
        <w:t>In the purpose of applying and study</w:t>
      </w:r>
      <w:r w:rsidR="004201DA">
        <w:t>ing</w:t>
      </w:r>
      <w:r w:rsidRPr="00E2469B">
        <w:t xml:space="preserve"> real case project for the </w:t>
      </w:r>
      <w:r w:rsidRPr="004201DA">
        <w:rPr>
          <w:i/>
        </w:rPr>
        <w:t>Design for Softwares and Systems</w:t>
      </w:r>
      <w:r w:rsidRPr="00E2469B">
        <w:t xml:space="preserve"> course, our team </w:t>
      </w:r>
      <w:r w:rsidR="007851D0">
        <w:t>is</w:t>
      </w:r>
      <w:r w:rsidRPr="00E2469B">
        <w:t xml:space="preserve"> required to understand and design a fault protection system for a spacecraft as described in the article by Steve Easterbrook et al. [Eas98]. The first part of this project is to understand the problems we have to respond</w:t>
      </w:r>
      <w:r w:rsidR="004201DA">
        <w:t>, to specify the</w:t>
      </w:r>
      <w:r w:rsidRPr="00E2469B">
        <w:t xml:space="preserve"> needs of </w:t>
      </w:r>
      <w:r w:rsidR="004201DA">
        <w:t>our client</w:t>
      </w:r>
      <w:r w:rsidRPr="00E2469B">
        <w:t xml:space="preserve"> and </w:t>
      </w:r>
      <w:r w:rsidR="004201DA">
        <w:t xml:space="preserve">to </w:t>
      </w:r>
      <w:r w:rsidRPr="00E2469B">
        <w:t xml:space="preserve">start thinking about </w:t>
      </w:r>
      <w:r w:rsidR="004201DA">
        <w:t>a</w:t>
      </w:r>
      <w:r w:rsidR="007851D0">
        <w:t xml:space="preserve"> user system in</w:t>
      </w:r>
      <w:r w:rsidR="004201DA">
        <w:t>terface</w:t>
      </w:r>
      <w:r w:rsidRPr="00E2469B">
        <w:t>.</w:t>
      </w:r>
      <w:r w:rsidRPr="00E2469B">
        <w:rPr>
          <w:rFonts w:ascii="Times New Roman" w:hAnsi="Times New Roman"/>
          <w:color w:val="000000"/>
          <w:sz w:val="24"/>
          <w:szCs w:val="24"/>
        </w:rPr>
        <w:t xml:space="preserve"> </w:t>
      </w:r>
    </w:p>
    <w:p w14:paraId="4E3D0F2A" w14:textId="77777777" w:rsidR="00D528CB" w:rsidRPr="00E2469B" w:rsidRDefault="00D528CB" w:rsidP="00D528CB">
      <w:pPr>
        <w:pStyle w:val="NoSpacing"/>
      </w:pPr>
    </w:p>
    <w:p w14:paraId="059ADA5F" w14:textId="719278E1" w:rsidR="00D528CB" w:rsidRPr="00E2469B" w:rsidRDefault="007851D0" w:rsidP="00D528CB">
      <w:pPr>
        <w:pStyle w:val="NoSpacing"/>
      </w:pPr>
      <w:r>
        <w:t>More specifically</w:t>
      </w:r>
      <w:r w:rsidR="00D528CB" w:rsidRPr="00E2469B">
        <w:t xml:space="preserve">, we are required to use two different methods for problem understanding, namely </w:t>
      </w:r>
      <w:r w:rsidRPr="007851D0">
        <w:rPr>
          <w:b/>
        </w:rPr>
        <w:t>problem frame analysis</w:t>
      </w:r>
      <w:r w:rsidRPr="00E2469B">
        <w:t xml:space="preserve"> </w:t>
      </w:r>
      <w:r>
        <w:t xml:space="preserve">and </w:t>
      </w:r>
      <w:r w:rsidR="00D528CB" w:rsidRPr="007851D0">
        <w:rPr>
          <w:b/>
        </w:rPr>
        <w:t>use-case modeling</w:t>
      </w:r>
      <w:r>
        <w:t xml:space="preserve">. The goal of this study is </w:t>
      </w:r>
      <w:r w:rsidR="00D528CB" w:rsidRPr="00E2469B">
        <w:t xml:space="preserve">to get hands-on experience of </w:t>
      </w:r>
      <w:r>
        <w:t>these two concepts</w:t>
      </w:r>
      <w:r w:rsidR="00D528CB" w:rsidRPr="00E2469B">
        <w:t xml:space="preserve"> and </w:t>
      </w:r>
      <w:r>
        <w:t xml:space="preserve">understand how they can be combined in order to resolve a problem. </w:t>
      </w:r>
    </w:p>
    <w:p w14:paraId="177B9434" w14:textId="77777777" w:rsidR="00D528CB" w:rsidRPr="00E2469B" w:rsidRDefault="00D528CB" w:rsidP="00D528CB">
      <w:pPr>
        <w:pStyle w:val="NoSpacing"/>
      </w:pPr>
    </w:p>
    <w:p w14:paraId="20B82297" w14:textId="1BDDD9D9" w:rsidR="00D528CB" w:rsidRPr="00E2469B" w:rsidRDefault="003C7AD7" w:rsidP="003C7AD7">
      <w:pPr>
        <w:pStyle w:val="NoSpacing"/>
      </w:pPr>
      <w:r>
        <w:t>Then, w</w:t>
      </w:r>
      <w:r w:rsidR="00D528CB" w:rsidRPr="00E2469B">
        <w:t>e are expect</w:t>
      </w:r>
      <w:r>
        <w:t xml:space="preserve">ed to identify the direct </w:t>
      </w:r>
      <w:r w:rsidRPr="003C7AD7">
        <w:rPr>
          <w:b/>
        </w:rPr>
        <w:t>user needs</w:t>
      </w:r>
      <w:r w:rsidR="00D528CB" w:rsidRPr="00E2469B">
        <w:t xml:space="preserve"> </w:t>
      </w:r>
      <w:r>
        <w:t xml:space="preserve">and </w:t>
      </w:r>
      <w:r w:rsidR="00D528CB" w:rsidRPr="00E2469B">
        <w:t xml:space="preserve">the </w:t>
      </w:r>
      <w:r w:rsidR="00D528CB" w:rsidRPr="003C7AD7">
        <w:rPr>
          <w:b/>
        </w:rPr>
        <w:t>non-functional requirements</w:t>
      </w:r>
      <w:r w:rsidR="00D528CB" w:rsidRPr="00E2469B">
        <w:t xml:space="preserve"> of the system </w:t>
      </w:r>
      <w:r>
        <w:t>as well</w:t>
      </w:r>
      <w:r w:rsidR="00D528CB" w:rsidRPr="00E2469B">
        <w:t xml:space="preserve">. </w:t>
      </w:r>
      <w:r>
        <w:t>To conclude,</w:t>
      </w:r>
      <w:r w:rsidR="00D528CB" w:rsidRPr="00E2469B">
        <w:t xml:space="preserve"> we have to consider the </w:t>
      </w:r>
      <w:r w:rsidR="00D528CB" w:rsidRPr="003C7AD7">
        <w:rPr>
          <w:b/>
        </w:rPr>
        <w:t>usability issues</w:t>
      </w:r>
      <w:r w:rsidR="00D528CB" w:rsidRPr="00E2469B">
        <w:t xml:space="preserve"> for </w:t>
      </w:r>
      <w:r w:rsidR="00D528CB" w:rsidRPr="003C7AD7">
        <w:t>designing the</w:t>
      </w:r>
      <w:r w:rsidR="00D528CB" w:rsidRPr="003C7AD7">
        <w:rPr>
          <w:b/>
        </w:rPr>
        <w:t xml:space="preserve"> user interface</w:t>
      </w:r>
      <w:r w:rsidR="00D528CB" w:rsidRPr="00E2469B">
        <w:t xml:space="preserve"> </w:t>
      </w:r>
      <w:r w:rsidR="00D528CB" w:rsidRPr="003C7AD7">
        <w:t>of the system</w:t>
      </w:r>
      <w:r w:rsidR="00D528CB" w:rsidRPr="00E2469B">
        <w:t>, as we learn a couple of weeks ago.</w:t>
      </w:r>
    </w:p>
    <w:p w14:paraId="7AF14F7A" w14:textId="77777777" w:rsidR="00D528CB" w:rsidRPr="00E2469B" w:rsidRDefault="00D528CB" w:rsidP="00D528CB">
      <w:pPr>
        <w:pStyle w:val="NoSpacing"/>
      </w:pPr>
    </w:p>
    <w:p w14:paraId="5313B78C" w14:textId="1CC1A4C7" w:rsidR="00D528CB" w:rsidRPr="00E2469B" w:rsidRDefault="00D528CB" w:rsidP="00D528CB">
      <w:pPr>
        <w:pStyle w:val="NoSpacing"/>
      </w:pPr>
      <w:r w:rsidRPr="00E2469B">
        <w:t>When performing use-case modeling and problem frame analysis, we have to analyze the requirements as described in [Eas98].  Besides</w:t>
      </w:r>
      <w:r w:rsidR="00633539">
        <w:t xml:space="preserve"> that</w:t>
      </w:r>
      <w:r w:rsidRPr="00E2469B">
        <w:t xml:space="preserve">, when identifying non-functional requirements, however, we could improvise and add more quality attributes that we believe are essential to the system in question. </w:t>
      </w:r>
    </w:p>
    <w:p w14:paraId="1682EB31" w14:textId="77777777" w:rsidR="00D528CB" w:rsidRPr="00E2469B" w:rsidRDefault="00D528CB" w:rsidP="00D528CB">
      <w:pPr>
        <w:pStyle w:val="NoSpacing"/>
      </w:pPr>
    </w:p>
    <w:p w14:paraId="367554A5" w14:textId="527039EA" w:rsidR="00D528CB" w:rsidRPr="00E2469B" w:rsidRDefault="00D528CB" w:rsidP="00D528CB">
      <w:pPr>
        <w:pStyle w:val="NoSpacing"/>
      </w:pPr>
      <w:r w:rsidRPr="00E2469B">
        <w:t xml:space="preserve">In this purpose, our report will be divided in four parts. First of all, we will explain the problems encountered to build this system. We‘ll use the problems frames to explain in details that. Secondly, we‘ll precise the needs of the client and the system, so the requirements using use-case models. Next we’ll detail the </w:t>
      </w:r>
      <w:r w:rsidR="0093459C" w:rsidRPr="00E2469B">
        <w:t>non-functional</w:t>
      </w:r>
      <w:r w:rsidRPr="00E2469B">
        <w:t xml:space="preserve"> requirements (identified and improvised). And finally, we describe the usability scenarios in relation to some of the usability scenarios introduced in [BJK01], and provide some screen shots of our interface. </w:t>
      </w:r>
    </w:p>
    <w:p w14:paraId="459BD5B0" w14:textId="11B800DF" w:rsidR="001A347D" w:rsidRPr="00E2469B" w:rsidRDefault="001A347D" w:rsidP="005E29BD">
      <w:pPr>
        <w:pStyle w:val="NoSpacing"/>
      </w:pPr>
      <w:r w:rsidRPr="00E2469B">
        <w:br w:type="page"/>
      </w:r>
    </w:p>
    <w:p w14:paraId="665D466F" w14:textId="71F9E05D" w:rsidR="00D2614C" w:rsidRPr="00E2469B" w:rsidRDefault="00D2614C" w:rsidP="00D2614C">
      <w:pPr>
        <w:pStyle w:val="ListParagraph"/>
        <w:numPr>
          <w:ilvl w:val="0"/>
          <w:numId w:val="1"/>
        </w:numPr>
        <w:pBdr>
          <w:bottom w:val="single" w:sz="4" w:space="1" w:color="A6A6A6"/>
        </w:pBdr>
        <w:outlineLvl w:val="0"/>
        <w:rPr>
          <w:b/>
          <w:color w:val="244061"/>
          <w:sz w:val="36"/>
          <w:szCs w:val="36"/>
        </w:rPr>
      </w:pPr>
      <w:bookmarkStart w:id="6" w:name="_Toc241330843"/>
      <w:bookmarkStart w:id="7" w:name="_Toc243148183"/>
      <w:bookmarkEnd w:id="2"/>
      <w:bookmarkEnd w:id="3"/>
      <w:bookmarkEnd w:id="5"/>
      <w:r w:rsidRPr="00E2469B">
        <w:rPr>
          <w:b/>
          <w:color w:val="244061"/>
          <w:sz w:val="36"/>
          <w:szCs w:val="36"/>
        </w:rPr>
        <w:lastRenderedPageBreak/>
        <w:t xml:space="preserve">Problem </w:t>
      </w:r>
      <w:bookmarkEnd w:id="6"/>
      <w:r w:rsidR="00DE36B5" w:rsidRPr="00E2469B">
        <w:rPr>
          <w:b/>
          <w:color w:val="244061"/>
          <w:sz w:val="36"/>
          <w:szCs w:val="36"/>
        </w:rPr>
        <w:t>understanding</w:t>
      </w:r>
      <w:bookmarkEnd w:id="7"/>
    </w:p>
    <w:p w14:paraId="2363FE05" w14:textId="77777777" w:rsidR="00D2614C" w:rsidRPr="00E2469B" w:rsidRDefault="00D2614C" w:rsidP="00D2614C">
      <w:pPr>
        <w:pStyle w:val="ListParagraph"/>
        <w:ind w:left="1440"/>
        <w:rPr>
          <w:color w:val="365F91"/>
          <w:sz w:val="24"/>
          <w:szCs w:val="28"/>
        </w:rPr>
      </w:pPr>
    </w:p>
    <w:p w14:paraId="0AAE4881" w14:textId="4FF2A0BC" w:rsidR="007C3567" w:rsidRPr="00E2469B" w:rsidRDefault="00D2614C" w:rsidP="007B2638">
      <w:pPr>
        <w:pStyle w:val="ListParagraph"/>
        <w:numPr>
          <w:ilvl w:val="1"/>
          <w:numId w:val="12"/>
        </w:numPr>
        <w:outlineLvl w:val="1"/>
        <w:rPr>
          <w:color w:val="365F91"/>
          <w:sz w:val="28"/>
          <w:szCs w:val="28"/>
        </w:rPr>
      </w:pPr>
      <w:bookmarkStart w:id="8" w:name="_Toc241229018"/>
      <w:bookmarkStart w:id="9" w:name="_Toc241229041"/>
      <w:bookmarkStart w:id="10" w:name="_Toc241330844"/>
      <w:bookmarkStart w:id="11" w:name="_Toc243148184"/>
      <w:r w:rsidRPr="00E2469B">
        <w:rPr>
          <w:color w:val="365F91"/>
          <w:sz w:val="28"/>
          <w:szCs w:val="28"/>
        </w:rPr>
        <w:t>B</w:t>
      </w:r>
      <w:bookmarkEnd w:id="8"/>
      <w:bookmarkEnd w:id="9"/>
      <w:bookmarkEnd w:id="10"/>
      <w:r w:rsidR="00DE36B5" w:rsidRPr="00E2469B">
        <w:rPr>
          <w:color w:val="365F91"/>
          <w:sz w:val="28"/>
          <w:szCs w:val="28"/>
        </w:rPr>
        <w:t>usiness case &amp; system context</w:t>
      </w:r>
      <w:bookmarkEnd w:id="11"/>
    </w:p>
    <w:p w14:paraId="31569994" w14:textId="3DEEC1A5" w:rsidR="00F5525B" w:rsidRPr="00E2469B" w:rsidRDefault="00F5525B" w:rsidP="007B2638">
      <w:pPr>
        <w:pStyle w:val="ListParagraph"/>
        <w:numPr>
          <w:ilvl w:val="2"/>
          <w:numId w:val="12"/>
        </w:numPr>
        <w:outlineLvl w:val="1"/>
        <w:rPr>
          <w:rStyle w:val="BookTitle"/>
          <w:color w:val="4F81BD" w:themeColor="accent1"/>
        </w:rPr>
      </w:pPr>
      <w:bookmarkStart w:id="12" w:name="_Toc243148185"/>
      <w:r w:rsidRPr="00E2469B">
        <w:rPr>
          <w:rStyle w:val="BookTitle"/>
          <w:color w:val="4F81BD" w:themeColor="accent1"/>
        </w:rPr>
        <w:t>FDIR utility</w:t>
      </w:r>
      <w:bookmarkEnd w:id="12"/>
    </w:p>
    <w:p w14:paraId="34D41680" w14:textId="476FFFAC" w:rsidR="00F5525B" w:rsidRDefault="00F5525B" w:rsidP="007B2638">
      <w:pPr>
        <w:pStyle w:val="ListParagraph"/>
        <w:numPr>
          <w:ilvl w:val="2"/>
          <w:numId w:val="12"/>
        </w:numPr>
        <w:outlineLvl w:val="1"/>
        <w:rPr>
          <w:rStyle w:val="BookTitle"/>
          <w:color w:val="4F81BD" w:themeColor="accent1"/>
        </w:rPr>
      </w:pPr>
      <w:bookmarkStart w:id="13" w:name="_Toc243148186"/>
      <w:r w:rsidRPr="00E2469B">
        <w:rPr>
          <w:rStyle w:val="BookTitle"/>
          <w:color w:val="4F81BD" w:themeColor="accent1"/>
        </w:rPr>
        <w:t>System requirements</w:t>
      </w:r>
      <w:bookmarkEnd w:id="13"/>
    </w:p>
    <w:p w14:paraId="0839E9C9" w14:textId="77777777" w:rsidR="001D0CDC" w:rsidRPr="001D0CDC" w:rsidRDefault="001D0CDC" w:rsidP="001D0CDC">
      <w:pPr>
        <w:pStyle w:val="NoSpacing"/>
        <w:rPr>
          <w:rStyle w:val="BookTitle"/>
          <w:b w:val="0"/>
          <w:bCs w:val="0"/>
          <w:smallCaps w:val="0"/>
          <w:spacing w:val="0"/>
        </w:rPr>
      </w:pPr>
    </w:p>
    <w:p w14:paraId="7E507873" w14:textId="77777777" w:rsidR="00296AD3" w:rsidRPr="00E2469B" w:rsidRDefault="00296AD3" w:rsidP="00296AD3">
      <w:pPr>
        <w:pStyle w:val="ListParagraph"/>
        <w:ind w:left="1440"/>
        <w:outlineLvl w:val="1"/>
        <w:rPr>
          <w:color w:val="365F91"/>
          <w:sz w:val="28"/>
          <w:szCs w:val="28"/>
        </w:rPr>
      </w:pPr>
    </w:p>
    <w:p w14:paraId="6D3B7E70" w14:textId="77777777" w:rsidR="00A369B5" w:rsidRDefault="00A369B5">
      <w:pPr>
        <w:spacing w:after="0" w:line="240" w:lineRule="auto"/>
        <w:rPr>
          <w:color w:val="365F91"/>
          <w:sz w:val="28"/>
          <w:szCs w:val="28"/>
        </w:rPr>
      </w:pPr>
      <w:bookmarkStart w:id="14" w:name="_Toc243148187"/>
      <w:r>
        <w:rPr>
          <w:color w:val="365F91"/>
          <w:sz w:val="28"/>
          <w:szCs w:val="28"/>
        </w:rPr>
        <w:br w:type="page"/>
      </w:r>
    </w:p>
    <w:p w14:paraId="73EF47F3" w14:textId="63FFF3DE" w:rsidR="00A01AC7" w:rsidRPr="00E2469B" w:rsidRDefault="00A01AC7" w:rsidP="007B2638">
      <w:pPr>
        <w:pStyle w:val="ListParagraph"/>
        <w:numPr>
          <w:ilvl w:val="1"/>
          <w:numId w:val="12"/>
        </w:numPr>
        <w:outlineLvl w:val="1"/>
        <w:rPr>
          <w:color w:val="365F91"/>
          <w:sz w:val="28"/>
          <w:szCs w:val="28"/>
        </w:rPr>
      </w:pPr>
      <w:r w:rsidRPr="00E2469B">
        <w:rPr>
          <w:color w:val="365F91"/>
          <w:sz w:val="28"/>
          <w:szCs w:val="28"/>
        </w:rPr>
        <w:lastRenderedPageBreak/>
        <w:t>Problem frames</w:t>
      </w:r>
      <w:bookmarkEnd w:id="14"/>
    </w:p>
    <w:p w14:paraId="7695DE10" w14:textId="77777777" w:rsidR="00A01AC7" w:rsidRPr="00E2469B" w:rsidRDefault="00A01093" w:rsidP="007B2638">
      <w:pPr>
        <w:pStyle w:val="ListParagraph"/>
        <w:numPr>
          <w:ilvl w:val="2"/>
          <w:numId w:val="12"/>
        </w:numPr>
        <w:outlineLvl w:val="1"/>
        <w:rPr>
          <w:rStyle w:val="BookTitle"/>
          <w:color w:val="4F81BD" w:themeColor="accent1"/>
        </w:rPr>
      </w:pPr>
      <w:bookmarkStart w:id="15" w:name="_Toc243148188"/>
      <w:r w:rsidRPr="00E2469B">
        <w:rPr>
          <w:rStyle w:val="BookTitle"/>
          <w:color w:val="4F81BD" w:themeColor="accent1"/>
        </w:rPr>
        <w:t>Domains identification</w:t>
      </w:r>
      <w:bookmarkEnd w:id="15"/>
    </w:p>
    <w:p w14:paraId="784EC7B6" w14:textId="0C4A24BE" w:rsidR="00A01093" w:rsidRPr="00E2469B" w:rsidRDefault="00DB6D62" w:rsidP="007B2638">
      <w:pPr>
        <w:pStyle w:val="ListParagraph"/>
        <w:numPr>
          <w:ilvl w:val="2"/>
          <w:numId w:val="12"/>
        </w:numPr>
        <w:outlineLvl w:val="1"/>
        <w:rPr>
          <w:rStyle w:val="BookTitle"/>
          <w:color w:val="4F81BD" w:themeColor="accent1"/>
        </w:rPr>
      </w:pPr>
      <w:bookmarkStart w:id="16" w:name="_Toc243148189"/>
      <w:r w:rsidRPr="00E2469B">
        <w:rPr>
          <w:rStyle w:val="BookTitle"/>
          <w:color w:val="4F81BD" w:themeColor="accent1"/>
        </w:rPr>
        <w:t>Context Diagram</w:t>
      </w:r>
      <w:bookmarkEnd w:id="16"/>
    </w:p>
    <w:p w14:paraId="67A85CCF" w14:textId="77777777" w:rsidR="002D65D8" w:rsidRPr="00E2469B" w:rsidRDefault="002D65D8" w:rsidP="007B2638">
      <w:pPr>
        <w:pStyle w:val="ListParagraph"/>
        <w:numPr>
          <w:ilvl w:val="2"/>
          <w:numId w:val="12"/>
        </w:numPr>
        <w:outlineLvl w:val="1"/>
        <w:rPr>
          <w:rStyle w:val="BookTitle"/>
          <w:color w:val="4F81BD" w:themeColor="accent1"/>
        </w:rPr>
      </w:pPr>
      <w:bookmarkStart w:id="17" w:name="_Toc243148190"/>
      <w:r w:rsidRPr="00E2469B">
        <w:rPr>
          <w:rStyle w:val="BookTitle"/>
          <w:color w:val="4F81BD" w:themeColor="accent1"/>
        </w:rPr>
        <w:t>Problem frames</w:t>
      </w:r>
      <w:bookmarkEnd w:id="17"/>
    </w:p>
    <w:p w14:paraId="40FD6F3B" w14:textId="77777777" w:rsidR="002D65D8" w:rsidRPr="00E2469B" w:rsidRDefault="002D65D8" w:rsidP="00DC377C">
      <w:pPr>
        <w:outlineLvl w:val="1"/>
        <w:rPr>
          <w:color w:val="365F91"/>
          <w:sz w:val="28"/>
          <w:szCs w:val="28"/>
        </w:rPr>
      </w:pPr>
    </w:p>
    <w:p w14:paraId="7AE302AF" w14:textId="77777777" w:rsidR="007C3567" w:rsidRPr="00E2469B" w:rsidRDefault="007C3567" w:rsidP="005E29BD">
      <w:pPr>
        <w:pStyle w:val="NoSpacing"/>
      </w:pPr>
    </w:p>
    <w:p w14:paraId="44E256AA" w14:textId="4BEEA350" w:rsidR="005A3ED6" w:rsidRPr="00E2469B" w:rsidRDefault="0026146F">
      <w:pPr>
        <w:spacing w:after="0" w:line="240" w:lineRule="auto"/>
        <w:rPr>
          <w:b/>
          <w:color w:val="244061"/>
          <w:sz w:val="36"/>
          <w:szCs w:val="36"/>
        </w:rPr>
      </w:pPr>
      <w:r>
        <w:rPr>
          <w:noProof/>
          <w:lang w:val="fr-FR" w:eastAsia="ko-KR"/>
        </w:rPr>
        <w:drawing>
          <wp:inline distT="0" distB="0" distL="0" distR="0" wp14:editId="58934D07">
            <wp:extent cx="5200089" cy="3467762"/>
            <wp:effectExtent l="57150" t="38100" r="38661" b="94588"/>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sidR="005A3ED6" w:rsidRPr="00E2469B">
        <w:rPr>
          <w:b/>
          <w:color w:val="244061"/>
          <w:sz w:val="36"/>
          <w:szCs w:val="36"/>
        </w:rPr>
        <w:br w:type="page"/>
      </w:r>
    </w:p>
    <w:p w14:paraId="577D6631" w14:textId="0DEC7F75" w:rsidR="00DC377C" w:rsidRPr="00E2469B" w:rsidRDefault="00DC377C" w:rsidP="007B2638">
      <w:pPr>
        <w:pStyle w:val="ListParagraph"/>
        <w:numPr>
          <w:ilvl w:val="0"/>
          <w:numId w:val="12"/>
        </w:numPr>
        <w:pBdr>
          <w:bottom w:val="single" w:sz="4" w:space="1" w:color="A6A6A6"/>
        </w:pBdr>
        <w:outlineLvl w:val="0"/>
        <w:rPr>
          <w:b/>
          <w:color w:val="244061"/>
          <w:sz w:val="36"/>
          <w:szCs w:val="36"/>
        </w:rPr>
      </w:pPr>
      <w:bookmarkStart w:id="18" w:name="_Toc243148191"/>
      <w:r w:rsidRPr="00E2469B">
        <w:rPr>
          <w:b/>
          <w:color w:val="244061"/>
          <w:sz w:val="36"/>
          <w:szCs w:val="36"/>
        </w:rPr>
        <w:lastRenderedPageBreak/>
        <w:t>Functional requirements (use-case model)</w:t>
      </w:r>
      <w:bookmarkEnd w:id="18"/>
    </w:p>
    <w:p w14:paraId="00C65A2B" w14:textId="77777777" w:rsidR="00DC377C" w:rsidRPr="00E2469B" w:rsidRDefault="00DC377C" w:rsidP="00DC377C">
      <w:pPr>
        <w:pStyle w:val="ListParagraph"/>
        <w:ind w:left="1440"/>
        <w:rPr>
          <w:color w:val="365F91"/>
          <w:sz w:val="24"/>
          <w:szCs w:val="28"/>
        </w:rPr>
      </w:pPr>
    </w:p>
    <w:p w14:paraId="547DDA78" w14:textId="4244B7F6" w:rsidR="00DC377C" w:rsidRPr="00E2469B" w:rsidRDefault="00DC377C" w:rsidP="007B2638">
      <w:pPr>
        <w:pStyle w:val="ListParagraph"/>
        <w:numPr>
          <w:ilvl w:val="1"/>
          <w:numId w:val="12"/>
        </w:numPr>
        <w:outlineLvl w:val="1"/>
        <w:rPr>
          <w:color w:val="365F91"/>
          <w:sz w:val="28"/>
          <w:szCs w:val="28"/>
        </w:rPr>
      </w:pPr>
      <w:bookmarkStart w:id="19" w:name="_Toc243148192"/>
      <w:r w:rsidRPr="00E2469B">
        <w:rPr>
          <w:color w:val="365F91"/>
          <w:sz w:val="28"/>
          <w:szCs w:val="28"/>
        </w:rPr>
        <w:t>Use-case</w:t>
      </w:r>
      <w:r w:rsidR="00880FF6" w:rsidRPr="00E2469B">
        <w:rPr>
          <w:color w:val="365F91"/>
          <w:sz w:val="28"/>
          <w:szCs w:val="28"/>
        </w:rPr>
        <w:t xml:space="preserve"> diagram</w:t>
      </w:r>
      <w:bookmarkEnd w:id="19"/>
    </w:p>
    <w:p w14:paraId="6021D0DE" w14:textId="77777777" w:rsidR="002D49DC" w:rsidRPr="00E2469B" w:rsidRDefault="002D49DC" w:rsidP="002D49DC">
      <w:pPr>
        <w:pStyle w:val="ListParagraph"/>
        <w:ind w:left="1800"/>
        <w:outlineLvl w:val="1"/>
        <w:rPr>
          <w:color w:val="365F91"/>
          <w:sz w:val="28"/>
          <w:szCs w:val="28"/>
        </w:rPr>
      </w:pPr>
    </w:p>
    <w:p w14:paraId="05E7026F" w14:textId="6357F182" w:rsidR="008003CA" w:rsidRPr="00E2469B" w:rsidRDefault="00880FF6" w:rsidP="007B2638">
      <w:pPr>
        <w:pStyle w:val="ListParagraph"/>
        <w:numPr>
          <w:ilvl w:val="2"/>
          <w:numId w:val="12"/>
        </w:numPr>
        <w:outlineLvl w:val="1"/>
        <w:rPr>
          <w:rStyle w:val="BookTitle"/>
          <w:color w:val="4F81BD" w:themeColor="accent1"/>
        </w:rPr>
      </w:pPr>
      <w:bookmarkStart w:id="20" w:name="_Toc243148193"/>
      <w:r w:rsidRPr="00E2469B">
        <w:rPr>
          <w:rStyle w:val="BookTitle"/>
          <w:color w:val="4F81BD" w:themeColor="accent1"/>
        </w:rPr>
        <w:t>A</w:t>
      </w:r>
      <w:r w:rsidR="00DC377C" w:rsidRPr="00E2469B">
        <w:rPr>
          <w:rStyle w:val="BookTitle"/>
          <w:color w:val="4F81BD" w:themeColor="accent1"/>
        </w:rPr>
        <w:t>ctor</w:t>
      </w:r>
      <w:r w:rsidRPr="00E2469B">
        <w:rPr>
          <w:rStyle w:val="BookTitle"/>
          <w:color w:val="4F81BD" w:themeColor="accent1"/>
        </w:rPr>
        <w:t>s</w:t>
      </w:r>
      <w:r w:rsidR="00DC377C" w:rsidRPr="00E2469B">
        <w:rPr>
          <w:rStyle w:val="BookTitle"/>
          <w:color w:val="4F81BD" w:themeColor="accent1"/>
        </w:rPr>
        <w:t xml:space="preserve"> description</w:t>
      </w:r>
      <w:bookmarkEnd w:id="20"/>
    </w:p>
    <w:p w14:paraId="0C56D168" w14:textId="49AE6B4B" w:rsidR="002D49DC" w:rsidRPr="00E2469B" w:rsidRDefault="002D49DC" w:rsidP="007F1109">
      <w:pPr>
        <w:pStyle w:val="NoSpacing"/>
        <w:rPr>
          <w:rStyle w:val="BookTitle"/>
          <w:b w:val="0"/>
          <w:bCs w:val="0"/>
          <w:smallCaps w:val="0"/>
          <w:spacing w:val="0"/>
        </w:rPr>
      </w:pPr>
      <w:r w:rsidRPr="00E2469B">
        <w:rPr>
          <w:rStyle w:val="BookTitle"/>
          <w:b w:val="0"/>
          <w:bCs w:val="0"/>
          <w:smallCaps w:val="0"/>
          <w:spacing w:val="0"/>
        </w:rPr>
        <w:t>The FDIR system is designed to control systems of the spacecraft. But this system can act alone, would be useless if there were no human control to decide which actions the system must launch. Therefore, this system is designed for the crew of the spacecraft during their mission. Moreover the spacecraft and the crew are helped by the flight controller on Earth. They could do same actions as the crew. For example, during the time the crew sleep, the crew could command the system and do some tests, get information about any devices</w:t>
      </w:r>
      <w:r w:rsidRPr="00E2469B">
        <w:rPr>
          <w:rStyle w:val="BookTitle"/>
          <w:b w:val="0"/>
          <w:bCs w:val="0"/>
          <w:smallCaps w:val="0"/>
          <w:color w:val="FF0000"/>
          <w:spacing w:val="0"/>
          <w:sz w:val="32"/>
        </w:rPr>
        <w:t>,…</w:t>
      </w:r>
    </w:p>
    <w:p w14:paraId="79AC46D0" w14:textId="77777777" w:rsidR="002D49DC" w:rsidRPr="00E2469B" w:rsidRDefault="002D49DC" w:rsidP="002D49DC">
      <w:pPr>
        <w:pStyle w:val="NoSpacing"/>
        <w:rPr>
          <w:rStyle w:val="BookTitle"/>
          <w:b w:val="0"/>
          <w:bCs w:val="0"/>
          <w:smallCaps w:val="0"/>
          <w:spacing w:val="0"/>
        </w:rPr>
      </w:pPr>
    </w:p>
    <w:p w14:paraId="594E87B3" w14:textId="57179C59" w:rsidR="00DC377C" w:rsidRPr="00E2469B" w:rsidRDefault="00107057" w:rsidP="007B2638">
      <w:pPr>
        <w:pStyle w:val="ListParagraph"/>
        <w:numPr>
          <w:ilvl w:val="2"/>
          <w:numId w:val="12"/>
        </w:numPr>
        <w:outlineLvl w:val="1"/>
        <w:rPr>
          <w:rStyle w:val="BookTitle"/>
          <w:color w:val="4F81BD" w:themeColor="accent1"/>
        </w:rPr>
      </w:pPr>
      <w:bookmarkStart w:id="21" w:name="_Toc243148194"/>
      <w:r w:rsidRPr="00E2469B">
        <w:rPr>
          <w:noProof/>
          <w:lang w:val="fr-FR" w:eastAsia="ko-KR"/>
        </w:rPr>
        <w:drawing>
          <wp:anchor distT="0" distB="0" distL="114300" distR="114300" simplePos="0" relativeHeight="251693056" behindDoc="0" locked="0" layoutInCell="1" allowOverlap="1" wp14:editId="2193229A">
            <wp:simplePos x="0" y="0"/>
            <wp:positionH relativeFrom="column">
              <wp:posOffset>-450215</wp:posOffset>
            </wp:positionH>
            <wp:positionV relativeFrom="paragraph">
              <wp:posOffset>393700</wp:posOffset>
            </wp:positionV>
            <wp:extent cx="7187565" cy="4231640"/>
            <wp:effectExtent l="0" t="0" r="0" b="0"/>
            <wp:wrapTopAndBottom/>
            <wp:docPr id="4" name="Picture 4" descr="D:\Documents\UTBM\MON CURSUS\GI05\KAIST\Projects\euroteam\Project 1\Part Final\Design\Image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Images\UseCase Diagram.png"/>
                    <pic:cNvPicPr>
                      <a:picLocks noChangeAspect="1" noChangeArrowheads="1"/>
                    </pic:cNvPicPr>
                  </pic:nvPicPr>
                  <pic:blipFill>
                    <a:blip r:embed="rId23">
                      <a:extLst>
                        <a:ext uri="28A0092B-C50C-407e-A947-70E740481C1C">
                          <a14:useLocalDpi xmlns:a14="http://schemas.microsoft.com/office/drawing/2007/7/7/main" val="0"/>
                        </a:ext>
                      </a:extLst>
                    </a:blip>
                    <a:srcRect/>
                    <a:stretch>
                      <a:fillRect/>
                    </a:stretch>
                  </pic:blipFill>
                  <pic:spPr bwMode="auto">
                    <a:xfrm>
                      <a:off x="0" y="0"/>
                      <a:ext cx="7187565" cy="423164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Lst>
                  </pic:spPr>
                </pic:pic>
              </a:graphicData>
            </a:graphic>
            <wp14:sizeRelH relativeFrom="page">
              <wp14:pctWidth>0</wp14:pctWidth>
            </wp14:sizeRelH>
            <wp14:sizeRelV relativeFrom="page">
              <wp14:pctHeight>0</wp14:pctHeight>
            </wp14:sizeRelV>
          </wp:anchor>
        </w:drawing>
      </w:r>
      <w:r w:rsidR="00DC377C" w:rsidRPr="00E2469B">
        <w:rPr>
          <w:rStyle w:val="BookTitle"/>
          <w:color w:val="4F81BD" w:themeColor="accent1"/>
        </w:rPr>
        <w:t>Use-case diagram</w:t>
      </w:r>
      <w:bookmarkEnd w:id="21"/>
    </w:p>
    <w:p w14:paraId="63232DD8" w14:textId="7ABD5A57" w:rsidR="008003CA" w:rsidRPr="00E2469B" w:rsidRDefault="001657CF" w:rsidP="005E29BD">
      <w:pPr>
        <w:pStyle w:val="NoSpacing"/>
      </w:pPr>
      <w:r>
        <w:rPr>
          <w:b/>
          <w:bCs/>
          <w:smallCaps/>
          <w:color w:val="4F81BD" w:themeColor="accent1"/>
          <w:spacing w:val="5"/>
          <w:lang w:eastAsia="ko-KR"/>
        </w:rPr>
        <w:pict>
          <v:shape id="_x0000_s1034" type="#_x0000_t202" style="position:absolute;left:0;text-align:left;margin-left:-34.45pt;margin-top:339.8pt;width:571.35pt;height:21pt;z-index:251669504;mso-position-horizontal-relative:text;mso-position-vertical-relative:text" wrapcoords="-28 0 -28 20829 21600 20829 21600 0 -28 0" stroked="f">
            <v:textbox style="mso-next-textbox:#_x0000_s1034;mso-fit-shape-to-text:t" inset="0,0,0,0">
              <w:txbxContent>
                <w:p w14:paraId="23FB704F" w14:textId="77777777" w:rsidR="00753F0F" w:rsidRPr="00037BC7" w:rsidRDefault="00753F0F" w:rsidP="00753F0F">
                  <w:pPr>
                    <w:pStyle w:val="Caption"/>
                    <w:jc w:val="center"/>
                    <w:rPr>
                      <w:noProof/>
                      <w:color w:val="808080" w:themeColor="text1" w:themeTint="80"/>
                    </w:rPr>
                  </w:pPr>
                  <w:bookmarkStart w:id="22" w:name="_Toc243147949"/>
                  <w:r w:rsidRPr="00037BC7">
                    <w:rPr>
                      <w:color w:val="808080" w:themeColor="text1" w:themeTint="80"/>
                    </w:rPr>
                    <w:t xml:space="preserve">Figure </w:t>
                  </w:r>
                  <w:r w:rsidRPr="00037BC7">
                    <w:rPr>
                      <w:color w:val="808080" w:themeColor="text1" w:themeTint="80"/>
                    </w:rPr>
                    <w:fldChar w:fldCharType="begin"/>
                  </w:r>
                  <w:r w:rsidRPr="00037BC7">
                    <w:rPr>
                      <w:color w:val="808080" w:themeColor="text1" w:themeTint="80"/>
                    </w:rPr>
                    <w:instrText xml:space="preserve"> SEQ Figure \* ARABIC </w:instrText>
                  </w:r>
                  <w:r w:rsidRPr="00037BC7">
                    <w:rPr>
                      <w:color w:val="808080" w:themeColor="text1" w:themeTint="80"/>
                    </w:rPr>
                    <w:fldChar w:fldCharType="separate"/>
                  </w:r>
                  <w:r w:rsidR="00707556">
                    <w:rPr>
                      <w:noProof/>
                      <w:color w:val="808080" w:themeColor="text1" w:themeTint="80"/>
                    </w:rPr>
                    <w:t>1</w:t>
                  </w:r>
                  <w:r w:rsidRPr="00037BC7">
                    <w:rPr>
                      <w:color w:val="808080" w:themeColor="text1" w:themeTint="80"/>
                    </w:rPr>
                    <w:fldChar w:fldCharType="end"/>
                  </w:r>
                  <w:r w:rsidRPr="00037BC7">
                    <w:rPr>
                      <w:color w:val="808080" w:themeColor="text1" w:themeTint="80"/>
                    </w:rPr>
                    <w:t>: Use case diagram</w:t>
                  </w:r>
                  <w:bookmarkEnd w:id="22"/>
                </w:p>
              </w:txbxContent>
            </v:textbox>
            <w10:wrap type="through"/>
          </v:shape>
        </w:pict>
      </w:r>
    </w:p>
    <w:p w14:paraId="57A2A038" w14:textId="3A7DBBE9" w:rsidR="008003CA" w:rsidRPr="00E2469B" w:rsidRDefault="008003CA" w:rsidP="005E29BD">
      <w:pPr>
        <w:pStyle w:val="NoSpacing"/>
      </w:pPr>
    </w:p>
    <w:p w14:paraId="14E95BA3" w14:textId="542D5BE8" w:rsidR="008003CA" w:rsidRPr="00E2469B" w:rsidRDefault="008003CA" w:rsidP="005E29BD">
      <w:pPr>
        <w:pStyle w:val="NoSpacing"/>
      </w:pPr>
    </w:p>
    <w:p w14:paraId="576D4724" w14:textId="77777777" w:rsidR="008003CA" w:rsidRPr="00E2469B" w:rsidRDefault="008003CA" w:rsidP="005E29BD">
      <w:pPr>
        <w:pStyle w:val="NoSpacing"/>
      </w:pPr>
    </w:p>
    <w:p w14:paraId="5111E53E" w14:textId="0AF928B9" w:rsidR="008003CA" w:rsidRPr="00E2469B" w:rsidRDefault="008003CA" w:rsidP="005E29BD">
      <w:pPr>
        <w:pStyle w:val="NoSpacing"/>
        <w:rPr>
          <w:rStyle w:val="BookTitle"/>
          <w:color w:val="4F81BD" w:themeColor="accent1"/>
        </w:rPr>
      </w:pPr>
    </w:p>
    <w:p w14:paraId="369456B6" w14:textId="263C84BF" w:rsidR="008003CA" w:rsidRPr="00E2469B" w:rsidRDefault="008003CA" w:rsidP="005E29BD">
      <w:pPr>
        <w:pStyle w:val="NoSpacing"/>
        <w:rPr>
          <w:rStyle w:val="BookTitle"/>
          <w:color w:val="4F81BD" w:themeColor="accent1"/>
        </w:rPr>
      </w:pPr>
    </w:p>
    <w:p w14:paraId="53FB1B38" w14:textId="77777777" w:rsidR="000D27D7" w:rsidRDefault="000D27D7">
      <w:pPr>
        <w:spacing w:after="0" w:line="240" w:lineRule="auto"/>
        <w:rPr>
          <w:rStyle w:val="BookTitle"/>
          <w:color w:val="4F81BD" w:themeColor="accent1"/>
        </w:rPr>
      </w:pPr>
      <w:bookmarkStart w:id="23" w:name="_Toc243148195"/>
      <w:r>
        <w:rPr>
          <w:rStyle w:val="BookTitle"/>
          <w:color w:val="4F81BD" w:themeColor="accent1"/>
        </w:rPr>
        <w:br w:type="page"/>
      </w:r>
    </w:p>
    <w:p w14:paraId="43F27111" w14:textId="21B9122D" w:rsidR="00753F0F" w:rsidRPr="00E2469B" w:rsidRDefault="00880FF6" w:rsidP="007B2638">
      <w:pPr>
        <w:pStyle w:val="ListParagraph"/>
        <w:numPr>
          <w:ilvl w:val="2"/>
          <w:numId w:val="12"/>
        </w:numPr>
        <w:outlineLvl w:val="1"/>
        <w:rPr>
          <w:b/>
          <w:bCs/>
          <w:smallCaps/>
          <w:color w:val="4F81BD" w:themeColor="accent1"/>
          <w:spacing w:val="5"/>
        </w:rPr>
      </w:pPr>
      <w:r w:rsidRPr="00E2469B">
        <w:rPr>
          <w:rStyle w:val="BookTitle"/>
          <w:color w:val="4F81BD" w:themeColor="accent1"/>
        </w:rPr>
        <w:lastRenderedPageBreak/>
        <w:t>Use-case specifications</w:t>
      </w:r>
      <w:bookmarkEnd w:id="23"/>
    </w:p>
    <w:tbl>
      <w:tblPr>
        <w:tblStyle w:val="MediumShading1-Accent11"/>
        <w:tblpPr w:leftFromText="141" w:rightFromText="141" w:vertAnchor="text" w:horzAnchor="margin" w:tblpY="543"/>
        <w:tblW w:w="10314" w:type="dxa"/>
        <w:tblLook w:val="04A0" w:firstRow="1" w:lastRow="0" w:firstColumn="1" w:lastColumn="0" w:noHBand="0" w:noVBand="1"/>
      </w:tblPr>
      <w:tblGrid>
        <w:gridCol w:w="3227"/>
        <w:gridCol w:w="7087"/>
      </w:tblGrid>
      <w:tr w:rsidR="008003CA" w:rsidRPr="00E2469B" w14:paraId="5D1F1C85" w14:textId="77777777" w:rsidTr="00710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1C06917" w14:textId="77777777" w:rsidR="008003CA" w:rsidRPr="00E2469B" w:rsidRDefault="008003CA" w:rsidP="000E667B">
            <w:pPr>
              <w:pStyle w:val="NoSpacing"/>
              <w:ind w:firstLine="0"/>
            </w:pPr>
            <w:r w:rsidRPr="00E2469B">
              <w:t>Name</w:t>
            </w:r>
          </w:p>
        </w:tc>
        <w:tc>
          <w:tcPr>
            <w:tcW w:w="7087" w:type="dxa"/>
          </w:tcPr>
          <w:p w14:paraId="0D8C5ED7" w14:textId="77777777" w:rsidR="008003CA" w:rsidRPr="00E2469B" w:rsidRDefault="008003CA"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Start system(s)/device(s)</w:t>
            </w:r>
          </w:p>
        </w:tc>
      </w:tr>
      <w:tr w:rsidR="008003CA" w:rsidRPr="00E2469B" w14:paraId="48D9B91D" w14:textId="77777777" w:rsidTr="0071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D95FFEC" w14:textId="77777777" w:rsidR="008003CA" w:rsidRPr="00E2469B" w:rsidRDefault="008003CA" w:rsidP="000E667B">
            <w:pPr>
              <w:pStyle w:val="NoSpacing"/>
              <w:ind w:firstLine="0"/>
            </w:pPr>
            <w:r w:rsidRPr="00E2469B">
              <w:t>Actors</w:t>
            </w:r>
          </w:p>
        </w:tc>
        <w:tc>
          <w:tcPr>
            <w:tcW w:w="7087" w:type="dxa"/>
          </w:tcPr>
          <w:p w14:paraId="4E87BFE6" w14:textId="77777777" w:rsidR="008003CA" w:rsidRPr="00E2469B"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8003CA" w:rsidRPr="00E2469B" w14:paraId="1263665A" w14:textId="77777777" w:rsidTr="00710C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39F7037" w14:textId="77777777" w:rsidR="008003CA" w:rsidRPr="00E2469B" w:rsidRDefault="008003CA" w:rsidP="000E667B">
            <w:pPr>
              <w:pStyle w:val="NoSpacing"/>
              <w:ind w:firstLine="0"/>
            </w:pPr>
            <w:r w:rsidRPr="00E2469B">
              <w:t>Description</w:t>
            </w:r>
          </w:p>
        </w:tc>
        <w:tc>
          <w:tcPr>
            <w:tcW w:w="7087" w:type="dxa"/>
          </w:tcPr>
          <w:p w14:paraId="76A0D049" w14:textId="77777777" w:rsidR="008003CA" w:rsidRPr="00E2469B"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E2469B">
              <w:t>User can start device(s) or system(s) of the spacecraft system whenever he wants or because it was shutdown</w:t>
            </w:r>
          </w:p>
        </w:tc>
      </w:tr>
      <w:tr w:rsidR="008003CA" w:rsidRPr="00E2469B" w14:paraId="5E1F030C" w14:textId="77777777" w:rsidTr="00710C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A5A387B" w14:textId="77777777" w:rsidR="008003CA" w:rsidRPr="00E2469B" w:rsidRDefault="008003CA" w:rsidP="000E667B">
            <w:pPr>
              <w:pStyle w:val="NoSpacing"/>
              <w:ind w:firstLine="0"/>
            </w:pPr>
            <w:r w:rsidRPr="00E2469B">
              <w:t>Precondition</w:t>
            </w:r>
          </w:p>
        </w:tc>
        <w:tc>
          <w:tcPr>
            <w:tcW w:w="7087" w:type="dxa"/>
          </w:tcPr>
          <w:p w14:paraId="4235797C" w14:textId="77777777" w:rsidR="008003CA" w:rsidRPr="00E2469B"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E2469B">
              <w:t>- System(s) are off</w:t>
            </w:r>
          </w:p>
          <w:p w14:paraId="188269BC" w14:textId="2CAD7D54" w:rsidR="008003CA" w:rsidRPr="00E2469B" w:rsidRDefault="00246515"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E2469B">
              <w:t>- O</w:t>
            </w:r>
            <w:r w:rsidR="008003CA" w:rsidRPr="00E2469B">
              <w:t>ne or several device(s) or system(s)</w:t>
            </w:r>
            <w:r w:rsidRPr="00E2469B">
              <w:t xml:space="preserve"> have been selected</w:t>
            </w:r>
          </w:p>
        </w:tc>
      </w:tr>
      <w:tr w:rsidR="008003CA" w:rsidRPr="00E2469B" w14:paraId="65DF84DB" w14:textId="77777777" w:rsidTr="00710C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6C4D493" w14:textId="77777777" w:rsidR="008003CA" w:rsidRPr="00E2469B" w:rsidRDefault="008003CA" w:rsidP="000E667B">
            <w:pPr>
              <w:pStyle w:val="NoSpacing"/>
              <w:ind w:firstLine="0"/>
            </w:pPr>
            <w:r w:rsidRPr="00E2469B">
              <w:t>Events flow</w:t>
            </w:r>
          </w:p>
        </w:tc>
        <w:tc>
          <w:tcPr>
            <w:tcW w:w="7087" w:type="dxa"/>
          </w:tcPr>
          <w:p w14:paraId="281BF6DA" w14:textId="77777777" w:rsidR="008003CA" w:rsidRPr="00E2469B"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E2469B">
              <w:t>1. Click on the “start” button</w:t>
            </w:r>
          </w:p>
          <w:p w14:paraId="53D9CECE" w14:textId="77777777" w:rsidR="008003CA" w:rsidRPr="00E2469B"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E2469B">
              <w:t>2. Wait for the system to start</w:t>
            </w:r>
          </w:p>
        </w:tc>
      </w:tr>
      <w:tr w:rsidR="008003CA" w:rsidRPr="00E2469B" w14:paraId="7F8C226A" w14:textId="77777777" w:rsidTr="0071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AF8C576" w14:textId="77777777" w:rsidR="008003CA" w:rsidRPr="00E2469B" w:rsidRDefault="008003CA" w:rsidP="000E667B">
            <w:pPr>
              <w:pStyle w:val="NoSpacing"/>
              <w:ind w:firstLine="0"/>
            </w:pPr>
            <w:r w:rsidRPr="00E2469B">
              <w:t>Post-condition</w:t>
            </w:r>
          </w:p>
        </w:tc>
        <w:tc>
          <w:tcPr>
            <w:tcW w:w="7087" w:type="dxa"/>
          </w:tcPr>
          <w:p w14:paraId="44BC1C07" w14:textId="77777777" w:rsidR="008003CA" w:rsidRPr="00E2469B"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E2469B">
              <w:t>System(s) has been started</w:t>
            </w:r>
          </w:p>
        </w:tc>
      </w:tr>
      <w:tr w:rsidR="008003CA" w:rsidRPr="00E2469B" w14:paraId="42D732E8" w14:textId="77777777" w:rsidTr="00710C83">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E112F99" w14:textId="77777777" w:rsidR="008003CA" w:rsidRPr="00E2469B" w:rsidRDefault="008003CA" w:rsidP="000E667B">
            <w:pPr>
              <w:pStyle w:val="NoSpacing"/>
              <w:ind w:firstLine="0"/>
            </w:pPr>
            <w:r w:rsidRPr="00E2469B">
              <w:t>Exception</w:t>
            </w:r>
          </w:p>
        </w:tc>
        <w:tc>
          <w:tcPr>
            <w:tcW w:w="7087" w:type="dxa"/>
          </w:tcPr>
          <w:p w14:paraId="345BDA6C" w14:textId="77777777" w:rsidR="008003CA" w:rsidRPr="00E2469B"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E2469B">
              <w:t>- System states could be already turned on while it is still displayed as “off” on the FDIR system</w:t>
            </w:r>
          </w:p>
        </w:tc>
      </w:tr>
    </w:tbl>
    <w:p w14:paraId="65B763C5" w14:textId="77777777" w:rsidR="00D74FAB" w:rsidRPr="00E2469B" w:rsidRDefault="00D74FAB" w:rsidP="00D74FAB">
      <w:pPr>
        <w:pStyle w:val="NoSpacing"/>
        <w:rPr>
          <w:lang w:eastAsia="ko-KR"/>
        </w:rPr>
      </w:pPr>
    </w:p>
    <w:p w14:paraId="477B7906" w14:textId="77777777" w:rsidR="00D74FAB" w:rsidRPr="00E2469B" w:rsidRDefault="00D74FAB" w:rsidP="00D74FAB">
      <w:pPr>
        <w:pStyle w:val="NoSpacing"/>
      </w:pPr>
    </w:p>
    <w:p w14:paraId="66DEB52B" w14:textId="77777777" w:rsidR="00D74FAB" w:rsidRPr="00E2469B" w:rsidRDefault="00D74FAB" w:rsidP="00D74FAB">
      <w:pPr>
        <w:pStyle w:val="NoSpacing"/>
      </w:pPr>
    </w:p>
    <w:tbl>
      <w:tblPr>
        <w:tblStyle w:val="MediumShading1-Accent11"/>
        <w:tblpPr w:leftFromText="141" w:rightFromText="141" w:vertAnchor="text" w:tblpY="160"/>
        <w:tblW w:w="10314" w:type="dxa"/>
        <w:tblLook w:val="04A0" w:firstRow="1" w:lastRow="0" w:firstColumn="1" w:lastColumn="0" w:noHBand="0" w:noVBand="1"/>
      </w:tblPr>
      <w:tblGrid>
        <w:gridCol w:w="3227"/>
        <w:gridCol w:w="7087"/>
      </w:tblGrid>
      <w:tr w:rsidR="00D74FAB" w:rsidRPr="00E2469B" w14:paraId="4BAA4D1A"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8D9123C" w14:textId="77777777" w:rsidR="00D74FAB" w:rsidRPr="00E2469B" w:rsidRDefault="00D74FAB" w:rsidP="00D74FAB">
            <w:pPr>
              <w:pStyle w:val="NoSpacing"/>
              <w:ind w:firstLine="0"/>
              <w:jc w:val="left"/>
            </w:pPr>
            <w:r w:rsidRPr="00E2469B">
              <w:t>Name</w:t>
            </w:r>
          </w:p>
        </w:tc>
        <w:tc>
          <w:tcPr>
            <w:tcW w:w="7087" w:type="dxa"/>
          </w:tcPr>
          <w:p w14:paraId="0A9D3296" w14:textId="77777777" w:rsidR="00D74FAB" w:rsidRPr="00E2469B"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Shutdown system(s)/device(s)</w:t>
            </w:r>
          </w:p>
        </w:tc>
      </w:tr>
      <w:tr w:rsidR="00D74FAB" w:rsidRPr="00E2469B" w14:paraId="2869460B"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F5CC984" w14:textId="77777777" w:rsidR="00D74FAB" w:rsidRPr="00E2469B" w:rsidRDefault="00D74FAB" w:rsidP="00D74FAB">
            <w:pPr>
              <w:pStyle w:val="NoSpacing"/>
              <w:ind w:firstLine="0"/>
              <w:jc w:val="left"/>
            </w:pPr>
            <w:r w:rsidRPr="00E2469B">
              <w:t>Actors</w:t>
            </w:r>
          </w:p>
        </w:tc>
        <w:tc>
          <w:tcPr>
            <w:tcW w:w="7087" w:type="dxa"/>
          </w:tcPr>
          <w:p w14:paraId="05ABBC73"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D74FAB" w:rsidRPr="00E2469B" w14:paraId="14064912"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9B0EBA9" w14:textId="77777777" w:rsidR="00D74FAB" w:rsidRPr="00E2469B" w:rsidRDefault="00D74FAB" w:rsidP="00D74FAB">
            <w:pPr>
              <w:pStyle w:val="NoSpacing"/>
              <w:ind w:firstLine="0"/>
              <w:jc w:val="left"/>
            </w:pPr>
            <w:r w:rsidRPr="00E2469B">
              <w:t>Description</w:t>
            </w:r>
          </w:p>
        </w:tc>
        <w:tc>
          <w:tcPr>
            <w:tcW w:w="7087" w:type="dxa"/>
          </w:tcPr>
          <w:p w14:paraId="434DA02A"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User can shutdown device(s) or a part(s) of the spacecraft system whenever he wants or in case of failure</w:t>
            </w:r>
          </w:p>
        </w:tc>
      </w:tr>
      <w:tr w:rsidR="00D74FAB" w:rsidRPr="00E2469B" w14:paraId="4F122331"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tcPr>
          <w:p w14:paraId="502DFAE6" w14:textId="77777777" w:rsidR="00D74FAB" w:rsidRPr="00E2469B" w:rsidRDefault="00D74FAB" w:rsidP="00D74FAB">
            <w:pPr>
              <w:pStyle w:val="NoSpacing"/>
              <w:ind w:firstLine="0"/>
              <w:jc w:val="left"/>
            </w:pPr>
            <w:r w:rsidRPr="00E2469B">
              <w:t>Precondition</w:t>
            </w:r>
          </w:p>
        </w:tc>
        <w:tc>
          <w:tcPr>
            <w:tcW w:w="7087" w:type="dxa"/>
          </w:tcPr>
          <w:p w14:paraId="0EFF2EB6"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Devices or parts of the system have to be running</w:t>
            </w:r>
          </w:p>
          <w:p w14:paraId="6EAFB7D5"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One or several device(s) or system(s) have been selected</w:t>
            </w:r>
          </w:p>
          <w:p w14:paraId="662C5DAA"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Other systems must not have dependencies to the selected device(s) or system(s)</w:t>
            </w:r>
          </w:p>
        </w:tc>
      </w:tr>
      <w:tr w:rsidR="00D74FAB" w:rsidRPr="00E2469B" w14:paraId="6835E46E"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5DCDFE1" w14:textId="77777777" w:rsidR="00D74FAB" w:rsidRPr="00E2469B" w:rsidRDefault="00D74FAB" w:rsidP="00D74FAB">
            <w:pPr>
              <w:pStyle w:val="NoSpacing"/>
              <w:ind w:firstLine="0"/>
              <w:jc w:val="left"/>
            </w:pPr>
            <w:r w:rsidRPr="00E2469B">
              <w:t>Events flow</w:t>
            </w:r>
          </w:p>
        </w:tc>
        <w:tc>
          <w:tcPr>
            <w:tcW w:w="7087" w:type="dxa"/>
          </w:tcPr>
          <w:p w14:paraId="05855C63"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1. Click on the “shutdown” button</w:t>
            </w:r>
          </w:p>
        </w:tc>
      </w:tr>
      <w:tr w:rsidR="00D74FAB" w:rsidRPr="00E2469B" w14:paraId="327330C8"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6893F14" w14:textId="77777777" w:rsidR="00D74FAB" w:rsidRPr="00E2469B" w:rsidRDefault="00D74FAB" w:rsidP="00D74FAB">
            <w:pPr>
              <w:pStyle w:val="NoSpacing"/>
              <w:ind w:firstLine="0"/>
              <w:jc w:val="left"/>
            </w:pPr>
            <w:r w:rsidRPr="00E2469B">
              <w:t>Post-condition</w:t>
            </w:r>
          </w:p>
        </w:tc>
        <w:tc>
          <w:tcPr>
            <w:tcW w:w="7087" w:type="dxa"/>
          </w:tcPr>
          <w:p w14:paraId="0A45CA6B"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System(s) has been shutdown</w:t>
            </w:r>
          </w:p>
        </w:tc>
      </w:tr>
      <w:tr w:rsidR="00D74FAB" w:rsidRPr="00E2469B" w14:paraId="4FB4D921"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tcPr>
          <w:p w14:paraId="08232E32" w14:textId="77777777" w:rsidR="00D74FAB" w:rsidRPr="00E2469B" w:rsidRDefault="00D74FAB" w:rsidP="00D74FAB">
            <w:pPr>
              <w:pStyle w:val="NoSpacing"/>
              <w:ind w:firstLine="0"/>
              <w:jc w:val="left"/>
            </w:pPr>
            <w:r w:rsidRPr="00E2469B">
              <w:t>Exception</w:t>
            </w:r>
          </w:p>
        </w:tc>
        <w:tc>
          <w:tcPr>
            <w:tcW w:w="7087" w:type="dxa"/>
          </w:tcPr>
          <w:p w14:paraId="48AFD6DB" w14:textId="77777777" w:rsidR="00D74FAB" w:rsidRPr="00E2469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E2469B">
              <w:t>System states could be already turned off while it is still displayed as “running” on the FDIR system</w:t>
            </w:r>
          </w:p>
          <w:p w14:paraId="1CD26D39" w14:textId="77777777" w:rsidR="00D74FAB" w:rsidRPr="00E2469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E2469B">
              <w:t xml:space="preserve">If other systems have dependencies to the selected devices(s) or system(s) display a warning and information about the dependencies and offer to override. </w:t>
            </w:r>
          </w:p>
        </w:tc>
      </w:tr>
    </w:tbl>
    <w:p w14:paraId="67FAB462" w14:textId="77777777" w:rsidR="00D74FAB" w:rsidRPr="00E2469B" w:rsidRDefault="00D74FAB" w:rsidP="00D74FAB">
      <w:pPr>
        <w:pStyle w:val="NoSpacing"/>
      </w:pPr>
    </w:p>
    <w:p w14:paraId="17E6F4F0" w14:textId="77777777" w:rsidR="00D74FAB" w:rsidRPr="00E2469B" w:rsidRDefault="00D74FAB" w:rsidP="00D74FAB">
      <w:pPr>
        <w:pStyle w:val="NoSpacing"/>
      </w:pPr>
    </w:p>
    <w:p w14:paraId="233D12AB" w14:textId="77777777" w:rsidR="00D74FAB" w:rsidRPr="00E2469B" w:rsidRDefault="00D74FAB" w:rsidP="00D74FAB">
      <w:pPr>
        <w:pStyle w:val="NoSpacing"/>
      </w:pPr>
    </w:p>
    <w:p w14:paraId="7901E2C4" w14:textId="77777777" w:rsidR="00D74FAB" w:rsidRPr="00E2469B" w:rsidRDefault="00D74FAB" w:rsidP="00D74FAB">
      <w:pPr>
        <w:pStyle w:val="NoSpacing"/>
      </w:pPr>
    </w:p>
    <w:p w14:paraId="58655F54" w14:textId="77777777" w:rsidR="00D74FAB" w:rsidRPr="00E2469B" w:rsidRDefault="00D74FAB" w:rsidP="00D74FAB">
      <w:pPr>
        <w:pStyle w:val="NoSpacing"/>
      </w:pPr>
    </w:p>
    <w:p w14:paraId="44070989" w14:textId="77777777" w:rsidR="00D74FAB" w:rsidRPr="00E2469B" w:rsidRDefault="00D74FAB" w:rsidP="00D74FAB">
      <w:pPr>
        <w:pStyle w:val="NoSpacing"/>
      </w:pPr>
    </w:p>
    <w:p w14:paraId="5D059573" w14:textId="77777777" w:rsidR="00D74FAB" w:rsidRPr="00E2469B" w:rsidRDefault="00D74FAB" w:rsidP="00D74FAB">
      <w:pPr>
        <w:pStyle w:val="NoSpacing"/>
      </w:pPr>
    </w:p>
    <w:p w14:paraId="3A433DF6" w14:textId="77777777" w:rsidR="00D74FAB" w:rsidRPr="00E2469B" w:rsidRDefault="00D74FAB" w:rsidP="00D74FAB">
      <w:pPr>
        <w:pStyle w:val="NoSpacing"/>
      </w:pPr>
    </w:p>
    <w:p w14:paraId="40ACD066" w14:textId="77777777" w:rsidR="00D74FAB" w:rsidRPr="00E2469B" w:rsidRDefault="00D74FAB" w:rsidP="00D74FAB">
      <w:pPr>
        <w:pStyle w:val="NoSpacing"/>
      </w:pPr>
    </w:p>
    <w:p w14:paraId="40C39E37" w14:textId="77777777" w:rsidR="00D74FAB" w:rsidRPr="00E2469B" w:rsidRDefault="00D74FAB" w:rsidP="00D74FAB">
      <w:pPr>
        <w:pStyle w:val="NoSpacing"/>
      </w:pPr>
    </w:p>
    <w:p w14:paraId="2B99708F" w14:textId="77777777" w:rsidR="00D74FAB" w:rsidRPr="00E2469B" w:rsidRDefault="00D74FAB" w:rsidP="00D74FAB">
      <w:pPr>
        <w:pStyle w:val="NoSpacing"/>
      </w:pPr>
    </w:p>
    <w:p w14:paraId="387FE9DA" w14:textId="77777777" w:rsidR="00D74FAB" w:rsidRPr="00E2469B" w:rsidRDefault="00D74FAB" w:rsidP="00D74FAB">
      <w:pPr>
        <w:pStyle w:val="NoSpacing"/>
      </w:pPr>
    </w:p>
    <w:p w14:paraId="1E3B2A1D" w14:textId="77777777" w:rsidR="00D74FAB" w:rsidRPr="00E2469B" w:rsidRDefault="00D74FAB" w:rsidP="00D74FAB">
      <w:pPr>
        <w:pStyle w:val="NoSpacing"/>
      </w:pPr>
    </w:p>
    <w:p w14:paraId="5ECB4CCF" w14:textId="77777777" w:rsidR="00D74FAB" w:rsidRPr="00E2469B" w:rsidRDefault="00D74FAB" w:rsidP="00D74FAB">
      <w:pPr>
        <w:pStyle w:val="NoSpacing"/>
      </w:pPr>
    </w:p>
    <w:p w14:paraId="384E9CD5" w14:textId="77777777" w:rsidR="00D74FAB" w:rsidRPr="00E2469B" w:rsidRDefault="00D74FAB" w:rsidP="00D74FAB">
      <w:pPr>
        <w:pStyle w:val="NoSpacing"/>
      </w:pPr>
    </w:p>
    <w:p w14:paraId="3AE365FB" w14:textId="77777777" w:rsidR="00D74FAB" w:rsidRPr="00E2469B"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E2469B" w14:paraId="01227B17"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24F4CCB" w14:textId="77777777" w:rsidR="00D74FAB" w:rsidRPr="00E2469B" w:rsidRDefault="00D74FAB" w:rsidP="00D74FAB">
            <w:pPr>
              <w:pStyle w:val="NoSpacing"/>
              <w:ind w:firstLine="0"/>
              <w:jc w:val="left"/>
            </w:pPr>
            <w:r w:rsidRPr="00E2469B">
              <w:lastRenderedPageBreak/>
              <w:t>Name</w:t>
            </w:r>
          </w:p>
        </w:tc>
        <w:tc>
          <w:tcPr>
            <w:tcW w:w="7087" w:type="dxa"/>
          </w:tcPr>
          <w:p w14:paraId="0741C4AB" w14:textId="77777777" w:rsidR="00D74FAB" w:rsidRPr="00E2469B"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Restart part(s) of the system(s)/device(s)</w:t>
            </w:r>
          </w:p>
        </w:tc>
      </w:tr>
      <w:tr w:rsidR="00D74FAB" w:rsidRPr="00E2469B" w14:paraId="1E1C233B"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2D8BFDA" w14:textId="77777777" w:rsidR="00D74FAB" w:rsidRPr="00E2469B" w:rsidRDefault="00D74FAB" w:rsidP="00D74FAB">
            <w:pPr>
              <w:pStyle w:val="NoSpacing"/>
              <w:ind w:firstLine="0"/>
              <w:jc w:val="left"/>
            </w:pPr>
            <w:r w:rsidRPr="00E2469B">
              <w:t>Actors</w:t>
            </w:r>
          </w:p>
        </w:tc>
        <w:tc>
          <w:tcPr>
            <w:tcW w:w="7087" w:type="dxa"/>
          </w:tcPr>
          <w:p w14:paraId="7044E543"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D74FAB" w:rsidRPr="00E2469B" w14:paraId="6D711E92"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8804F19" w14:textId="77777777" w:rsidR="00D74FAB" w:rsidRPr="00E2469B" w:rsidRDefault="00D74FAB" w:rsidP="00D74FAB">
            <w:pPr>
              <w:pStyle w:val="NoSpacing"/>
              <w:ind w:firstLine="0"/>
              <w:jc w:val="left"/>
            </w:pPr>
            <w:r w:rsidRPr="00E2469B">
              <w:t>Description</w:t>
            </w:r>
          </w:p>
        </w:tc>
        <w:tc>
          <w:tcPr>
            <w:tcW w:w="7087" w:type="dxa"/>
          </w:tcPr>
          <w:p w14:paraId="2D67428E"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User can restart a device or a part of the spacecraft system whenever he wants or in case of failure</w:t>
            </w:r>
          </w:p>
        </w:tc>
      </w:tr>
      <w:tr w:rsidR="00D74FAB" w:rsidRPr="00E2469B" w14:paraId="71135EFC"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7AEB0D7" w14:textId="77777777" w:rsidR="00D74FAB" w:rsidRPr="00E2469B" w:rsidRDefault="00D74FAB" w:rsidP="00D74FAB">
            <w:pPr>
              <w:pStyle w:val="NoSpacing"/>
              <w:ind w:firstLine="0"/>
              <w:jc w:val="left"/>
            </w:pPr>
            <w:r w:rsidRPr="00E2469B">
              <w:t>Precondition</w:t>
            </w:r>
          </w:p>
        </w:tc>
        <w:tc>
          <w:tcPr>
            <w:tcW w:w="7087" w:type="dxa"/>
          </w:tcPr>
          <w:p w14:paraId="73C2EDDC"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Device or part of the system has to be running</w:t>
            </w:r>
          </w:p>
          <w:p w14:paraId="182C153F"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Requested system(s)/device(s) have been selected</w:t>
            </w:r>
          </w:p>
          <w:p w14:paraId="6E37E32E"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Other systems must not have dependencies to the selected device(s) or system(s)</w:t>
            </w:r>
          </w:p>
        </w:tc>
      </w:tr>
      <w:tr w:rsidR="00D74FAB" w:rsidRPr="00E2469B" w14:paraId="6C768F5A"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F2FCC61" w14:textId="77777777" w:rsidR="00D74FAB" w:rsidRPr="00E2469B" w:rsidRDefault="00D74FAB" w:rsidP="00D74FAB">
            <w:pPr>
              <w:pStyle w:val="NoSpacing"/>
              <w:ind w:firstLine="0"/>
              <w:jc w:val="left"/>
            </w:pPr>
            <w:r w:rsidRPr="00E2469B">
              <w:t>Events flow</w:t>
            </w:r>
          </w:p>
        </w:tc>
        <w:tc>
          <w:tcPr>
            <w:tcW w:w="7087" w:type="dxa"/>
          </w:tcPr>
          <w:p w14:paraId="37C06F31"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1. Click on the “restart” button</w:t>
            </w:r>
          </w:p>
        </w:tc>
      </w:tr>
      <w:tr w:rsidR="00D74FAB" w:rsidRPr="00E2469B" w14:paraId="66ED9FAB"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B6666C2" w14:textId="77777777" w:rsidR="00D74FAB" w:rsidRPr="00E2469B" w:rsidRDefault="00D74FAB" w:rsidP="00D74FAB">
            <w:pPr>
              <w:pStyle w:val="NoSpacing"/>
              <w:ind w:firstLine="0"/>
              <w:jc w:val="left"/>
            </w:pPr>
            <w:r w:rsidRPr="00E2469B">
              <w:t>Post-condition</w:t>
            </w:r>
          </w:p>
        </w:tc>
        <w:tc>
          <w:tcPr>
            <w:tcW w:w="7087" w:type="dxa"/>
          </w:tcPr>
          <w:p w14:paraId="4280EC14"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System is restarting</w:t>
            </w:r>
          </w:p>
        </w:tc>
      </w:tr>
      <w:tr w:rsidR="00D74FAB" w:rsidRPr="00E2469B" w14:paraId="1EBF85C6"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5134C3F" w14:textId="77777777" w:rsidR="00D74FAB" w:rsidRPr="00E2469B" w:rsidRDefault="00D74FAB" w:rsidP="00D74FAB">
            <w:pPr>
              <w:pStyle w:val="NoSpacing"/>
              <w:ind w:firstLine="0"/>
              <w:jc w:val="left"/>
            </w:pPr>
            <w:r w:rsidRPr="00E2469B">
              <w:t>Exception</w:t>
            </w:r>
          </w:p>
        </w:tc>
        <w:tc>
          <w:tcPr>
            <w:tcW w:w="7087" w:type="dxa"/>
          </w:tcPr>
          <w:p w14:paraId="1060E0A9" w14:textId="77777777" w:rsidR="00D74FAB" w:rsidRPr="00E2469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E2469B">
              <w:t>System states could be already turned off while it is still displayed as “running” on the FDIR system</w:t>
            </w:r>
          </w:p>
          <w:p w14:paraId="6F9769B7" w14:textId="77777777" w:rsidR="00D74FAB" w:rsidRPr="00E2469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E2469B">
              <w:t>If other systems have dependencies to the selected devices(s) or system(s) display a warning and information about the dependencies and offer to override.</w:t>
            </w:r>
          </w:p>
        </w:tc>
      </w:tr>
    </w:tbl>
    <w:p w14:paraId="347BACCF" w14:textId="77777777" w:rsidR="00D74FAB" w:rsidRPr="00E2469B" w:rsidRDefault="00D74FAB" w:rsidP="00D74FAB">
      <w:pPr>
        <w:pStyle w:val="NoSpacing"/>
      </w:pPr>
    </w:p>
    <w:p w14:paraId="07A15DAA" w14:textId="77777777" w:rsidR="00D74FAB" w:rsidRPr="00E2469B"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E2469B" w14:paraId="0020C9E6"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492FBC7" w14:textId="77777777" w:rsidR="00D74FAB" w:rsidRPr="00E2469B" w:rsidRDefault="00D74FAB" w:rsidP="00D74FAB">
            <w:pPr>
              <w:pStyle w:val="NoSpacing"/>
              <w:ind w:firstLine="0"/>
              <w:jc w:val="left"/>
            </w:pPr>
            <w:r w:rsidRPr="00E2469B">
              <w:t>Name</w:t>
            </w:r>
          </w:p>
        </w:tc>
        <w:tc>
          <w:tcPr>
            <w:tcW w:w="7087" w:type="dxa"/>
          </w:tcPr>
          <w:p w14:paraId="25D1E3E7" w14:textId="77777777" w:rsidR="00D74FAB" w:rsidRPr="00E2469B"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Refresh system(s)/device(s) states</w:t>
            </w:r>
          </w:p>
        </w:tc>
      </w:tr>
      <w:tr w:rsidR="00D74FAB" w:rsidRPr="00E2469B" w14:paraId="1C956001"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4EE19C8" w14:textId="77777777" w:rsidR="00D74FAB" w:rsidRPr="00E2469B" w:rsidRDefault="00D74FAB" w:rsidP="00D74FAB">
            <w:pPr>
              <w:pStyle w:val="NoSpacing"/>
              <w:ind w:firstLine="0"/>
              <w:jc w:val="left"/>
            </w:pPr>
            <w:r w:rsidRPr="00E2469B">
              <w:t>Actors</w:t>
            </w:r>
          </w:p>
        </w:tc>
        <w:tc>
          <w:tcPr>
            <w:tcW w:w="7087" w:type="dxa"/>
          </w:tcPr>
          <w:p w14:paraId="3D5FBAFD"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D74FAB" w:rsidRPr="00E2469B" w14:paraId="78CD536A"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990BCC3" w14:textId="77777777" w:rsidR="00D74FAB" w:rsidRPr="00E2469B" w:rsidRDefault="00D74FAB" w:rsidP="00D74FAB">
            <w:pPr>
              <w:pStyle w:val="NoSpacing"/>
              <w:ind w:firstLine="0"/>
              <w:jc w:val="left"/>
            </w:pPr>
            <w:r w:rsidRPr="00E2469B">
              <w:t>Description</w:t>
            </w:r>
          </w:p>
        </w:tc>
        <w:tc>
          <w:tcPr>
            <w:tcW w:w="7087" w:type="dxa"/>
          </w:tcPr>
          <w:p w14:paraId="30A659BC"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User can refresh the states of any device or system to see if this one is still working correctly or not</w:t>
            </w:r>
          </w:p>
        </w:tc>
      </w:tr>
      <w:tr w:rsidR="00D74FAB" w:rsidRPr="00E2469B" w14:paraId="61196E06"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8060CB4" w14:textId="77777777" w:rsidR="00D74FAB" w:rsidRPr="00E2469B" w:rsidRDefault="00D74FAB" w:rsidP="00D74FAB">
            <w:pPr>
              <w:pStyle w:val="NoSpacing"/>
              <w:ind w:firstLine="0"/>
              <w:jc w:val="left"/>
            </w:pPr>
            <w:r w:rsidRPr="00E2469B">
              <w:t>Precondition</w:t>
            </w:r>
          </w:p>
        </w:tc>
        <w:tc>
          <w:tcPr>
            <w:tcW w:w="7087" w:type="dxa"/>
          </w:tcPr>
          <w:p w14:paraId="1B2257B2"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Device or part of the system has to be running</w:t>
            </w:r>
          </w:p>
          <w:p w14:paraId="0F8AF659"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Requested system(s)/device(s) have been selected</w:t>
            </w:r>
          </w:p>
        </w:tc>
      </w:tr>
      <w:tr w:rsidR="00D74FAB" w:rsidRPr="00E2469B" w14:paraId="6A20FB78"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79ED724" w14:textId="77777777" w:rsidR="00D74FAB" w:rsidRPr="00E2469B" w:rsidRDefault="00D74FAB" w:rsidP="00D74FAB">
            <w:pPr>
              <w:pStyle w:val="NoSpacing"/>
              <w:ind w:firstLine="0"/>
              <w:jc w:val="left"/>
            </w:pPr>
            <w:r w:rsidRPr="00E2469B">
              <w:t>Events flow</w:t>
            </w:r>
          </w:p>
        </w:tc>
        <w:tc>
          <w:tcPr>
            <w:tcW w:w="7087" w:type="dxa"/>
          </w:tcPr>
          <w:p w14:paraId="13B03654"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1. Click on the “refresh” button</w:t>
            </w:r>
          </w:p>
        </w:tc>
      </w:tr>
      <w:tr w:rsidR="00D74FAB" w:rsidRPr="00E2469B" w14:paraId="15EBA849"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E5C2B53" w14:textId="77777777" w:rsidR="00D74FAB" w:rsidRPr="00E2469B" w:rsidRDefault="00D74FAB" w:rsidP="00D74FAB">
            <w:pPr>
              <w:pStyle w:val="NoSpacing"/>
              <w:ind w:firstLine="0"/>
              <w:jc w:val="left"/>
            </w:pPr>
            <w:r w:rsidRPr="00E2469B">
              <w:t>Post-condition</w:t>
            </w:r>
          </w:p>
        </w:tc>
        <w:tc>
          <w:tcPr>
            <w:tcW w:w="7087" w:type="dxa"/>
          </w:tcPr>
          <w:p w14:paraId="00F6C4E1"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System is refreshing</w:t>
            </w:r>
          </w:p>
        </w:tc>
      </w:tr>
      <w:tr w:rsidR="00D74FAB" w:rsidRPr="00E2469B" w14:paraId="374A745C"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CA3A302" w14:textId="77777777" w:rsidR="00D74FAB" w:rsidRPr="00E2469B" w:rsidRDefault="00D74FAB" w:rsidP="00D74FAB">
            <w:pPr>
              <w:pStyle w:val="NoSpacing"/>
              <w:ind w:firstLine="0"/>
              <w:jc w:val="left"/>
            </w:pPr>
            <w:r w:rsidRPr="00E2469B">
              <w:t>Exception</w:t>
            </w:r>
          </w:p>
        </w:tc>
        <w:tc>
          <w:tcPr>
            <w:tcW w:w="7087" w:type="dxa"/>
          </w:tcPr>
          <w:p w14:paraId="7CB14253"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 If the system(s) or device(s) are not responding change status not responding.</w:t>
            </w:r>
          </w:p>
        </w:tc>
      </w:tr>
    </w:tbl>
    <w:p w14:paraId="3E5EB56E" w14:textId="77777777" w:rsidR="00D74FAB" w:rsidRPr="00E2469B" w:rsidRDefault="00D74FAB" w:rsidP="00D74FAB">
      <w:pPr>
        <w:pStyle w:val="NoSpacing"/>
      </w:pPr>
    </w:p>
    <w:p w14:paraId="526305CA" w14:textId="77777777" w:rsidR="00D74FAB" w:rsidRPr="00E2469B" w:rsidRDefault="00D74FAB" w:rsidP="00D74FAB">
      <w:pPr>
        <w:pStyle w:val="NoSpacing"/>
      </w:pPr>
    </w:p>
    <w:p w14:paraId="3BE20581" w14:textId="77777777" w:rsidR="00D74FAB" w:rsidRPr="00E2469B"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E2469B" w14:paraId="58E76E4C"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8F9E7A6" w14:textId="77777777" w:rsidR="00D74FAB" w:rsidRPr="00E2469B" w:rsidRDefault="00D74FAB" w:rsidP="00D74FAB">
            <w:pPr>
              <w:pStyle w:val="NoSpacing"/>
              <w:ind w:firstLine="0"/>
              <w:jc w:val="left"/>
            </w:pPr>
            <w:r w:rsidRPr="00E2469B">
              <w:t>Name</w:t>
            </w:r>
          </w:p>
        </w:tc>
        <w:tc>
          <w:tcPr>
            <w:tcW w:w="7087" w:type="dxa"/>
          </w:tcPr>
          <w:p w14:paraId="5638B793" w14:textId="77777777" w:rsidR="00D74FAB" w:rsidRPr="00E2469B"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Switch to alternate system/device</w:t>
            </w:r>
          </w:p>
        </w:tc>
      </w:tr>
      <w:tr w:rsidR="00D74FAB" w:rsidRPr="00E2469B" w14:paraId="5CB3F9AD"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17F4907" w14:textId="77777777" w:rsidR="00D74FAB" w:rsidRPr="00E2469B" w:rsidRDefault="00D74FAB" w:rsidP="00D74FAB">
            <w:pPr>
              <w:pStyle w:val="NoSpacing"/>
              <w:ind w:firstLine="0"/>
              <w:jc w:val="left"/>
            </w:pPr>
            <w:r w:rsidRPr="00E2469B">
              <w:t>Actors</w:t>
            </w:r>
          </w:p>
        </w:tc>
        <w:tc>
          <w:tcPr>
            <w:tcW w:w="7087" w:type="dxa"/>
          </w:tcPr>
          <w:p w14:paraId="4B216F34"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D74FAB" w:rsidRPr="00E2469B" w14:paraId="081C4F9A"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F7E4F3D" w14:textId="77777777" w:rsidR="00D74FAB" w:rsidRPr="00E2469B" w:rsidRDefault="00D74FAB" w:rsidP="00D74FAB">
            <w:pPr>
              <w:pStyle w:val="NoSpacing"/>
              <w:ind w:firstLine="0"/>
              <w:jc w:val="left"/>
            </w:pPr>
            <w:r w:rsidRPr="00E2469B">
              <w:t>Description</w:t>
            </w:r>
          </w:p>
        </w:tc>
        <w:tc>
          <w:tcPr>
            <w:tcW w:w="7087" w:type="dxa"/>
          </w:tcPr>
          <w:p w14:paraId="2BB2DEDB"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If the device is not responding or if there is a failure, user may switch to another system/device</w:t>
            </w:r>
          </w:p>
        </w:tc>
      </w:tr>
      <w:tr w:rsidR="00D74FAB" w:rsidRPr="00E2469B" w14:paraId="1B17F2AF"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1268AD5" w14:textId="77777777" w:rsidR="00D74FAB" w:rsidRPr="00E2469B" w:rsidRDefault="00D74FAB" w:rsidP="00D74FAB">
            <w:pPr>
              <w:pStyle w:val="NoSpacing"/>
              <w:ind w:firstLine="0"/>
              <w:jc w:val="left"/>
            </w:pPr>
            <w:r w:rsidRPr="00E2469B">
              <w:t>Precondition</w:t>
            </w:r>
          </w:p>
        </w:tc>
        <w:tc>
          <w:tcPr>
            <w:tcW w:w="7087" w:type="dxa"/>
          </w:tcPr>
          <w:p w14:paraId="7EA8D695"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xml:space="preserve">- Select </w:t>
            </w:r>
            <w:r w:rsidRPr="00E2469B">
              <w:rPr>
                <w:b/>
              </w:rPr>
              <w:t>one and only one</w:t>
            </w:r>
            <w:r w:rsidRPr="00E2469B">
              <w:t xml:space="preserve"> system or device</w:t>
            </w:r>
          </w:p>
          <w:p w14:paraId="2E3CFDBA"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Requested part has been selected</w:t>
            </w:r>
          </w:p>
          <w:p w14:paraId="74DE9C1D"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Other system(s) or device(s) must not have dependencies to the selected system, or the switch has to be able to be done seamlessly.</w:t>
            </w:r>
          </w:p>
        </w:tc>
      </w:tr>
      <w:tr w:rsidR="00D74FAB" w:rsidRPr="00E2469B" w14:paraId="4A487A6D"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0C5D781" w14:textId="77777777" w:rsidR="00D74FAB" w:rsidRPr="00E2469B" w:rsidRDefault="00D74FAB" w:rsidP="00D74FAB">
            <w:pPr>
              <w:pStyle w:val="NoSpacing"/>
              <w:ind w:firstLine="0"/>
              <w:jc w:val="left"/>
            </w:pPr>
            <w:r w:rsidRPr="00E2469B">
              <w:t>Events flow</w:t>
            </w:r>
          </w:p>
        </w:tc>
        <w:tc>
          <w:tcPr>
            <w:tcW w:w="7087" w:type="dxa"/>
          </w:tcPr>
          <w:p w14:paraId="40E91E9E"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1. Click on the “switch” button</w:t>
            </w:r>
          </w:p>
        </w:tc>
      </w:tr>
      <w:tr w:rsidR="00D74FAB" w:rsidRPr="00E2469B" w14:paraId="70C272BF"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98D8389" w14:textId="77777777" w:rsidR="00D74FAB" w:rsidRPr="00E2469B" w:rsidRDefault="00D74FAB" w:rsidP="00D74FAB">
            <w:pPr>
              <w:pStyle w:val="NoSpacing"/>
              <w:ind w:firstLine="0"/>
              <w:jc w:val="left"/>
            </w:pPr>
            <w:r w:rsidRPr="00E2469B">
              <w:t>Post-condition</w:t>
            </w:r>
          </w:p>
        </w:tc>
        <w:tc>
          <w:tcPr>
            <w:tcW w:w="7087" w:type="dxa"/>
          </w:tcPr>
          <w:p w14:paraId="24FBF3BD"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Alternate system takes the control.</w:t>
            </w:r>
          </w:p>
        </w:tc>
      </w:tr>
      <w:tr w:rsidR="00D74FAB" w:rsidRPr="00E2469B" w14:paraId="59479061"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EB90876" w14:textId="77777777" w:rsidR="00D74FAB" w:rsidRPr="00E2469B" w:rsidRDefault="00D74FAB" w:rsidP="00D74FAB">
            <w:pPr>
              <w:pStyle w:val="NoSpacing"/>
              <w:ind w:firstLine="0"/>
              <w:jc w:val="left"/>
            </w:pPr>
            <w:r w:rsidRPr="00E2469B">
              <w:t>Exception</w:t>
            </w:r>
          </w:p>
        </w:tc>
        <w:tc>
          <w:tcPr>
            <w:tcW w:w="7087" w:type="dxa"/>
          </w:tcPr>
          <w:p w14:paraId="4B869978" w14:textId="77777777" w:rsidR="00D74FAB" w:rsidRPr="00E2469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E2469B">
              <w:t>If the alternate system is broken as well, it may generate a fatal error of the system</w:t>
            </w:r>
          </w:p>
          <w:p w14:paraId="05BA5B27" w14:textId="77777777" w:rsidR="00D74FAB" w:rsidRPr="00E2469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E2469B">
              <w:t xml:space="preserve"> If other system(s) or device(s) have dependencies to the selected systems and the switch cannot be made seamlessly, display a warning and information about the dependencies, and offer to override.</w:t>
            </w:r>
          </w:p>
        </w:tc>
      </w:tr>
    </w:tbl>
    <w:p w14:paraId="297AAF55" w14:textId="77777777" w:rsidR="00D74FAB" w:rsidRPr="00E2469B" w:rsidRDefault="00D74FAB" w:rsidP="00D74FAB">
      <w:pPr>
        <w:pStyle w:val="NoSpacing"/>
      </w:pPr>
    </w:p>
    <w:p w14:paraId="62A51E67" w14:textId="77777777" w:rsidR="00D74FAB" w:rsidRPr="00E2469B"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E2469B" w14:paraId="5CA37D93"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38C3D0A" w14:textId="77777777" w:rsidR="00D74FAB" w:rsidRPr="00E2469B" w:rsidRDefault="00D74FAB" w:rsidP="00D74FAB">
            <w:pPr>
              <w:pStyle w:val="NoSpacing"/>
              <w:ind w:firstLine="0"/>
              <w:jc w:val="left"/>
            </w:pPr>
            <w:r w:rsidRPr="00E2469B">
              <w:t>Name</w:t>
            </w:r>
          </w:p>
        </w:tc>
        <w:tc>
          <w:tcPr>
            <w:tcW w:w="7087" w:type="dxa"/>
          </w:tcPr>
          <w:p w14:paraId="660EB0DA" w14:textId="77777777" w:rsidR="00D74FAB" w:rsidRPr="00E2469B"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Get information on a system(s)/device(s)</w:t>
            </w:r>
          </w:p>
        </w:tc>
      </w:tr>
      <w:tr w:rsidR="00D74FAB" w:rsidRPr="00E2469B" w14:paraId="333443E4"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7155D34" w14:textId="77777777" w:rsidR="00D74FAB" w:rsidRPr="00E2469B" w:rsidRDefault="00D74FAB" w:rsidP="00D74FAB">
            <w:pPr>
              <w:pStyle w:val="NoSpacing"/>
              <w:ind w:firstLine="0"/>
              <w:jc w:val="left"/>
            </w:pPr>
            <w:r w:rsidRPr="00E2469B">
              <w:t>Actors</w:t>
            </w:r>
          </w:p>
        </w:tc>
        <w:tc>
          <w:tcPr>
            <w:tcW w:w="7087" w:type="dxa"/>
          </w:tcPr>
          <w:p w14:paraId="59A53D79"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D74FAB" w:rsidRPr="00E2469B" w14:paraId="4FCB57BB"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71D621C" w14:textId="77777777" w:rsidR="00D74FAB" w:rsidRPr="00E2469B" w:rsidRDefault="00D74FAB" w:rsidP="00D74FAB">
            <w:pPr>
              <w:pStyle w:val="NoSpacing"/>
              <w:ind w:firstLine="0"/>
              <w:jc w:val="left"/>
            </w:pPr>
            <w:r w:rsidRPr="00E2469B">
              <w:t>Description</w:t>
            </w:r>
          </w:p>
        </w:tc>
        <w:tc>
          <w:tcPr>
            <w:tcW w:w="7087" w:type="dxa"/>
          </w:tcPr>
          <w:p w14:paraId="3D49B5AC"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User may seek information about any device or system on the spacecraft</w:t>
            </w:r>
          </w:p>
        </w:tc>
      </w:tr>
      <w:tr w:rsidR="00D74FAB" w:rsidRPr="00E2469B" w14:paraId="3E6FE044"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6F18F61" w14:textId="77777777" w:rsidR="00D74FAB" w:rsidRPr="00E2469B" w:rsidRDefault="00D74FAB" w:rsidP="00D74FAB">
            <w:pPr>
              <w:pStyle w:val="NoSpacing"/>
              <w:ind w:firstLine="0"/>
              <w:jc w:val="left"/>
            </w:pPr>
            <w:r w:rsidRPr="00E2469B">
              <w:t>Precondition</w:t>
            </w:r>
          </w:p>
        </w:tc>
        <w:tc>
          <w:tcPr>
            <w:tcW w:w="7087" w:type="dxa"/>
          </w:tcPr>
          <w:p w14:paraId="3C164C0A"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Requested system(s)/device(s) have been selected</w:t>
            </w:r>
          </w:p>
        </w:tc>
      </w:tr>
      <w:tr w:rsidR="00D74FAB" w:rsidRPr="00E2469B" w14:paraId="1551500F"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4FB793A" w14:textId="77777777" w:rsidR="00D74FAB" w:rsidRPr="00E2469B" w:rsidRDefault="00D74FAB" w:rsidP="00D74FAB">
            <w:pPr>
              <w:pStyle w:val="NoSpacing"/>
              <w:ind w:firstLine="0"/>
              <w:jc w:val="left"/>
            </w:pPr>
            <w:r w:rsidRPr="00E2469B">
              <w:t>Events flow</w:t>
            </w:r>
          </w:p>
        </w:tc>
        <w:tc>
          <w:tcPr>
            <w:tcW w:w="7087" w:type="dxa"/>
          </w:tcPr>
          <w:p w14:paraId="1E668ED3"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1. Specify query</w:t>
            </w:r>
          </w:p>
          <w:p w14:paraId="5F81E594" w14:textId="5CF2B20E"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2</w:t>
            </w:r>
            <w:r w:rsidR="00F048BB" w:rsidRPr="00E2469B">
              <w:t xml:space="preserve">. Click on the </w:t>
            </w:r>
            <w:r w:rsidR="00F048BB" w:rsidRPr="00E2469B">
              <w:rPr>
                <w:i/>
              </w:rPr>
              <w:t>GetInfo</w:t>
            </w:r>
            <w:r w:rsidRPr="00E2469B">
              <w:t xml:space="preserve"> button</w:t>
            </w:r>
          </w:p>
        </w:tc>
      </w:tr>
      <w:tr w:rsidR="00D74FAB" w:rsidRPr="00E2469B" w14:paraId="290B7E18"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B791B80" w14:textId="77777777" w:rsidR="00D74FAB" w:rsidRPr="00E2469B" w:rsidRDefault="00D74FAB" w:rsidP="00D74FAB">
            <w:pPr>
              <w:pStyle w:val="NoSpacing"/>
              <w:ind w:firstLine="0"/>
              <w:jc w:val="left"/>
            </w:pPr>
            <w:r w:rsidRPr="00E2469B">
              <w:t>Post-condition</w:t>
            </w:r>
          </w:p>
        </w:tc>
        <w:tc>
          <w:tcPr>
            <w:tcW w:w="7087" w:type="dxa"/>
          </w:tcPr>
          <w:p w14:paraId="2020E55A"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Information about the selected system appears on the screen.</w:t>
            </w:r>
          </w:p>
        </w:tc>
      </w:tr>
      <w:tr w:rsidR="00D74FAB" w:rsidRPr="00E2469B" w14:paraId="27A56FBB"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8F134BD" w14:textId="77777777" w:rsidR="00D74FAB" w:rsidRPr="00E2469B" w:rsidRDefault="00D74FAB" w:rsidP="00D74FAB">
            <w:pPr>
              <w:pStyle w:val="NoSpacing"/>
              <w:ind w:firstLine="0"/>
              <w:jc w:val="left"/>
            </w:pPr>
            <w:r w:rsidRPr="00E2469B">
              <w:t>Exception</w:t>
            </w:r>
          </w:p>
        </w:tc>
        <w:tc>
          <w:tcPr>
            <w:tcW w:w="7087" w:type="dxa"/>
          </w:tcPr>
          <w:p w14:paraId="1880FE38"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p>
        </w:tc>
      </w:tr>
    </w:tbl>
    <w:p w14:paraId="09232982" w14:textId="77777777" w:rsidR="00D74FAB" w:rsidRPr="00E2469B" w:rsidRDefault="00D74FAB" w:rsidP="00107057">
      <w:pPr>
        <w:pStyle w:val="NoSpacing"/>
        <w:ind w:firstLine="0"/>
        <w:rPr>
          <w:color w:val="244061"/>
          <w:sz w:val="48"/>
          <w:szCs w:val="48"/>
        </w:rPr>
      </w:pPr>
    </w:p>
    <w:p w14:paraId="4D3FBC55" w14:textId="77777777" w:rsidR="00107057" w:rsidRPr="00E2469B" w:rsidRDefault="00107057" w:rsidP="00107057">
      <w:pPr>
        <w:pStyle w:val="NoSpacing"/>
        <w:ind w:firstLine="0"/>
        <w:rPr>
          <w:color w:val="244061"/>
          <w:szCs w:val="48"/>
        </w:rPr>
      </w:pPr>
    </w:p>
    <w:tbl>
      <w:tblPr>
        <w:tblStyle w:val="MediumShading1-Accent11"/>
        <w:tblW w:w="10314" w:type="dxa"/>
        <w:tblLook w:val="04A0" w:firstRow="1" w:lastRow="0" w:firstColumn="1" w:lastColumn="0" w:noHBand="0" w:noVBand="1"/>
      </w:tblPr>
      <w:tblGrid>
        <w:gridCol w:w="3227"/>
        <w:gridCol w:w="7087"/>
      </w:tblGrid>
      <w:tr w:rsidR="00D74FAB" w:rsidRPr="00E2469B" w14:paraId="3FB612AC"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DEEBD44" w14:textId="77777777" w:rsidR="00D74FAB" w:rsidRPr="00E2469B" w:rsidRDefault="00D74FAB" w:rsidP="002C5195">
            <w:pPr>
              <w:pStyle w:val="NoSpacing"/>
              <w:ind w:firstLine="0"/>
              <w:jc w:val="left"/>
            </w:pPr>
            <w:r w:rsidRPr="00E2469B">
              <w:t>Name</w:t>
            </w:r>
          </w:p>
        </w:tc>
        <w:tc>
          <w:tcPr>
            <w:tcW w:w="7087" w:type="dxa"/>
          </w:tcPr>
          <w:p w14:paraId="0ADF9DD1" w14:textId="77777777" w:rsidR="00D74FAB" w:rsidRPr="00E2469B" w:rsidRDefault="00D74FAB" w:rsidP="002C5195">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Select system(s)/device(s)</w:t>
            </w:r>
          </w:p>
        </w:tc>
      </w:tr>
      <w:tr w:rsidR="00D74FAB" w:rsidRPr="00E2469B" w14:paraId="3EDED72C"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6F72FB8" w14:textId="77777777" w:rsidR="00D74FAB" w:rsidRPr="00E2469B" w:rsidRDefault="00D74FAB" w:rsidP="002C5195">
            <w:pPr>
              <w:pStyle w:val="NoSpacing"/>
              <w:ind w:firstLine="0"/>
              <w:jc w:val="left"/>
            </w:pPr>
            <w:r w:rsidRPr="00E2469B">
              <w:t>Actors</w:t>
            </w:r>
          </w:p>
        </w:tc>
        <w:tc>
          <w:tcPr>
            <w:tcW w:w="7087" w:type="dxa"/>
          </w:tcPr>
          <w:p w14:paraId="13EE7A84" w14:textId="77777777" w:rsidR="00D74FAB" w:rsidRPr="00E2469B"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D74FAB" w:rsidRPr="00E2469B" w14:paraId="476FE91C"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5F175D3" w14:textId="77777777" w:rsidR="00D74FAB" w:rsidRPr="00E2469B" w:rsidRDefault="00D74FAB" w:rsidP="002C5195">
            <w:pPr>
              <w:pStyle w:val="NoSpacing"/>
              <w:ind w:firstLine="0"/>
              <w:jc w:val="left"/>
            </w:pPr>
            <w:r w:rsidRPr="00E2469B">
              <w:t>Description</w:t>
            </w:r>
          </w:p>
        </w:tc>
        <w:tc>
          <w:tcPr>
            <w:tcW w:w="7087" w:type="dxa"/>
          </w:tcPr>
          <w:p w14:paraId="1B41D408" w14:textId="77777777" w:rsidR="00D74FAB" w:rsidRPr="00E2469B" w:rsidRDefault="00D74FAB" w:rsidP="002C5195">
            <w:pPr>
              <w:pStyle w:val="NoSpacing"/>
              <w:ind w:firstLine="0"/>
              <w:cnfStyle w:val="000000010000" w:firstRow="0" w:lastRow="0" w:firstColumn="0" w:lastColumn="0" w:oddVBand="0" w:evenVBand="0" w:oddHBand="0" w:evenHBand="1" w:firstRowFirstColumn="0" w:firstRowLastColumn="0" w:lastRowFirstColumn="0" w:lastRowLastColumn="0"/>
            </w:pPr>
            <w:r w:rsidRPr="00E2469B">
              <w:t>User can select any system or device in order to issue commands</w:t>
            </w:r>
          </w:p>
        </w:tc>
      </w:tr>
      <w:tr w:rsidR="00D74FAB" w:rsidRPr="00E2469B" w14:paraId="392E0C11"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B4EA579" w14:textId="77777777" w:rsidR="00D74FAB" w:rsidRPr="00E2469B" w:rsidRDefault="00D74FAB" w:rsidP="002C5195">
            <w:pPr>
              <w:pStyle w:val="NoSpacing"/>
              <w:ind w:firstLine="0"/>
              <w:jc w:val="left"/>
            </w:pPr>
            <w:r w:rsidRPr="00E2469B">
              <w:t>Precondition</w:t>
            </w:r>
          </w:p>
        </w:tc>
        <w:tc>
          <w:tcPr>
            <w:tcW w:w="7087" w:type="dxa"/>
          </w:tcPr>
          <w:p w14:paraId="032EE5AF" w14:textId="77777777" w:rsidR="00D74FAB" w:rsidRPr="00E2469B"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p>
        </w:tc>
      </w:tr>
      <w:tr w:rsidR="00D74FAB" w:rsidRPr="00E2469B" w14:paraId="482C417D"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691C970" w14:textId="77777777" w:rsidR="00D74FAB" w:rsidRPr="00E2469B" w:rsidRDefault="00D74FAB" w:rsidP="002C5195">
            <w:pPr>
              <w:pStyle w:val="NoSpacing"/>
              <w:ind w:firstLine="0"/>
              <w:jc w:val="left"/>
            </w:pPr>
            <w:r w:rsidRPr="00E2469B">
              <w:t>Events flow</w:t>
            </w:r>
          </w:p>
        </w:tc>
        <w:tc>
          <w:tcPr>
            <w:tcW w:w="7087" w:type="dxa"/>
          </w:tcPr>
          <w:p w14:paraId="11E98F54"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1. Select the requested part(s)</w:t>
            </w:r>
          </w:p>
        </w:tc>
      </w:tr>
      <w:tr w:rsidR="00D74FAB" w:rsidRPr="00E2469B" w14:paraId="41EDA8BA"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4D9262F" w14:textId="77777777" w:rsidR="00D74FAB" w:rsidRPr="00E2469B" w:rsidRDefault="00D74FAB" w:rsidP="002C5195">
            <w:pPr>
              <w:pStyle w:val="NoSpacing"/>
              <w:ind w:firstLine="0"/>
              <w:jc w:val="left"/>
            </w:pPr>
            <w:r w:rsidRPr="00E2469B">
              <w:t>Post-condition</w:t>
            </w:r>
          </w:p>
        </w:tc>
        <w:tc>
          <w:tcPr>
            <w:tcW w:w="7087" w:type="dxa"/>
          </w:tcPr>
          <w:p w14:paraId="799AC7BD" w14:textId="77777777" w:rsidR="00D74FAB" w:rsidRPr="00E2469B"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r w:rsidRPr="00E2469B">
              <w:t>The chosen part is selected.</w:t>
            </w:r>
          </w:p>
        </w:tc>
      </w:tr>
      <w:tr w:rsidR="00D74FAB" w:rsidRPr="00E2469B" w14:paraId="1A866652"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56EC634" w14:textId="77777777" w:rsidR="00D74FAB" w:rsidRPr="00E2469B" w:rsidRDefault="00D74FAB" w:rsidP="002C5195">
            <w:pPr>
              <w:pStyle w:val="NoSpacing"/>
              <w:ind w:firstLine="0"/>
              <w:jc w:val="left"/>
            </w:pPr>
            <w:r w:rsidRPr="00E2469B">
              <w:t>Exception</w:t>
            </w:r>
          </w:p>
        </w:tc>
        <w:tc>
          <w:tcPr>
            <w:tcW w:w="7087" w:type="dxa"/>
          </w:tcPr>
          <w:p w14:paraId="15B6A28B" w14:textId="77777777" w:rsidR="00D74FAB" w:rsidRPr="00E2469B" w:rsidRDefault="00D74FAB" w:rsidP="002C5195">
            <w:pPr>
              <w:pStyle w:val="NoSpacing"/>
              <w:ind w:firstLine="0"/>
              <w:cnfStyle w:val="000000010000" w:firstRow="0" w:lastRow="0" w:firstColumn="0" w:lastColumn="0" w:oddVBand="0" w:evenVBand="0" w:oddHBand="0" w:evenHBand="1" w:firstRowFirstColumn="0" w:firstRowLastColumn="0" w:lastRowFirstColumn="0" w:lastRowLastColumn="0"/>
            </w:pPr>
            <w:r w:rsidRPr="00E2469B">
              <w:t>The chosen part is still not selected.</w:t>
            </w:r>
          </w:p>
        </w:tc>
      </w:tr>
    </w:tbl>
    <w:p w14:paraId="1CCFA28D" w14:textId="77777777" w:rsidR="00D74FAB" w:rsidRPr="00E2469B" w:rsidRDefault="00D74FAB" w:rsidP="00D74FAB">
      <w:pPr>
        <w:pStyle w:val="NoSpacing"/>
        <w:rPr>
          <w:szCs w:val="48"/>
        </w:rPr>
      </w:pPr>
    </w:p>
    <w:p w14:paraId="649BC806" w14:textId="77777777" w:rsidR="00D74FAB" w:rsidRPr="00E2469B" w:rsidRDefault="00D74FAB" w:rsidP="00D74FAB">
      <w:pPr>
        <w:pStyle w:val="NoSpacing"/>
        <w:rPr>
          <w:szCs w:val="48"/>
        </w:rPr>
      </w:pPr>
    </w:p>
    <w:p w14:paraId="47556EFD" w14:textId="77777777" w:rsidR="00D74FAB" w:rsidRPr="00E2469B" w:rsidRDefault="00D74FAB" w:rsidP="00D74FAB">
      <w:pPr>
        <w:pStyle w:val="NoSpacing"/>
        <w:rPr>
          <w:rStyle w:val="BookTitle"/>
        </w:rPr>
      </w:pPr>
      <w:r w:rsidRPr="00E2469B">
        <w:rPr>
          <w:szCs w:val="48"/>
        </w:rPr>
        <w:br w:type="page"/>
      </w:r>
    </w:p>
    <w:p w14:paraId="2BF01341" w14:textId="2EE62456" w:rsidR="00DC377C" w:rsidRPr="00E2469B" w:rsidRDefault="00880FF6" w:rsidP="007B2638">
      <w:pPr>
        <w:pStyle w:val="ListParagraph"/>
        <w:numPr>
          <w:ilvl w:val="1"/>
          <w:numId w:val="12"/>
        </w:numPr>
        <w:outlineLvl w:val="1"/>
        <w:rPr>
          <w:color w:val="365F91"/>
          <w:sz w:val="28"/>
          <w:szCs w:val="28"/>
        </w:rPr>
      </w:pPr>
      <w:bookmarkStart w:id="24" w:name="_Toc243148196"/>
      <w:r w:rsidRPr="00E2469B">
        <w:rPr>
          <w:color w:val="365F91"/>
          <w:sz w:val="28"/>
          <w:szCs w:val="28"/>
        </w:rPr>
        <w:lastRenderedPageBreak/>
        <w:t>Sequence diagrams</w:t>
      </w:r>
      <w:bookmarkEnd w:id="24"/>
    </w:p>
    <w:p w14:paraId="579C56EC" w14:textId="12FDA178" w:rsidR="005E29BD" w:rsidRPr="00E2469B" w:rsidRDefault="008979E2" w:rsidP="00DD287F">
      <w:pPr>
        <w:pStyle w:val="NoSpacing"/>
      </w:pPr>
      <w:r w:rsidRPr="00E2469B">
        <w:t>We build several sequence diagrams</w:t>
      </w:r>
      <w:r w:rsidR="00693471" w:rsidRPr="00E2469B">
        <w:t xml:space="preserve"> in order to explain in detail the use case diagram and specification. Indeed, as the FDIR system is not represented in the use cases, </w:t>
      </w:r>
      <w:r w:rsidR="000A12CA" w:rsidRPr="00E2469B">
        <w:t>we need to see how it is interacting with the spacecraft, the crew and the ground controller.</w:t>
      </w:r>
      <w:r w:rsidR="00DD287F" w:rsidRPr="00E2469B">
        <w:t xml:space="preserve"> </w:t>
      </w:r>
      <w:r w:rsidR="005E29BD" w:rsidRPr="00E2469B">
        <w:t xml:space="preserve">Three sequence diagrams are </w:t>
      </w:r>
      <w:r w:rsidR="00DD287F" w:rsidRPr="00E2469B">
        <w:t>explaining how the FDIR is working</w:t>
      </w:r>
      <w:r w:rsidR="005E29BD" w:rsidRPr="00E2469B">
        <w:t xml:space="preserve">: </w:t>
      </w:r>
      <w:r w:rsidR="005E29BD" w:rsidRPr="00E2469B">
        <w:rPr>
          <w:i/>
        </w:rPr>
        <w:t>Fault recovery</w:t>
      </w:r>
      <w:r w:rsidR="005E29BD" w:rsidRPr="00E2469B">
        <w:t xml:space="preserve">, </w:t>
      </w:r>
      <w:r w:rsidR="005E29BD" w:rsidRPr="00E2469B">
        <w:rPr>
          <w:i/>
        </w:rPr>
        <w:t>Safe response in case of hazardous</w:t>
      </w:r>
      <w:r w:rsidR="005E29BD" w:rsidRPr="00E2469B">
        <w:t xml:space="preserve"> </w:t>
      </w:r>
      <w:r w:rsidR="005E29BD" w:rsidRPr="00E2469B">
        <w:rPr>
          <w:b/>
        </w:rPr>
        <w:t>conditions</w:t>
      </w:r>
      <w:r w:rsidR="005E29BD" w:rsidRPr="00E2469B">
        <w:t xml:space="preserve"> and </w:t>
      </w:r>
      <w:r w:rsidR="005E29BD" w:rsidRPr="00E2469B">
        <w:rPr>
          <w:i/>
        </w:rPr>
        <w:t>Critical failure</w:t>
      </w:r>
      <w:r w:rsidR="005E29BD" w:rsidRPr="00E2469B">
        <w:t>.</w:t>
      </w:r>
    </w:p>
    <w:p w14:paraId="272830A4" w14:textId="77777777" w:rsidR="00DD287F" w:rsidRPr="00E2469B" w:rsidRDefault="00DD287F" w:rsidP="00DD287F">
      <w:pPr>
        <w:pStyle w:val="NoSpacing"/>
      </w:pPr>
    </w:p>
    <w:p w14:paraId="116ED8E8" w14:textId="2CCFCB34" w:rsidR="00DD287F" w:rsidRPr="00E2469B" w:rsidRDefault="00DD287F" w:rsidP="00DD287F">
      <w:pPr>
        <w:pStyle w:val="NoSpacing"/>
      </w:pPr>
      <w:r w:rsidRPr="00E2469B">
        <w:t xml:space="preserve">Moreover, we present three sequences diagrams about the crew and flight controller actions: </w:t>
      </w:r>
      <w:r w:rsidR="00A40B9E" w:rsidRPr="00E2469B">
        <w:rPr>
          <w:i/>
        </w:rPr>
        <w:t>Select system &amp; get information</w:t>
      </w:r>
      <w:r w:rsidR="00A40B9E" w:rsidRPr="00E2469B">
        <w:t xml:space="preserve">, </w:t>
      </w:r>
      <w:r w:rsidR="00A40B9E" w:rsidRPr="00E2469B">
        <w:rPr>
          <w:i/>
        </w:rPr>
        <w:t>Start system, restart system &amp; refresh system state</w:t>
      </w:r>
      <w:r w:rsidR="00A40B9E" w:rsidRPr="00E2469B">
        <w:t xml:space="preserve"> and </w:t>
      </w:r>
      <w:r w:rsidR="00A40B9E" w:rsidRPr="00E2469B">
        <w:rPr>
          <w:i/>
        </w:rPr>
        <w:t>Backup system and shutdown system</w:t>
      </w:r>
      <w:r w:rsidR="00A40B9E" w:rsidRPr="00E2469B">
        <w:t>.</w:t>
      </w:r>
    </w:p>
    <w:p w14:paraId="1E0AAFDD" w14:textId="77777777" w:rsidR="008979E2" w:rsidRPr="00E2469B" w:rsidRDefault="008979E2" w:rsidP="005E29BD">
      <w:pPr>
        <w:pStyle w:val="NoSpacing"/>
      </w:pPr>
    </w:p>
    <w:p w14:paraId="1B097373" w14:textId="77777777" w:rsidR="008979E2" w:rsidRPr="00E2469B" w:rsidRDefault="008979E2" w:rsidP="005E29BD">
      <w:pPr>
        <w:pStyle w:val="NoSpacing"/>
      </w:pPr>
    </w:p>
    <w:p w14:paraId="338B045B" w14:textId="5714C80E" w:rsidR="000C4EC5" w:rsidRPr="00E2469B" w:rsidRDefault="000C4EC5" w:rsidP="007B2638">
      <w:pPr>
        <w:pStyle w:val="ListParagraph"/>
        <w:numPr>
          <w:ilvl w:val="2"/>
          <w:numId w:val="12"/>
        </w:numPr>
        <w:outlineLvl w:val="1"/>
        <w:rPr>
          <w:rStyle w:val="BookTitle"/>
          <w:color w:val="4F81BD" w:themeColor="accent1"/>
        </w:rPr>
      </w:pPr>
      <w:bookmarkStart w:id="25" w:name="_Toc243148197"/>
      <w:r w:rsidRPr="00E2469B">
        <w:rPr>
          <w:rStyle w:val="BookTitle"/>
          <w:color w:val="4F81BD" w:themeColor="accent1"/>
        </w:rPr>
        <w:t>Fault recover</w:t>
      </w:r>
      <w:r w:rsidR="00175E53" w:rsidRPr="00E2469B">
        <w:rPr>
          <w:rStyle w:val="BookTitle"/>
          <w:color w:val="4F81BD" w:themeColor="accent1"/>
        </w:rPr>
        <w:t>y</w:t>
      </w:r>
      <w:bookmarkEnd w:id="25"/>
    </w:p>
    <w:p w14:paraId="31BA5E68" w14:textId="48D5EB2B" w:rsidR="00693471" w:rsidRPr="00E2469B" w:rsidRDefault="00B75191" w:rsidP="005E29BD">
      <w:pPr>
        <w:pStyle w:val="NoSpacing"/>
        <w:rPr>
          <w:rStyle w:val="BookTitle"/>
          <w:b w:val="0"/>
          <w:bCs w:val="0"/>
          <w:smallCaps w:val="0"/>
          <w:spacing w:val="0"/>
        </w:rPr>
      </w:pPr>
      <w:r w:rsidRPr="00E2469B">
        <w:rPr>
          <w:rStyle w:val="BookTitle"/>
          <w:b w:val="0"/>
          <w:bCs w:val="0"/>
          <w:smallCaps w:val="0"/>
          <w:spacing w:val="0"/>
        </w:rPr>
        <w:t>Fault recovering scenario show</w:t>
      </w:r>
      <w:r w:rsidR="00A34D61" w:rsidRPr="00E2469B">
        <w:rPr>
          <w:rStyle w:val="BookTitle"/>
          <w:b w:val="0"/>
          <w:bCs w:val="0"/>
          <w:smallCaps w:val="0"/>
          <w:spacing w:val="0"/>
        </w:rPr>
        <w:t>s</w:t>
      </w:r>
      <w:r w:rsidRPr="00E2469B">
        <w:rPr>
          <w:rStyle w:val="BookTitle"/>
          <w:b w:val="0"/>
          <w:bCs w:val="0"/>
          <w:smallCaps w:val="0"/>
          <w:spacing w:val="0"/>
        </w:rPr>
        <w:t xml:space="preserve"> interactions between the</w:t>
      </w:r>
      <w:r w:rsidR="00783756" w:rsidRPr="00E2469B">
        <w:rPr>
          <w:rStyle w:val="BookTitle"/>
          <w:b w:val="0"/>
          <w:bCs w:val="0"/>
          <w:smallCaps w:val="0"/>
          <w:spacing w:val="0"/>
        </w:rPr>
        <w:t xml:space="preserve"> F</w:t>
      </w:r>
      <w:r w:rsidRPr="00E2469B">
        <w:rPr>
          <w:rStyle w:val="BookTitle"/>
          <w:b w:val="0"/>
          <w:bCs w:val="0"/>
          <w:smallCaps w:val="0"/>
          <w:spacing w:val="0"/>
        </w:rPr>
        <w:t>DIR system and the spacecraft when a fault is detected</w:t>
      </w:r>
      <w:r w:rsidR="002C7396" w:rsidRPr="00E2469B">
        <w:rPr>
          <w:rStyle w:val="BookTitle"/>
          <w:b w:val="0"/>
          <w:bCs w:val="0"/>
          <w:smallCaps w:val="0"/>
          <w:spacing w:val="0"/>
        </w:rPr>
        <w:t xml:space="preserve">. </w:t>
      </w:r>
      <w:r w:rsidR="00783756" w:rsidRPr="00E2469B">
        <w:rPr>
          <w:rStyle w:val="BookTitle"/>
          <w:b w:val="0"/>
          <w:bCs w:val="0"/>
          <w:smallCaps w:val="0"/>
          <w:spacing w:val="0"/>
        </w:rPr>
        <w:t>F</w:t>
      </w:r>
      <w:r w:rsidR="002C7396" w:rsidRPr="00E2469B">
        <w:rPr>
          <w:rStyle w:val="BookTitle"/>
          <w:b w:val="0"/>
          <w:bCs w:val="0"/>
          <w:smallCaps w:val="0"/>
          <w:spacing w:val="0"/>
        </w:rPr>
        <w:t>DIR is controlling several values. If one is in an out-of-tolerance state, it be automatically</w:t>
      </w:r>
      <w:r w:rsidR="00783756" w:rsidRPr="00E2469B">
        <w:rPr>
          <w:rStyle w:val="BookTitle"/>
          <w:b w:val="0"/>
          <w:bCs w:val="0"/>
          <w:smallCaps w:val="0"/>
          <w:spacing w:val="0"/>
        </w:rPr>
        <w:t xml:space="preserve"> returned to the F</w:t>
      </w:r>
      <w:r w:rsidR="002C7396" w:rsidRPr="00E2469B">
        <w:rPr>
          <w:rStyle w:val="BookTitle"/>
          <w:b w:val="0"/>
          <w:bCs w:val="0"/>
          <w:smallCaps w:val="0"/>
          <w:spacing w:val="0"/>
        </w:rPr>
        <w:t>DIR which will start the fault localization</w:t>
      </w:r>
      <w:r w:rsidR="008A7555" w:rsidRPr="00E2469B">
        <w:rPr>
          <w:rStyle w:val="BookTitle"/>
          <w:b w:val="0"/>
          <w:bCs w:val="0"/>
          <w:smallCaps w:val="0"/>
          <w:spacing w:val="0"/>
        </w:rPr>
        <w:t xml:space="preserve"> process</w:t>
      </w:r>
      <w:r w:rsidR="002C7396" w:rsidRPr="00E2469B">
        <w:rPr>
          <w:rStyle w:val="BookTitle"/>
          <w:b w:val="0"/>
          <w:bCs w:val="0"/>
          <w:smallCaps w:val="0"/>
          <w:spacing w:val="0"/>
        </w:rPr>
        <w:t xml:space="preserve">. </w:t>
      </w:r>
      <w:r w:rsidR="008A7555" w:rsidRPr="00E2469B">
        <w:rPr>
          <w:rStyle w:val="BookTitle"/>
          <w:b w:val="0"/>
          <w:bCs w:val="0"/>
          <w:smallCaps w:val="0"/>
          <w:spacing w:val="0"/>
        </w:rPr>
        <w:t>On</w:t>
      </w:r>
      <w:r w:rsidR="00783756" w:rsidRPr="00E2469B">
        <w:rPr>
          <w:rStyle w:val="BookTitle"/>
          <w:b w:val="0"/>
          <w:bCs w:val="0"/>
          <w:smallCaps w:val="0"/>
          <w:spacing w:val="0"/>
        </w:rPr>
        <w:t>ce the fault has been located, F</w:t>
      </w:r>
      <w:r w:rsidR="008A7555" w:rsidRPr="00E2469B">
        <w:rPr>
          <w:rStyle w:val="BookTitle"/>
          <w:b w:val="0"/>
          <w:bCs w:val="0"/>
          <w:smallCaps w:val="0"/>
          <w:spacing w:val="0"/>
        </w:rPr>
        <w:t xml:space="preserve">DIR will be able to proceed to several actions like </w:t>
      </w:r>
      <w:r w:rsidR="008A7555" w:rsidRPr="00E2469B">
        <w:rPr>
          <w:rStyle w:val="BookTitle"/>
          <w:b w:val="0"/>
          <w:bCs w:val="0"/>
          <w:i/>
          <w:smallCaps w:val="0"/>
          <w:spacing w:val="0"/>
        </w:rPr>
        <w:t>recovery</w:t>
      </w:r>
      <w:r w:rsidR="008A7555" w:rsidRPr="00E2469B">
        <w:rPr>
          <w:rStyle w:val="BookTitle"/>
          <w:b w:val="0"/>
          <w:bCs w:val="0"/>
          <w:smallCaps w:val="0"/>
          <w:spacing w:val="0"/>
        </w:rPr>
        <w:t xml:space="preserve">, </w:t>
      </w:r>
      <w:r w:rsidR="008A7555" w:rsidRPr="00E2469B">
        <w:rPr>
          <w:rStyle w:val="BookTitle"/>
          <w:b w:val="0"/>
          <w:bCs w:val="0"/>
          <w:i/>
          <w:smallCaps w:val="0"/>
          <w:spacing w:val="0"/>
        </w:rPr>
        <w:t>shutdown</w:t>
      </w:r>
      <w:r w:rsidR="008A7555" w:rsidRPr="00E2469B">
        <w:rPr>
          <w:rStyle w:val="BookTitle"/>
          <w:b w:val="0"/>
          <w:bCs w:val="0"/>
          <w:smallCaps w:val="0"/>
          <w:spacing w:val="0"/>
        </w:rPr>
        <w:t xml:space="preserve"> or </w:t>
      </w:r>
      <w:r w:rsidR="008A7555" w:rsidRPr="00E2469B">
        <w:rPr>
          <w:rStyle w:val="BookTitle"/>
          <w:b w:val="0"/>
          <w:bCs w:val="0"/>
          <w:i/>
          <w:smallCaps w:val="0"/>
          <w:spacing w:val="0"/>
        </w:rPr>
        <w:t>retry</w:t>
      </w:r>
      <w:r w:rsidR="008A7555" w:rsidRPr="00E2469B">
        <w:rPr>
          <w:rStyle w:val="BookTitle"/>
          <w:b w:val="0"/>
          <w:bCs w:val="0"/>
          <w:smallCaps w:val="0"/>
          <w:spacing w:val="0"/>
        </w:rPr>
        <w:t>.</w:t>
      </w:r>
    </w:p>
    <w:p w14:paraId="0BE6739F" w14:textId="77777777" w:rsidR="00D15E62" w:rsidRPr="00E2469B" w:rsidRDefault="00D15E62" w:rsidP="005E29BD">
      <w:pPr>
        <w:pStyle w:val="NoSpacing"/>
        <w:rPr>
          <w:rStyle w:val="BookTitle"/>
          <w:color w:val="4F81BD" w:themeColor="accent1"/>
        </w:rPr>
      </w:pPr>
    </w:p>
    <w:p w14:paraId="22EE40D4" w14:textId="376E6226" w:rsidR="00D15E62" w:rsidRPr="00E2469B" w:rsidRDefault="00D15E62" w:rsidP="005E29BD">
      <w:pPr>
        <w:pStyle w:val="NoSpacing"/>
        <w:rPr>
          <w:rStyle w:val="BookTitle"/>
          <w:color w:val="4F81BD" w:themeColor="accent1"/>
        </w:rPr>
      </w:pPr>
    </w:p>
    <w:p w14:paraId="2939C2FC" w14:textId="214586F6" w:rsidR="00D15E62" w:rsidRPr="00E2469B" w:rsidRDefault="00175E53" w:rsidP="005E29BD">
      <w:pPr>
        <w:pStyle w:val="NoSpacing"/>
        <w:rPr>
          <w:rStyle w:val="BookTitle"/>
          <w:color w:val="4F81BD" w:themeColor="accent1"/>
        </w:rPr>
      </w:pPr>
      <w:r w:rsidRPr="00E2469B">
        <w:rPr>
          <w:noProof/>
          <w:lang w:val="fr-FR" w:eastAsia="ko-KR"/>
        </w:rPr>
        <w:drawing>
          <wp:anchor distT="0" distB="0" distL="114300" distR="114300" simplePos="0" relativeHeight="251670528" behindDoc="0" locked="0" layoutInCell="1" allowOverlap="1" wp14:editId="05DAFE1D">
            <wp:simplePos x="0" y="0"/>
            <wp:positionH relativeFrom="column">
              <wp:posOffset>634719</wp:posOffset>
            </wp:positionH>
            <wp:positionV relativeFrom="paragraph">
              <wp:posOffset>114787</wp:posOffset>
            </wp:positionV>
            <wp:extent cx="5401340" cy="3519377"/>
            <wp:effectExtent l="0" t="0" r="0" b="0"/>
            <wp:wrapNone/>
            <wp:docPr id="10" name="Picture 10" descr="D:\Documents\UTBM\MON CURSUS\GI05\KAIST\Projects\euroteam\Project 1\Part Final\Design\1.Sequence Diagram - Fault reco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Design\1.Sequence Diagram - Fault recovering.png"/>
                    <pic:cNvPicPr>
                      <a:picLocks noChangeAspect="1" noChangeArrowheads="1"/>
                    </pic:cNvPicPr>
                  </pic:nvPicPr>
                  <pic:blipFill>
                    <a:blip r:embed="rId24">
                      <a:extLst>
                        <a:ext uri="28A0092B-C50C-407e-A947-70E740481C1C">
                          <a14:useLocalDpi xmlns:a14="http://schemas.microsoft.com/office/drawing/2007/7/7/main" val="0"/>
                        </a:ext>
                      </a:extLst>
                    </a:blip>
                    <a:srcRect/>
                    <a:stretch>
                      <a:fillRect/>
                    </a:stretch>
                  </pic:blipFill>
                  <pic:spPr bwMode="auto">
                    <a:xfrm>
                      <a:off x="0" y="0"/>
                      <a:ext cx="5401340" cy="3519377"/>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1657CF">
        <w:pict>
          <v:shape id="_x0000_s1035" type="#_x0000_t202" style="position:absolute;left:0;text-align:left;margin-left:49.95pt;margin-top:290.1pt;width:425.3pt;height:.05pt;z-index:251672576;mso-position-horizontal-relative:text;mso-position-vertical-relative:text" stroked="f">
            <v:textbox style="mso-fit-shape-to-text:t" inset="0,0,0,0">
              <w:txbxContent>
                <w:p w14:paraId="6FCB61F4" w14:textId="0804B0B2" w:rsidR="00175E53" w:rsidRPr="00175E53" w:rsidRDefault="00175E53" w:rsidP="00175E53">
                  <w:pPr>
                    <w:pStyle w:val="Caption"/>
                    <w:jc w:val="center"/>
                    <w:rPr>
                      <w:smallCaps/>
                      <w:noProof/>
                      <w:color w:val="808080" w:themeColor="text1" w:themeTint="80"/>
                      <w:spacing w:val="5"/>
                    </w:rPr>
                  </w:pPr>
                  <w:bookmarkStart w:id="26" w:name="_Toc243147950"/>
                  <w:r w:rsidRPr="00175E53">
                    <w:rPr>
                      <w:color w:val="808080" w:themeColor="text1" w:themeTint="80"/>
                    </w:rPr>
                    <w:t xml:space="preserve">Figure </w:t>
                  </w:r>
                  <w:r w:rsidRPr="00175E53">
                    <w:rPr>
                      <w:color w:val="808080" w:themeColor="text1" w:themeTint="80"/>
                    </w:rPr>
                    <w:fldChar w:fldCharType="begin"/>
                  </w:r>
                  <w:r w:rsidRPr="00175E53">
                    <w:rPr>
                      <w:color w:val="808080" w:themeColor="text1" w:themeTint="80"/>
                    </w:rPr>
                    <w:instrText xml:space="preserve"> SEQ Figure \* ARABIC </w:instrText>
                  </w:r>
                  <w:r w:rsidRPr="00175E53">
                    <w:rPr>
                      <w:color w:val="808080" w:themeColor="text1" w:themeTint="80"/>
                    </w:rPr>
                    <w:fldChar w:fldCharType="separate"/>
                  </w:r>
                  <w:r w:rsidR="00707556">
                    <w:rPr>
                      <w:noProof/>
                      <w:color w:val="808080" w:themeColor="text1" w:themeTint="80"/>
                    </w:rPr>
                    <w:t>2</w:t>
                  </w:r>
                  <w:r w:rsidRPr="00175E53">
                    <w:rPr>
                      <w:color w:val="808080" w:themeColor="text1" w:themeTint="80"/>
                    </w:rPr>
                    <w:fldChar w:fldCharType="end"/>
                  </w:r>
                  <w:r w:rsidRPr="00175E53">
                    <w:rPr>
                      <w:color w:val="808080" w:themeColor="text1" w:themeTint="80"/>
                    </w:rPr>
                    <w:t>: Sequence diagram - Fault recovery</w:t>
                  </w:r>
                  <w:bookmarkEnd w:id="26"/>
                </w:p>
              </w:txbxContent>
            </v:textbox>
          </v:shape>
        </w:pict>
      </w:r>
    </w:p>
    <w:p w14:paraId="27F9F957" w14:textId="77777777" w:rsidR="00D15E62" w:rsidRPr="00E2469B" w:rsidRDefault="00D15E62" w:rsidP="005E29BD">
      <w:pPr>
        <w:pStyle w:val="NoSpacing"/>
        <w:rPr>
          <w:rStyle w:val="BookTitle"/>
          <w:color w:val="4F81BD" w:themeColor="accent1"/>
        </w:rPr>
      </w:pPr>
    </w:p>
    <w:p w14:paraId="3BDF567F" w14:textId="7FF60482" w:rsidR="00D15E62" w:rsidRPr="00E2469B" w:rsidRDefault="00D15E62" w:rsidP="005E29BD">
      <w:pPr>
        <w:pStyle w:val="NoSpacing"/>
        <w:rPr>
          <w:rStyle w:val="BookTitle"/>
          <w:color w:val="4F81BD" w:themeColor="accent1"/>
        </w:rPr>
      </w:pPr>
    </w:p>
    <w:p w14:paraId="455B8EF9" w14:textId="77777777" w:rsidR="00D15E62" w:rsidRPr="00E2469B" w:rsidRDefault="00D15E62" w:rsidP="005E29BD">
      <w:pPr>
        <w:pStyle w:val="NoSpacing"/>
        <w:rPr>
          <w:rStyle w:val="BookTitle"/>
          <w:color w:val="4F81BD" w:themeColor="accent1"/>
        </w:rPr>
      </w:pPr>
    </w:p>
    <w:p w14:paraId="6488AFE3" w14:textId="77777777" w:rsidR="00D15E62" w:rsidRPr="00E2469B" w:rsidRDefault="00D15E62" w:rsidP="005E29BD">
      <w:pPr>
        <w:pStyle w:val="NoSpacing"/>
        <w:rPr>
          <w:rStyle w:val="BookTitle"/>
          <w:color w:val="4F81BD" w:themeColor="accent1"/>
        </w:rPr>
      </w:pPr>
    </w:p>
    <w:p w14:paraId="6AD0719A" w14:textId="77777777" w:rsidR="00D15E62" w:rsidRPr="00E2469B" w:rsidRDefault="00D15E62" w:rsidP="005E29BD">
      <w:pPr>
        <w:pStyle w:val="NoSpacing"/>
        <w:rPr>
          <w:rStyle w:val="BookTitle"/>
          <w:color w:val="4F81BD" w:themeColor="accent1"/>
        </w:rPr>
      </w:pPr>
    </w:p>
    <w:p w14:paraId="59A30E7D" w14:textId="77777777" w:rsidR="00D15E62" w:rsidRPr="00E2469B" w:rsidRDefault="00D15E62" w:rsidP="005E29BD">
      <w:pPr>
        <w:pStyle w:val="NoSpacing"/>
        <w:rPr>
          <w:rStyle w:val="BookTitle"/>
          <w:color w:val="4F81BD" w:themeColor="accent1"/>
        </w:rPr>
      </w:pPr>
    </w:p>
    <w:p w14:paraId="5F6FC0AD" w14:textId="77777777" w:rsidR="00D15E62" w:rsidRPr="00E2469B" w:rsidRDefault="00D15E62" w:rsidP="005E29BD">
      <w:pPr>
        <w:pStyle w:val="NoSpacing"/>
        <w:rPr>
          <w:rStyle w:val="BookTitle"/>
          <w:color w:val="4F81BD" w:themeColor="accent1"/>
        </w:rPr>
      </w:pPr>
    </w:p>
    <w:p w14:paraId="5D3FA2EF" w14:textId="77777777" w:rsidR="00D15E62" w:rsidRPr="00E2469B" w:rsidRDefault="00D15E62" w:rsidP="005E29BD">
      <w:pPr>
        <w:pStyle w:val="NoSpacing"/>
        <w:rPr>
          <w:rStyle w:val="BookTitle"/>
          <w:color w:val="4F81BD" w:themeColor="accent1"/>
        </w:rPr>
      </w:pPr>
    </w:p>
    <w:p w14:paraId="6D5A8EDA" w14:textId="77777777" w:rsidR="00D15E62" w:rsidRPr="00E2469B" w:rsidRDefault="00D15E62" w:rsidP="005E29BD">
      <w:pPr>
        <w:pStyle w:val="NoSpacing"/>
        <w:rPr>
          <w:rStyle w:val="BookTitle"/>
          <w:color w:val="4F81BD" w:themeColor="accent1"/>
        </w:rPr>
      </w:pPr>
    </w:p>
    <w:p w14:paraId="46272DD7" w14:textId="77777777" w:rsidR="00D15E62" w:rsidRPr="00E2469B" w:rsidRDefault="00D15E62" w:rsidP="005E29BD">
      <w:pPr>
        <w:pStyle w:val="NoSpacing"/>
        <w:rPr>
          <w:rStyle w:val="BookTitle"/>
          <w:color w:val="4F81BD" w:themeColor="accent1"/>
        </w:rPr>
      </w:pPr>
    </w:p>
    <w:p w14:paraId="6816797A" w14:textId="77777777" w:rsidR="00D15E62" w:rsidRPr="00E2469B" w:rsidRDefault="00D15E62" w:rsidP="005E29BD">
      <w:pPr>
        <w:pStyle w:val="NoSpacing"/>
        <w:rPr>
          <w:rStyle w:val="BookTitle"/>
          <w:color w:val="4F81BD" w:themeColor="accent1"/>
        </w:rPr>
      </w:pPr>
    </w:p>
    <w:p w14:paraId="413F3E7F" w14:textId="77777777" w:rsidR="00D15E62" w:rsidRPr="00E2469B" w:rsidRDefault="00D15E62" w:rsidP="005E29BD">
      <w:pPr>
        <w:pStyle w:val="NoSpacing"/>
        <w:rPr>
          <w:rStyle w:val="BookTitle"/>
          <w:color w:val="4F81BD" w:themeColor="accent1"/>
        </w:rPr>
      </w:pPr>
    </w:p>
    <w:p w14:paraId="324D6DAC" w14:textId="77777777" w:rsidR="00D15E62" w:rsidRPr="00E2469B" w:rsidRDefault="00D15E62" w:rsidP="005E29BD">
      <w:pPr>
        <w:pStyle w:val="NoSpacing"/>
        <w:rPr>
          <w:rStyle w:val="BookTitle"/>
          <w:color w:val="4F81BD" w:themeColor="accent1"/>
        </w:rPr>
      </w:pPr>
    </w:p>
    <w:p w14:paraId="5F7529A9" w14:textId="77777777" w:rsidR="00D15E62" w:rsidRPr="00E2469B" w:rsidRDefault="00D15E62" w:rsidP="005E29BD">
      <w:pPr>
        <w:pStyle w:val="NoSpacing"/>
        <w:rPr>
          <w:rStyle w:val="BookTitle"/>
          <w:color w:val="4F81BD" w:themeColor="accent1"/>
        </w:rPr>
      </w:pPr>
    </w:p>
    <w:p w14:paraId="2CCC31DB" w14:textId="77777777" w:rsidR="00D15E62" w:rsidRPr="00E2469B" w:rsidRDefault="00D15E62" w:rsidP="005E29BD">
      <w:pPr>
        <w:pStyle w:val="NoSpacing"/>
        <w:rPr>
          <w:rStyle w:val="BookTitle"/>
          <w:color w:val="4F81BD" w:themeColor="accent1"/>
        </w:rPr>
      </w:pPr>
    </w:p>
    <w:p w14:paraId="30A162E5" w14:textId="77777777" w:rsidR="00D15E62" w:rsidRPr="00E2469B" w:rsidRDefault="00D15E62" w:rsidP="005E29BD">
      <w:pPr>
        <w:pStyle w:val="NoSpacing"/>
        <w:rPr>
          <w:rStyle w:val="BookTitle"/>
          <w:color w:val="4F81BD" w:themeColor="accent1"/>
        </w:rPr>
      </w:pPr>
    </w:p>
    <w:p w14:paraId="3A5BB7D8" w14:textId="77777777" w:rsidR="00D15E62" w:rsidRPr="00E2469B" w:rsidRDefault="00D15E62" w:rsidP="005E29BD">
      <w:pPr>
        <w:pStyle w:val="NoSpacing"/>
        <w:rPr>
          <w:rStyle w:val="BookTitle"/>
          <w:color w:val="4F81BD" w:themeColor="accent1"/>
        </w:rPr>
      </w:pPr>
    </w:p>
    <w:p w14:paraId="6BA8AC56" w14:textId="77777777" w:rsidR="00D15E62" w:rsidRPr="00E2469B" w:rsidRDefault="00D15E62" w:rsidP="005E29BD">
      <w:pPr>
        <w:pStyle w:val="NoSpacing"/>
        <w:rPr>
          <w:rStyle w:val="BookTitle"/>
          <w:color w:val="4F81BD" w:themeColor="accent1"/>
        </w:rPr>
      </w:pPr>
    </w:p>
    <w:p w14:paraId="40E85B66" w14:textId="77777777" w:rsidR="00D15E62" w:rsidRPr="00E2469B" w:rsidRDefault="00D15E62" w:rsidP="005E29BD">
      <w:pPr>
        <w:pStyle w:val="NoSpacing"/>
        <w:rPr>
          <w:rStyle w:val="BookTitle"/>
          <w:color w:val="4F81BD" w:themeColor="accent1"/>
        </w:rPr>
      </w:pPr>
    </w:p>
    <w:p w14:paraId="2D073125" w14:textId="77777777" w:rsidR="00D15E62" w:rsidRPr="00E2469B" w:rsidRDefault="00D15E62" w:rsidP="005E29BD">
      <w:pPr>
        <w:pStyle w:val="NoSpacing"/>
        <w:rPr>
          <w:rStyle w:val="BookTitle"/>
          <w:color w:val="4F81BD" w:themeColor="accent1"/>
        </w:rPr>
      </w:pPr>
    </w:p>
    <w:p w14:paraId="07F53129" w14:textId="77777777" w:rsidR="00D15E62" w:rsidRPr="00E2469B" w:rsidRDefault="00D15E62" w:rsidP="005E29BD">
      <w:pPr>
        <w:pStyle w:val="NoSpacing"/>
        <w:rPr>
          <w:rStyle w:val="BookTitle"/>
          <w:color w:val="4F81BD" w:themeColor="accent1"/>
        </w:rPr>
      </w:pPr>
    </w:p>
    <w:p w14:paraId="646BA7C4" w14:textId="77777777" w:rsidR="00D15E62" w:rsidRPr="00E2469B" w:rsidRDefault="00D15E62" w:rsidP="005E29BD">
      <w:pPr>
        <w:pStyle w:val="NoSpacing"/>
        <w:rPr>
          <w:rStyle w:val="BookTitle"/>
          <w:color w:val="4F81BD" w:themeColor="accent1"/>
        </w:rPr>
      </w:pPr>
    </w:p>
    <w:p w14:paraId="73A366C2" w14:textId="6A981329" w:rsidR="00693471" w:rsidRPr="00E2469B" w:rsidRDefault="00693471" w:rsidP="005E29BD">
      <w:pPr>
        <w:pStyle w:val="NoSpacing"/>
        <w:rPr>
          <w:rStyle w:val="BookTitle"/>
          <w:color w:val="4F81BD" w:themeColor="accent1"/>
        </w:rPr>
      </w:pPr>
    </w:p>
    <w:p w14:paraId="560D4AC4" w14:textId="3A608113" w:rsidR="00D15E62" w:rsidRPr="00E2469B" w:rsidRDefault="00D15E62" w:rsidP="00D15E62">
      <w:pPr>
        <w:pStyle w:val="ListParagraph"/>
        <w:ind w:left="2160"/>
        <w:outlineLvl w:val="1"/>
        <w:rPr>
          <w:rStyle w:val="BookTitle"/>
          <w:color w:val="4F81BD" w:themeColor="accent1"/>
        </w:rPr>
      </w:pPr>
    </w:p>
    <w:p w14:paraId="56678A16" w14:textId="0F3683A9" w:rsidR="00D15E62" w:rsidRPr="00E2469B" w:rsidRDefault="00D15E62">
      <w:pPr>
        <w:spacing w:after="0" w:line="240" w:lineRule="auto"/>
        <w:rPr>
          <w:rStyle w:val="BookTitle"/>
          <w:color w:val="4F81BD" w:themeColor="accent1"/>
        </w:rPr>
      </w:pPr>
      <w:r w:rsidRPr="00E2469B">
        <w:rPr>
          <w:rStyle w:val="BookTitle"/>
          <w:color w:val="4F81BD" w:themeColor="accent1"/>
        </w:rPr>
        <w:br w:type="page"/>
      </w:r>
    </w:p>
    <w:p w14:paraId="7732DC11" w14:textId="33D14846" w:rsidR="000C4EC5" w:rsidRPr="00E2469B" w:rsidRDefault="00C411F4" w:rsidP="007B2638">
      <w:pPr>
        <w:pStyle w:val="ListParagraph"/>
        <w:numPr>
          <w:ilvl w:val="2"/>
          <w:numId w:val="12"/>
        </w:numPr>
        <w:outlineLvl w:val="1"/>
        <w:rPr>
          <w:rStyle w:val="BookTitle"/>
          <w:color w:val="4F81BD" w:themeColor="accent1"/>
        </w:rPr>
      </w:pPr>
      <w:bookmarkStart w:id="27" w:name="_Toc243148198"/>
      <w:r w:rsidRPr="00E2469B">
        <w:rPr>
          <w:rStyle w:val="BookTitle"/>
          <w:color w:val="4F81BD" w:themeColor="accent1"/>
        </w:rPr>
        <w:lastRenderedPageBreak/>
        <w:t>Safe</w:t>
      </w:r>
      <w:r w:rsidR="000C4EC5" w:rsidRPr="00E2469B">
        <w:rPr>
          <w:rStyle w:val="BookTitle"/>
          <w:color w:val="4F81BD" w:themeColor="accent1"/>
        </w:rPr>
        <w:t xml:space="preserve"> response in case of hazardous conditions</w:t>
      </w:r>
      <w:bookmarkEnd w:id="27"/>
    </w:p>
    <w:p w14:paraId="251DE6E8" w14:textId="0456D303" w:rsidR="00894FFD" w:rsidRPr="00E2469B" w:rsidRDefault="006145D9" w:rsidP="004625B1">
      <w:pPr>
        <w:pStyle w:val="NoSpacing"/>
        <w:rPr>
          <w:rStyle w:val="BookTitle"/>
          <w:b w:val="0"/>
          <w:bCs w:val="0"/>
          <w:smallCaps w:val="0"/>
          <w:spacing w:val="0"/>
        </w:rPr>
      </w:pPr>
      <w:r w:rsidRPr="00E2469B">
        <w:rPr>
          <w:rStyle w:val="BookTitle"/>
          <w:b w:val="0"/>
          <w:bCs w:val="0"/>
          <w:smallCaps w:val="0"/>
          <w:spacing w:val="0"/>
        </w:rPr>
        <w:t>This scenario start</w:t>
      </w:r>
      <w:r w:rsidR="00783756" w:rsidRPr="00E2469B">
        <w:rPr>
          <w:rStyle w:val="BookTitle"/>
          <w:b w:val="0"/>
          <w:bCs w:val="0"/>
          <w:smallCaps w:val="0"/>
          <w:spacing w:val="0"/>
        </w:rPr>
        <w:t xml:space="preserve"> after that F</w:t>
      </w:r>
      <w:r w:rsidR="00117B1C" w:rsidRPr="00E2469B">
        <w:rPr>
          <w:rStyle w:val="BookTitle"/>
          <w:b w:val="0"/>
          <w:bCs w:val="0"/>
          <w:smallCaps w:val="0"/>
          <w:spacing w:val="0"/>
        </w:rPr>
        <w:t>DIR has detected a</w:t>
      </w:r>
      <w:r w:rsidRPr="00E2469B">
        <w:rPr>
          <w:rStyle w:val="BookTitle"/>
          <w:b w:val="0"/>
          <w:bCs w:val="0"/>
          <w:smallCaps w:val="0"/>
          <w:spacing w:val="0"/>
        </w:rPr>
        <w:t xml:space="preserve"> hazardous condition of problem in the spacecraft. After having </w:t>
      </w:r>
      <w:r w:rsidR="007773D3" w:rsidRPr="00E2469B">
        <w:rPr>
          <w:rStyle w:val="BookTitle"/>
          <w:b w:val="0"/>
          <w:bCs w:val="0"/>
          <w:smallCaps w:val="0"/>
          <w:spacing w:val="0"/>
        </w:rPr>
        <w:t xml:space="preserve">isolated the problem, </w:t>
      </w:r>
      <w:r w:rsidR="00783756" w:rsidRPr="00E2469B">
        <w:rPr>
          <w:rStyle w:val="BookTitle"/>
          <w:b w:val="0"/>
          <w:bCs w:val="0"/>
          <w:smallCaps w:val="0"/>
          <w:spacing w:val="0"/>
        </w:rPr>
        <w:t>F</w:t>
      </w:r>
      <w:r w:rsidR="007773D3" w:rsidRPr="00E2469B">
        <w:rPr>
          <w:rStyle w:val="BookTitle"/>
          <w:b w:val="0"/>
          <w:bCs w:val="0"/>
          <w:smallCaps w:val="0"/>
          <w:spacing w:val="0"/>
        </w:rPr>
        <w:t xml:space="preserve">DIR is able to proceed to two different actions depending of the kind of spacecraft (unmanned or manned spacecraft). </w:t>
      </w:r>
    </w:p>
    <w:p w14:paraId="073011E6" w14:textId="77777777" w:rsidR="00894FFD" w:rsidRPr="00E2469B" w:rsidRDefault="00894FFD" w:rsidP="004625B1">
      <w:pPr>
        <w:pStyle w:val="NoSpacing"/>
        <w:rPr>
          <w:rStyle w:val="BookTitle"/>
          <w:b w:val="0"/>
          <w:bCs w:val="0"/>
          <w:smallCaps w:val="0"/>
          <w:spacing w:val="0"/>
        </w:rPr>
      </w:pPr>
    </w:p>
    <w:p w14:paraId="5A2B6032" w14:textId="119139FA" w:rsidR="00894FFD" w:rsidRPr="00E2469B" w:rsidRDefault="007773D3" w:rsidP="004625B1">
      <w:pPr>
        <w:pStyle w:val="NoSpacing"/>
        <w:rPr>
          <w:rStyle w:val="BookTitle"/>
          <w:b w:val="0"/>
          <w:bCs w:val="0"/>
          <w:smallCaps w:val="0"/>
          <w:spacing w:val="0"/>
        </w:rPr>
      </w:pPr>
      <w:r w:rsidRPr="00E2469B">
        <w:rPr>
          <w:rStyle w:val="BookTitle"/>
          <w:b w:val="0"/>
          <w:bCs w:val="0"/>
          <w:smallCaps w:val="0"/>
          <w:spacing w:val="0"/>
        </w:rPr>
        <w:t xml:space="preserve">Within an unmanned spacecraft, </w:t>
      </w:r>
      <w:r w:rsidR="00783756" w:rsidRPr="00E2469B">
        <w:rPr>
          <w:rStyle w:val="BookTitle"/>
          <w:b w:val="0"/>
          <w:bCs w:val="0"/>
          <w:smallCaps w:val="0"/>
          <w:spacing w:val="0"/>
        </w:rPr>
        <w:t>F</w:t>
      </w:r>
      <w:r w:rsidR="00117B1C" w:rsidRPr="00E2469B">
        <w:rPr>
          <w:rStyle w:val="BookTitle"/>
          <w:b w:val="0"/>
          <w:bCs w:val="0"/>
          <w:smallCaps w:val="0"/>
          <w:spacing w:val="0"/>
        </w:rPr>
        <w:t>DIR will shut down all the non-critical functions in order to focus on the device/system problem</w:t>
      </w:r>
      <w:r w:rsidR="00B21742" w:rsidRPr="00E2469B">
        <w:rPr>
          <w:rStyle w:val="BookTitle"/>
          <w:b w:val="0"/>
          <w:bCs w:val="0"/>
          <w:smallCaps w:val="0"/>
          <w:spacing w:val="0"/>
        </w:rPr>
        <w:t xml:space="preserve"> and minimize the damages</w:t>
      </w:r>
      <w:r w:rsidR="00117B1C" w:rsidRPr="00E2469B">
        <w:rPr>
          <w:rStyle w:val="BookTitle"/>
          <w:b w:val="0"/>
          <w:bCs w:val="0"/>
          <w:smallCaps w:val="0"/>
          <w:spacing w:val="0"/>
        </w:rPr>
        <w:t>.</w:t>
      </w:r>
      <w:r w:rsidR="00B21742" w:rsidRPr="00E2469B">
        <w:rPr>
          <w:rStyle w:val="BookTitle"/>
          <w:b w:val="0"/>
          <w:bCs w:val="0"/>
          <w:smallCaps w:val="0"/>
          <w:spacing w:val="0"/>
        </w:rPr>
        <w:t xml:space="preserve"> I</w:t>
      </w:r>
      <w:r w:rsidR="008C1F29" w:rsidRPr="00E2469B">
        <w:rPr>
          <w:rStyle w:val="BookTitle"/>
          <w:b w:val="0"/>
          <w:bCs w:val="0"/>
          <w:smallCaps w:val="0"/>
          <w:spacing w:val="0"/>
        </w:rPr>
        <w:t>t will also move the ant</w:t>
      </w:r>
      <w:r w:rsidR="00B21742" w:rsidRPr="00E2469B">
        <w:rPr>
          <w:rStyle w:val="BookTitle"/>
          <w:b w:val="0"/>
          <w:bCs w:val="0"/>
          <w:smallCaps w:val="0"/>
          <w:spacing w:val="0"/>
        </w:rPr>
        <w:t>e</w:t>
      </w:r>
      <w:r w:rsidR="008C1F29" w:rsidRPr="00E2469B">
        <w:rPr>
          <w:rStyle w:val="BookTitle"/>
          <w:b w:val="0"/>
          <w:bCs w:val="0"/>
          <w:smallCaps w:val="0"/>
          <w:spacing w:val="0"/>
        </w:rPr>
        <w:t>n</w:t>
      </w:r>
      <w:r w:rsidR="00B21742" w:rsidRPr="00E2469B">
        <w:rPr>
          <w:rStyle w:val="BookTitle"/>
          <w:b w:val="0"/>
          <w:bCs w:val="0"/>
          <w:smallCaps w:val="0"/>
          <w:spacing w:val="0"/>
        </w:rPr>
        <w:t>na to point toward earth in order to receive human commands and decisions.</w:t>
      </w:r>
    </w:p>
    <w:p w14:paraId="4D164E7B" w14:textId="77777777" w:rsidR="00894FFD" w:rsidRPr="00E2469B" w:rsidRDefault="00894FFD" w:rsidP="004625B1">
      <w:pPr>
        <w:pStyle w:val="NoSpacing"/>
        <w:rPr>
          <w:rStyle w:val="BookTitle"/>
          <w:b w:val="0"/>
          <w:bCs w:val="0"/>
          <w:smallCaps w:val="0"/>
          <w:spacing w:val="0"/>
        </w:rPr>
      </w:pPr>
    </w:p>
    <w:p w14:paraId="723091E8" w14:textId="6DCB23DB" w:rsidR="00894FFD" w:rsidRPr="00E2469B" w:rsidRDefault="00894FFD" w:rsidP="00894FFD">
      <w:pPr>
        <w:pStyle w:val="NoSpacing"/>
        <w:rPr>
          <w:rStyle w:val="BookTitle"/>
          <w:b w:val="0"/>
          <w:bCs w:val="0"/>
          <w:smallCaps w:val="0"/>
          <w:spacing w:val="0"/>
        </w:rPr>
      </w:pPr>
      <w:r w:rsidRPr="00E2469B">
        <w:rPr>
          <w:rStyle w:val="BookTitle"/>
          <w:b w:val="0"/>
          <w:bCs w:val="0"/>
          <w:smallCaps w:val="0"/>
          <w:spacing w:val="0"/>
        </w:rPr>
        <w:t xml:space="preserve">Within a manned spacecraft, process is </w:t>
      </w:r>
      <w:r w:rsidR="00B2771E" w:rsidRPr="00E2469B">
        <w:rPr>
          <w:rStyle w:val="BookTitle"/>
          <w:b w:val="0"/>
          <w:bCs w:val="0"/>
          <w:smallCaps w:val="0"/>
          <w:spacing w:val="0"/>
        </w:rPr>
        <w:t>easier</w:t>
      </w:r>
      <w:r w:rsidRPr="00E2469B">
        <w:rPr>
          <w:rStyle w:val="BookTitle"/>
          <w:b w:val="0"/>
          <w:bCs w:val="0"/>
          <w:smallCaps w:val="0"/>
          <w:spacing w:val="0"/>
        </w:rPr>
        <w:t xml:space="preserve"> because as humans are inside the spacecraft, they can directly interact with the system without needing </w:t>
      </w:r>
      <w:r w:rsidR="00B2771E" w:rsidRPr="00E2469B">
        <w:rPr>
          <w:rStyle w:val="BookTitle"/>
          <w:b w:val="0"/>
          <w:bCs w:val="0"/>
          <w:smallCaps w:val="0"/>
          <w:spacing w:val="0"/>
        </w:rPr>
        <w:t>is</w:t>
      </w:r>
      <w:r w:rsidRPr="00E2469B">
        <w:rPr>
          <w:rStyle w:val="BookTitle"/>
          <w:b w:val="0"/>
          <w:bCs w:val="0"/>
          <w:smallCaps w:val="0"/>
          <w:spacing w:val="0"/>
        </w:rPr>
        <w:t xml:space="preserve"> functions shutdown process or antenna redirection. Then LDIR is just giving the hand to the crew.</w:t>
      </w:r>
    </w:p>
    <w:p w14:paraId="300F48B7" w14:textId="77777777" w:rsidR="003D5749" w:rsidRPr="00E2469B" w:rsidRDefault="003D5749" w:rsidP="005E29BD">
      <w:pPr>
        <w:pStyle w:val="NoSpacing"/>
      </w:pPr>
    </w:p>
    <w:p w14:paraId="071621AC" w14:textId="530B8FE4" w:rsidR="005A3ED6" w:rsidRPr="00E2469B" w:rsidRDefault="004625B1" w:rsidP="004625B1">
      <w:pPr>
        <w:tabs>
          <w:tab w:val="left" w:pos="5529"/>
        </w:tabs>
        <w:spacing w:after="0" w:line="240" w:lineRule="auto"/>
        <w:rPr>
          <w:b/>
          <w:color w:val="244061"/>
          <w:sz w:val="36"/>
          <w:szCs w:val="36"/>
        </w:rPr>
      </w:pPr>
      <w:r w:rsidRPr="00E2469B">
        <w:rPr>
          <w:b/>
          <w:bCs/>
          <w:smallCaps/>
          <w:noProof/>
          <w:color w:val="4F81BD" w:themeColor="accent1"/>
          <w:spacing w:val="5"/>
          <w:lang w:val="fr-FR" w:eastAsia="ko-KR"/>
        </w:rPr>
        <w:drawing>
          <wp:anchor distT="0" distB="0" distL="114300" distR="114300" simplePos="0" relativeHeight="251673600" behindDoc="0" locked="0" layoutInCell="1" allowOverlap="1" wp14:editId="3DA8B87A">
            <wp:simplePos x="0" y="0"/>
            <wp:positionH relativeFrom="column">
              <wp:posOffset>-322211</wp:posOffset>
            </wp:positionH>
            <wp:positionV relativeFrom="paragraph">
              <wp:posOffset>388620</wp:posOffset>
            </wp:positionV>
            <wp:extent cx="6964326" cy="5699051"/>
            <wp:effectExtent l="0" t="0" r="0" b="0"/>
            <wp:wrapNone/>
            <wp:docPr id="17" name="Picture 17" descr="D:\Documents\UTBM\MON CURSUS\GI05\KAIST\Projects\euroteam\Project 1\Part Final\Design\2.Sequence Diagram - Safe response in case of hazardous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2.Sequence Diagram - Safe response in case of hazardous conditions.png"/>
                    <pic:cNvPicPr>
                      <a:picLocks noChangeAspect="1" noChangeArrowheads="1"/>
                    </pic:cNvPicPr>
                  </pic:nvPicPr>
                  <pic:blipFill>
                    <a:blip r:embed="rId25">
                      <a:extLst>
                        <a:ext uri="28A0092B-C50C-407e-A947-70E740481C1C">
                          <a14:useLocalDpi xmlns:a14="http://schemas.microsoft.com/office/drawing/2007/7/7/main" val="0"/>
                        </a:ext>
                      </a:extLst>
                    </a:blip>
                    <a:srcRect/>
                    <a:stretch>
                      <a:fillRect/>
                    </a:stretch>
                  </pic:blipFill>
                  <pic:spPr bwMode="auto">
                    <a:xfrm>
                      <a:off x="0" y="0"/>
                      <a:ext cx="6964326" cy="5699051"/>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1657CF">
        <w:pict>
          <v:shape id="_x0000_s1036" type="#_x0000_t202" style="position:absolute;margin-left:-1.15pt;margin-top:479.95pt;width:503.15pt;height:21pt;z-index:251675648;mso-position-horizontal-relative:text;mso-position-vertical-relative:text" stroked="f">
            <v:textbox style="mso-fit-shape-to-text:t" inset="0,0,0,0">
              <w:txbxContent>
                <w:p w14:paraId="4AF190FB" w14:textId="2B986B78" w:rsidR="00A21245" w:rsidRPr="004625B1" w:rsidRDefault="00A21245" w:rsidP="004625B1">
                  <w:pPr>
                    <w:pStyle w:val="Caption"/>
                    <w:jc w:val="center"/>
                    <w:rPr>
                      <w:smallCaps/>
                      <w:noProof/>
                      <w:color w:val="808080" w:themeColor="text1" w:themeTint="80"/>
                      <w:spacing w:val="5"/>
                    </w:rPr>
                  </w:pPr>
                  <w:bookmarkStart w:id="28" w:name="_Toc243147951"/>
                  <w:r w:rsidRPr="004625B1">
                    <w:rPr>
                      <w:color w:val="808080" w:themeColor="text1" w:themeTint="80"/>
                    </w:rPr>
                    <w:t xml:space="preserve">Figure </w:t>
                  </w:r>
                  <w:r w:rsidRPr="004625B1">
                    <w:rPr>
                      <w:color w:val="808080" w:themeColor="text1" w:themeTint="80"/>
                    </w:rPr>
                    <w:fldChar w:fldCharType="begin"/>
                  </w:r>
                  <w:r w:rsidRPr="004625B1">
                    <w:rPr>
                      <w:color w:val="808080" w:themeColor="text1" w:themeTint="80"/>
                    </w:rPr>
                    <w:instrText xml:space="preserve"> SEQ Figure \* ARABIC </w:instrText>
                  </w:r>
                  <w:r w:rsidRPr="004625B1">
                    <w:rPr>
                      <w:color w:val="808080" w:themeColor="text1" w:themeTint="80"/>
                    </w:rPr>
                    <w:fldChar w:fldCharType="separate"/>
                  </w:r>
                  <w:r w:rsidR="00707556">
                    <w:rPr>
                      <w:noProof/>
                      <w:color w:val="808080" w:themeColor="text1" w:themeTint="80"/>
                    </w:rPr>
                    <w:t>3</w:t>
                  </w:r>
                  <w:r w:rsidRPr="004625B1">
                    <w:rPr>
                      <w:color w:val="808080" w:themeColor="text1" w:themeTint="80"/>
                    </w:rPr>
                    <w:fldChar w:fldCharType="end"/>
                  </w:r>
                  <w:r w:rsidRPr="004625B1">
                    <w:rPr>
                      <w:color w:val="808080" w:themeColor="text1" w:themeTint="80"/>
                    </w:rPr>
                    <w:t>: Sequence diagram - Saf</w:t>
                  </w:r>
                  <w:r w:rsidR="004625B1" w:rsidRPr="004625B1">
                    <w:rPr>
                      <w:color w:val="808080" w:themeColor="text1" w:themeTint="80"/>
                    </w:rPr>
                    <w:t>e</w:t>
                  </w:r>
                  <w:r w:rsidRPr="004625B1">
                    <w:rPr>
                      <w:color w:val="808080" w:themeColor="text1" w:themeTint="80"/>
                    </w:rPr>
                    <w:t xml:space="preserve"> response in case of hazardous conditions</w:t>
                  </w:r>
                  <w:bookmarkEnd w:id="28"/>
                </w:p>
              </w:txbxContent>
            </v:textbox>
          </v:shape>
        </w:pict>
      </w:r>
      <w:r w:rsidR="005A3ED6" w:rsidRPr="00E2469B">
        <w:rPr>
          <w:b/>
          <w:color w:val="244061"/>
          <w:sz w:val="36"/>
          <w:szCs w:val="36"/>
        </w:rPr>
        <w:br w:type="page"/>
      </w:r>
    </w:p>
    <w:p w14:paraId="1FB3F481" w14:textId="5E83BF28" w:rsidR="004625B1" w:rsidRPr="00E2469B" w:rsidRDefault="004625B1" w:rsidP="007B2638">
      <w:pPr>
        <w:pStyle w:val="ListParagraph"/>
        <w:numPr>
          <w:ilvl w:val="2"/>
          <w:numId w:val="12"/>
        </w:numPr>
        <w:outlineLvl w:val="1"/>
        <w:rPr>
          <w:rStyle w:val="BookTitle"/>
          <w:color w:val="4F81BD" w:themeColor="accent1"/>
        </w:rPr>
      </w:pPr>
      <w:bookmarkStart w:id="29" w:name="_Toc243148199"/>
      <w:r w:rsidRPr="00E2469B">
        <w:rPr>
          <w:rStyle w:val="BookTitle"/>
          <w:color w:val="4F81BD" w:themeColor="accent1"/>
        </w:rPr>
        <w:lastRenderedPageBreak/>
        <w:t>Critical failure</w:t>
      </w:r>
      <w:bookmarkEnd w:id="29"/>
    </w:p>
    <w:p w14:paraId="733C3D27" w14:textId="5A1914C7" w:rsidR="004625B1" w:rsidRPr="00E2469B" w:rsidRDefault="0006441E" w:rsidP="00512877">
      <w:pPr>
        <w:pStyle w:val="NoSpacing"/>
      </w:pPr>
      <w:r w:rsidRPr="00E2469B">
        <w:t xml:space="preserve">Critical failure scenario starts as the </w:t>
      </w:r>
      <w:r w:rsidRPr="00E2469B">
        <w:rPr>
          <w:i/>
        </w:rPr>
        <w:t>Fault recovery</w:t>
      </w:r>
      <w:r w:rsidRPr="00E2469B">
        <w:t xml:space="preserve"> scenario </w:t>
      </w:r>
      <w:r w:rsidRPr="00E2469B">
        <w:rPr>
          <w:color w:val="808080" w:themeColor="text1" w:themeTint="80"/>
        </w:rPr>
        <w:t>(cf. 2.2.1)</w:t>
      </w:r>
      <w:r w:rsidR="00783756" w:rsidRPr="00E2469B">
        <w:t xml:space="preserve"> as we consider the detection of an out-of-tolerance value in the spacecraft. But if a failure cannot be recovered, FDIR system is going thru different decisions and actions. After localizing the error, FDIR </w:t>
      </w:r>
      <w:r w:rsidR="00097A3B" w:rsidRPr="00E2469B">
        <w:t xml:space="preserve">is giving the hand to the crew and put itself in a manual mode state. Crew can then execute several actions like </w:t>
      </w:r>
      <w:r w:rsidR="00097A3B" w:rsidRPr="00E2469B">
        <w:rPr>
          <w:i/>
        </w:rPr>
        <w:t>backup</w:t>
      </w:r>
      <w:r w:rsidR="00097A3B" w:rsidRPr="00E2469B">
        <w:t xml:space="preserve">, </w:t>
      </w:r>
      <w:r w:rsidR="00097A3B" w:rsidRPr="00E2469B">
        <w:rPr>
          <w:i/>
        </w:rPr>
        <w:t>shutdown</w:t>
      </w:r>
      <w:r w:rsidR="00097A3B" w:rsidRPr="00E2469B">
        <w:t xml:space="preserve"> or </w:t>
      </w:r>
      <w:r w:rsidR="00097A3B" w:rsidRPr="00E2469B">
        <w:rPr>
          <w:i/>
        </w:rPr>
        <w:t>retry</w:t>
      </w:r>
      <w:r w:rsidR="00097A3B" w:rsidRPr="00E2469B">
        <w:t>.</w:t>
      </w:r>
    </w:p>
    <w:p w14:paraId="3946485D" w14:textId="616036E1" w:rsidR="004625B1" w:rsidRPr="00E2469B" w:rsidRDefault="00512877">
      <w:pPr>
        <w:spacing w:after="0" w:line="240" w:lineRule="auto"/>
        <w:rPr>
          <w:b/>
          <w:color w:val="244061"/>
          <w:sz w:val="36"/>
          <w:szCs w:val="36"/>
        </w:rPr>
      </w:pPr>
      <w:r w:rsidRPr="00E2469B">
        <w:rPr>
          <w:b/>
          <w:noProof/>
          <w:color w:val="244061"/>
          <w:sz w:val="36"/>
          <w:szCs w:val="36"/>
          <w:lang w:val="fr-FR" w:eastAsia="ko-KR"/>
        </w:rPr>
        <w:drawing>
          <wp:anchor distT="0" distB="0" distL="114300" distR="114300" simplePos="0" relativeHeight="251676672" behindDoc="1" locked="0" layoutInCell="1" allowOverlap="1" wp14:editId="36AA1755">
            <wp:simplePos x="0" y="0"/>
            <wp:positionH relativeFrom="column">
              <wp:posOffset>-131445</wp:posOffset>
            </wp:positionH>
            <wp:positionV relativeFrom="paragraph">
              <wp:posOffset>1416050</wp:posOffset>
            </wp:positionV>
            <wp:extent cx="6538595" cy="4869180"/>
            <wp:effectExtent l="0" t="0" r="0" b="0"/>
            <wp:wrapThrough wrapText="bothSides">
              <wp:wrapPolygon edited="0">
                <wp:start x="0" y="0"/>
                <wp:lineTo x="0" y="21549"/>
                <wp:lineTo x="21522" y="21549"/>
                <wp:lineTo x="21522" y="0"/>
                <wp:lineTo x="0" y="0"/>
              </wp:wrapPolygon>
            </wp:wrapThrough>
            <wp:docPr id="20" name="Picture 20" descr="D:\Documents\UTBM\MON CURSUS\GI05\KAIST\Projects\euroteam\Project 1\Part Final\Design\3.Sequence Diagram - Critical 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Design\3.Sequence Diagram - Critical failure.png"/>
                    <pic:cNvPicPr>
                      <a:picLocks noChangeAspect="1" noChangeArrowheads="1"/>
                    </pic:cNvPicPr>
                  </pic:nvPicPr>
                  <pic:blipFill>
                    <a:blip r:embed="rId26">
                      <a:extLst>
                        <a:ext uri="28A0092B-C50C-407e-A947-70E740481C1C">
                          <a14:useLocalDpi xmlns:a14="http://schemas.microsoft.com/office/drawing/2007/7/7/main" val="0"/>
                        </a:ext>
                      </a:extLst>
                    </a:blip>
                    <a:srcRect/>
                    <a:stretch>
                      <a:fillRect/>
                    </a:stretch>
                  </pic:blipFill>
                  <pic:spPr bwMode="auto">
                    <a:xfrm>
                      <a:off x="0" y="0"/>
                      <a:ext cx="6538595" cy="48691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1657CF">
        <w:pict>
          <v:shape id="_x0000_s1037" type="#_x0000_t202" style="position:absolute;margin-left:-10.35pt;margin-top:499.4pt;width:514.85pt;height:.05pt;z-index:251678720;mso-position-horizontal-relative:text;mso-position-vertical-relative:text" wrapcoords="-31 0 -31 20829 21600 20829 21600 0 -31 0" stroked="f">
            <v:textbox style="mso-next-textbox:#_x0000_s1037;mso-fit-shape-to-text:t" inset="0,0,0,0">
              <w:txbxContent>
                <w:p w14:paraId="66D5BD9B" w14:textId="6E20B18F" w:rsidR="00512877" w:rsidRPr="00512877" w:rsidRDefault="00512877" w:rsidP="00512877">
                  <w:pPr>
                    <w:pStyle w:val="Caption"/>
                    <w:jc w:val="center"/>
                    <w:rPr>
                      <w:noProof/>
                      <w:color w:val="808080" w:themeColor="text1" w:themeTint="80"/>
                      <w:sz w:val="36"/>
                      <w:szCs w:val="36"/>
                    </w:rPr>
                  </w:pPr>
                  <w:bookmarkStart w:id="30" w:name="_Toc243147952"/>
                  <w:r w:rsidRPr="00512877">
                    <w:rPr>
                      <w:color w:val="808080" w:themeColor="text1" w:themeTint="80"/>
                    </w:rPr>
                    <w:t xml:space="preserve">Figure </w:t>
                  </w:r>
                  <w:r w:rsidRPr="00512877">
                    <w:rPr>
                      <w:color w:val="808080" w:themeColor="text1" w:themeTint="80"/>
                    </w:rPr>
                    <w:fldChar w:fldCharType="begin"/>
                  </w:r>
                  <w:r w:rsidRPr="00512877">
                    <w:rPr>
                      <w:color w:val="808080" w:themeColor="text1" w:themeTint="80"/>
                    </w:rPr>
                    <w:instrText xml:space="preserve"> SEQ Figure \* ARABIC </w:instrText>
                  </w:r>
                  <w:r w:rsidRPr="00512877">
                    <w:rPr>
                      <w:color w:val="808080" w:themeColor="text1" w:themeTint="80"/>
                    </w:rPr>
                    <w:fldChar w:fldCharType="separate"/>
                  </w:r>
                  <w:r w:rsidR="00707556">
                    <w:rPr>
                      <w:noProof/>
                      <w:color w:val="808080" w:themeColor="text1" w:themeTint="80"/>
                    </w:rPr>
                    <w:t>4</w:t>
                  </w:r>
                  <w:r w:rsidRPr="00512877">
                    <w:rPr>
                      <w:color w:val="808080" w:themeColor="text1" w:themeTint="80"/>
                    </w:rPr>
                    <w:fldChar w:fldCharType="end"/>
                  </w:r>
                  <w:r w:rsidRPr="00512877">
                    <w:rPr>
                      <w:color w:val="808080" w:themeColor="text1" w:themeTint="80"/>
                    </w:rPr>
                    <w:t>: Sequence diagram - Critical failure</w:t>
                  </w:r>
                  <w:bookmarkEnd w:id="30"/>
                </w:p>
              </w:txbxContent>
            </v:textbox>
            <w10:wrap type="through"/>
          </v:shape>
        </w:pict>
      </w:r>
      <w:r w:rsidR="004625B1" w:rsidRPr="00E2469B">
        <w:rPr>
          <w:b/>
          <w:color w:val="244061"/>
          <w:sz w:val="36"/>
          <w:szCs w:val="36"/>
        </w:rPr>
        <w:br w:type="page"/>
      </w:r>
    </w:p>
    <w:p w14:paraId="098368A4" w14:textId="6CA84049" w:rsidR="00764A28" w:rsidRPr="00E2469B" w:rsidRDefault="00764A28" w:rsidP="007B2638">
      <w:pPr>
        <w:pStyle w:val="ListParagraph"/>
        <w:numPr>
          <w:ilvl w:val="2"/>
          <w:numId w:val="12"/>
        </w:numPr>
        <w:outlineLvl w:val="1"/>
        <w:rPr>
          <w:rStyle w:val="BookTitle"/>
          <w:color w:val="4F81BD" w:themeColor="accent1"/>
        </w:rPr>
      </w:pPr>
      <w:bookmarkStart w:id="31" w:name="_Toc243148200"/>
      <w:r w:rsidRPr="00E2469B">
        <w:rPr>
          <w:rStyle w:val="BookTitle"/>
          <w:color w:val="4F81BD" w:themeColor="accent1"/>
        </w:rPr>
        <w:lastRenderedPageBreak/>
        <w:t>Select system &amp; get information</w:t>
      </w:r>
      <w:bookmarkEnd w:id="31"/>
    </w:p>
    <w:p w14:paraId="44969EA6" w14:textId="4EEDA9D0" w:rsidR="005447F2" w:rsidRPr="00E2469B" w:rsidRDefault="008629F0" w:rsidP="00370A45">
      <w:pPr>
        <w:pStyle w:val="NoSpacing"/>
      </w:pPr>
      <w:r w:rsidRPr="00E2469B">
        <w:t xml:space="preserve">This sequence diagram is introducing the first actions the crew or space controllers are doing. First of all, they have to select the system they want to access to do several actions. Once selected, they can check its information state. All the systems are displayed in a first screen called </w:t>
      </w:r>
      <w:r w:rsidRPr="00E2469B">
        <w:rPr>
          <w:i/>
        </w:rPr>
        <w:t>System List screen</w:t>
      </w:r>
      <w:r w:rsidRPr="00E2469B">
        <w:t xml:space="preserve">. We represent this screen by the </w:t>
      </w:r>
      <w:r w:rsidRPr="00E2469B">
        <w:rPr>
          <w:i/>
        </w:rPr>
        <w:t>SystemListUI</w:t>
      </w:r>
      <w:r w:rsidRPr="00E2469B">
        <w:t xml:space="preserve"> object. When the crew push the button </w:t>
      </w:r>
      <w:r w:rsidRPr="00E2469B">
        <w:rPr>
          <w:i/>
        </w:rPr>
        <w:t>display information</w:t>
      </w:r>
      <w:r w:rsidRPr="00E2469B">
        <w:t xml:space="preserve"> (</w:t>
      </w:r>
      <w:r w:rsidRPr="00E2469B">
        <w:rPr>
          <w:i/>
        </w:rPr>
        <w:t>getSystemInformation</w:t>
      </w:r>
      <w:r w:rsidRPr="00E2469B">
        <w:t xml:space="preserve"> attribute), the second screen is receiving the action and shows the system information. This one is called </w:t>
      </w:r>
      <w:r w:rsidRPr="00E2469B">
        <w:rPr>
          <w:i/>
        </w:rPr>
        <w:t>Information system screen</w:t>
      </w:r>
      <w:r w:rsidRPr="00E2469B">
        <w:t xml:space="preserve">, and represented by </w:t>
      </w:r>
      <w:r w:rsidRPr="00E2469B">
        <w:rPr>
          <w:i/>
        </w:rPr>
        <w:t>SystemInformationUI</w:t>
      </w:r>
      <w:r w:rsidRPr="00E2469B">
        <w:t>.</w:t>
      </w:r>
    </w:p>
    <w:p w14:paraId="6151229D" w14:textId="77777777" w:rsidR="005447F2" w:rsidRPr="00E2469B" w:rsidRDefault="005447F2" w:rsidP="00370A45">
      <w:pPr>
        <w:pStyle w:val="NoSpacing"/>
      </w:pPr>
    </w:p>
    <w:p w14:paraId="0CE829FC" w14:textId="6890DB42" w:rsidR="00764A28" w:rsidRPr="00E2469B" w:rsidRDefault="00171C5E" w:rsidP="005447F2">
      <w:pPr>
        <w:pStyle w:val="NoSpacing"/>
        <w:rPr>
          <w:rStyle w:val="BookTitle"/>
          <w:color w:val="4F81BD" w:themeColor="accent1"/>
        </w:rPr>
      </w:pPr>
      <w:r w:rsidRPr="00E2469B">
        <w:rPr>
          <w:noProof/>
          <w:lang w:val="fr-FR" w:eastAsia="ko-KR"/>
        </w:rPr>
        <w:drawing>
          <wp:anchor distT="0" distB="0" distL="114300" distR="114300" simplePos="0" relativeHeight="251683840" behindDoc="0" locked="0" layoutInCell="1" allowOverlap="1" wp14:editId="5A30006B">
            <wp:simplePos x="0" y="0"/>
            <wp:positionH relativeFrom="column">
              <wp:posOffset>-609600</wp:posOffset>
            </wp:positionH>
            <wp:positionV relativeFrom="paragraph">
              <wp:posOffset>1098550</wp:posOffset>
            </wp:positionV>
            <wp:extent cx="7432040" cy="2827655"/>
            <wp:effectExtent l="0" t="0" r="0" b="0"/>
            <wp:wrapTopAndBottom/>
            <wp:docPr id="43" name="Picture 43" descr="D:\Documents\UTBM\MON CURSUS\GI05\KAIST\Projects\euroteam\Project 1\Part Final\Design\Images\4.Select system &amp; ge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UTBM\MON CURSUS\GI05\KAIST\Projects\euroteam\Project 1\Part Final\Design\Images\4.Select system &amp; get information.png"/>
                    <pic:cNvPicPr>
                      <a:picLocks noChangeAspect="1" noChangeArrowheads="1"/>
                    </pic:cNvPicPr>
                  </pic:nvPicPr>
                  <pic:blipFill>
                    <a:blip r:embed="rId27">
                      <a:extLst>
                        <a:ext uri="28A0092B-C50C-407e-A947-70E740481C1C">
                          <a14:useLocalDpi xmlns:a14="http://schemas.microsoft.com/office/drawing/2007/7/7/main" val="0"/>
                        </a:ext>
                      </a:extLst>
                    </a:blip>
                    <a:srcRect/>
                    <a:stretch>
                      <a:fillRect/>
                    </a:stretch>
                  </pic:blipFill>
                  <pic:spPr bwMode="auto">
                    <a:xfrm>
                      <a:off x="0" y="0"/>
                      <a:ext cx="7432040" cy="2827655"/>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1657CF">
        <w:pict>
          <v:shape id="_x0000_s1038" type="#_x0000_t202" style="position:absolute;left:0;text-align:left;margin-left:-48pt;margin-top:313.65pt;width:585.2pt;height:.05pt;z-index:251685888;mso-position-horizontal-relative:text;mso-position-vertical-relative:text" stroked="f">
            <v:textbox style="mso-next-textbox:#_x0000_s1038;mso-fit-shape-to-text:t" inset="0,0,0,0">
              <w:txbxContent>
                <w:p w14:paraId="1C0AEA98" w14:textId="79BFA590" w:rsidR="00171C5E" w:rsidRPr="00171C5E" w:rsidRDefault="00171C5E" w:rsidP="00171C5E">
                  <w:pPr>
                    <w:pStyle w:val="Caption"/>
                    <w:jc w:val="center"/>
                    <w:rPr>
                      <w:noProof/>
                      <w:color w:val="808080" w:themeColor="text1" w:themeTint="80"/>
                    </w:rPr>
                  </w:pPr>
                  <w:bookmarkStart w:id="32" w:name="_Toc243147953"/>
                  <w:r w:rsidRPr="00171C5E">
                    <w:rPr>
                      <w:color w:val="808080" w:themeColor="text1" w:themeTint="80"/>
                    </w:rPr>
                    <w:t xml:space="preserve">Figure </w:t>
                  </w:r>
                  <w:r w:rsidRPr="00171C5E">
                    <w:rPr>
                      <w:color w:val="808080" w:themeColor="text1" w:themeTint="80"/>
                    </w:rPr>
                    <w:fldChar w:fldCharType="begin"/>
                  </w:r>
                  <w:r w:rsidRPr="00171C5E">
                    <w:rPr>
                      <w:color w:val="808080" w:themeColor="text1" w:themeTint="80"/>
                    </w:rPr>
                    <w:instrText xml:space="preserve"> SEQ Figure \* ARABIC </w:instrText>
                  </w:r>
                  <w:r w:rsidRPr="00171C5E">
                    <w:rPr>
                      <w:color w:val="808080" w:themeColor="text1" w:themeTint="80"/>
                    </w:rPr>
                    <w:fldChar w:fldCharType="separate"/>
                  </w:r>
                  <w:r w:rsidR="00707556">
                    <w:rPr>
                      <w:noProof/>
                      <w:color w:val="808080" w:themeColor="text1" w:themeTint="80"/>
                    </w:rPr>
                    <w:t>5</w:t>
                  </w:r>
                  <w:r w:rsidRPr="00171C5E">
                    <w:rPr>
                      <w:color w:val="808080" w:themeColor="text1" w:themeTint="80"/>
                    </w:rPr>
                    <w:fldChar w:fldCharType="end"/>
                  </w:r>
                  <w:r>
                    <w:rPr>
                      <w:color w:val="808080" w:themeColor="text1" w:themeTint="80"/>
                    </w:rPr>
                    <w:t>: Sequence diagram -</w:t>
                  </w:r>
                  <w:r w:rsidRPr="00171C5E">
                    <w:rPr>
                      <w:color w:val="808080" w:themeColor="text1" w:themeTint="80"/>
                    </w:rPr>
                    <w:t xml:space="preserve"> select system &amp; get information</w:t>
                  </w:r>
                  <w:bookmarkEnd w:id="32"/>
                </w:p>
              </w:txbxContent>
            </v:textbox>
            <w10:wrap type="topAndBottom"/>
          </v:shape>
        </w:pict>
      </w:r>
      <w:r w:rsidR="00A65CEC" w:rsidRPr="00E2469B">
        <w:t xml:space="preserve">This and the two next sequences diagrams are containing the System object. This one is representing a system in general, but it could be one of the system’s </w:t>
      </w:r>
      <w:r w:rsidRPr="00E2469B">
        <w:t>devices</w:t>
      </w:r>
      <w:r w:rsidR="00A65CEC" w:rsidRPr="00E2469B">
        <w:t>.</w:t>
      </w:r>
      <w:r w:rsidR="00DD287F" w:rsidRPr="00E2469B">
        <w:br w:type="page"/>
      </w:r>
    </w:p>
    <w:p w14:paraId="5260EC1F" w14:textId="2AC3689B" w:rsidR="00171C5E" w:rsidRPr="00E2469B" w:rsidRDefault="00171C5E" w:rsidP="007B2638">
      <w:pPr>
        <w:pStyle w:val="ListParagraph"/>
        <w:numPr>
          <w:ilvl w:val="2"/>
          <w:numId w:val="12"/>
        </w:numPr>
        <w:outlineLvl w:val="1"/>
        <w:rPr>
          <w:rStyle w:val="BookTitle"/>
          <w:color w:val="4F81BD" w:themeColor="accent1"/>
        </w:rPr>
      </w:pPr>
      <w:bookmarkStart w:id="33" w:name="_Toc243148201"/>
      <w:r w:rsidRPr="00E2469B">
        <w:rPr>
          <w:rStyle w:val="BookTitle"/>
          <w:color w:val="4F81BD" w:themeColor="accent1"/>
        </w:rPr>
        <w:lastRenderedPageBreak/>
        <w:t>Start system, restart system &amp; refresh system state</w:t>
      </w:r>
      <w:bookmarkEnd w:id="33"/>
    </w:p>
    <w:p w14:paraId="27F06205" w14:textId="3B6C0463" w:rsidR="00DD287F" w:rsidRPr="00E2469B" w:rsidRDefault="00181BB6" w:rsidP="00171C5E">
      <w:pPr>
        <w:pStyle w:val="NoSpacing"/>
      </w:pPr>
      <w:r w:rsidRPr="00E2469B">
        <w:t>The goal of the</w:t>
      </w:r>
      <w:r w:rsidR="00171C5E" w:rsidRPr="00E2469B">
        <w:t xml:space="preserve"> following sequence diagram is to </w:t>
      </w:r>
      <w:r w:rsidRPr="00E2469B">
        <w:t xml:space="preserve">explain the behavior of action buttons while system is selected and the relevance of the </w:t>
      </w:r>
      <w:r w:rsidRPr="00E2469B">
        <w:rPr>
          <w:i/>
        </w:rPr>
        <w:t>refresh system</w:t>
      </w:r>
      <w:r w:rsidRPr="00E2469B">
        <w:t xml:space="preserve"> button.</w:t>
      </w:r>
    </w:p>
    <w:p w14:paraId="39F120F5" w14:textId="77777777" w:rsidR="00912C7C" w:rsidRPr="00E2469B" w:rsidRDefault="00912C7C" w:rsidP="00171C5E">
      <w:pPr>
        <w:pStyle w:val="NoSpacing"/>
      </w:pPr>
    </w:p>
    <w:p w14:paraId="728A2C6B" w14:textId="26851848" w:rsidR="00912C7C" w:rsidRPr="00E2469B" w:rsidRDefault="00912C7C" w:rsidP="00171C5E">
      <w:pPr>
        <w:pStyle w:val="NoSpacing"/>
      </w:pPr>
      <w:r w:rsidRPr="00E2469B">
        <w:t xml:space="preserve">Indeed, the refresh button is really useful as a system is sometime doing something whereas its state is not updating. For example, a system can be showed at turned off while it was just restarting. User is attending to do some actions like </w:t>
      </w:r>
      <w:r w:rsidRPr="00E2469B">
        <w:rPr>
          <w:i/>
        </w:rPr>
        <w:t>start</w:t>
      </w:r>
      <w:r w:rsidRPr="00E2469B">
        <w:t xml:space="preserve"> the system whereas it is already running. This is this case of system behavior we try to explain thanks to this diagram. Moreover, it is also helping you to understand how the </w:t>
      </w:r>
      <w:r w:rsidRPr="00E2469B">
        <w:rPr>
          <w:i/>
        </w:rPr>
        <w:t>start</w:t>
      </w:r>
      <w:r w:rsidRPr="00E2469B">
        <w:t xml:space="preserve"> and </w:t>
      </w:r>
      <w:r w:rsidRPr="00E2469B">
        <w:rPr>
          <w:i/>
        </w:rPr>
        <w:t>restart</w:t>
      </w:r>
      <w:r w:rsidRPr="00E2469B">
        <w:t xml:space="preserve"> actions are working.</w:t>
      </w:r>
    </w:p>
    <w:p w14:paraId="638DA09A" w14:textId="3BAADF74" w:rsidR="00DD287F" w:rsidRPr="00E2469B" w:rsidRDefault="00181BB6">
      <w:pPr>
        <w:spacing w:after="0" w:line="240" w:lineRule="auto"/>
        <w:rPr>
          <w:b/>
          <w:color w:val="244061"/>
          <w:sz w:val="36"/>
          <w:szCs w:val="36"/>
        </w:rPr>
      </w:pPr>
      <w:r w:rsidRPr="00E2469B">
        <w:rPr>
          <w:noProof/>
          <w:lang w:val="fr-FR" w:eastAsia="ko-KR"/>
        </w:rPr>
        <w:drawing>
          <wp:anchor distT="0" distB="0" distL="114300" distR="114300" simplePos="0" relativeHeight="251686912" behindDoc="0" locked="0" layoutInCell="1" allowOverlap="1" wp14:editId="5B13FB43">
            <wp:simplePos x="0" y="0"/>
            <wp:positionH relativeFrom="column">
              <wp:posOffset>-418465</wp:posOffset>
            </wp:positionH>
            <wp:positionV relativeFrom="paragraph">
              <wp:posOffset>902335</wp:posOffset>
            </wp:positionV>
            <wp:extent cx="7059930" cy="5262880"/>
            <wp:effectExtent l="0" t="0" r="0" b="0"/>
            <wp:wrapTopAndBottom/>
            <wp:docPr id="45" name="Picture 45" descr="D:\Documents\UTBM\MON CURSUS\GI05\KAIST\Projects\euroteam\Project 1\Part Final\Design\Images\5.Start system, restart system &amp; refresh system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UTBM\MON CURSUS\GI05\KAIST\Projects\euroteam\Project 1\Part Final\Design\Images\5.Start system, restart system &amp; refresh system state.png"/>
                    <pic:cNvPicPr>
                      <a:picLocks noChangeAspect="1" noChangeArrowheads="1"/>
                    </pic:cNvPicPr>
                  </pic:nvPicPr>
                  <pic:blipFill>
                    <a:blip r:embed="rId28">
                      <a:extLst>
                        <a:ext uri="28A0092B-C50C-407e-A947-70E740481C1C">
                          <a14:useLocalDpi xmlns:a14="http://schemas.microsoft.com/office/drawing/2007/7/7/main" val="0"/>
                        </a:ext>
                      </a:extLst>
                    </a:blip>
                    <a:srcRect/>
                    <a:stretch>
                      <a:fillRect/>
                    </a:stretch>
                  </pic:blipFill>
                  <pic:spPr bwMode="auto">
                    <a:xfrm>
                      <a:off x="0" y="0"/>
                      <a:ext cx="7059930" cy="52628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1657CF">
        <w:pict>
          <v:shape id="_x0000_s1039" type="#_x0000_t202" style="position:absolute;margin-left:-32.95pt;margin-top:484.65pt;width:555.9pt;height:21pt;z-index:251688960;mso-position-horizontal-relative:text;mso-position-vertical-relative:text" stroked="f">
            <v:textbox style="mso-next-textbox:#_x0000_s1039;mso-fit-shape-to-text:t" inset="0,0,0,0">
              <w:txbxContent>
                <w:p w14:paraId="24CB0D28" w14:textId="743AFC25" w:rsidR="00181BB6" w:rsidRPr="00181BB6" w:rsidRDefault="00181BB6" w:rsidP="00181BB6">
                  <w:pPr>
                    <w:pStyle w:val="Caption"/>
                    <w:jc w:val="center"/>
                    <w:rPr>
                      <w:noProof/>
                      <w:color w:val="808080" w:themeColor="text1" w:themeTint="80"/>
                    </w:rPr>
                  </w:pPr>
                  <w:bookmarkStart w:id="34" w:name="_Toc243147954"/>
                  <w:r w:rsidRPr="00181BB6">
                    <w:rPr>
                      <w:color w:val="808080" w:themeColor="text1" w:themeTint="80"/>
                    </w:rPr>
                    <w:t xml:space="preserve">Figure </w:t>
                  </w:r>
                  <w:r w:rsidRPr="00181BB6">
                    <w:rPr>
                      <w:color w:val="808080" w:themeColor="text1" w:themeTint="80"/>
                    </w:rPr>
                    <w:fldChar w:fldCharType="begin"/>
                  </w:r>
                  <w:r w:rsidRPr="00181BB6">
                    <w:rPr>
                      <w:color w:val="808080" w:themeColor="text1" w:themeTint="80"/>
                    </w:rPr>
                    <w:instrText xml:space="preserve"> SEQ Figure \* ARABIC </w:instrText>
                  </w:r>
                  <w:r w:rsidRPr="00181BB6">
                    <w:rPr>
                      <w:color w:val="808080" w:themeColor="text1" w:themeTint="80"/>
                    </w:rPr>
                    <w:fldChar w:fldCharType="separate"/>
                  </w:r>
                  <w:r w:rsidR="00707556">
                    <w:rPr>
                      <w:noProof/>
                      <w:color w:val="808080" w:themeColor="text1" w:themeTint="80"/>
                    </w:rPr>
                    <w:t>6</w:t>
                  </w:r>
                  <w:r w:rsidRPr="00181BB6">
                    <w:rPr>
                      <w:color w:val="808080" w:themeColor="text1" w:themeTint="80"/>
                    </w:rPr>
                    <w:fldChar w:fldCharType="end"/>
                  </w:r>
                  <w:r w:rsidRPr="00181BB6">
                    <w:rPr>
                      <w:color w:val="808080" w:themeColor="text1" w:themeTint="80"/>
                    </w:rPr>
                    <w:t>: Sequence diagram - Start system, restart system &amp; refresh system state</w:t>
                  </w:r>
                  <w:bookmarkEnd w:id="34"/>
                </w:p>
              </w:txbxContent>
            </v:textbox>
            <w10:wrap type="topAndBottom"/>
          </v:shape>
        </w:pict>
      </w:r>
      <w:r w:rsidR="00DD287F" w:rsidRPr="00E2469B">
        <w:rPr>
          <w:b/>
          <w:color w:val="244061"/>
          <w:sz w:val="36"/>
          <w:szCs w:val="36"/>
        </w:rPr>
        <w:br w:type="page"/>
      </w:r>
    </w:p>
    <w:p w14:paraId="4FF1E127" w14:textId="5E6C92CF" w:rsidR="007E3198" w:rsidRPr="00E2469B" w:rsidRDefault="007E3198" w:rsidP="007B2638">
      <w:pPr>
        <w:pStyle w:val="ListParagraph"/>
        <w:numPr>
          <w:ilvl w:val="2"/>
          <w:numId w:val="12"/>
        </w:numPr>
        <w:outlineLvl w:val="1"/>
        <w:rPr>
          <w:rStyle w:val="BookTitle"/>
          <w:color w:val="4F81BD" w:themeColor="accent1"/>
        </w:rPr>
      </w:pPr>
      <w:bookmarkStart w:id="35" w:name="_Toc243148202"/>
      <w:r w:rsidRPr="00E2469B">
        <w:rPr>
          <w:rStyle w:val="BookTitle"/>
          <w:color w:val="4F81BD" w:themeColor="accent1"/>
        </w:rPr>
        <w:lastRenderedPageBreak/>
        <w:t>Backup system and shutdown system</w:t>
      </w:r>
      <w:bookmarkEnd w:id="35"/>
    </w:p>
    <w:p w14:paraId="67A153B4" w14:textId="3BCF27DB" w:rsidR="00DD287F" w:rsidRPr="00E2469B" w:rsidRDefault="00A71F36" w:rsidP="007E3198">
      <w:pPr>
        <w:pStyle w:val="NoSpacing"/>
      </w:pPr>
      <w:r w:rsidRPr="00E2469B">
        <w:rPr>
          <w:noProof/>
          <w:lang w:val="fr-FR" w:eastAsia="ko-KR"/>
        </w:rPr>
        <w:drawing>
          <wp:anchor distT="0" distB="0" distL="114300" distR="114300" simplePos="0" relativeHeight="251689984" behindDoc="0" locked="0" layoutInCell="1" allowOverlap="1" wp14:editId="531D2F70">
            <wp:simplePos x="0" y="0"/>
            <wp:positionH relativeFrom="column">
              <wp:posOffset>6985</wp:posOffset>
            </wp:positionH>
            <wp:positionV relativeFrom="paragraph">
              <wp:posOffset>1257935</wp:posOffset>
            </wp:positionV>
            <wp:extent cx="6123940" cy="3242310"/>
            <wp:effectExtent l="0" t="0" r="0" b="0"/>
            <wp:wrapTopAndBottom/>
            <wp:docPr id="46" name="Picture 46" descr="D:\Documents\UTBM\MON CURSUS\GI05\KAIST\Projects\euroteam\Project 1\Part Final\Design\Images\6.Backup system and shutdow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UTBM\MON CURSUS\GI05\KAIST\Projects\euroteam\Project 1\Part Final\Design\Images\6.Backup system and shutdown system.png"/>
                    <pic:cNvPicPr>
                      <a:picLocks noChangeAspect="1" noChangeArrowheads="1"/>
                    </pic:cNvPicPr>
                  </pic:nvPicPr>
                  <pic:blipFill>
                    <a:blip r:embed="rId29">
                      <a:extLst>
                        <a:ext uri="28A0092B-C50C-407e-A947-70E740481C1C">
                          <a14:useLocalDpi xmlns:a14="http://schemas.microsoft.com/office/drawing/2007/7/7/main" val="0"/>
                        </a:ext>
                      </a:extLst>
                    </a:blip>
                    <a:srcRect/>
                    <a:stretch>
                      <a:fillRect/>
                    </a:stretch>
                  </pic:blipFill>
                  <pic:spPr bwMode="auto">
                    <a:xfrm>
                      <a:off x="0" y="0"/>
                      <a:ext cx="6123940" cy="324231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1657CF">
        <w:pict>
          <v:shape id="_x0000_s1040" type="#_x0000_t202" style="position:absolute;left:0;text-align:left;margin-left:-8.25pt;margin-top:369.6pt;width:482.2pt;height:21pt;z-index:251692032;mso-position-horizontal-relative:text;mso-position-vertical-relative:text" stroked="f">
            <v:textbox style="mso-fit-shape-to-text:t" inset="0,0,0,0">
              <w:txbxContent>
                <w:p w14:paraId="10FF1669" w14:textId="0F024133" w:rsidR="00A71F36" w:rsidRPr="00A71F36" w:rsidRDefault="00A71F36" w:rsidP="00A71F36">
                  <w:pPr>
                    <w:pStyle w:val="Caption"/>
                    <w:jc w:val="center"/>
                    <w:rPr>
                      <w:noProof/>
                      <w:color w:val="808080" w:themeColor="text1" w:themeTint="80"/>
                    </w:rPr>
                  </w:pPr>
                  <w:bookmarkStart w:id="36" w:name="_Toc243147955"/>
                  <w:r w:rsidRPr="00A71F36">
                    <w:rPr>
                      <w:color w:val="808080" w:themeColor="text1" w:themeTint="80"/>
                    </w:rPr>
                    <w:t xml:space="preserve">Figure </w:t>
                  </w:r>
                  <w:r w:rsidRPr="00A71F36">
                    <w:rPr>
                      <w:color w:val="808080" w:themeColor="text1" w:themeTint="80"/>
                    </w:rPr>
                    <w:fldChar w:fldCharType="begin"/>
                  </w:r>
                  <w:r w:rsidRPr="00A71F36">
                    <w:rPr>
                      <w:color w:val="808080" w:themeColor="text1" w:themeTint="80"/>
                    </w:rPr>
                    <w:instrText xml:space="preserve"> SEQ Figure \* ARABIC </w:instrText>
                  </w:r>
                  <w:r w:rsidRPr="00A71F36">
                    <w:rPr>
                      <w:color w:val="808080" w:themeColor="text1" w:themeTint="80"/>
                    </w:rPr>
                    <w:fldChar w:fldCharType="separate"/>
                  </w:r>
                  <w:r w:rsidR="00707556">
                    <w:rPr>
                      <w:noProof/>
                      <w:color w:val="808080" w:themeColor="text1" w:themeTint="80"/>
                    </w:rPr>
                    <w:t>7</w:t>
                  </w:r>
                  <w:r w:rsidRPr="00A71F36">
                    <w:rPr>
                      <w:color w:val="808080" w:themeColor="text1" w:themeTint="80"/>
                    </w:rPr>
                    <w:fldChar w:fldCharType="end"/>
                  </w:r>
                  <w:r w:rsidRPr="00A71F36">
                    <w:rPr>
                      <w:color w:val="808080" w:themeColor="text1" w:themeTint="80"/>
                    </w:rPr>
                    <w:t>: Sequence diagram - Backup system &amp; shutdown system</w:t>
                  </w:r>
                  <w:bookmarkEnd w:id="36"/>
                </w:p>
              </w:txbxContent>
            </v:textbox>
            <w10:wrap type="topAndBottom"/>
          </v:shape>
        </w:pict>
      </w:r>
      <w:r w:rsidR="003B1C0A" w:rsidRPr="00E2469B">
        <w:t>To conclude, let us display the backup and shutdown system scenarios. We already consider that a system is selected and located before being able to do these actions.</w:t>
      </w:r>
      <w:r w:rsidR="00897631" w:rsidRPr="00E2469B">
        <w:t xml:space="preserve"> As user does not have anything else to do </w:t>
      </w:r>
      <w:r w:rsidR="00DF11E1" w:rsidRPr="00E2469B">
        <w:t>besides</w:t>
      </w:r>
      <w:r w:rsidR="00897631" w:rsidRPr="00E2469B">
        <w:t xml:space="preserve"> pushing the buttons, actions are really simple in this diagram.</w:t>
      </w:r>
      <w:r w:rsidR="00DD287F" w:rsidRPr="00E2469B">
        <w:br w:type="page"/>
      </w:r>
    </w:p>
    <w:p w14:paraId="7A9E7F49" w14:textId="4B571A86" w:rsidR="00B93E17" w:rsidRPr="00E2469B" w:rsidRDefault="00B93E17" w:rsidP="007B2638">
      <w:pPr>
        <w:pStyle w:val="ListParagraph"/>
        <w:numPr>
          <w:ilvl w:val="0"/>
          <w:numId w:val="12"/>
        </w:numPr>
        <w:pBdr>
          <w:bottom w:val="single" w:sz="4" w:space="1" w:color="A6A6A6"/>
        </w:pBdr>
        <w:outlineLvl w:val="0"/>
        <w:rPr>
          <w:b/>
          <w:color w:val="244061"/>
          <w:sz w:val="36"/>
          <w:szCs w:val="36"/>
        </w:rPr>
      </w:pPr>
      <w:bookmarkStart w:id="37" w:name="_Toc243148203"/>
      <w:r w:rsidRPr="00E2469B">
        <w:rPr>
          <w:b/>
          <w:color w:val="244061"/>
          <w:sz w:val="36"/>
          <w:szCs w:val="36"/>
        </w:rPr>
        <w:lastRenderedPageBreak/>
        <w:t>Non-functional requirements</w:t>
      </w:r>
      <w:bookmarkEnd w:id="37"/>
    </w:p>
    <w:p w14:paraId="2D860F61" w14:textId="7EC05EF7" w:rsidR="00B93E17" w:rsidRPr="00E2469B" w:rsidRDefault="00B93E17" w:rsidP="00B93E17">
      <w:pPr>
        <w:pStyle w:val="ListParagraph"/>
        <w:ind w:left="1440"/>
        <w:rPr>
          <w:color w:val="365F91"/>
          <w:sz w:val="24"/>
          <w:szCs w:val="28"/>
        </w:rPr>
      </w:pPr>
    </w:p>
    <w:p w14:paraId="0B08B975" w14:textId="74E00142" w:rsidR="00B93E17" w:rsidRPr="00E2469B" w:rsidRDefault="00B93E17" w:rsidP="007B2638">
      <w:pPr>
        <w:pStyle w:val="ListParagraph"/>
        <w:numPr>
          <w:ilvl w:val="1"/>
          <w:numId w:val="12"/>
        </w:numPr>
        <w:outlineLvl w:val="1"/>
        <w:rPr>
          <w:color w:val="365F91"/>
          <w:sz w:val="28"/>
          <w:szCs w:val="28"/>
        </w:rPr>
      </w:pPr>
      <w:bookmarkStart w:id="38" w:name="_Toc243148204"/>
      <w:r w:rsidRPr="00E2469B">
        <w:rPr>
          <w:color w:val="365F91"/>
          <w:sz w:val="28"/>
          <w:szCs w:val="28"/>
        </w:rPr>
        <w:t>Identified quality attributes</w:t>
      </w:r>
      <w:bookmarkEnd w:id="38"/>
    </w:p>
    <w:p w14:paraId="20A5F391" w14:textId="77777777" w:rsidR="00652575" w:rsidRPr="00E2469B" w:rsidRDefault="00652575" w:rsidP="00652575">
      <w:pPr>
        <w:pStyle w:val="ListParagraph"/>
        <w:ind w:left="1800"/>
        <w:outlineLvl w:val="1"/>
        <w:rPr>
          <w:color w:val="365F91"/>
          <w:sz w:val="16"/>
          <w:szCs w:val="28"/>
        </w:rPr>
      </w:pPr>
    </w:p>
    <w:p w14:paraId="17C368A8" w14:textId="36017EB6" w:rsidR="007C3460" w:rsidRPr="00E2469B" w:rsidRDefault="007C3460" w:rsidP="007B2638">
      <w:pPr>
        <w:pStyle w:val="ListParagraph"/>
        <w:numPr>
          <w:ilvl w:val="2"/>
          <w:numId w:val="12"/>
        </w:numPr>
        <w:outlineLvl w:val="1"/>
        <w:rPr>
          <w:rStyle w:val="BookTitle"/>
          <w:color w:val="4F81BD" w:themeColor="accent1"/>
        </w:rPr>
      </w:pPr>
      <w:bookmarkStart w:id="39" w:name="_Toc243148205"/>
      <w:r w:rsidRPr="00E2469B">
        <w:rPr>
          <w:rStyle w:val="BookTitle"/>
          <w:color w:val="4F81BD" w:themeColor="accent1"/>
        </w:rPr>
        <w:t>Testability</w:t>
      </w:r>
      <w:bookmarkEnd w:id="39"/>
    </w:p>
    <w:p w14:paraId="320C9F65" w14:textId="77777777" w:rsidR="00913619" w:rsidRPr="00E2469B" w:rsidRDefault="00913619" w:rsidP="00913619">
      <w:pPr>
        <w:pStyle w:val="NoSpacing"/>
      </w:pPr>
      <w:r w:rsidRPr="00E2469B">
        <w:t>The system and its parts have to be able to be tested through inspections, simulations and analyses before on-board installation.</w:t>
      </w:r>
    </w:p>
    <w:p w14:paraId="47C7D0F0" w14:textId="77777777" w:rsidR="00913619" w:rsidRPr="00E2469B" w:rsidRDefault="00913619" w:rsidP="00913619">
      <w:pPr>
        <w:pStyle w:val="NoSpacing"/>
      </w:pPr>
    </w:p>
    <w:p w14:paraId="294BA130" w14:textId="77777777" w:rsidR="00913619" w:rsidRPr="00E2469B" w:rsidRDefault="00913619" w:rsidP="00913619">
      <w:pPr>
        <w:pStyle w:val="NoSpacing"/>
      </w:pPr>
      <w:r w:rsidRPr="00E2469B">
        <w:t>“</w:t>
      </w:r>
      <w:r w:rsidRPr="00E2469B">
        <w:rPr>
          <w:rFonts w:eastAsiaTheme="minorHAnsi"/>
        </w:rPr>
        <w:t>Hence, FDIR functionality must be validated through a combination of inspection, simulation, and analysis.” [EAS98]</w:t>
      </w:r>
    </w:p>
    <w:p w14:paraId="57A75723" w14:textId="77777777" w:rsidR="00913619" w:rsidRPr="00E2469B" w:rsidRDefault="00913619" w:rsidP="00913619">
      <w:pPr>
        <w:pStyle w:val="NoSpacing"/>
        <w:rPr>
          <w:rFonts w:eastAsiaTheme="minorHAnsi"/>
        </w:rPr>
      </w:pPr>
    </w:p>
    <w:p w14:paraId="55736A74" w14:textId="77777777" w:rsidR="00913619" w:rsidRPr="00E2469B" w:rsidRDefault="00913619" w:rsidP="00913619">
      <w:pPr>
        <w:pStyle w:val="NoSpacing"/>
      </w:pPr>
      <w:r w:rsidRPr="00E2469B">
        <w:rPr>
          <w:rFonts w:eastAsiaTheme="minorHAnsi"/>
        </w:rPr>
        <w:t>Priority: High</w:t>
      </w:r>
    </w:p>
    <w:p w14:paraId="63B8078D" w14:textId="77777777" w:rsidR="00913619" w:rsidRPr="00E2469B" w:rsidRDefault="00913619" w:rsidP="00913619">
      <w:pPr>
        <w:pStyle w:val="NoSpacing"/>
        <w:rPr>
          <w:rStyle w:val="BookTitle"/>
          <w:color w:val="4F81BD" w:themeColor="accent1"/>
        </w:rPr>
      </w:pPr>
    </w:p>
    <w:p w14:paraId="3D8B2DEF" w14:textId="1F6DFE6C" w:rsidR="007C3460" w:rsidRPr="00E2469B" w:rsidRDefault="007C3460" w:rsidP="007B2638">
      <w:pPr>
        <w:pStyle w:val="ListParagraph"/>
        <w:numPr>
          <w:ilvl w:val="2"/>
          <w:numId w:val="12"/>
        </w:numPr>
        <w:outlineLvl w:val="1"/>
        <w:rPr>
          <w:rStyle w:val="BookTitle"/>
          <w:color w:val="4F81BD" w:themeColor="accent1"/>
        </w:rPr>
      </w:pPr>
      <w:bookmarkStart w:id="40" w:name="_Toc243148206"/>
      <w:r w:rsidRPr="00E2469B">
        <w:rPr>
          <w:rStyle w:val="BookTitle"/>
          <w:color w:val="4F81BD" w:themeColor="accent1"/>
        </w:rPr>
        <w:t>Availability</w:t>
      </w:r>
      <w:bookmarkEnd w:id="40"/>
    </w:p>
    <w:p w14:paraId="03D6D2E7" w14:textId="77777777" w:rsidR="00E31306" w:rsidRPr="00E2469B" w:rsidRDefault="00E31306" w:rsidP="00E31306">
      <w:pPr>
        <w:pStyle w:val="NoSpacing"/>
      </w:pPr>
      <w:r w:rsidRPr="00E2469B">
        <w:t>The system must not lock or stall when processing data. It must work asynchronously and must be available all the time.</w:t>
      </w:r>
    </w:p>
    <w:p w14:paraId="5F69B648" w14:textId="77777777" w:rsidR="00E31306" w:rsidRPr="00E2469B" w:rsidRDefault="00E31306" w:rsidP="00E31306">
      <w:pPr>
        <w:pStyle w:val="NoSpacing"/>
      </w:pPr>
    </w:p>
    <w:p w14:paraId="63659B51" w14:textId="77777777" w:rsidR="00E31306" w:rsidRPr="00E2469B" w:rsidRDefault="00E31306" w:rsidP="00E31306">
      <w:pPr>
        <w:pStyle w:val="NoSpacing"/>
      </w:pPr>
      <w:r w:rsidRPr="00E2469B">
        <w:t>“Fault protection operates asynchronously, and may be invoked at any time” [EAS98]</w:t>
      </w:r>
    </w:p>
    <w:p w14:paraId="7582DC5E" w14:textId="77777777" w:rsidR="00E31306" w:rsidRPr="00E2469B" w:rsidRDefault="00E31306" w:rsidP="00E31306">
      <w:pPr>
        <w:pStyle w:val="NoSpacing"/>
      </w:pPr>
    </w:p>
    <w:p w14:paraId="4B5024DE" w14:textId="4C04637E" w:rsidR="00296AD3" w:rsidRPr="00E2469B" w:rsidRDefault="00E31306" w:rsidP="00E31306">
      <w:pPr>
        <w:pStyle w:val="NoSpacing"/>
      </w:pPr>
      <w:r w:rsidRPr="00E2469B">
        <w:t>Priority: High</w:t>
      </w:r>
    </w:p>
    <w:p w14:paraId="384CF7C9" w14:textId="77777777" w:rsidR="00E31306" w:rsidRPr="00E2469B" w:rsidRDefault="00E31306" w:rsidP="00E31306">
      <w:pPr>
        <w:pStyle w:val="NoSpacing"/>
      </w:pPr>
    </w:p>
    <w:p w14:paraId="54E0BFEB" w14:textId="6763DCD0" w:rsidR="00E31306" w:rsidRPr="00E2469B" w:rsidRDefault="00E31306" w:rsidP="007B2638">
      <w:pPr>
        <w:pStyle w:val="ListParagraph"/>
        <w:numPr>
          <w:ilvl w:val="2"/>
          <w:numId w:val="12"/>
        </w:numPr>
        <w:outlineLvl w:val="1"/>
        <w:rPr>
          <w:rStyle w:val="BookTitle"/>
          <w:color w:val="4F81BD" w:themeColor="accent1"/>
        </w:rPr>
      </w:pPr>
      <w:bookmarkStart w:id="41" w:name="_Toc243148207"/>
      <w:r w:rsidRPr="00E2469B">
        <w:rPr>
          <w:rStyle w:val="BookTitle"/>
          <w:color w:val="4F81BD" w:themeColor="accent1"/>
        </w:rPr>
        <w:t>Adaptability</w:t>
      </w:r>
      <w:bookmarkEnd w:id="41"/>
    </w:p>
    <w:p w14:paraId="25633CB9" w14:textId="77777777" w:rsidR="00E31306" w:rsidRPr="00E2469B" w:rsidRDefault="00E31306" w:rsidP="00E31306">
      <w:pPr>
        <w:pStyle w:val="NoSpacing"/>
      </w:pPr>
      <w:r w:rsidRPr="00E2469B">
        <w:t>The system has to be configurable in order to adapt to several environment. FDIR has to be adaptable for manned and unmanned spacecraft. It also has to adapt to several hardware component, different from one spacecraft to another.</w:t>
      </w:r>
    </w:p>
    <w:p w14:paraId="2E5075B6" w14:textId="77777777" w:rsidR="00E31306" w:rsidRPr="00E2469B" w:rsidRDefault="00E31306" w:rsidP="00E31306">
      <w:pPr>
        <w:pStyle w:val="NoSpacing"/>
      </w:pPr>
    </w:p>
    <w:p w14:paraId="6B1D39CE" w14:textId="77777777" w:rsidR="00E31306" w:rsidRPr="00E2469B" w:rsidRDefault="00E31306" w:rsidP="00E31306">
      <w:pPr>
        <w:pStyle w:val="NoSpacing"/>
      </w:pPr>
      <w:r w:rsidRPr="00E2469B">
        <w:t>“For unmanned spacecraft“ “additional requirements over those for unmanned craft”[EAS98]</w:t>
      </w:r>
    </w:p>
    <w:p w14:paraId="5FC0A1EE" w14:textId="77777777" w:rsidR="00E31306" w:rsidRPr="00E2469B" w:rsidRDefault="00E31306" w:rsidP="00E31306">
      <w:pPr>
        <w:pStyle w:val="NoSpacing"/>
      </w:pPr>
    </w:p>
    <w:p w14:paraId="1D3A6085" w14:textId="5B3F814E" w:rsidR="00E31306" w:rsidRPr="00E2469B" w:rsidRDefault="00E31306" w:rsidP="00E31306">
      <w:pPr>
        <w:pStyle w:val="NoSpacing"/>
      </w:pPr>
      <w:r w:rsidRPr="00E2469B">
        <w:t>Priority: High</w:t>
      </w:r>
    </w:p>
    <w:p w14:paraId="7D1B18A9" w14:textId="77777777" w:rsidR="00E31306" w:rsidRPr="00E2469B" w:rsidRDefault="00E31306" w:rsidP="00E31306">
      <w:pPr>
        <w:pStyle w:val="NoSpacing"/>
      </w:pPr>
    </w:p>
    <w:p w14:paraId="116B98C4" w14:textId="77777777" w:rsidR="004E5FBB" w:rsidRPr="00E2469B" w:rsidRDefault="004E5FBB" w:rsidP="00E31306">
      <w:pPr>
        <w:pStyle w:val="NoSpacing"/>
      </w:pPr>
    </w:p>
    <w:p w14:paraId="138E0A53" w14:textId="77777777" w:rsidR="00E31306" w:rsidRPr="00E2469B" w:rsidRDefault="00E31306" w:rsidP="00E31306">
      <w:pPr>
        <w:pStyle w:val="NoSpacing"/>
      </w:pPr>
    </w:p>
    <w:p w14:paraId="509D3B8F" w14:textId="3B02BD15" w:rsidR="00B93E17" w:rsidRPr="00E2469B" w:rsidRDefault="00B93E17" w:rsidP="007B2638">
      <w:pPr>
        <w:pStyle w:val="ListParagraph"/>
        <w:numPr>
          <w:ilvl w:val="1"/>
          <w:numId w:val="12"/>
        </w:numPr>
        <w:outlineLvl w:val="1"/>
        <w:rPr>
          <w:color w:val="365F91"/>
          <w:sz w:val="28"/>
          <w:szCs w:val="28"/>
        </w:rPr>
      </w:pPr>
      <w:bookmarkStart w:id="42" w:name="_Toc243148208"/>
      <w:r w:rsidRPr="00E2469B">
        <w:rPr>
          <w:color w:val="365F91"/>
          <w:sz w:val="28"/>
          <w:szCs w:val="28"/>
        </w:rPr>
        <w:t>Improvised quality attributes</w:t>
      </w:r>
      <w:bookmarkEnd w:id="42"/>
    </w:p>
    <w:p w14:paraId="4B3D8030" w14:textId="77777777" w:rsidR="004E5FBB" w:rsidRPr="00E2469B" w:rsidRDefault="004E5FBB" w:rsidP="004E5FBB">
      <w:pPr>
        <w:pStyle w:val="ListParagraph"/>
        <w:ind w:left="1800"/>
        <w:outlineLvl w:val="1"/>
        <w:rPr>
          <w:color w:val="365F91"/>
          <w:sz w:val="28"/>
          <w:szCs w:val="28"/>
        </w:rPr>
      </w:pPr>
    </w:p>
    <w:p w14:paraId="403B315C" w14:textId="39E15B48" w:rsidR="00337A03" w:rsidRPr="00E2469B" w:rsidRDefault="00337A03" w:rsidP="007B2638">
      <w:pPr>
        <w:pStyle w:val="ListParagraph"/>
        <w:numPr>
          <w:ilvl w:val="2"/>
          <w:numId w:val="12"/>
        </w:numPr>
        <w:outlineLvl w:val="1"/>
        <w:rPr>
          <w:rStyle w:val="BookTitle"/>
          <w:color w:val="4F81BD" w:themeColor="accent1"/>
        </w:rPr>
      </w:pPr>
      <w:bookmarkStart w:id="43" w:name="_Toc243148209"/>
      <w:r w:rsidRPr="00E2469B">
        <w:rPr>
          <w:rStyle w:val="BookTitle"/>
          <w:color w:val="4F81BD" w:themeColor="accent1"/>
        </w:rPr>
        <w:t>Avaibility</w:t>
      </w:r>
      <w:bookmarkEnd w:id="43"/>
    </w:p>
    <w:p w14:paraId="47426D42" w14:textId="77777777"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t>FDIR is processing a lot of critical information that shouldn’t be lost. Redundant storage system has to be added in order to avoid any waste of data.</w:t>
      </w:r>
    </w:p>
    <w:p w14:paraId="2356DF03" w14:textId="77777777" w:rsidR="00652575" w:rsidRPr="00E2469B" w:rsidRDefault="00652575" w:rsidP="00652575">
      <w:pPr>
        <w:pStyle w:val="NoSpacing"/>
        <w:rPr>
          <w:rStyle w:val="BookTitle"/>
          <w:b w:val="0"/>
          <w:bCs w:val="0"/>
          <w:smallCaps w:val="0"/>
          <w:spacing w:val="0"/>
        </w:rPr>
      </w:pPr>
    </w:p>
    <w:p w14:paraId="22CAB160" w14:textId="5A665850"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t>Priority: Medium</w:t>
      </w:r>
    </w:p>
    <w:p w14:paraId="56B649C9" w14:textId="77777777" w:rsidR="00652575" w:rsidRPr="00E2469B" w:rsidRDefault="00652575" w:rsidP="00652575">
      <w:pPr>
        <w:pStyle w:val="NoSpacing"/>
        <w:rPr>
          <w:rStyle w:val="BookTitle"/>
          <w:b w:val="0"/>
          <w:bCs w:val="0"/>
          <w:smallCaps w:val="0"/>
          <w:spacing w:val="0"/>
        </w:rPr>
      </w:pPr>
    </w:p>
    <w:p w14:paraId="66FC5EE2" w14:textId="7AD0F670" w:rsidR="007C3460" w:rsidRPr="00E2469B" w:rsidRDefault="007C3460" w:rsidP="007B2638">
      <w:pPr>
        <w:pStyle w:val="ListParagraph"/>
        <w:numPr>
          <w:ilvl w:val="2"/>
          <w:numId w:val="12"/>
        </w:numPr>
        <w:outlineLvl w:val="1"/>
        <w:rPr>
          <w:rStyle w:val="BookTitle"/>
          <w:color w:val="4F81BD" w:themeColor="accent1"/>
        </w:rPr>
      </w:pPr>
      <w:bookmarkStart w:id="44" w:name="_Toc243148210"/>
      <w:r w:rsidRPr="00E2469B">
        <w:rPr>
          <w:rStyle w:val="BookTitle"/>
          <w:color w:val="4F81BD" w:themeColor="accent1"/>
        </w:rPr>
        <w:t>Reliability</w:t>
      </w:r>
      <w:bookmarkEnd w:id="44"/>
    </w:p>
    <w:p w14:paraId="296C6A65" w14:textId="77777777"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lastRenderedPageBreak/>
        <w:t>The system must be reliable in all operating conditions. System failure could lead to loss of human life. However, as reliability is inversely related to complexity in software application, this non-functional requirement should be one of the top priorities.</w:t>
      </w:r>
    </w:p>
    <w:p w14:paraId="4226384D" w14:textId="77777777" w:rsidR="00652575" w:rsidRPr="00E2469B" w:rsidRDefault="00652575" w:rsidP="00652575">
      <w:pPr>
        <w:pStyle w:val="NoSpacing"/>
        <w:rPr>
          <w:rStyle w:val="BookTitle"/>
          <w:b w:val="0"/>
          <w:bCs w:val="0"/>
          <w:smallCaps w:val="0"/>
          <w:spacing w:val="0"/>
        </w:rPr>
      </w:pPr>
    </w:p>
    <w:p w14:paraId="6A8F55BE" w14:textId="3F3A7EFB"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t>Priority: High</w:t>
      </w:r>
    </w:p>
    <w:p w14:paraId="76E3CEA7" w14:textId="1C7BE604" w:rsidR="007C3460" w:rsidRPr="00E2469B" w:rsidRDefault="007C3460" w:rsidP="007B2638">
      <w:pPr>
        <w:pStyle w:val="ListParagraph"/>
        <w:numPr>
          <w:ilvl w:val="2"/>
          <w:numId w:val="12"/>
        </w:numPr>
        <w:outlineLvl w:val="1"/>
        <w:rPr>
          <w:rStyle w:val="BookTitle"/>
          <w:color w:val="4F81BD" w:themeColor="accent1"/>
        </w:rPr>
      </w:pPr>
      <w:bookmarkStart w:id="45" w:name="_Toc243148211"/>
      <w:r w:rsidRPr="00E2469B">
        <w:rPr>
          <w:rStyle w:val="BookTitle"/>
          <w:color w:val="4F81BD" w:themeColor="accent1"/>
        </w:rPr>
        <w:t>Resilience</w:t>
      </w:r>
      <w:bookmarkEnd w:id="45"/>
    </w:p>
    <w:p w14:paraId="6165EB97" w14:textId="77777777"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t>The system must be able to maintain an acceptable level of service in spite failures in parts of the FDIR system.</w:t>
      </w:r>
    </w:p>
    <w:p w14:paraId="4B2C2AFC" w14:textId="77777777" w:rsidR="00652575" w:rsidRPr="00E2469B" w:rsidRDefault="00652575" w:rsidP="00652575">
      <w:pPr>
        <w:pStyle w:val="NoSpacing"/>
        <w:rPr>
          <w:rStyle w:val="BookTitle"/>
          <w:b w:val="0"/>
          <w:bCs w:val="0"/>
          <w:smallCaps w:val="0"/>
          <w:spacing w:val="0"/>
        </w:rPr>
      </w:pPr>
    </w:p>
    <w:p w14:paraId="44C35FF1" w14:textId="1E0BF113"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t>Priority: Medium</w:t>
      </w:r>
    </w:p>
    <w:p w14:paraId="7879F184" w14:textId="77777777" w:rsidR="00652575" w:rsidRPr="00E2469B" w:rsidRDefault="00652575" w:rsidP="00652575">
      <w:pPr>
        <w:pStyle w:val="NoSpacing"/>
        <w:rPr>
          <w:rStyle w:val="BookTitle"/>
          <w:b w:val="0"/>
          <w:bCs w:val="0"/>
          <w:smallCaps w:val="0"/>
          <w:spacing w:val="0"/>
        </w:rPr>
      </w:pPr>
    </w:p>
    <w:p w14:paraId="5833D8FB" w14:textId="3FDE2225" w:rsidR="007C3460" w:rsidRPr="00E2469B" w:rsidRDefault="00652575" w:rsidP="007B2638">
      <w:pPr>
        <w:pStyle w:val="ListParagraph"/>
        <w:numPr>
          <w:ilvl w:val="2"/>
          <w:numId w:val="12"/>
        </w:numPr>
        <w:outlineLvl w:val="1"/>
        <w:rPr>
          <w:rStyle w:val="BookTitle"/>
          <w:color w:val="4F81BD" w:themeColor="accent1"/>
        </w:rPr>
      </w:pPr>
      <w:bookmarkStart w:id="46" w:name="_Toc243148212"/>
      <w:r w:rsidRPr="00E2469B">
        <w:rPr>
          <w:rStyle w:val="BookTitle"/>
          <w:color w:val="4F81BD" w:themeColor="accent1"/>
        </w:rPr>
        <w:t>Performance</w:t>
      </w:r>
      <w:bookmarkEnd w:id="46"/>
    </w:p>
    <w:p w14:paraId="0D665FB7" w14:textId="77777777" w:rsidR="00F5523A" w:rsidRPr="00E2469B" w:rsidRDefault="00F5523A" w:rsidP="00F5523A">
      <w:pPr>
        <w:pStyle w:val="ListParagraph"/>
        <w:ind w:left="2880"/>
        <w:outlineLvl w:val="1"/>
        <w:rPr>
          <w:rStyle w:val="BookTitle"/>
          <w:color w:val="4F81BD" w:themeColor="accent1"/>
        </w:rPr>
      </w:pPr>
    </w:p>
    <w:p w14:paraId="47D0C1AE" w14:textId="77777777" w:rsidR="00652575" w:rsidRPr="00E2469B" w:rsidRDefault="00652575" w:rsidP="007B2638">
      <w:pPr>
        <w:pStyle w:val="ListParagraph"/>
        <w:numPr>
          <w:ilvl w:val="3"/>
          <w:numId w:val="12"/>
        </w:numPr>
        <w:rPr>
          <w:rStyle w:val="BookTitle"/>
        </w:rPr>
      </w:pPr>
      <w:r w:rsidRPr="00E2469B">
        <w:rPr>
          <w:rStyle w:val="BookTitle"/>
        </w:rPr>
        <w:t>Response time</w:t>
      </w:r>
    </w:p>
    <w:p w14:paraId="6B19513D" w14:textId="77777777"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t>The system must respond in timely manner so that problematic systems can be shut down before any damage is done.</w:t>
      </w:r>
    </w:p>
    <w:p w14:paraId="704E43FF" w14:textId="77777777" w:rsidR="00652575" w:rsidRPr="00E2469B" w:rsidRDefault="00652575" w:rsidP="00652575">
      <w:pPr>
        <w:pStyle w:val="NoSpacing"/>
        <w:rPr>
          <w:rStyle w:val="BookTitle"/>
          <w:b w:val="0"/>
          <w:bCs w:val="0"/>
          <w:smallCaps w:val="0"/>
          <w:spacing w:val="0"/>
        </w:rPr>
      </w:pPr>
    </w:p>
    <w:p w14:paraId="2EA2FAB1" w14:textId="454E84ED"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t>Priority : Medium</w:t>
      </w:r>
    </w:p>
    <w:p w14:paraId="60DD7398" w14:textId="77777777" w:rsidR="00652575" w:rsidRPr="00E2469B" w:rsidRDefault="00652575" w:rsidP="00652575">
      <w:pPr>
        <w:pStyle w:val="NoSpacing"/>
        <w:rPr>
          <w:rStyle w:val="BookTitle"/>
          <w:b w:val="0"/>
          <w:bCs w:val="0"/>
          <w:smallCaps w:val="0"/>
          <w:spacing w:val="0"/>
        </w:rPr>
      </w:pPr>
    </w:p>
    <w:p w14:paraId="2ED52A2E" w14:textId="4B57AD2C" w:rsidR="00652575" w:rsidRPr="00E2469B" w:rsidRDefault="00652575" w:rsidP="007B2638">
      <w:pPr>
        <w:pStyle w:val="ListParagraph"/>
        <w:numPr>
          <w:ilvl w:val="3"/>
          <w:numId w:val="12"/>
        </w:numPr>
        <w:rPr>
          <w:rStyle w:val="BookTitle"/>
        </w:rPr>
      </w:pPr>
      <w:r w:rsidRPr="00E2469B">
        <w:rPr>
          <w:rStyle w:val="BookTitle"/>
        </w:rPr>
        <w:t>ThoughtPut</w:t>
      </w:r>
    </w:p>
    <w:p w14:paraId="24E7EEF4" w14:textId="77777777" w:rsidR="00652575" w:rsidRPr="00E2469B" w:rsidRDefault="00652575" w:rsidP="00652575">
      <w:pPr>
        <w:pStyle w:val="NoSpacing"/>
      </w:pPr>
      <w:r w:rsidRPr="00E2469B">
        <w:t>The system has to be able to deliver and receive a lot of requests and messages at the same time, and so we have to avoid overloading the FDIR.</w:t>
      </w:r>
    </w:p>
    <w:p w14:paraId="16EF73C2" w14:textId="77777777" w:rsidR="00652575" w:rsidRPr="00E2469B" w:rsidRDefault="00652575" w:rsidP="00652575">
      <w:pPr>
        <w:pStyle w:val="NoSpacing"/>
      </w:pPr>
    </w:p>
    <w:p w14:paraId="556560D5" w14:textId="70C6D53D" w:rsidR="003D5749" w:rsidRPr="00E2469B" w:rsidRDefault="00652575" w:rsidP="00652575">
      <w:pPr>
        <w:pStyle w:val="NoSpacing"/>
      </w:pPr>
      <w:r w:rsidRPr="00E2469B">
        <w:t>Priority : Medium</w:t>
      </w:r>
    </w:p>
    <w:p w14:paraId="7B3890D8" w14:textId="77777777" w:rsidR="00652575" w:rsidRPr="00E2469B" w:rsidRDefault="00652575" w:rsidP="005E29BD">
      <w:pPr>
        <w:pStyle w:val="NoSpacing"/>
      </w:pPr>
    </w:p>
    <w:p w14:paraId="15986A7C" w14:textId="44C73A3A" w:rsidR="00652575" w:rsidRPr="00E2469B" w:rsidRDefault="00652575" w:rsidP="007B2638">
      <w:pPr>
        <w:pStyle w:val="ListParagraph"/>
        <w:numPr>
          <w:ilvl w:val="2"/>
          <w:numId w:val="12"/>
        </w:numPr>
        <w:outlineLvl w:val="1"/>
        <w:rPr>
          <w:rStyle w:val="BookTitle"/>
          <w:color w:val="4F81BD" w:themeColor="accent1"/>
        </w:rPr>
      </w:pPr>
      <w:bookmarkStart w:id="47" w:name="_Toc243148213"/>
      <w:r w:rsidRPr="00E2469B">
        <w:rPr>
          <w:rStyle w:val="BookTitle"/>
          <w:color w:val="4F81BD" w:themeColor="accent1"/>
        </w:rPr>
        <w:t>Usability</w:t>
      </w:r>
      <w:bookmarkEnd w:id="47"/>
    </w:p>
    <w:p w14:paraId="2A11A1C8" w14:textId="2530D939"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t>Priority : Low</w:t>
      </w:r>
    </w:p>
    <w:p w14:paraId="249640F0" w14:textId="77777777" w:rsidR="003D5749" w:rsidRPr="00E2469B" w:rsidRDefault="003D5749" w:rsidP="005E29BD">
      <w:pPr>
        <w:pStyle w:val="NoSpacing"/>
      </w:pPr>
    </w:p>
    <w:p w14:paraId="31AB2663" w14:textId="77777777" w:rsidR="005A3ED6" w:rsidRPr="00E2469B" w:rsidRDefault="005A3ED6">
      <w:pPr>
        <w:spacing w:after="0" w:line="240" w:lineRule="auto"/>
        <w:rPr>
          <w:b/>
          <w:color w:val="244061"/>
          <w:sz w:val="36"/>
          <w:szCs w:val="36"/>
        </w:rPr>
      </w:pPr>
      <w:r w:rsidRPr="00E2469B">
        <w:rPr>
          <w:b/>
          <w:color w:val="244061"/>
          <w:sz w:val="36"/>
          <w:szCs w:val="36"/>
        </w:rPr>
        <w:br w:type="page"/>
      </w:r>
    </w:p>
    <w:p w14:paraId="5EEDA29E" w14:textId="065923EB" w:rsidR="00B266DD" w:rsidRPr="00E2469B" w:rsidRDefault="00B266DD" w:rsidP="007B2638">
      <w:pPr>
        <w:pStyle w:val="ListParagraph"/>
        <w:numPr>
          <w:ilvl w:val="0"/>
          <w:numId w:val="12"/>
        </w:numPr>
        <w:pBdr>
          <w:bottom w:val="single" w:sz="4" w:space="1" w:color="A6A6A6"/>
        </w:pBdr>
        <w:outlineLvl w:val="0"/>
        <w:rPr>
          <w:b/>
          <w:color w:val="244061"/>
          <w:sz w:val="36"/>
          <w:szCs w:val="36"/>
        </w:rPr>
      </w:pPr>
      <w:bookmarkStart w:id="48" w:name="_Toc243148214"/>
      <w:r w:rsidRPr="00E2469B">
        <w:rPr>
          <w:b/>
          <w:color w:val="244061"/>
          <w:sz w:val="36"/>
          <w:szCs w:val="36"/>
        </w:rPr>
        <w:lastRenderedPageBreak/>
        <w:t>Usability analysis &amp; design</w:t>
      </w:r>
      <w:bookmarkEnd w:id="48"/>
    </w:p>
    <w:p w14:paraId="5A2F1574" w14:textId="61FA853F" w:rsidR="00B266DD" w:rsidRPr="00E2469B" w:rsidRDefault="00B266DD" w:rsidP="00856C2C">
      <w:pPr>
        <w:pStyle w:val="NoSpacing"/>
      </w:pPr>
    </w:p>
    <w:p w14:paraId="5B56F15C" w14:textId="53F5E1C6" w:rsidR="00B266DD" w:rsidRPr="00E2469B" w:rsidRDefault="00B266DD" w:rsidP="007B2638">
      <w:pPr>
        <w:pStyle w:val="ListParagraph"/>
        <w:numPr>
          <w:ilvl w:val="1"/>
          <w:numId w:val="12"/>
        </w:numPr>
        <w:outlineLvl w:val="1"/>
        <w:rPr>
          <w:color w:val="365F91"/>
          <w:sz w:val="28"/>
          <w:szCs w:val="28"/>
        </w:rPr>
      </w:pPr>
      <w:bookmarkStart w:id="49" w:name="_Toc243148215"/>
      <w:r w:rsidRPr="00E2469B">
        <w:rPr>
          <w:color w:val="365F91"/>
          <w:sz w:val="28"/>
          <w:szCs w:val="28"/>
        </w:rPr>
        <w:t>Preliminary user interface design</w:t>
      </w:r>
      <w:bookmarkEnd w:id="49"/>
      <w:r w:rsidRPr="00E2469B">
        <w:rPr>
          <w:color w:val="365F91"/>
          <w:sz w:val="28"/>
          <w:szCs w:val="28"/>
        </w:rPr>
        <w:t xml:space="preserve"> </w:t>
      </w:r>
    </w:p>
    <w:p w14:paraId="2CF8B596" w14:textId="77777777" w:rsidR="003033D1" w:rsidRDefault="003033D1" w:rsidP="003033D1">
      <w:pPr>
        <w:pStyle w:val="NoSpacing"/>
      </w:pPr>
      <w:r>
        <w:t xml:space="preserve">Interface for the FDIR system has to be accurate, efficient and exhaustive. As a professional software, FDIR doesn’t need to be particularly easy to learn or user friendly, that is why our design is more focused on interface performance and on displaying the more information possible while keeping it logic and accessible. </w:t>
      </w:r>
    </w:p>
    <w:p w14:paraId="450AD88F" w14:textId="77777777" w:rsidR="003033D1" w:rsidRDefault="003033D1" w:rsidP="003033D1">
      <w:pPr>
        <w:pStyle w:val="NoSpacing"/>
      </w:pPr>
    </w:p>
    <w:p w14:paraId="5C5B049F" w14:textId="76321929" w:rsidR="003033D1" w:rsidRDefault="003033D1" w:rsidP="003033D1">
      <w:pPr>
        <w:pStyle w:val="NoSpacing"/>
      </w:pPr>
      <w:r>
        <w:t xml:space="preserve">FDIR system has to display continuous information about monitored values, systems state, interventions (by both human and computer), errors and warnings. That is why we don’t want to use tabs or any item that is hiding information as possible. We are using 3 main screens, supposed to be displayed on three different screens. We can focus on a specific part by using tree architecture containing a list of every systems, sub systems, and devices. Selecting a part affects the state of every screen, it is updating the allowed actions, it filters information on the log screen, and it is updating the spacecraft scheme in order to provide geo localization. User is also allowed to select the entire spacecraft and so every information about it will be displayed. </w:t>
      </w:r>
    </w:p>
    <w:p w14:paraId="4C22CB1A" w14:textId="77777777" w:rsidR="003033D1" w:rsidRDefault="003033D1" w:rsidP="003033D1">
      <w:pPr>
        <w:pStyle w:val="NoSpacing"/>
      </w:pPr>
    </w:p>
    <w:p w14:paraId="2ACD2C64" w14:textId="77777777" w:rsidR="003033D1" w:rsidRDefault="003033D1" w:rsidP="003033D1">
      <w:pPr>
        <w:pStyle w:val="NoSpacing"/>
      </w:pPr>
      <w:r>
        <w:t>Another feature not described in the following prototypes is the case of a critical issue happening, FDIR will so have to provide an alert (like a pop-up system) so that the crew will be directly informed.</w:t>
      </w:r>
    </w:p>
    <w:p w14:paraId="4D4DF433" w14:textId="4F575385" w:rsidR="00000707" w:rsidRPr="00E2469B" w:rsidRDefault="00000707" w:rsidP="00296AD3">
      <w:pPr>
        <w:pStyle w:val="ListParagraph"/>
        <w:ind w:left="1440"/>
        <w:outlineLvl w:val="1"/>
        <w:rPr>
          <w:color w:val="365F91"/>
          <w:sz w:val="28"/>
          <w:szCs w:val="28"/>
        </w:rPr>
      </w:pPr>
    </w:p>
    <w:p w14:paraId="429E3626" w14:textId="642BEA35" w:rsidR="00000707" w:rsidRPr="00E2469B" w:rsidRDefault="003033D1" w:rsidP="00296AD3">
      <w:pPr>
        <w:pStyle w:val="ListParagraph"/>
        <w:ind w:left="1440"/>
        <w:outlineLvl w:val="1"/>
        <w:rPr>
          <w:color w:val="365F91"/>
          <w:sz w:val="28"/>
          <w:szCs w:val="28"/>
        </w:rPr>
      </w:pPr>
      <w:r>
        <w:rPr>
          <w:noProof/>
          <w:lang w:val="fr-FR" w:eastAsia="ko-KR"/>
        </w:rPr>
        <w:drawing>
          <wp:anchor distT="0" distB="0" distL="114300" distR="114300" simplePos="0" relativeHeight="251696128" behindDoc="0" locked="0" layoutInCell="1" allowOverlap="1" wp14:editId="34948E7F">
            <wp:simplePos x="0" y="0"/>
            <wp:positionH relativeFrom="column">
              <wp:posOffset>74930</wp:posOffset>
            </wp:positionH>
            <wp:positionV relativeFrom="paragraph">
              <wp:posOffset>445135</wp:posOffset>
            </wp:positionV>
            <wp:extent cx="5975350" cy="2860040"/>
            <wp:effectExtent l="0" t="0" r="0" b="0"/>
            <wp:wrapTopAndBottom/>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07/7/7/main" val="0"/>
                        </a:ext>
                      </a:extLst>
                    </a:blip>
                    <a:srcRect/>
                    <a:stretch>
                      <a:fillRect/>
                    </a:stretch>
                  </pic:blipFill>
                  <pic:spPr bwMode="auto">
                    <a:xfrm>
                      <a:off x="0" y="0"/>
                      <a:ext cx="5975350" cy="286004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p>
    <w:p w14:paraId="5154FBCC" w14:textId="77777777" w:rsidR="003033D1" w:rsidRDefault="003033D1">
      <w:pPr>
        <w:spacing w:after="0" w:line="240" w:lineRule="auto"/>
        <w:rPr>
          <w:rStyle w:val="BookTitle"/>
          <w:color w:val="4F81BD" w:themeColor="accent1"/>
        </w:rPr>
      </w:pPr>
      <w:r>
        <w:rPr>
          <w:rStyle w:val="BookTitle"/>
          <w:color w:val="4F81BD" w:themeColor="accent1"/>
        </w:rPr>
        <w:br w:type="page"/>
      </w:r>
    </w:p>
    <w:p w14:paraId="4849580F" w14:textId="56CEBB78" w:rsidR="003033D1" w:rsidRPr="00E2469B" w:rsidRDefault="007A3B22" w:rsidP="003033D1">
      <w:pPr>
        <w:pStyle w:val="ListParagraph"/>
        <w:numPr>
          <w:ilvl w:val="2"/>
          <w:numId w:val="12"/>
        </w:numPr>
        <w:outlineLvl w:val="1"/>
        <w:rPr>
          <w:rStyle w:val="BookTitle"/>
          <w:color w:val="4F81BD" w:themeColor="accent1"/>
        </w:rPr>
      </w:pPr>
      <w:r>
        <w:rPr>
          <w:noProof/>
          <w:lang w:val="fr-FR" w:eastAsia="ko-KR"/>
        </w:rPr>
        <w:lastRenderedPageBreak/>
        <w:drawing>
          <wp:anchor distT="0" distB="0" distL="114300" distR="114300" simplePos="0" relativeHeight="251697152" behindDoc="0" locked="0" layoutInCell="1" allowOverlap="1" wp14:editId="18E20FC5">
            <wp:simplePos x="0" y="0"/>
            <wp:positionH relativeFrom="column">
              <wp:posOffset>-321945</wp:posOffset>
            </wp:positionH>
            <wp:positionV relativeFrom="paragraph">
              <wp:posOffset>497840</wp:posOffset>
            </wp:positionV>
            <wp:extent cx="7078980" cy="3780790"/>
            <wp:effectExtent l="0" t="0" r="0" b="0"/>
            <wp:wrapTopAndBottom/>
            <wp:docPr id="1" name="Picture 0" descr="screen1_System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_Systems_legend.png"/>
                    <pic:cNvPicPr/>
                  </pic:nvPicPr>
                  <pic:blipFill>
                    <a:blip r:embed="rId31" cstate="print">
                      <a:extLst>
                        <a:ext uri="28A0092B-C50C-407e-A947-70E740481C1C">
                          <a14:useLocalDpi xmlns:a14="http://schemas.microsoft.com/office/drawing/2007/7/7/main" val="0"/>
                        </a:ext>
                      </a:extLst>
                    </a:blip>
                    <a:stretch>
                      <a:fillRect/>
                    </a:stretch>
                  </pic:blipFill>
                  <pic:spPr>
                    <a:xfrm>
                      <a:off x="0" y="0"/>
                      <a:ext cx="7078980" cy="3780790"/>
                    </a:xfrm>
                    <a:prstGeom prst="rect">
                      <a:avLst/>
                    </a:prstGeom>
                    <a:ln w="12700">
                      <a:noFill/>
                    </a:ln>
                  </pic:spPr>
                </pic:pic>
              </a:graphicData>
            </a:graphic>
            <wp14:sizeRelH relativeFrom="page">
              <wp14:pctWidth>0</wp14:pctWidth>
            </wp14:sizeRelH>
            <wp14:sizeRelV relativeFrom="page">
              <wp14:pctHeight>0</wp14:pctHeight>
            </wp14:sizeRelV>
          </wp:anchor>
        </w:drawing>
      </w:r>
      <w:r w:rsidR="001657CF">
        <w:rPr>
          <w:noProof/>
        </w:rPr>
        <w:pict>
          <v:shape id="_x0000_s1041" type="#_x0000_t202" style="position:absolute;left:0;text-align:left;margin-left:-25.35pt;margin-top:341.4pt;width:557.4pt;height:.05pt;z-index:251699200;mso-position-horizontal-relative:text;mso-position-vertical-relative:text" stroked="f">
            <v:textbox style="mso-fit-shape-to-text:t" inset="0,0,0,0">
              <w:txbxContent>
                <w:p w14:paraId="04B1A2ED" w14:textId="5C0A754B" w:rsidR="007A3B22" w:rsidRPr="007A3B22" w:rsidRDefault="007A3B22" w:rsidP="007A3B22">
                  <w:pPr>
                    <w:pStyle w:val="Caption"/>
                    <w:jc w:val="center"/>
                    <w:rPr>
                      <w:noProof/>
                      <w:color w:val="808080" w:themeColor="text1" w:themeTint="80"/>
                    </w:rPr>
                  </w:pPr>
                  <w:r w:rsidRPr="007A3B22">
                    <w:rPr>
                      <w:color w:val="808080" w:themeColor="text1" w:themeTint="80"/>
                    </w:rPr>
                    <w:t xml:space="preserve">Figure </w:t>
                  </w:r>
                  <w:r w:rsidRPr="007A3B22">
                    <w:rPr>
                      <w:color w:val="808080" w:themeColor="text1" w:themeTint="80"/>
                    </w:rPr>
                    <w:fldChar w:fldCharType="begin"/>
                  </w:r>
                  <w:r w:rsidRPr="007A3B22">
                    <w:rPr>
                      <w:color w:val="808080" w:themeColor="text1" w:themeTint="80"/>
                    </w:rPr>
                    <w:instrText xml:space="preserve"> SEQ Figure \* ARABIC </w:instrText>
                  </w:r>
                  <w:r w:rsidRPr="007A3B22">
                    <w:rPr>
                      <w:color w:val="808080" w:themeColor="text1" w:themeTint="80"/>
                    </w:rPr>
                    <w:fldChar w:fldCharType="separate"/>
                  </w:r>
                  <w:r w:rsidR="00707556">
                    <w:rPr>
                      <w:noProof/>
                      <w:color w:val="808080" w:themeColor="text1" w:themeTint="80"/>
                    </w:rPr>
                    <w:t>8</w:t>
                  </w:r>
                  <w:r w:rsidRPr="007A3B22">
                    <w:rPr>
                      <w:color w:val="808080" w:themeColor="text1" w:themeTint="80"/>
                    </w:rPr>
                    <w:fldChar w:fldCharType="end"/>
                  </w:r>
                  <w:r w:rsidRPr="007A3B22">
                    <w:rPr>
                      <w:color w:val="808080" w:themeColor="text1" w:themeTint="80"/>
                    </w:rPr>
                    <w:t>: Systems list window prototype</w:t>
                  </w:r>
                </w:p>
              </w:txbxContent>
            </v:textbox>
            <w10:wrap type="topAndBottom"/>
          </v:shape>
        </w:pict>
      </w:r>
      <w:r w:rsidR="003033D1">
        <w:rPr>
          <w:rStyle w:val="BookTitle"/>
          <w:color w:val="4F81BD" w:themeColor="accent1"/>
        </w:rPr>
        <w:t>Screen 1: System list</w:t>
      </w:r>
    </w:p>
    <w:p w14:paraId="43FD78DE" w14:textId="20554B49" w:rsidR="003033D1" w:rsidRDefault="003033D1" w:rsidP="003033D1">
      <w:pPr>
        <w:pStyle w:val="NoSpacing"/>
      </w:pPr>
    </w:p>
    <w:p w14:paraId="1A61E000" w14:textId="507B9C86" w:rsidR="007A3B22" w:rsidRDefault="003033D1" w:rsidP="003033D1">
      <w:pPr>
        <w:pStyle w:val="NoSpacing"/>
      </w:pPr>
      <w:r>
        <w:t xml:space="preserve"> </w:t>
      </w:r>
    </w:p>
    <w:p w14:paraId="5EC8FC5B" w14:textId="74FE2305" w:rsidR="003033D1" w:rsidRDefault="003033D1" w:rsidP="00AB1ABE">
      <w:pPr>
        <w:pStyle w:val="NoSpacing"/>
        <w:ind w:firstLine="0"/>
      </w:pPr>
      <w:r w:rsidRPr="00BE4FF6">
        <w:rPr>
          <w:b/>
          <w:color w:val="FF0000"/>
          <w:sz w:val="28"/>
        </w:rPr>
        <w:t>1</w:t>
      </w:r>
      <w:r>
        <w:t xml:space="preserve"> </w:t>
      </w:r>
      <w:r w:rsidR="00AB1ABE">
        <w:t xml:space="preserve">  </w:t>
      </w:r>
      <w:r>
        <w:t>In this tree panel we display every system, divided into several devices. Working states and running states will always be displayed in this tree. The user can make a multi-selection between several systems and devices, affecting the other two panels.</w:t>
      </w:r>
    </w:p>
    <w:p w14:paraId="35CD35D1" w14:textId="77777777" w:rsidR="00BE4FF6" w:rsidRPr="00AB1ABE" w:rsidRDefault="00BE4FF6" w:rsidP="00AB1ABE">
      <w:pPr>
        <w:pStyle w:val="NoSpacing"/>
        <w:ind w:firstLine="0"/>
      </w:pPr>
    </w:p>
    <w:p w14:paraId="5F861C01" w14:textId="3EDB442D" w:rsidR="003033D1" w:rsidRDefault="003033D1" w:rsidP="00AB1ABE">
      <w:pPr>
        <w:pStyle w:val="NoSpacing"/>
        <w:ind w:firstLine="0"/>
      </w:pPr>
      <w:r w:rsidRPr="00BE4FF6">
        <w:rPr>
          <w:b/>
          <w:color w:val="FF0000"/>
          <w:sz w:val="28"/>
        </w:rPr>
        <w:t>2</w:t>
      </w:r>
      <w:r>
        <w:t xml:space="preserve"> </w:t>
      </w:r>
      <w:r w:rsidR="00AB1ABE">
        <w:t xml:space="preserve"> </w:t>
      </w:r>
      <w:r>
        <w:t>This panel gives a geographical localization of the selected parts to the user. This is useful in the case of a need of a fast human intervention on some part of the spacecraft.</w:t>
      </w:r>
    </w:p>
    <w:p w14:paraId="1C9663B3" w14:textId="77777777" w:rsidR="00BE4FF6" w:rsidRDefault="00BE4FF6" w:rsidP="00AB1ABE">
      <w:pPr>
        <w:pStyle w:val="NoSpacing"/>
        <w:ind w:firstLine="0"/>
      </w:pPr>
    </w:p>
    <w:p w14:paraId="4A901FAE" w14:textId="027A813A" w:rsidR="00000707" w:rsidRPr="00E2469B" w:rsidRDefault="003033D1" w:rsidP="00AB1ABE">
      <w:pPr>
        <w:pStyle w:val="NoSpacing"/>
        <w:ind w:firstLine="0"/>
      </w:pPr>
      <w:r w:rsidRPr="00BE4FF6">
        <w:rPr>
          <w:b/>
          <w:color w:val="FF0000"/>
          <w:sz w:val="28"/>
        </w:rPr>
        <w:t>3</w:t>
      </w:r>
      <w:r w:rsidR="00AB1ABE">
        <w:t xml:space="preserve">   </w:t>
      </w:r>
      <w:r>
        <w:t xml:space="preserve">This action panel displays every allowed action considering the selected parts. User is so able to start, restart, or shutdown a part or several parts of the system at </w:t>
      </w:r>
      <w:r w:rsidR="00BE4FF6">
        <w:t>any time</w:t>
      </w:r>
      <w:r>
        <w:t>. He can also ask for a manual and direct refresh of the states, he can operate a change on the current used backups (a pop-up window will so appears to permit him to select which backups are currently working on the selected parts), he can make a filter on the log screen by considering only components selected on this view, and he can display monitored values corresponding to these components on the appropriate screen (on the current tab or opening a new one).</w:t>
      </w:r>
    </w:p>
    <w:p w14:paraId="161C21D1" w14:textId="77777777" w:rsidR="00000707" w:rsidRPr="00E2469B" w:rsidRDefault="00000707" w:rsidP="00296AD3">
      <w:pPr>
        <w:pStyle w:val="ListParagraph"/>
        <w:ind w:left="1440"/>
        <w:outlineLvl w:val="1"/>
        <w:rPr>
          <w:color w:val="365F91"/>
          <w:sz w:val="28"/>
          <w:szCs w:val="28"/>
        </w:rPr>
      </w:pPr>
    </w:p>
    <w:p w14:paraId="504A0CF7" w14:textId="6F076A56" w:rsidR="00000707" w:rsidRPr="00E2469B" w:rsidRDefault="00000707" w:rsidP="00296AD3">
      <w:pPr>
        <w:pStyle w:val="ListParagraph"/>
        <w:ind w:left="1440"/>
        <w:outlineLvl w:val="1"/>
        <w:rPr>
          <w:color w:val="365F91"/>
          <w:sz w:val="28"/>
          <w:szCs w:val="28"/>
        </w:rPr>
      </w:pPr>
    </w:p>
    <w:p w14:paraId="43E048DB" w14:textId="426A5513" w:rsidR="00000707" w:rsidRPr="00E2469B" w:rsidRDefault="00000707" w:rsidP="00296AD3">
      <w:pPr>
        <w:pStyle w:val="ListParagraph"/>
        <w:ind w:left="1440"/>
        <w:outlineLvl w:val="1"/>
        <w:rPr>
          <w:color w:val="365F91"/>
          <w:sz w:val="28"/>
          <w:szCs w:val="28"/>
        </w:rPr>
      </w:pPr>
    </w:p>
    <w:p w14:paraId="0E57CD55" w14:textId="707825E7" w:rsidR="00000707" w:rsidRPr="00E2469B" w:rsidRDefault="00000707" w:rsidP="00296AD3">
      <w:pPr>
        <w:pStyle w:val="ListParagraph"/>
        <w:ind w:left="1440"/>
        <w:outlineLvl w:val="1"/>
        <w:rPr>
          <w:color w:val="365F91"/>
          <w:sz w:val="28"/>
          <w:szCs w:val="28"/>
        </w:rPr>
      </w:pPr>
    </w:p>
    <w:p w14:paraId="596CEC33" w14:textId="46C36F1D" w:rsidR="00000707" w:rsidRPr="00E2469B" w:rsidRDefault="00000707" w:rsidP="00296AD3">
      <w:pPr>
        <w:pStyle w:val="ListParagraph"/>
        <w:ind w:left="1440"/>
        <w:outlineLvl w:val="1"/>
        <w:rPr>
          <w:color w:val="365F91"/>
          <w:sz w:val="28"/>
          <w:szCs w:val="28"/>
        </w:rPr>
      </w:pPr>
    </w:p>
    <w:p w14:paraId="42AE54D1" w14:textId="3719CB60" w:rsidR="00000707" w:rsidRPr="00E2469B" w:rsidRDefault="00000707" w:rsidP="00A9194E">
      <w:pPr>
        <w:pStyle w:val="ListParagraph"/>
        <w:ind w:left="1440"/>
        <w:rPr>
          <w:color w:val="365F91"/>
          <w:sz w:val="28"/>
          <w:szCs w:val="28"/>
        </w:rPr>
      </w:pPr>
    </w:p>
    <w:p w14:paraId="7ACA29AA" w14:textId="4D18A037" w:rsidR="00296AD3" w:rsidRPr="00E2469B" w:rsidRDefault="00296AD3" w:rsidP="00296AD3">
      <w:pPr>
        <w:pStyle w:val="ListParagraph"/>
        <w:ind w:left="1440"/>
        <w:outlineLvl w:val="1"/>
        <w:rPr>
          <w:color w:val="365F91"/>
          <w:sz w:val="28"/>
          <w:szCs w:val="28"/>
        </w:rPr>
      </w:pPr>
    </w:p>
    <w:p w14:paraId="771CB4B0" w14:textId="6B7BEEC4" w:rsidR="00000707" w:rsidRDefault="000C7872" w:rsidP="000C7872">
      <w:pPr>
        <w:pStyle w:val="ListParagraph"/>
        <w:numPr>
          <w:ilvl w:val="2"/>
          <w:numId w:val="12"/>
        </w:numPr>
        <w:spacing w:after="0" w:line="240" w:lineRule="auto"/>
        <w:rPr>
          <w:rStyle w:val="BookTitle"/>
          <w:color w:val="4F81BD" w:themeColor="accent1"/>
        </w:rPr>
      </w:pPr>
      <w:r>
        <w:rPr>
          <w:rStyle w:val="BookTitle"/>
          <w:color w:val="4F81BD" w:themeColor="accent1"/>
        </w:rPr>
        <w:lastRenderedPageBreak/>
        <w:t>Screen 2</w:t>
      </w:r>
      <w:r w:rsidRPr="000C7872">
        <w:rPr>
          <w:rStyle w:val="BookTitle"/>
          <w:color w:val="4F81BD" w:themeColor="accent1"/>
        </w:rPr>
        <w:t xml:space="preserve">: System </w:t>
      </w:r>
      <w:r>
        <w:rPr>
          <w:rStyle w:val="BookTitle"/>
          <w:color w:val="4F81BD" w:themeColor="accent1"/>
        </w:rPr>
        <w:t>Information</w:t>
      </w:r>
    </w:p>
    <w:p w14:paraId="7276BC56" w14:textId="555399A9" w:rsidR="007E7D37" w:rsidRPr="000C7872" w:rsidRDefault="007E7D37" w:rsidP="007E7D37">
      <w:pPr>
        <w:pStyle w:val="NoSpacing"/>
        <w:rPr>
          <w:rStyle w:val="BookTitle"/>
          <w:color w:val="4F81BD" w:themeColor="accent1"/>
        </w:rPr>
      </w:pPr>
    </w:p>
    <w:p w14:paraId="6BB82CE2" w14:textId="1F5235D1" w:rsidR="00627559" w:rsidRDefault="007E7D37" w:rsidP="00627559">
      <w:pPr>
        <w:pStyle w:val="NoSpacing"/>
      </w:pPr>
      <w:r>
        <w:rPr>
          <w:noProof/>
          <w:lang w:val="fr-FR" w:eastAsia="ko-KR"/>
        </w:rPr>
        <w:drawing>
          <wp:anchor distT="0" distB="0" distL="114300" distR="114300" simplePos="0" relativeHeight="251704320" behindDoc="0" locked="0" layoutInCell="1" allowOverlap="1" wp14:editId="7E758167">
            <wp:simplePos x="0" y="0"/>
            <wp:positionH relativeFrom="column">
              <wp:posOffset>-458470</wp:posOffset>
            </wp:positionH>
            <wp:positionV relativeFrom="paragraph">
              <wp:posOffset>261620</wp:posOffset>
            </wp:positionV>
            <wp:extent cx="7185660" cy="3829685"/>
            <wp:effectExtent l="0" t="0" r="0" b="0"/>
            <wp:wrapTopAndBottom/>
            <wp:docPr id="8" name="Picture 1" descr="screen2_Information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_Informations_legend.png"/>
                    <pic:cNvPicPr/>
                  </pic:nvPicPr>
                  <pic:blipFill>
                    <a:blip r:embed="rId32" cstate="print">
                      <a:extLst>
                        <a:ext uri="28A0092B-C50C-407e-A947-70E740481C1C">
                          <a14:useLocalDpi xmlns:a14="http://schemas.microsoft.com/office/drawing/2007/7/7/main" val="0"/>
                        </a:ext>
                      </a:extLst>
                    </a:blip>
                    <a:stretch>
                      <a:fillRect/>
                    </a:stretch>
                  </pic:blipFill>
                  <pic:spPr>
                    <a:xfrm>
                      <a:off x="0" y="0"/>
                      <a:ext cx="7185660" cy="3829685"/>
                    </a:xfrm>
                    <a:prstGeom prst="rect">
                      <a:avLst/>
                    </a:prstGeom>
                    <a:ln w="12700">
                      <a:noFill/>
                    </a:ln>
                  </pic:spPr>
                </pic:pic>
              </a:graphicData>
            </a:graphic>
            <wp14:sizeRelH relativeFrom="page">
              <wp14:pctWidth>0</wp14:pctWidth>
            </wp14:sizeRelH>
            <wp14:sizeRelV relativeFrom="page">
              <wp14:pctHeight>0</wp14:pctHeight>
            </wp14:sizeRelV>
          </wp:anchor>
        </w:drawing>
      </w:r>
      <w:r w:rsidR="001657CF">
        <w:rPr>
          <w:noProof/>
        </w:rPr>
        <w:pict>
          <v:shape id="_x0000_s1042" type="#_x0000_t202" style="position:absolute;left:0;text-align:left;margin-left:-36.1pt;margin-top:326.65pt;width:565.8pt;height:.05pt;z-index:251708416;mso-position-horizontal-relative:text;mso-position-vertical-relative:text" stroked="f">
            <v:textbox style="mso-fit-shape-to-text:t" inset="0,0,0,0">
              <w:txbxContent>
                <w:p w14:paraId="446420D5" w14:textId="5A0FFE23" w:rsidR="003B39A0" w:rsidRPr="003B39A0" w:rsidRDefault="003B39A0" w:rsidP="003B39A0">
                  <w:pPr>
                    <w:pStyle w:val="Caption"/>
                    <w:jc w:val="center"/>
                    <w:rPr>
                      <w:noProof/>
                      <w:color w:val="808080" w:themeColor="text1" w:themeTint="80"/>
                    </w:rPr>
                  </w:pPr>
                  <w:r w:rsidRPr="003B39A0">
                    <w:rPr>
                      <w:color w:val="808080" w:themeColor="text1" w:themeTint="80"/>
                    </w:rPr>
                    <w:t xml:space="preserve">Figure </w:t>
                  </w:r>
                  <w:r w:rsidRPr="003B39A0">
                    <w:rPr>
                      <w:color w:val="808080" w:themeColor="text1" w:themeTint="80"/>
                    </w:rPr>
                    <w:fldChar w:fldCharType="begin"/>
                  </w:r>
                  <w:r w:rsidRPr="003B39A0">
                    <w:rPr>
                      <w:color w:val="808080" w:themeColor="text1" w:themeTint="80"/>
                    </w:rPr>
                    <w:instrText xml:space="preserve"> SEQ Figure \* ARABIC </w:instrText>
                  </w:r>
                  <w:r w:rsidRPr="003B39A0">
                    <w:rPr>
                      <w:color w:val="808080" w:themeColor="text1" w:themeTint="80"/>
                    </w:rPr>
                    <w:fldChar w:fldCharType="separate"/>
                  </w:r>
                  <w:r w:rsidR="00707556">
                    <w:rPr>
                      <w:noProof/>
                      <w:color w:val="808080" w:themeColor="text1" w:themeTint="80"/>
                    </w:rPr>
                    <w:t>9</w:t>
                  </w:r>
                  <w:r w:rsidRPr="003B39A0">
                    <w:rPr>
                      <w:color w:val="808080" w:themeColor="text1" w:themeTint="80"/>
                    </w:rPr>
                    <w:fldChar w:fldCharType="end"/>
                  </w:r>
                  <w:r w:rsidRPr="003B39A0">
                    <w:rPr>
                      <w:color w:val="808080" w:themeColor="text1" w:themeTint="80"/>
                    </w:rPr>
                    <w:t>: System Information window</w:t>
                  </w:r>
                  <w:r>
                    <w:rPr>
                      <w:color w:val="808080" w:themeColor="text1" w:themeTint="80"/>
                    </w:rPr>
                    <w:t xml:space="preserve"> prototype</w:t>
                  </w:r>
                </w:p>
              </w:txbxContent>
            </v:textbox>
            <w10:wrap type="topAndBottom"/>
          </v:shape>
        </w:pict>
      </w:r>
    </w:p>
    <w:p w14:paraId="139EB9B7" w14:textId="77777777" w:rsidR="00627559" w:rsidRDefault="00627559" w:rsidP="00627559">
      <w:pPr>
        <w:pStyle w:val="NoSpacing"/>
      </w:pPr>
    </w:p>
    <w:p w14:paraId="4B474C44" w14:textId="77777777" w:rsidR="00627559" w:rsidRDefault="00627559" w:rsidP="00627559">
      <w:pPr>
        <w:pStyle w:val="NoSpacing"/>
      </w:pPr>
    </w:p>
    <w:p w14:paraId="515B5857" w14:textId="0800D505" w:rsidR="00EA6D88" w:rsidRDefault="00B85651" w:rsidP="00AB1ABE">
      <w:pPr>
        <w:pStyle w:val="NoSpacing"/>
        <w:ind w:firstLine="0"/>
      </w:pPr>
      <w:r w:rsidRPr="00B85651">
        <w:rPr>
          <w:b/>
          <w:color w:val="FF0000"/>
          <w:sz w:val="28"/>
        </w:rPr>
        <w:t>1</w:t>
      </w:r>
      <w:r w:rsidR="00EA6D88">
        <w:rPr>
          <w:color w:val="FF0000"/>
        </w:rPr>
        <w:t xml:space="preserve"> </w:t>
      </w:r>
      <w:r w:rsidR="0086023D">
        <w:rPr>
          <w:color w:val="FF0000"/>
        </w:rPr>
        <w:t xml:space="preserve"> </w:t>
      </w:r>
      <w:r w:rsidR="00EA6D88">
        <w:t>This tab system allows the user to manage this view by making groups of monitored systems/devices. We add new tab or new systems/devices to the current tab thanks to the system-displaying window, and we can remove tabs or groups of tabs on this window (not represented on the prototype).</w:t>
      </w:r>
    </w:p>
    <w:p w14:paraId="7952356A" w14:textId="77777777" w:rsidR="00AB1ABE" w:rsidRDefault="00AB1ABE" w:rsidP="00AB1ABE">
      <w:pPr>
        <w:pStyle w:val="NoSpacing"/>
        <w:rPr>
          <w:b/>
          <w:color w:val="FF0000"/>
          <w:sz w:val="28"/>
        </w:rPr>
      </w:pPr>
    </w:p>
    <w:p w14:paraId="3858DAFF" w14:textId="0D3ADF54" w:rsidR="00EA6D88" w:rsidRPr="00ED3E63" w:rsidRDefault="00B85651" w:rsidP="00AB1ABE">
      <w:pPr>
        <w:pStyle w:val="NoSpacing"/>
        <w:ind w:firstLine="0"/>
      </w:pPr>
      <w:r w:rsidRPr="00B85651">
        <w:rPr>
          <w:b/>
          <w:color w:val="FF0000"/>
          <w:sz w:val="28"/>
        </w:rPr>
        <w:t>2</w:t>
      </w:r>
      <w:r w:rsidR="00EA6D88">
        <w:rPr>
          <w:color w:val="FF0000"/>
        </w:rPr>
        <w:t xml:space="preserve"> </w:t>
      </w:r>
      <w:r w:rsidR="0086023D">
        <w:rPr>
          <w:color w:val="FF0000"/>
        </w:rPr>
        <w:t xml:space="preserve"> </w:t>
      </w:r>
      <w:r w:rsidR="00EA6D88">
        <w:t>This view offers a more accurate geographical view on the selected part, while the general view is always kept on the other window.</w:t>
      </w:r>
    </w:p>
    <w:p w14:paraId="30AA3CA7" w14:textId="77777777" w:rsidR="0086023D" w:rsidRDefault="0086023D" w:rsidP="00AB1ABE">
      <w:pPr>
        <w:pStyle w:val="NoSpacing"/>
        <w:rPr>
          <w:b/>
          <w:color w:val="FF0000"/>
          <w:sz w:val="28"/>
        </w:rPr>
      </w:pPr>
    </w:p>
    <w:p w14:paraId="43D636DD" w14:textId="101D0192" w:rsidR="00EA6D88" w:rsidRPr="00ED3E63" w:rsidRDefault="00B85651" w:rsidP="00AB1ABE">
      <w:pPr>
        <w:pStyle w:val="NoSpacing"/>
        <w:ind w:firstLine="0"/>
      </w:pPr>
      <w:r w:rsidRPr="00B85651">
        <w:rPr>
          <w:b/>
          <w:color w:val="FF0000"/>
          <w:sz w:val="28"/>
        </w:rPr>
        <w:t>3</w:t>
      </w:r>
      <w:r w:rsidR="00EA6D88">
        <w:rPr>
          <w:color w:val="FF0000"/>
        </w:rPr>
        <w:t xml:space="preserve"> </w:t>
      </w:r>
      <w:r w:rsidR="0086023D">
        <w:rPr>
          <w:color w:val="FF0000"/>
        </w:rPr>
        <w:t xml:space="preserve"> </w:t>
      </w:r>
      <w:r w:rsidR="00EA6D88">
        <w:t>This action panel is basically the same that what was presented in the previously screen. The difference is that here we are considering a single part of the global system, no multi-selection are allowed.</w:t>
      </w:r>
    </w:p>
    <w:p w14:paraId="0DE5A2B2" w14:textId="77777777" w:rsidR="0086023D" w:rsidRDefault="0086023D" w:rsidP="00AB1ABE">
      <w:pPr>
        <w:pStyle w:val="NoSpacing"/>
        <w:rPr>
          <w:b/>
          <w:color w:val="FF0000"/>
          <w:sz w:val="28"/>
        </w:rPr>
      </w:pPr>
    </w:p>
    <w:p w14:paraId="028F56BB" w14:textId="6B4482EE" w:rsidR="00000707" w:rsidRDefault="00B85651" w:rsidP="00AB1ABE">
      <w:pPr>
        <w:pStyle w:val="NoSpacing"/>
        <w:ind w:firstLine="0"/>
      </w:pPr>
      <w:r w:rsidRPr="00B85651">
        <w:rPr>
          <w:b/>
          <w:color w:val="FF0000"/>
          <w:sz w:val="28"/>
        </w:rPr>
        <w:t>4</w:t>
      </w:r>
      <w:r w:rsidR="00EA6D88">
        <w:rPr>
          <w:color w:val="FF0000"/>
        </w:rPr>
        <w:t xml:space="preserve"> </w:t>
      </w:r>
      <w:r w:rsidR="0086023D">
        <w:rPr>
          <w:color w:val="FF0000"/>
        </w:rPr>
        <w:t xml:space="preserve"> </w:t>
      </w:r>
      <w:r w:rsidR="00EA6D88">
        <w:t>Every monitored value is displayed here. We can sort them by period, increasing values etc… FDIR is also automatically generating stats, charts, and miscellaneous information, based on the monitored values.</w:t>
      </w:r>
      <w:r w:rsidR="00000707" w:rsidRPr="00E2469B">
        <w:br w:type="page"/>
      </w:r>
    </w:p>
    <w:p w14:paraId="5A975988" w14:textId="327BEB4B" w:rsidR="00E60885" w:rsidRDefault="00E60885" w:rsidP="00E60885">
      <w:pPr>
        <w:pStyle w:val="ListParagraph"/>
        <w:numPr>
          <w:ilvl w:val="2"/>
          <w:numId w:val="12"/>
        </w:numPr>
        <w:spacing w:after="0" w:line="240" w:lineRule="auto"/>
        <w:rPr>
          <w:rStyle w:val="BookTitle"/>
          <w:color w:val="4F81BD" w:themeColor="accent1"/>
        </w:rPr>
      </w:pPr>
      <w:r>
        <w:rPr>
          <w:rStyle w:val="BookTitle"/>
          <w:color w:val="4F81BD" w:themeColor="accent1"/>
        </w:rPr>
        <w:lastRenderedPageBreak/>
        <w:t>Screen 3</w:t>
      </w:r>
      <w:r w:rsidRPr="000C7872">
        <w:rPr>
          <w:rStyle w:val="BookTitle"/>
          <w:color w:val="4F81BD" w:themeColor="accent1"/>
        </w:rPr>
        <w:t xml:space="preserve">: </w:t>
      </w:r>
      <w:r>
        <w:rPr>
          <w:rStyle w:val="BookTitle"/>
          <w:color w:val="4F81BD" w:themeColor="accent1"/>
        </w:rPr>
        <w:t>Logs</w:t>
      </w:r>
    </w:p>
    <w:p w14:paraId="1F9D9C07" w14:textId="0FACC0E2" w:rsidR="00E60885" w:rsidRDefault="00707556" w:rsidP="00E60885">
      <w:pPr>
        <w:pStyle w:val="NoSpacing"/>
        <w:rPr>
          <w:rStyle w:val="BookTitle"/>
          <w:color w:val="4F81BD" w:themeColor="accent1"/>
        </w:rPr>
      </w:pPr>
      <w:r>
        <w:rPr>
          <w:noProof/>
          <w:lang w:val="fr-FR" w:eastAsia="ko-KR"/>
        </w:rPr>
        <w:drawing>
          <wp:anchor distT="0" distB="0" distL="114300" distR="114300" simplePos="0" relativeHeight="251709440" behindDoc="0" locked="0" layoutInCell="1" allowOverlap="1" wp14:editId="0A0F889C">
            <wp:simplePos x="0" y="0"/>
            <wp:positionH relativeFrom="column">
              <wp:posOffset>-290830</wp:posOffset>
            </wp:positionH>
            <wp:positionV relativeFrom="paragraph">
              <wp:posOffset>327025</wp:posOffset>
            </wp:positionV>
            <wp:extent cx="6921500" cy="3699510"/>
            <wp:effectExtent l="0" t="0" r="0" b="0"/>
            <wp:wrapTopAndBottom/>
            <wp:docPr id="18" name="Picture 3" descr="screen3_Log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_Logs_legend.png"/>
                    <pic:cNvPicPr/>
                  </pic:nvPicPr>
                  <pic:blipFill>
                    <a:blip r:embed="rId33" cstate="print">
                      <a:extLst>
                        <a:ext uri="28A0092B-C50C-407e-A947-70E740481C1C">
                          <a14:useLocalDpi xmlns:a14="http://schemas.microsoft.com/office/drawing/2007/7/7/main" val="0"/>
                        </a:ext>
                      </a:extLst>
                    </a:blip>
                    <a:stretch>
                      <a:fillRect/>
                    </a:stretch>
                  </pic:blipFill>
                  <pic:spPr>
                    <a:xfrm>
                      <a:off x="0" y="0"/>
                      <a:ext cx="6921500" cy="3699510"/>
                    </a:xfrm>
                    <a:prstGeom prst="rect">
                      <a:avLst/>
                    </a:prstGeom>
                    <a:ln w="12700">
                      <a:noFill/>
                    </a:ln>
                  </pic:spPr>
                </pic:pic>
              </a:graphicData>
            </a:graphic>
            <wp14:sizeRelH relativeFrom="page">
              <wp14:pctWidth>0</wp14:pctWidth>
            </wp14:sizeRelH>
            <wp14:sizeRelV relativeFrom="page">
              <wp14:pctHeight>0</wp14:pctHeight>
            </wp14:sizeRelV>
          </wp:anchor>
        </w:drawing>
      </w:r>
      <w:r w:rsidR="001657CF">
        <w:rPr>
          <w:noProof/>
        </w:rPr>
        <w:pict>
          <v:shape id="_x0000_s1043" type="#_x0000_t202" style="position:absolute;left:0;text-align:left;margin-left:-22.9pt;margin-top:321.55pt;width:545pt;height:.05pt;z-index:251711488;mso-position-horizontal-relative:text;mso-position-vertical-relative:text" stroked="f">
            <v:textbox style="mso-fit-shape-to-text:t" inset="0,0,0,0">
              <w:txbxContent>
                <w:p w14:paraId="2A1F0718" w14:textId="272390F3" w:rsidR="00707556" w:rsidRPr="00707556" w:rsidRDefault="00707556" w:rsidP="00707556">
                  <w:pPr>
                    <w:pStyle w:val="Caption"/>
                    <w:jc w:val="center"/>
                    <w:rPr>
                      <w:noProof/>
                      <w:color w:val="808080" w:themeColor="text1" w:themeTint="80"/>
                    </w:rPr>
                  </w:pPr>
                  <w:r w:rsidRPr="00707556">
                    <w:rPr>
                      <w:color w:val="808080" w:themeColor="text1" w:themeTint="80"/>
                    </w:rPr>
                    <w:t xml:space="preserve">Figure </w:t>
                  </w:r>
                  <w:r w:rsidRPr="00707556">
                    <w:rPr>
                      <w:color w:val="808080" w:themeColor="text1" w:themeTint="80"/>
                    </w:rPr>
                    <w:fldChar w:fldCharType="begin"/>
                  </w:r>
                  <w:r w:rsidRPr="00707556">
                    <w:rPr>
                      <w:color w:val="808080" w:themeColor="text1" w:themeTint="80"/>
                    </w:rPr>
                    <w:instrText xml:space="preserve"> SEQ Figure \* ARABIC </w:instrText>
                  </w:r>
                  <w:r w:rsidRPr="00707556">
                    <w:rPr>
                      <w:color w:val="808080" w:themeColor="text1" w:themeTint="80"/>
                    </w:rPr>
                    <w:fldChar w:fldCharType="separate"/>
                  </w:r>
                  <w:r w:rsidRPr="00707556">
                    <w:rPr>
                      <w:noProof/>
                      <w:color w:val="808080" w:themeColor="text1" w:themeTint="80"/>
                    </w:rPr>
                    <w:t>10</w:t>
                  </w:r>
                  <w:r w:rsidRPr="00707556">
                    <w:rPr>
                      <w:color w:val="808080" w:themeColor="text1" w:themeTint="80"/>
                    </w:rPr>
                    <w:fldChar w:fldCharType="end"/>
                  </w:r>
                  <w:r w:rsidRPr="00707556">
                    <w:rPr>
                      <w:color w:val="808080" w:themeColor="text1" w:themeTint="80"/>
                    </w:rPr>
                    <w:t>: Logs window prototype</w:t>
                  </w:r>
                </w:p>
              </w:txbxContent>
            </v:textbox>
            <w10:wrap type="topAndBottom"/>
          </v:shape>
        </w:pict>
      </w:r>
    </w:p>
    <w:p w14:paraId="34CB0629" w14:textId="4EEAC916" w:rsidR="00627559" w:rsidRPr="00E2469B" w:rsidRDefault="00627559">
      <w:pPr>
        <w:spacing w:after="0" w:line="240" w:lineRule="auto"/>
        <w:rPr>
          <w:color w:val="365F91"/>
          <w:sz w:val="28"/>
          <w:szCs w:val="28"/>
        </w:rPr>
      </w:pPr>
    </w:p>
    <w:p w14:paraId="1D4A07E3" w14:textId="77777777" w:rsidR="00AB1ABE" w:rsidRDefault="00AB1ABE" w:rsidP="00AB1ABE">
      <w:pPr>
        <w:pStyle w:val="NoSpacing"/>
        <w:ind w:firstLine="0"/>
        <w:rPr>
          <w:b/>
          <w:color w:val="FF0000"/>
          <w:sz w:val="28"/>
        </w:rPr>
      </w:pPr>
    </w:p>
    <w:p w14:paraId="1EA0FA87" w14:textId="7CD34152" w:rsidR="00AB1ABE" w:rsidRPr="00CA4D72" w:rsidRDefault="00AB1ABE" w:rsidP="00AB1ABE">
      <w:pPr>
        <w:pStyle w:val="NoSpacing"/>
        <w:ind w:firstLine="0"/>
      </w:pPr>
      <w:r w:rsidRPr="00AB1ABE">
        <w:rPr>
          <w:b/>
          <w:color w:val="FF0000"/>
          <w:sz w:val="28"/>
        </w:rPr>
        <w:t>1</w:t>
      </w:r>
      <w:r>
        <w:rPr>
          <w:color w:val="FF0000"/>
        </w:rPr>
        <w:t xml:space="preserve">  </w:t>
      </w:r>
      <w:r>
        <w:t>In this panel we display every log information produced by FDIR, by specifying date, time, id of message, concerned component, monitored value or action, and type of issue or type of action. If we don’t apply any filter on its, that mean every information is accessible on this tab. We wanted to use a log system for this purpose, because this kind of tool is powerful and adapted to professional applications.</w:t>
      </w:r>
    </w:p>
    <w:p w14:paraId="61D81685" w14:textId="77777777" w:rsidR="00AB1ABE" w:rsidRDefault="00AB1ABE" w:rsidP="00AB1ABE">
      <w:pPr>
        <w:pStyle w:val="NoSpacing"/>
        <w:ind w:firstLine="0"/>
        <w:rPr>
          <w:b/>
          <w:color w:val="FF0000"/>
          <w:sz w:val="28"/>
        </w:rPr>
      </w:pPr>
    </w:p>
    <w:p w14:paraId="20B7CB16" w14:textId="4F7DD1DC" w:rsidR="00AB1ABE" w:rsidRPr="00CA4D72" w:rsidRDefault="00AB1ABE" w:rsidP="00AB1ABE">
      <w:pPr>
        <w:pStyle w:val="NoSpacing"/>
        <w:ind w:firstLine="0"/>
      </w:pPr>
      <w:r w:rsidRPr="00AB1ABE">
        <w:rPr>
          <w:b/>
          <w:color w:val="FF0000"/>
          <w:sz w:val="28"/>
        </w:rPr>
        <w:t>2</w:t>
      </w:r>
      <w:r>
        <w:rPr>
          <w:color w:val="FF0000"/>
        </w:rPr>
        <w:t xml:space="preserve">   </w:t>
      </w:r>
      <w:r>
        <w:t>With this interface, user can sort displayed lines by date, time, type of information, and by name of message.</w:t>
      </w:r>
    </w:p>
    <w:p w14:paraId="39E4E5A0" w14:textId="77777777" w:rsidR="00AB1ABE" w:rsidRDefault="00AB1ABE" w:rsidP="00AB1ABE">
      <w:pPr>
        <w:pStyle w:val="NoSpacing"/>
        <w:ind w:firstLine="0"/>
        <w:rPr>
          <w:b/>
          <w:color w:val="FF0000"/>
          <w:sz w:val="28"/>
        </w:rPr>
      </w:pPr>
    </w:p>
    <w:p w14:paraId="45F6CDC1" w14:textId="75038447" w:rsidR="00AB1ABE" w:rsidRDefault="00AB1ABE" w:rsidP="00AB1ABE">
      <w:pPr>
        <w:pStyle w:val="NoSpacing"/>
        <w:ind w:firstLine="0"/>
      </w:pPr>
      <w:r w:rsidRPr="00AB1ABE">
        <w:rPr>
          <w:b/>
          <w:color w:val="FF0000"/>
          <w:sz w:val="28"/>
        </w:rPr>
        <w:t>3</w:t>
      </w:r>
      <w:r>
        <w:rPr>
          <w:color w:val="FF0000"/>
        </w:rPr>
        <w:t xml:space="preserve">  </w:t>
      </w:r>
      <w:r>
        <w:t xml:space="preserve">User is able to do filter operations in margin of the systems/devices filter operated on the system displaying window. He can choose between information type to display (information, warning, error, fatal error), and if displayed information is concerned by FDIR </w:t>
      </w:r>
      <w:r w:rsidR="00232A55">
        <w:t>automatic</w:t>
      </w:r>
      <w:r>
        <w:t xml:space="preserve"> intervention or human intervention. He can also make a filter by specifying dates of “start” and “end”. The button ‘Display all logs’ cancel the effect of systems/devices filters, and the button ‘Reset filters’ cancel the effect of other filters. A search allow user to perform a research through the log, for example if he types the string “panel solar”, only lines containing this string will appears on the first panel.</w:t>
      </w:r>
    </w:p>
    <w:p w14:paraId="5029CD83" w14:textId="1648F040" w:rsidR="00000707" w:rsidRPr="00E2469B" w:rsidRDefault="00000707">
      <w:pPr>
        <w:spacing w:after="0" w:line="240" w:lineRule="auto"/>
        <w:rPr>
          <w:color w:val="365F91"/>
          <w:sz w:val="28"/>
          <w:szCs w:val="28"/>
        </w:rPr>
      </w:pPr>
      <w:r w:rsidRPr="00E2469B">
        <w:rPr>
          <w:color w:val="365F91"/>
          <w:sz w:val="28"/>
          <w:szCs w:val="28"/>
        </w:rPr>
        <w:br w:type="page"/>
      </w:r>
    </w:p>
    <w:p w14:paraId="06F78245" w14:textId="029D9485" w:rsidR="00D32036" w:rsidRPr="00E2469B" w:rsidRDefault="00D32036">
      <w:pPr>
        <w:spacing w:after="0" w:line="240" w:lineRule="auto"/>
        <w:rPr>
          <w:color w:val="365F91"/>
          <w:sz w:val="28"/>
          <w:szCs w:val="28"/>
        </w:rPr>
      </w:pPr>
    </w:p>
    <w:p w14:paraId="190D8B00" w14:textId="77777777" w:rsidR="001E5115" w:rsidRDefault="00037F2E" w:rsidP="001E5115">
      <w:pPr>
        <w:spacing w:after="0" w:line="240" w:lineRule="auto"/>
      </w:pPr>
      <w:r w:rsidRPr="00E2469B">
        <w:rPr>
          <w:noProof/>
          <w:color w:val="365F91"/>
          <w:sz w:val="28"/>
          <w:szCs w:val="28"/>
          <w:lang w:val="fr-FR" w:eastAsia="ko-KR"/>
        </w:rPr>
        <w:drawing>
          <wp:anchor distT="0" distB="0" distL="114300" distR="114300" simplePos="0" relativeHeight="251694080" behindDoc="0" locked="0" layoutInCell="1" allowOverlap="1" wp14:editId="3EBE21B1">
            <wp:simplePos x="0" y="0"/>
            <wp:positionH relativeFrom="column">
              <wp:posOffset>3175635</wp:posOffset>
            </wp:positionH>
            <wp:positionV relativeFrom="paragraph">
              <wp:posOffset>280670</wp:posOffset>
            </wp:positionV>
            <wp:extent cx="2593975" cy="2682240"/>
            <wp:effectExtent l="0" t="0" r="0" b="3810"/>
            <wp:wrapTopAndBottom/>
            <wp:docPr id="13" name="Picture 13" descr="D:\Documents\UTBM\MON CURSUS\GI05\KAIST\Projects\euroteam\Project 1\Part Final\Prototypes\screen2_Information_during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2_Information_duringBackup.jpg"/>
                    <pic:cNvPicPr>
                      <a:picLocks noChangeAspect="1" noChangeArrowheads="1"/>
                    </pic:cNvPicPr>
                  </pic:nvPicPr>
                  <pic:blipFill rotWithShape="1">
                    <a:blip r:embed="rId34" cstate="print">
                      <a:extLst>
                        <a:ext uri="28A0092B-C50C-407e-A947-70E740481C1C">
                          <a14:useLocalDpi xmlns:a14="http://schemas.microsoft.com/office/drawing/2007/7/7/main" val="0"/>
                        </a:ext>
                      </a:extLst>
                    </a:blip>
                    <a:srcRect t="28658" r="44634"/>
                    <a:stretch/>
                  </pic:blipFill>
                  <pic:spPr bwMode="auto">
                    <a:xfrm>
                      <a:off x="0" y="0"/>
                      <a:ext cx="2593975" cy="2682240"/>
                    </a:xfrm>
                    <a:prstGeom prst="rect">
                      <a:avLst/>
                    </a:prstGeom>
                    <a:noFill/>
                    <a:ln w="12700" cap="flat" cmpd="sng" algn="ctr">
                      <a:solidFill>
                        <a:prstClr val="black"/>
                      </a:solidFill>
                      <a:prstDash val="solid"/>
                      <a:round/>
                      <a:headEnd type="none" w="med" len="med"/>
                      <a:tailEnd type="none" w="med" len="me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a:ext>
                    </a:extLst>
                  </pic:spPr>
                </pic:pic>
              </a:graphicData>
            </a:graphic>
            <wp14:sizeRelH relativeFrom="page">
              <wp14:pctWidth>0</wp14:pctWidth>
            </wp14:sizeRelH>
            <wp14:sizeRelV relativeFrom="page">
              <wp14:pctHeight>0</wp14:pctHeight>
            </wp14:sizeRelV>
          </wp:anchor>
        </w:drawing>
      </w:r>
      <w:r w:rsidRPr="00E2469B">
        <w:rPr>
          <w:noProof/>
          <w:color w:val="365F91"/>
          <w:sz w:val="28"/>
          <w:szCs w:val="28"/>
          <w:lang w:val="fr-FR" w:eastAsia="ko-KR"/>
        </w:rPr>
        <w:drawing>
          <wp:anchor distT="0" distB="0" distL="114300" distR="114300" simplePos="0" relativeHeight="251695104" behindDoc="0" locked="0" layoutInCell="1" allowOverlap="1" wp14:editId="204A5301">
            <wp:simplePos x="0" y="0"/>
            <wp:positionH relativeFrom="column">
              <wp:posOffset>241300</wp:posOffset>
            </wp:positionH>
            <wp:positionV relativeFrom="paragraph">
              <wp:posOffset>280670</wp:posOffset>
            </wp:positionV>
            <wp:extent cx="2593975" cy="2689860"/>
            <wp:effectExtent l="0" t="0" r="0" b="0"/>
            <wp:wrapTopAndBottom/>
            <wp:docPr id="12" name="Picture 12" descr="D:\Documents\UTBM\MON CURSUS\GI05\KAIST\Projects\euroteam\Project 1\Part Final\Prototypes\screen2_Information_before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_beforeBackup.jpg"/>
                    <pic:cNvPicPr>
                      <a:picLocks noChangeAspect="1" noChangeArrowheads="1"/>
                    </pic:cNvPicPr>
                  </pic:nvPicPr>
                  <pic:blipFill rotWithShape="1">
                    <a:blip r:embed="rId35" cstate="print">
                      <a:extLst>
                        <a:ext uri="28A0092B-C50C-407e-A947-70E740481C1C">
                          <a14:useLocalDpi xmlns:a14="http://schemas.microsoft.com/office/drawing/2007/7/7/main" val="0"/>
                        </a:ext>
                      </a:extLst>
                    </a:blip>
                    <a:srcRect t="28127" r="44412"/>
                    <a:stretch/>
                  </pic:blipFill>
                  <pic:spPr bwMode="auto">
                    <a:xfrm>
                      <a:off x="0" y="0"/>
                      <a:ext cx="2593975" cy="2689860"/>
                    </a:xfrm>
                    <a:prstGeom prst="rect">
                      <a:avLst/>
                    </a:prstGeom>
                    <a:noFill/>
                    <a:ln w="12700" cap="flat" cmpd="sng" algn="ctr">
                      <a:solidFill>
                        <a:prstClr val="black"/>
                      </a:solidFill>
                      <a:prstDash val="solid"/>
                      <a:round/>
                      <a:headEnd type="none" w="med" len="med"/>
                      <a:tailEnd type="none" w="med" len="me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a:ext>
                    </a:extLst>
                  </pic:spPr>
                </pic:pic>
              </a:graphicData>
            </a:graphic>
            <wp14:sizeRelH relativeFrom="page">
              <wp14:pctWidth>0</wp14:pctWidth>
            </wp14:sizeRelH>
            <wp14:sizeRelV relativeFrom="page">
              <wp14:pctHeight>0</wp14:pctHeight>
            </wp14:sizeRelV>
          </wp:anchor>
        </w:drawing>
      </w:r>
    </w:p>
    <w:p w14:paraId="379A4AE7" w14:textId="77777777" w:rsidR="001E5115" w:rsidRDefault="001E5115" w:rsidP="001E5115">
      <w:pPr>
        <w:spacing w:after="0" w:line="240" w:lineRule="auto"/>
      </w:pPr>
    </w:p>
    <w:p w14:paraId="353859D5" w14:textId="77777777" w:rsidR="001E5115" w:rsidRDefault="001E5115" w:rsidP="001E5115">
      <w:pPr>
        <w:spacing w:after="0" w:line="240" w:lineRule="auto"/>
      </w:pPr>
    </w:p>
    <w:p w14:paraId="4867B09E" w14:textId="172BEE73" w:rsidR="001E5115" w:rsidRDefault="001E5115" w:rsidP="001E5115">
      <w:pPr>
        <w:spacing w:after="0" w:line="240" w:lineRule="auto"/>
      </w:pPr>
      <w:r>
        <w:t>When the action “Backup” is selected, a window appears, allowing user to select a spare system. This pop-up then appears, informing the user of the expected duration of the operation, and allowing him to cancel the operation if this one is too long or for some other reason.</w:t>
      </w:r>
    </w:p>
    <w:p w14:paraId="695BAA15" w14:textId="77777777" w:rsidR="001E5115" w:rsidRDefault="001E5115" w:rsidP="001E5115">
      <w:pPr>
        <w:spacing w:after="0" w:line="240" w:lineRule="auto"/>
      </w:pPr>
    </w:p>
    <w:p w14:paraId="3D05CD3B" w14:textId="77777777" w:rsidR="001E5115" w:rsidRPr="00DF4792" w:rsidRDefault="001E5115" w:rsidP="001E5115">
      <w:r>
        <w:t xml:space="preserve">During the backup operation, this pop-up is still displayed, informing user of the remaining the action’s achievement. User is allowed to cancel the operation for some reason, and then the system recover automatically the original configuration. </w:t>
      </w:r>
    </w:p>
    <w:p w14:paraId="5952153E" w14:textId="77777777" w:rsidR="001E5115" w:rsidRPr="001E5115" w:rsidRDefault="001E5115" w:rsidP="001E5115">
      <w:pPr>
        <w:spacing w:after="0" w:line="240" w:lineRule="auto"/>
        <w:rPr>
          <w:color w:val="365F91"/>
          <w:sz w:val="28"/>
          <w:szCs w:val="28"/>
          <w:lang w:eastAsia="ko-KR"/>
        </w:rPr>
      </w:pPr>
    </w:p>
    <w:p w14:paraId="1C05795C" w14:textId="7292AE8B" w:rsidR="001E5115" w:rsidRDefault="001E5115">
      <w:pPr>
        <w:spacing w:after="0" w:line="240" w:lineRule="auto"/>
        <w:rPr>
          <w:i/>
        </w:rPr>
      </w:pPr>
      <w:bookmarkStart w:id="50" w:name="_Toc243148216"/>
      <w:r w:rsidRPr="00DF4792">
        <w:rPr>
          <w:i/>
        </w:rPr>
        <w:t>Backup management pop-up before backup</w:t>
      </w:r>
    </w:p>
    <w:p w14:paraId="29C26193" w14:textId="2126042B" w:rsidR="001E5115" w:rsidRDefault="001E5115">
      <w:pPr>
        <w:spacing w:after="0" w:line="240" w:lineRule="auto"/>
        <w:rPr>
          <w:color w:val="365F91"/>
          <w:sz w:val="28"/>
          <w:szCs w:val="28"/>
        </w:rPr>
      </w:pPr>
      <w:r>
        <w:rPr>
          <w:i/>
        </w:rPr>
        <w:t>Backup management pop-up during</w:t>
      </w:r>
      <w:r w:rsidRPr="00DF4792">
        <w:rPr>
          <w:i/>
        </w:rPr>
        <w:t xml:space="preserve"> backup</w:t>
      </w:r>
    </w:p>
    <w:p w14:paraId="5FA01F9A" w14:textId="77777777" w:rsidR="001E5115" w:rsidRDefault="001E5115">
      <w:pPr>
        <w:spacing w:after="0" w:line="240" w:lineRule="auto"/>
        <w:rPr>
          <w:color w:val="365F91"/>
          <w:sz w:val="28"/>
          <w:szCs w:val="28"/>
        </w:rPr>
      </w:pPr>
      <w:r>
        <w:rPr>
          <w:color w:val="365F91"/>
          <w:sz w:val="28"/>
          <w:szCs w:val="28"/>
        </w:rPr>
        <w:br w:type="page"/>
      </w:r>
    </w:p>
    <w:p w14:paraId="349A18C4" w14:textId="4A7AAF33" w:rsidR="00B266DD" w:rsidRPr="00E2469B" w:rsidRDefault="00B266DD" w:rsidP="00E60885">
      <w:pPr>
        <w:pStyle w:val="ListParagraph"/>
        <w:numPr>
          <w:ilvl w:val="1"/>
          <w:numId w:val="12"/>
        </w:numPr>
        <w:outlineLvl w:val="1"/>
        <w:rPr>
          <w:color w:val="365F91"/>
          <w:sz w:val="28"/>
          <w:szCs w:val="28"/>
        </w:rPr>
      </w:pPr>
      <w:r w:rsidRPr="00E2469B">
        <w:rPr>
          <w:color w:val="365F91"/>
          <w:sz w:val="28"/>
          <w:szCs w:val="28"/>
        </w:rPr>
        <w:lastRenderedPageBreak/>
        <w:t>Discussion on usability scenarios</w:t>
      </w:r>
      <w:bookmarkEnd w:id="50"/>
    </w:p>
    <w:p w14:paraId="1952525C" w14:textId="0710271C" w:rsidR="006030DC" w:rsidRPr="00E2469B" w:rsidRDefault="006030DC" w:rsidP="00350272">
      <w:pPr>
        <w:pStyle w:val="NoSpacing"/>
      </w:pPr>
    </w:p>
    <w:p w14:paraId="63D92DCE" w14:textId="21F9E827" w:rsidR="00350272" w:rsidRPr="00E2469B" w:rsidRDefault="00350272" w:rsidP="00350272">
      <w:pPr>
        <w:pStyle w:val="NoSpacing"/>
      </w:pPr>
      <w:r w:rsidRPr="00E2469B">
        <w:t>The FDIR system is very important for the success of the mission. It provides information to the crew, can do a lot of specific actions on specific components of the spacecraft. Besides it has to be very reliable and efficient. In this purpose, we will describe some usability scenarios essential for a critical system like FDIR. We will use the general usability scenarios studied a couple of week</w:t>
      </w:r>
      <w:r w:rsidR="002E198B" w:rsidRPr="00E2469B">
        <w:t>s</w:t>
      </w:r>
      <w:r w:rsidRPr="00E2469B">
        <w:t xml:space="preserve"> ago, and find some more essential for this type of system.</w:t>
      </w:r>
    </w:p>
    <w:p w14:paraId="141E3805" w14:textId="77777777" w:rsidR="001336EE" w:rsidRPr="00E2469B" w:rsidRDefault="001336EE" w:rsidP="00350272">
      <w:pPr>
        <w:pStyle w:val="NoSpacing"/>
      </w:pPr>
    </w:p>
    <w:p w14:paraId="6F101ACA" w14:textId="14C26939" w:rsidR="001336EE" w:rsidRPr="00E2469B" w:rsidRDefault="001336EE" w:rsidP="00E60885">
      <w:pPr>
        <w:pStyle w:val="ListParagraph"/>
        <w:numPr>
          <w:ilvl w:val="2"/>
          <w:numId w:val="12"/>
        </w:numPr>
        <w:outlineLvl w:val="1"/>
        <w:rPr>
          <w:rStyle w:val="BookTitle"/>
          <w:color w:val="4F81BD" w:themeColor="accent1"/>
        </w:rPr>
      </w:pPr>
      <w:r w:rsidRPr="00E2469B">
        <w:rPr>
          <w:rStyle w:val="BookTitle"/>
          <w:color w:val="4F81BD" w:themeColor="accent1"/>
        </w:rPr>
        <w:t>Scenario 13</w:t>
      </w:r>
    </w:p>
    <w:p w14:paraId="0FAC991A" w14:textId="77777777" w:rsidR="00900D63" w:rsidRPr="00E2469B" w:rsidRDefault="00350272" w:rsidP="00350272">
      <w:pPr>
        <w:pStyle w:val="NoSpacing"/>
      </w:pPr>
      <w:r w:rsidRPr="00E2469B">
        <w:t>Besides</w:t>
      </w:r>
      <w:r w:rsidR="00730706" w:rsidRPr="00E2469B">
        <w:t xml:space="preserve"> that</w:t>
      </w:r>
      <w:r w:rsidRPr="00E2469B">
        <w:t xml:space="preserve"> the FDIR should provide views that have to be consistent from one view to another, in order to leverage the human knowledge (Scenario 13). User has to und</w:t>
      </w:r>
      <w:r w:rsidR="00730706" w:rsidRPr="00E2469B">
        <w:t>erstand very quickly a new view and</w:t>
      </w:r>
      <w:r w:rsidRPr="00E2469B">
        <w:t xml:space="preserve"> doesn’t have to lose his marks. So with similar interfaces, it will not take much time to user to achieve it.</w:t>
      </w:r>
      <w:r w:rsidR="008739F7" w:rsidRPr="00E2469B">
        <w:t xml:space="preserve"> </w:t>
      </w:r>
    </w:p>
    <w:p w14:paraId="6B7A4239" w14:textId="77777777" w:rsidR="00900D63" w:rsidRPr="00E2469B" w:rsidRDefault="00900D63" w:rsidP="00350272">
      <w:pPr>
        <w:pStyle w:val="NoSpacing"/>
      </w:pPr>
    </w:p>
    <w:p w14:paraId="297F3D6F" w14:textId="0C8958C6" w:rsidR="00730706" w:rsidRPr="00E2469B" w:rsidRDefault="00730706" w:rsidP="00350272">
      <w:pPr>
        <w:pStyle w:val="NoSpacing"/>
      </w:pPr>
      <w:r w:rsidRPr="00E2469B">
        <w:t>This is the reason why we tried to harmonize the three view</w:t>
      </w:r>
      <w:r w:rsidR="00123778" w:rsidRPr="00E2469B">
        <w:t>s</w:t>
      </w:r>
      <w:r w:rsidRPr="00E2469B">
        <w:t xml:space="preserve"> of the three FDIR screen</w:t>
      </w:r>
      <w:r w:rsidR="00123778" w:rsidRPr="00E2469B">
        <w:t>s</w:t>
      </w:r>
      <w:r w:rsidRPr="00E2469B">
        <w:t xml:space="preserve">. Every item is implicit </w:t>
      </w:r>
      <w:r w:rsidR="00123778" w:rsidRPr="00E2469B">
        <w:t>and intuitive for user. H</w:t>
      </w:r>
      <w:r w:rsidRPr="00E2469B">
        <w:t xml:space="preserve">e does not really </w:t>
      </w:r>
      <w:r w:rsidR="00123778" w:rsidRPr="00E2469B">
        <w:t>need a training to understand the panels, actions or information</w:t>
      </w:r>
      <w:r w:rsidRPr="00E2469B">
        <w:t xml:space="preserve">. Moreover, the consistency </w:t>
      </w:r>
      <w:r w:rsidR="00123778" w:rsidRPr="00E2469B">
        <w:t>from one view to another is really present as we are displaying different actions between screen 1 and screen 2. Indeed, buttons in screen 1 allow user to do several actions for the whole system/device selection, whereas buttons in screen 2 are just performing in the only displayed system/device.</w:t>
      </w:r>
    </w:p>
    <w:p w14:paraId="027D6976" w14:textId="77777777" w:rsidR="007B4D49" w:rsidRPr="00E2469B" w:rsidRDefault="007B4D49" w:rsidP="00350272">
      <w:pPr>
        <w:pStyle w:val="NoSpacing"/>
      </w:pPr>
    </w:p>
    <w:p w14:paraId="4714321F" w14:textId="45446E68" w:rsidR="001336EE" w:rsidRPr="00E2469B" w:rsidRDefault="00E92CD0" w:rsidP="00E92CD0">
      <w:pPr>
        <w:pStyle w:val="NoSpacing"/>
        <w:rPr>
          <w:color w:val="E46C0A" w:themeColor="accent6" w:themeShade="BF"/>
        </w:rPr>
      </w:pPr>
      <w:r w:rsidRPr="00E2469B">
        <w:rPr>
          <w:color w:val="E46C0A" w:themeColor="accent6" w:themeShade="BF"/>
        </w:rPr>
        <w:t>When manipulating a system in screen 1 &amp; 2, we can find out that we always have access to the same action at any time. It is never changing as we respect the consistency.</w:t>
      </w:r>
    </w:p>
    <w:p w14:paraId="6D4C5CEE" w14:textId="77777777" w:rsidR="00E92CD0" w:rsidRPr="00E2469B" w:rsidRDefault="00E92CD0" w:rsidP="00E92CD0">
      <w:pPr>
        <w:pStyle w:val="NoSpacing"/>
      </w:pPr>
    </w:p>
    <w:p w14:paraId="6E4AAA7C" w14:textId="77777777" w:rsidR="001336EE" w:rsidRPr="00E2469B" w:rsidRDefault="001336EE" w:rsidP="00350272">
      <w:pPr>
        <w:pStyle w:val="NoSpacing"/>
      </w:pPr>
    </w:p>
    <w:p w14:paraId="02FC96CD" w14:textId="3F6DB1CC" w:rsidR="001336EE" w:rsidRPr="00E2469B" w:rsidRDefault="001336EE" w:rsidP="00E60885">
      <w:pPr>
        <w:pStyle w:val="ListParagraph"/>
        <w:numPr>
          <w:ilvl w:val="2"/>
          <w:numId w:val="12"/>
        </w:numPr>
        <w:outlineLvl w:val="1"/>
        <w:rPr>
          <w:rStyle w:val="BookTitle"/>
          <w:color w:val="4F81BD" w:themeColor="accent1"/>
        </w:rPr>
      </w:pPr>
      <w:r w:rsidRPr="00E2469B">
        <w:rPr>
          <w:rStyle w:val="BookTitle"/>
          <w:color w:val="4F81BD" w:themeColor="accent1"/>
        </w:rPr>
        <w:t>Scenario 15</w:t>
      </w:r>
    </w:p>
    <w:p w14:paraId="24D5B9B2" w14:textId="09A5273B" w:rsidR="00900D63" w:rsidRPr="00E2469B" w:rsidRDefault="00BC5625" w:rsidP="00350272">
      <w:pPr>
        <w:pStyle w:val="NoSpacing"/>
      </w:pPr>
      <w:r w:rsidRPr="00E2469B">
        <w:t>Moreover</w:t>
      </w:r>
      <w:r w:rsidR="00350272" w:rsidRPr="00E2469B">
        <w:t xml:space="preserve"> the system has to support concurrent activities (Scenario 15).</w:t>
      </w:r>
      <w:r w:rsidRPr="00E2469B">
        <w:t xml:space="preserve"> The crew could test one device</w:t>
      </w:r>
      <w:r w:rsidR="00350272" w:rsidRPr="00E2469B">
        <w:t xml:space="preserve"> and do another action, for example restart a second device, during the same time. The crew doesn’t have to wait that one action is </w:t>
      </w:r>
      <w:r w:rsidRPr="00E2469B">
        <w:t>over to start another one. Besides this point</w:t>
      </w:r>
      <w:r w:rsidR="00350272" w:rsidRPr="00E2469B">
        <w:t xml:space="preserve"> the ground control could do an action directly from </w:t>
      </w:r>
      <w:r w:rsidRPr="00E2469B">
        <w:t>Earth</w:t>
      </w:r>
      <w:r w:rsidR="00350272" w:rsidRPr="00E2469B">
        <w:t xml:space="preserve"> </w:t>
      </w:r>
      <w:r w:rsidRPr="00E2469B">
        <w:t>while</w:t>
      </w:r>
      <w:r w:rsidR="00350272" w:rsidRPr="00E2469B">
        <w:t xml:space="preserve"> another function is running. This case must not be a problem for the FDIR.</w:t>
      </w:r>
      <w:r w:rsidR="008714EA" w:rsidRPr="00E2469B">
        <w:t xml:space="preserve"> </w:t>
      </w:r>
    </w:p>
    <w:p w14:paraId="3641A6E6" w14:textId="77777777" w:rsidR="00900D63" w:rsidRPr="00E2469B" w:rsidRDefault="00900D63" w:rsidP="00350272">
      <w:pPr>
        <w:pStyle w:val="NoSpacing"/>
      </w:pPr>
    </w:p>
    <w:p w14:paraId="4A39C94A" w14:textId="59B27769" w:rsidR="00BC5625" w:rsidRPr="00E2469B" w:rsidRDefault="00BC5625" w:rsidP="00350272">
      <w:pPr>
        <w:pStyle w:val="NoSpacing"/>
      </w:pPr>
      <w:r w:rsidRPr="00E2469B">
        <w:t xml:space="preserve">Respecting this usability scenario, we decided to design three </w:t>
      </w:r>
      <w:r w:rsidR="00900D63" w:rsidRPr="00E2469B">
        <w:t>different</w:t>
      </w:r>
      <w:r w:rsidRPr="00E2469B">
        <w:t xml:space="preserve"> screens that can be used in the same time in order to do concurrent actions.</w:t>
      </w:r>
      <w:r w:rsidR="00EB5C69" w:rsidRPr="00E2469B">
        <w:t xml:space="preserve"> Indeed, crew can restart a system in the screen 2 while selecting </w:t>
      </w:r>
      <w:r w:rsidR="00367FAB" w:rsidRPr="00E2469B">
        <w:t>another o</w:t>
      </w:r>
      <w:r w:rsidR="00EB5C69" w:rsidRPr="00E2469B">
        <w:t xml:space="preserve">n screen 1 and displaying logs of this selection on screen 3. Moreover, tab system on screen 2 is also related to this scenario: allowing user to </w:t>
      </w:r>
      <w:r w:rsidR="009324EA" w:rsidRPr="00E2469B">
        <w:t xml:space="preserve">easily switch the view </w:t>
      </w:r>
      <w:r w:rsidR="00EB5C69" w:rsidRPr="00E2469B">
        <w:t xml:space="preserve">from </w:t>
      </w:r>
      <w:r w:rsidR="009324EA" w:rsidRPr="00E2469B">
        <w:t>a</w:t>
      </w:r>
      <w:r w:rsidR="00EB5C69" w:rsidRPr="00E2469B">
        <w:t xml:space="preserve"> system/device to another allows him to </w:t>
      </w:r>
      <w:r w:rsidR="009324EA" w:rsidRPr="00E2469B">
        <w:t xml:space="preserve">do an action in a system (push the </w:t>
      </w:r>
      <w:r w:rsidR="009324EA" w:rsidRPr="00E2469B">
        <w:rPr>
          <w:i/>
        </w:rPr>
        <w:t>Backup</w:t>
      </w:r>
      <w:r w:rsidR="009324EA" w:rsidRPr="00E2469B">
        <w:t xml:space="preserve"> button) and another action in another system (push the </w:t>
      </w:r>
      <w:r w:rsidR="009324EA" w:rsidRPr="00E2469B">
        <w:rPr>
          <w:i/>
        </w:rPr>
        <w:t>Shutdown</w:t>
      </w:r>
      <w:r w:rsidR="009324EA" w:rsidRPr="00E2469B">
        <w:t xml:space="preserve"> button) a half of second after</w:t>
      </w:r>
      <w:r w:rsidR="00367FAB" w:rsidRPr="00E2469B">
        <w:t xml:space="preserve"> just in switching of tab</w:t>
      </w:r>
      <w:r w:rsidR="00D941E6" w:rsidRPr="00E2469B">
        <w:t>.</w:t>
      </w:r>
    </w:p>
    <w:p w14:paraId="417B4CE9" w14:textId="77777777" w:rsidR="001336EE" w:rsidRPr="00E2469B" w:rsidRDefault="001336EE" w:rsidP="005130CB">
      <w:pPr>
        <w:pStyle w:val="NoSpacing"/>
        <w:ind w:firstLine="0"/>
        <w:rPr>
          <w:color w:val="FF0000"/>
        </w:rPr>
      </w:pPr>
    </w:p>
    <w:p w14:paraId="452B898E" w14:textId="77777777" w:rsidR="001336EE" w:rsidRPr="00E2469B" w:rsidRDefault="001336EE" w:rsidP="00350272">
      <w:pPr>
        <w:pStyle w:val="NoSpacing"/>
        <w:rPr>
          <w:color w:val="FF0000"/>
        </w:rPr>
      </w:pPr>
    </w:p>
    <w:p w14:paraId="3AFE3F7C" w14:textId="71898E78" w:rsidR="001336EE" w:rsidRPr="00E2469B" w:rsidRDefault="001336EE" w:rsidP="00E60885">
      <w:pPr>
        <w:pStyle w:val="ListParagraph"/>
        <w:numPr>
          <w:ilvl w:val="2"/>
          <w:numId w:val="12"/>
        </w:numPr>
        <w:outlineLvl w:val="1"/>
        <w:rPr>
          <w:rStyle w:val="BookTitle"/>
          <w:color w:val="4F81BD" w:themeColor="accent1"/>
        </w:rPr>
      </w:pPr>
      <w:r w:rsidRPr="00E2469B">
        <w:rPr>
          <w:rStyle w:val="BookTitle"/>
          <w:color w:val="4F81BD" w:themeColor="accent1"/>
        </w:rPr>
        <w:t>Scenario 16</w:t>
      </w:r>
    </w:p>
    <w:p w14:paraId="7F5A1392" w14:textId="77777777" w:rsidR="005B772E" w:rsidRPr="00E2469B" w:rsidRDefault="00350272" w:rsidP="00350272">
      <w:pPr>
        <w:pStyle w:val="NoSpacing"/>
      </w:pPr>
      <w:r w:rsidRPr="00E2469B">
        <w:t xml:space="preserve">Next, FDIR could provide an interface where user can see the entire spacecraft, and at the same time, can navigate in another view through this spacecraft (Scenario 16). User doesn’t have to change several times of menus and different screens to see the entire spacecraft system. It will be a huge loss of time for all users. </w:t>
      </w:r>
      <w:r w:rsidR="003F3BA1" w:rsidRPr="00E2469B">
        <w:t xml:space="preserve"> </w:t>
      </w:r>
    </w:p>
    <w:p w14:paraId="3DADBAC1" w14:textId="77777777" w:rsidR="005B772E" w:rsidRPr="00E2469B" w:rsidRDefault="005B772E" w:rsidP="00350272">
      <w:pPr>
        <w:pStyle w:val="NoSpacing"/>
      </w:pPr>
    </w:p>
    <w:p w14:paraId="3D2BC199" w14:textId="06C3421B" w:rsidR="001B6631" w:rsidRPr="00E2469B" w:rsidRDefault="001B6631" w:rsidP="00350272">
      <w:pPr>
        <w:pStyle w:val="NoSpacing"/>
      </w:pPr>
      <w:r w:rsidRPr="00E2469B">
        <w:t>As for scenario 15, the choice of multiple screens is related to this usability scenario.</w:t>
      </w:r>
      <w:r w:rsidR="00975A57" w:rsidRPr="00E2469B">
        <w:t xml:space="preserve"> User can see different information without hiding anything: systems/devices list, spacecraft view, monitoring values, logs, etc. </w:t>
      </w:r>
      <w:r w:rsidR="00975A57" w:rsidRPr="00E2469B">
        <w:lastRenderedPageBreak/>
        <w:t xml:space="preserve">Moreover, we combine the idea of multiple screens with the one of spreading the screens in several parts to strengthen </w:t>
      </w:r>
      <w:r w:rsidR="00321965" w:rsidRPr="00E2469B">
        <w:t xml:space="preserve">the </w:t>
      </w:r>
      <w:r w:rsidR="00B83E09" w:rsidRPr="00E2469B">
        <w:t xml:space="preserve">one and unique system </w:t>
      </w:r>
      <w:r w:rsidR="00321965" w:rsidRPr="00E2469B">
        <w:t>view. Indeed</w:t>
      </w:r>
      <w:r w:rsidR="000C6479" w:rsidRPr="00E2469B">
        <w:t>, screen 1 always displays</w:t>
      </w:r>
      <w:r w:rsidR="00321965" w:rsidRPr="00E2469B">
        <w:t xml:space="preserve"> the entire view of the spacecraft, in order to easily see the problems or the selected systems/devices.</w:t>
      </w:r>
    </w:p>
    <w:p w14:paraId="4DF374F5" w14:textId="77777777" w:rsidR="00E90EE8" w:rsidRPr="00E2469B" w:rsidRDefault="00E90EE8" w:rsidP="00350272">
      <w:pPr>
        <w:pStyle w:val="NoSpacing"/>
      </w:pPr>
    </w:p>
    <w:p w14:paraId="0F8B4A47" w14:textId="77777777" w:rsidR="00BC2CEA" w:rsidRPr="00E2469B" w:rsidRDefault="00BC2CEA" w:rsidP="00BC2CEA">
      <w:pPr>
        <w:pStyle w:val="NoSpacing"/>
      </w:pPr>
    </w:p>
    <w:p w14:paraId="6DAD312D" w14:textId="77777777" w:rsidR="00BC2CEA" w:rsidRPr="00E2469B" w:rsidRDefault="00BC2CEA" w:rsidP="00E60885">
      <w:pPr>
        <w:pStyle w:val="ListParagraph"/>
        <w:numPr>
          <w:ilvl w:val="2"/>
          <w:numId w:val="12"/>
        </w:numPr>
        <w:outlineLvl w:val="1"/>
        <w:rPr>
          <w:rStyle w:val="BookTitle"/>
          <w:color w:val="4F81BD" w:themeColor="accent1"/>
        </w:rPr>
      </w:pPr>
      <w:r w:rsidRPr="00E2469B">
        <w:rPr>
          <w:rStyle w:val="BookTitle"/>
          <w:color w:val="4F81BD" w:themeColor="accent1"/>
        </w:rPr>
        <w:t>Scenario 3</w:t>
      </w:r>
    </w:p>
    <w:p w14:paraId="28446BB5" w14:textId="350DD6D3" w:rsidR="00BC2CEA" w:rsidRPr="00E2469B" w:rsidRDefault="00BC2CEA" w:rsidP="00060E4E">
      <w:pPr>
        <w:pStyle w:val="NoSpacing"/>
      </w:pPr>
      <w:r w:rsidRPr="00E2469B">
        <w:t xml:space="preserve">First of all, the FDIR system must be able to </w:t>
      </w:r>
      <w:r w:rsidR="00060E4E" w:rsidRPr="00E2469B">
        <w:t xml:space="preserve">allow user </w:t>
      </w:r>
      <w:r w:rsidRPr="00E2469B">
        <w:t>cancel</w:t>
      </w:r>
      <w:r w:rsidR="00060E4E" w:rsidRPr="00E2469B">
        <w:t>ing commands (Scenario 3). Crew</w:t>
      </w:r>
      <w:r w:rsidRPr="00E2469B">
        <w:t xml:space="preserve"> could have mistaken one command to another</w:t>
      </w:r>
      <w:r w:rsidR="00060E4E" w:rsidRPr="00E2469B">
        <w:t xml:space="preserve"> for example</w:t>
      </w:r>
      <w:r w:rsidRPr="00E2469B">
        <w:t>, especially duri</w:t>
      </w:r>
      <w:r w:rsidR="00060E4E" w:rsidRPr="00E2469B">
        <w:t>ng the launch of the spacecraft where pressure is high</w:t>
      </w:r>
      <w:r w:rsidRPr="00E2469B">
        <w:t xml:space="preserve"> and mov</w:t>
      </w:r>
      <w:r w:rsidR="00060E4E" w:rsidRPr="00E2469B">
        <w:t>ements very hard to control</w:t>
      </w:r>
      <w:r w:rsidRPr="00E2469B">
        <w:t>.</w:t>
      </w:r>
      <w:r w:rsidR="00544469" w:rsidRPr="00E2469B">
        <w:t xml:space="preserve"> Let us take another example: if the crew decide to backup a system but received a notice a couple of second after saying that this same system is crashing, he would like to interrupt the backup to restart it. In this case, a cancel button is needed.</w:t>
      </w:r>
    </w:p>
    <w:p w14:paraId="6EF71A64" w14:textId="77777777" w:rsidR="00544469" w:rsidRPr="00E2469B" w:rsidRDefault="00544469" w:rsidP="00060E4E">
      <w:pPr>
        <w:pStyle w:val="NoSpacing"/>
      </w:pPr>
    </w:p>
    <w:p w14:paraId="21623DF1" w14:textId="2E51E197" w:rsidR="00544469" w:rsidRPr="00E2469B" w:rsidRDefault="00544469" w:rsidP="00060E4E">
      <w:pPr>
        <w:pStyle w:val="NoSpacing"/>
      </w:pPr>
      <w:r w:rsidRPr="00E2469B">
        <w:t xml:space="preserve">We expected these kinds of cases putting a </w:t>
      </w:r>
      <w:r w:rsidRPr="00E2469B">
        <w:rPr>
          <w:i/>
        </w:rPr>
        <w:t>Cancel</w:t>
      </w:r>
      <w:r w:rsidRPr="00E2469B">
        <w:t xml:space="preserve"> button while action is processing. It is related to the </w:t>
      </w:r>
      <w:r w:rsidRPr="00E2469B">
        <w:rPr>
          <w:color w:val="FF0000"/>
        </w:rPr>
        <w:t>Figure x</w:t>
      </w:r>
      <w:r w:rsidRPr="00E2469B">
        <w:t>.</w:t>
      </w:r>
    </w:p>
    <w:p w14:paraId="2B4D4D4E" w14:textId="77777777" w:rsidR="00060E4E" w:rsidRPr="00E2469B" w:rsidRDefault="00060E4E" w:rsidP="00BC2CEA">
      <w:pPr>
        <w:pStyle w:val="NoSpacing"/>
        <w:rPr>
          <w:color w:val="FF0000"/>
        </w:rPr>
      </w:pPr>
    </w:p>
    <w:p w14:paraId="539FC858" w14:textId="77777777" w:rsidR="00AC3BD0" w:rsidRPr="00E2469B" w:rsidRDefault="00AC3BD0" w:rsidP="00BC2CEA">
      <w:pPr>
        <w:pStyle w:val="NoSpacing"/>
        <w:rPr>
          <w:color w:val="FF0000"/>
        </w:rPr>
      </w:pPr>
    </w:p>
    <w:p w14:paraId="540FF72D" w14:textId="77777777" w:rsidR="00BC2CEA" w:rsidRPr="00E2469B" w:rsidRDefault="00BC2CEA" w:rsidP="00E60885">
      <w:pPr>
        <w:pStyle w:val="ListParagraph"/>
        <w:numPr>
          <w:ilvl w:val="2"/>
          <w:numId w:val="12"/>
        </w:numPr>
        <w:outlineLvl w:val="1"/>
        <w:rPr>
          <w:rStyle w:val="BookTitle"/>
          <w:color w:val="4F81BD" w:themeColor="accent1"/>
        </w:rPr>
      </w:pPr>
      <w:r w:rsidRPr="00E2469B">
        <w:rPr>
          <w:rStyle w:val="BookTitle"/>
          <w:color w:val="4F81BD" w:themeColor="accent1"/>
        </w:rPr>
        <w:t>Scenario 8</w:t>
      </w:r>
    </w:p>
    <w:p w14:paraId="038A6BFE" w14:textId="1DB0201F" w:rsidR="00BC2CEA" w:rsidRPr="00E2469B" w:rsidRDefault="00BC2CEA" w:rsidP="00BC2CEA">
      <w:pPr>
        <w:pStyle w:val="NoSpacing"/>
      </w:pPr>
      <w:r w:rsidRPr="00E2469B">
        <w:t>Then, the FDIR could recover from failure as much as it cans (Scenario 8).</w:t>
      </w:r>
      <w:r w:rsidR="0095636D" w:rsidRPr="00E2469B">
        <w:t xml:space="preserve"> When the systems crashed, FDIR system allows user to recover the last data. It will</w:t>
      </w:r>
      <w:r w:rsidRPr="00E2469B">
        <w:t xml:space="preserve"> reduce the time the user will spend to do his last actions again.</w:t>
      </w:r>
    </w:p>
    <w:p w14:paraId="08CD058E" w14:textId="77777777" w:rsidR="0095636D" w:rsidRPr="00E2469B" w:rsidRDefault="0095636D" w:rsidP="00BC2CEA">
      <w:pPr>
        <w:pStyle w:val="NoSpacing"/>
      </w:pPr>
    </w:p>
    <w:p w14:paraId="738DC471" w14:textId="0433F99D" w:rsidR="0095636D" w:rsidRPr="00E2469B" w:rsidRDefault="0095636D" w:rsidP="00BC2CEA">
      <w:pPr>
        <w:pStyle w:val="NoSpacing"/>
      </w:pPr>
      <w:r w:rsidRPr="00E2469B">
        <w:t xml:space="preserve">This scenario is related to the </w:t>
      </w:r>
      <w:r w:rsidRPr="00E2469B">
        <w:rPr>
          <w:i/>
        </w:rPr>
        <w:t>Backup</w:t>
      </w:r>
      <w:r w:rsidRPr="00E2469B">
        <w:t xml:space="preserve"> button we have in screen 1 &amp; 2. This one allows user to switch to an alternate system/device.</w:t>
      </w:r>
    </w:p>
    <w:p w14:paraId="15CA5E2B" w14:textId="77777777" w:rsidR="00BC2CEA" w:rsidRPr="00E2469B" w:rsidRDefault="00BC2CEA" w:rsidP="00350272">
      <w:pPr>
        <w:pStyle w:val="NoSpacing"/>
      </w:pPr>
    </w:p>
    <w:p w14:paraId="105ABA7A" w14:textId="77777777" w:rsidR="00BC2CEA" w:rsidRPr="00E2469B" w:rsidRDefault="00BC2CEA" w:rsidP="00350272">
      <w:pPr>
        <w:pStyle w:val="NoSpacing"/>
      </w:pPr>
    </w:p>
    <w:p w14:paraId="61100D90" w14:textId="221AC9EB" w:rsidR="001336EE" w:rsidRPr="00E2469B" w:rsidRDefault="001336EE" w:rsidP="00E60885">
      <w:pPr>
        <w:pStyle w:val="ListParagraph"/>
        <w:numPr>
          <w:ilvl w:val="2"/>
          <w:numId w:val="12"/>
        </w:numPr>
        <w:outlineLvl w:val="1"/>
        <w:rPr>
          <w:rStyle w:val="BookTitle"/>
          <w:color w:val="4F81BD" w:themeColor="accent1"/>
        </w:rPr>
      </w:pPr>
      <w:r w:rsidRPr="00E2469B">
        <w:rPr>
          <w:rStyle w:val="BookTitle"/>
          <w:color w:val="4F81BD" w:themeColor="accent1"/>
        </w:rPr>
        <w:t>Scenario 19</w:t>
      </w:r>
    </w:p>
    <w:p w14:paraId="0AD25506" w14:textId="7E5D0011" w:rsidR="00350272" w:rsidRPr="00E2469B" w:rsidRDefault="00350272" w:rsidP="00350272">
      <w:pPr>
        <w:pStyle w:val="NoSpacing"/>
      </w:pPr>
      <w:r w:rsidRPr="00E2469B">
        <w:t xml:space="preserve">Finally, the system could display the expected duration of any action before the user launches it (Scenario 19). </w:t>
      </w:r>
      <w:r w:rsidR="00DB51B4" w:rsidRPr="00E2469B">
        <w:t>It</w:t>
      </w:r>
      <w:r w:rsidRPr="00E2469B">
        <w:t xml:space="preserve"> could be </w:t>
      </w:r>
      <w:r w:rsidR="00DB51B4" w:rsidRPr="00E2469B">
        <w:t>really</w:t>
      </w:r>
      <w:r w:rsidRPr="00E2469B">
        <w:t xml:space="preserve"> useful</w:t>
      </w:r>
      <w:r w:rsidR="00DB51B4" w:rsidRPr="00E2469B">
        <w:t xml:space="preserve"> for user in order to estimate the time he need to do several action or to help him to decide for priorities or fastness</w:t>
      </w:r>
      <w:r w:rsidRPr="00E2469B">
        <w:t>.</w:t>
      </w:r>
    </w:p>
    <w:p w14:paraId="5EA70998" w14:textId="77777777" w:rsidR="00ED4AE4" w:rsidRPr="00E2469B" w:rsidRDefault="00ED4AE4" w:rsidP="00350272">
      <w:pPr>
        <w:pStyle w:val="NoSpacing"/>
      </w:pPr>
    </w:p>
    <w:p w14:paraId="4927E8FB" w14:textId="780BD19E" w:rsidR="00ED4AE4" w:rsidRPr="00E2469B" w:rsidRDefault="00ED4AE4" w:rsidP="00350272">
      <w:pPr>
        <w:pStyle w:val="NoSpacing"/>
      </w:pPr>
      <w:r w:rsidRPr="00E2469B">
        <w:t>Moreover, FDIR system also display the remaining duration of an action when this one is already started. This can really help crew or ground control estimating the next actions.</w:t>
      </w:r>
    </w:p>
    <w:p w14:paraId="493B4D71" w14:textId="77777777" w:rsidR="00B266DD" w:rsidRPr="00E2469B" w:rsidRDefault="00B266DD" w:rsidP="005E29BD">
      <w:pPr>
        <w:pStyle w:val="NoSpacing"/>
      </w:pPr>
    </w:p>
    <w:p w14:paraId="0316C604" w14:textId="77777777" w:rsidR="00B266DD" w:rsidRPr="00E2469B" w:rsidRDefault="00B266DD" w:rsidP="005E29BD">
      <w:pPr>
        <w:pStyle w:val="NoSpacing"/>
      </w:pPr>
    </w:p>
    <w:p w14:paraId="7F6D8515" w14:textId="77777777" w:rsidR="005A3ED6" w:rsidRPr="00E2469B" w:rsidRDefault="005A3ED6">
      <w:pPr>
        <w:spacing w:after="0" w:line="240" w:lineRule="auto"/>
        <w:rPr>
          <w:b/>
          <w:color w:val="1F497D" w:themeColor="text2"/>
          <w:sz w:val="48"/>
        </w:rPr>
      </w:pPr>
      <w:bookmarkStart w:id="51" w:name="_Toc242705882"/>
      <w:r w:rsidRPr="00E2469B">
        <w:rPr>
          <w:b/>
          <w:color w:val="1F497D" w:themeColor="text2"/>
          <w:sz w:val="48"/>
        </w:rPr>
        <w:br w:type="page"/>
      </w:r>
    </w:p>
    <w:p w14:paraId="75744941" w14:textId="3A238336" w:rsidR="00941E69" w:rsidRPr="00E2469B" w:rsidRDefault="00941E69" w:rsidP="00A06F1E">
      <w:pPr>
        <w:pStyle w:val="NoSpacing"/>
        <w:jc w:val="center"/>
        <w:outlineLvl w:val="0"/>
        <w:rPr>
          <w:b/>
          <w:color w:val="1F497D" w:themeColor="text2"/>
          <w:sz w:val="48"/>
        </w:rPr>
      </w:pPr>
      <w:bookmarkStart w:id="52" w:name="_Toc243148217"/>
      <w:r w:rsidRPr="00E2469B">
        <w:rPr>
          <w:b/>
          <w:color w:val="1F497D" w:themeColor="text2"/>
          <w:sz w:val="48"/>
        </w:rPr>
        <w:lastRenderedPageBreak/>
        <w:t>Conclusion</w:t>
      </w:r>
      <w:bookmarkEnd w:id="52"/>
    </w:p>
    <w:p w14:paraId="092B2AEB" w14:textId="77777777" w:rsidR="00941E69" w:rsidRPr="00E2469B" w:rsidRDefault="00941E69" w:rsidP="005E29BD">
      <w:pPr>
        <w:pStyle w:val="NoSpacing"/>
      </w:pPr>
    </w:p>
    <w:p w14:paraId="5413FE53" w14:textId="77777777" w:rsidR="002D49DC" w:rsidRPr="00E2469B" w:rsidRDefault="00941E69" w:rsidP="002D49DC">
      <w:pPr>
        <w:ind w:firstLine="708"/>
        <w:jc w:val="both"/>
      </w:pPr>
      <w:r w:rsidRPr="00E2469B">
        <w:tab/>
      </w:r>
    </w:p>
    <w:p w14:paraId="7C13531A" w14:textId="77777777" w:rsidR="002D49DC" w:rsidRPr="00E2469B" w:rsidRDefault="002D49DC" w:rsidP="002D49DC">
      <w:pPr>
        <w:pStyle w:val="NoSpacing"/>
      </w:pPr>
      <w:r w:rsidRPr="00E2469B">
        <w:t>The first project was very interesting. This project is based about an interesting topic we are not used to study every day: a spacecraft.  After the careful reading of the subject we try to identify the needs of the clients, the problems of the actual system or the problems we will encounter during the design part.</w:t>
      </w:r>
    </w:p>
    <w:p w14:paraId="3663F6D8" w14:textId="77777777" w:rsidR="002D49DC" w:rsidRPr="00E2469B" w:rsidRDefault="002D49DC" w:rsidP="002D49DC">
      <w:pPr>
        <w:pStyle w:val="NoSpacing"/>
      </w:pPr>
    </w:p>
    <w:p w14:paraId="0C6819C3" w14:textId="77777777" w:rsidR="002D49DC" w:rsidRPr="00E2469B" w:rsidRDefault="002D49DC" w:rsidP="002D49DC">
      <w:pPr>
        <w:pStyle w:val="NoSpacing"/>
      </w:pPr>
      <w:r w:rsidRPr="00E2469B">
        <w:t>In this purpose, we learned how to represent problems using a new type of diagram: the problems frames. These diagrams will be useful for the second project, the design of the FDIR system. Besides we use the UML to represent the functional requirements of the system, by describing them by using use case diagram.</w:t>
      </w:r>
    </w:p>
    <w:p w14:paraId="340196AF" w14:textId="77777777" w:rsidR="002D49DC" w:rsidRPr="00E2469B" w:rsidRDefault="002D49DC" w:rsidP="002D49DC">
      <w:pPr>
        <w:pStyle w:val="NoSpacing"/>
      </w:pPr>
    </w:p>
    <w:p w14:paraId="10B11759" w14:textId="3083181B" w:rsidR="002D49DC" w:rsidRPr="00E2469B" w:rsidRDefault="002D49DC" w:rsidP="002D49DC">
      <w:pPr>
        <w:pStyle w:val="NoSpacing"/>
      </w:pPr>
      <w:r w:rsidRPr="00E2469B">
        <w:t xml:space="preserve">Moreover, we tried to identify </w:t>
      </w:r>
      <w:r w:rsidR="00DC4096" w:rsidRPr="00E2469B">
        <w:t>non-functional</w:t>
      </w:r>
      <w:r w:rsidRPr="00E2469B">
        <w:t xml:space="preserve"> requirements in a specific system like a spa</w:t>
      </w:r>
      <w:r w:rsidR="00DC4096" w:rsidRPr="00E2469B">
        <w:t>cecraft. That’s why we find non-</w:t>
      </w:r>
      <w:r w:rsidRPr="00E2469B">
        <w:t>functional needs in the paper of course, but we also think about additional requirements by ourselves. We improvised and put the most important we found.</w:t>
      </w:r>
    </w:p>
    <w:p w14:paraId="3BFE85BA" w14:textId="77777777" w:rsidR="002D49DC" w:rsidRPr="00E2469B" w:rsidRDefault="002D49DC" w:rsidP="002D49DC">
      <w:pPr>
        <w:pStyle w:val="NoSpacing"/>
      </w:pPr>
    </w:p>
    <w:p w14:paraId="74D96C13" w14:textId="77777777" w:rsidR="002D49DC" w:rsidRPr="00E2469B" w:rsidRDefault="002D49DC" w:rsidP="002D49DC">
      <w:pPr>
        <w:pStyle w:val="NoSpacing"/>
      </w:pPr>
      <w:r w:rsidRPr="00E2469B">
        <w:t xml:space="preserve">Finally, we explain some usability scenarios essential for us in this kind of system. We based our scenarios according to the paper we read two weeks ago. After that, we drew some interfaces to represent our idea of this system, including our usability scenarios. </w:t>
      </w:r>
    </w:p>
    <w:p w14:paraId="581A26DA" w14:textId="585BFBC9" w:rsidR="00941E69" w:rsidRPr="00E2469B" w:rsidRDefault="0026146F" w:rsidP="005E29BD">
      <w:pPr>
        <w:pStyle w:val="NoSpacing"/>
      </w:pPr>
      <w:r>
        <w:rPr>
          <w:noProof/>
          <w:lang w:val="fr-FR" w:eastAsia="ko-KR"/>
        </w:rPr>
        <w:drawing>
          <wp:inline distT="0" distB="0" distL="0" distR="0" wp14:editId="5BD73711">
            <wp:extent cx="5262643" cy="3514173"/>
            <wp:effectExtent l="76200" t="0" r="433307"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r w:rsidR="00941E69" w:rsidRPr="00E2469B">
        <w:br w:type="page"/>
      </w:r>
    </w:p>
    <w:p w14:paraId="5A527099" w14:textId="6457C293" w:rsidR="009426B0" w:rsidRPr="00E2469B" w:rsidRDefault="009426B0" w:rsidP="005E29BD">
      <w:pPr>
        <w:pStyle w:val="NoSpacing"/>
        <w:jc w:val="center"/>
        <w:outlineLvl w:val="0"/>
        <w:rPr>
          <w:b/>
          <w:color w:val="1F497D" w:themeColor="text2"/>
          <w:sz w:val="48"/>
        </w:rPr>
      </w:pPr>
      <w:bookmarkStart w:id="53" w:name="_Toc243148218"/>
      <w:r w:rsidRPr="00E2469B">
        <w:rPr>
          <w:b/>
          <w:color w:val="1F497D" w:themeColor="text2"/>
          <w:sz w:val="48"/>
        </w:rPr>
        <w:lastRenderedPageBreak/>
        <w:t>References</w:t>
      </w:r>
      <w:bookmarkEnd w:id="51"/>
      <w:bookmarkEnd w:id="53"/>
    </w:p>
    <w:p w14:paraId="4819517E" w14:textId="77777777" w:rsidR="003660CA" w:rsidRPr="00E2469B" w:rsidRDefault="003660CA" w:rsidP="005E29BD">
      <w:pPr>
        <w:pStyle w:val="NoSpacing"/>
      </w:pPr>
    </w:p>
    <w:p w14:paraId="0E5821CC" w14:textId="77777777" w:rsidR="003660CA" w:rsidRPr="00E2469B" w:rsidRDefault="003660CA" w:rsidP="005E29BD">
      <w:pPr>
        <w:pStyle w:val="NoSpacing"/>
      </w:pPr>
    </w:p>
    <w:p w14:paraId="643F24D0" w14:textId="77777777" w:rsidR="005A3ED6" w:rsidRPr="00E2469B" w:rsidRDefault="005A3ED6" w:rsidP="005A3ED6">
      <w:pPr>
        <w:pStyle w:val="ListParagraph"/>
        <w:pBdr>
          <w:bottom w:val="single" w:sz="4" w:space="1" w:color="A6A6A6" w:themeColor="background1" w:themeShade="A6"/>
        </w:pBdr>
        <w:ind w:left="0"/>
        <w:rPr>
          <w:b/>
          <w:color w:val="376092" w:themeColor="accent1" w:themeShade="BF"/>
          <w:sz w:val="28"/>
        </w:rPr>
      </w:pPr>
      <w:r w:rsidRPr="00E2469B">
        <w:rPr>
          <w:b/>
          <w:color w:val="376092" w:themeColor="accent1" w:themeShade="BF"/>
          <w:sz w:val="28"/>
        </w:rPr>
        <w:t>Web Sites</w:t>
      </w:r>
    </w:p>
    <w:p w14:paraId="65741E0C" w14:textId="77777777" w:rsidR="005A3ED6" w:rsidRPr="00E2469B" w:rsidRDefault="005A3ED6" w:rsidP="005A3ED6">
      <w:pPr>
        <w:pStyle w:val="ListParagraph"/>
        <w:ind w:left="426"/>
        <w:rPr>
          <w:b/>
          <w:color w:val="376092" w:themeColor="accent1" w:themeShade="BF"/>
        </w:rPr>
      </w:pPr>
    </w:p>
    <w:p w14:paraId="21CB3511" w14:textId="27C2BE4C" w:rsidR="006D2218" w:rsidRPr="00E2469B" w:rsidRDefault="001657CF" w:rsidP="007B2638">
      <w:pPr>
        <w:pStyle w:val="ListParagraph"/>
        <w:numPr>
          <w:ilvl w:val="0"/>
          <w:numId w:val="14"/>
        </w:numPr>
      </w:pPr>
      <w:hyperlink r:id="rId41" w:history="1">
        <w:r w:rsidR="006D2218" w:rsidRPr="00E2469B">
          <w:rPr>
            <w:rStyle w:val="Hyperlink"/>
          </w:rPr>
          <w:t>http://www.bredemeyer.com/pdf_files/NonFunctReq.PDF</w:t>
        </w:r>
      </w:hyperlink>
      <w:r w:rsidR="006D2218" w:rsidRPr="00E2469B">
        <w:t>,</w:t>
      </w:r>
    </w:p>
    <w:p w14:paraId="750B216E" w14:textId="470E5F2A" w:rsidR="006D2218" w:rsidRPr="00E2469B" w:rsidRDefault="006D2218" w:rsidP="006D2218">
      <w:pPr>
        <w:pStyle w:val="ListParagraph"/>
      </w:pPr>
      <w:r w:rsidRPr="00E2469B">
        <w:t>about non-function requirements</w:t>
      </w:r>
    </w:p>
    <w:p w14:paraId="18DC51D2" w14:textId="77777777" w:rsidR="003660CA" w:rsidRPr="00E2469B" w:rsidRDefault="003660CA" w:rsidP="005E29BD">
      <w:pPr>
        <w:pStyle w:val="NoSpacing"/>
      </w:pPr>
    </w:p>
    <w:p w14:paraId="6E41AC90" w14:textId="6D360DF0" w:rsidR="003660CA" w:rsidRPr="00E2469B" w:rsidRDefault="003660CA" w:rsidP="005E29BD">
      <w:pPr>
        <w:pStyle w:val="NoSpacing"/>
      </w:pPr>
    </w:p>
    <w:p w14:paraId="6886135C" w14:textId="77777777" w:rsidR="003660CA" w:rsidRPr="00E2469B" w:rsidRDefault="003660CA" w:rsidP="005E29BD">
      <w:pPr>
        <w:pStyle w:val="NoSpacing"/>
      </w:pPr>
    </w:p>
    <w:p w14:paraId="7AA1A4C8" w14:textId="77777777" w:rsidR="003660CA" w:rsidRPr="00E2469B" w:rsidRDefault="003660CA" w:rsidP="005E29BD">
      <w:pPr>
        <w:pStyle w:val="NoSpacing"/>
      </w:pPr>
      <w:bookmarkStart w:id="54" w:name="_Toc241330865"/>
    </w:p>
    <w:p w14:paraId="263B903B" w14:textId="77777777" w:rsidR="003660CA" w:rsidRPr="00E2469B" w:rsidRDefault="003660CA" w:rsidP="005A3ED6">
      <w:pPr>
        <w:pStyle w:val="ListParagraph"/>
        <w:pBdr>
          <w:bottom w:val="single" w:sz="4" w:space="1" w:color="A6A6A6" w:themeColor="background1" w:themeShade="A6"/>
        </w:pBdr>
        <w:ind w:left="0"/>
        <w:rPr>
          <w:b/>
          <w:color w:val="376092" w:themeColor="accent1" w:themeShade="BF"/>
          <w:sz w:val="28"/>
        </w:rPr>
      </w:pPr>
      <w:r w:rsidRPr="00E2469B">
        <w:rPr>
          <w:b/>
          <w:color w:val="376092" w:themeColor="accent1" w:themeShade="BF"/>
          <w:sz w:val="28"/>
        </w:rPr>
        <w:t>Articles</w:t>
      </w:r>
      <w:bookmarkEnd w:id="54"/>
    </w:p>
    <w:p w14:paraId="5618FFC6" w14:textId="77777777" w:rsidR="003660CA" w:rsidRPr="00E2469B" w:rsidRDefault="003660CA" w:rsidP="005E29BD">
      <w:pPr>
        <w:pStyle w:val="NoSpacing"/>
        <w:rPr>
          <w:rFonts w:eastAsia="Malgun Gothic"/>
        </w:rPr>
      </w:pPr>
    </w:p>
    <w:p w14:paraId="390C04FE" w14:textId="5461D8AE" w:rsidR="003660CA" w:rsidRPr="00E2469B" w:rsidRDefault="003660CA" w:rsidP="005E29BD">
      <w:pPr>
        <w:pStyle w:val="NoSpacing"/>
        <w:rPr>
          <w:rFonts w:eastAsia="Malgun Gothic"/>
        </w:rPr>
      </w:pPr>
    </w:p>
    <w:p w14:paraId="1D285FC3" w14:textId="77777777" w:rsidR="003660CA" w:rsidRPr="00E2469B" w:rsidRDefault="003660CA" w:rsidP="005E29BD">
      <w:pPr>
        <w:pStyle w:val="NoSpacing"/>
      </w:pPr>
    </w:p>
    <w:p w14:paraId="48C27E86" w14:textId="77777777" w:rsidR="001021AC" w:rsidRPr="00E2469B" w:rsidRDefault="001021AC" w:rsidP="005E29BD">
      <w:pPr>
        <w:pStyle w:val="NoSpacing"/>
      </w:pPr>
    </w:p>
    <w:p w14:paraId="687CC96C" w14:textId="77777777" w:rsidR="001021AC" w:rsidRPr="00E2469B" w:rsidRDefault="001021AC" w:rsidP="005E29BD">
      <w:pPr>
        <w:pStyle w:val="NoSpacing"/>
      </w:pPr>
    </w:p>
    <w:p w14:paraId="30EE8D5D" w14:textId="77777777" w:rsidR="003660CA" w:rsidRPr="00E2469B" w:rsidRDefault="003660CA" w:rsidP="005A3ED6">
      <w:pPr>
        <w:pStyle w:val="ListParagraph"/>
        <w:pBdr>
          <w:bottom w:val="single" w:sz="4" w:space="1" w:color="A6A6A6" w:themeColor="background1" w:themeShade="A6"/>
        </w:pBdr>
        <w:ind w:left="0"/>
        <w:rPr>
          <w:b/>
          <w:color w:val="376092" w:themeColor="accent1" w:themeShade="BF"/>
          <w:sz w:val="28"/>
        </w:rPr>
      </w:pPr>
      <w:r w:rsidRPr="00E2469B">
        <w:rPr>
          <w:b/>
          <w:color w:val="376092" w:themeColor="accent1" w:themeShade="BF"/>
          <w:sz w:val="28"/>
        </w:rPr>
        <w:t>Books</w:t>
      </w:r>
    </w:p>
    <w:p w14:paraId="4AB1F43D" w14:textId="77777777" w:rsidR="003660CA" w:rsidRPr="00E2469B" w:rsidRDefault="003660CA" w:rsidP="005E29BD">
      <w:pPr>
        <w:pStyle w:val="NoSpacing"/>
      </w:pPr>
    </w:p>
    <w:p w14:paraId="4CAA01EA" w14:textId="77777777" w:rsidR="00B316EF" w:rsidRDefault="000C4C9A" w:rsidP="000C4C9A">
      <w:pPr>
        <w:pStyle w:val="NoSpacing"/>
        <w:numPr>
          <w:ilvl w:val="0"/>
          <w:numId w:val="21"/>
        </w:numPr>
      </w:pPr>
      <w:r w:rsidRPr="000C4C9A">
        <w:t xml:space="preserve">[Eas98] </w:t>
      </w:r>
      <w:r w:rsidRPr="000C4C9A">
        <w:rPr>
          <w:b/>
          <w:bCs/>
        </w:rPr>
        <w:t>Steve Easterbrook, and et al</w:t>
      </w:r>
      <w:r w:rsidRPr="000C4C9A">
        <w:t xml:space="preserve">., </w:t>
      </w:r>
      <w:r w:rsidRPr="000C4C9A">
        <w:rPr>
          <w:i/>
          <w:iCs/>
        </w:rPr>
        <w:t>Experiences Using Lightweight Formal Methods for Requirements Modeling</w:t>
      </w:r>
      <w:r w:rsidRPr="000C4C9A">
        <w:t>” IEEE Transactions on Software Engineering, Vol. 24, No. 1, January 1998.</w:t>
      </w:r>
    </w:p>
    <w:p w14:paraId="72C68B98" w14:textId="77777777" w:rsidR="000C4C9A" w:rsidRPr="000C4C9A" w:rsidRDefault="000C4C9A" w:rsidP="000C4C9A">
      <w:pPr>
        <w:pStyle w:val="NoSpacing"/>
        <w:ind w:left="720" w:firstLine="0"/>
      </w:pPr>
    </w:p>
    <w:p w14:paraId="45E63DF4" w14:textId="05A3F3F5" w:rsidR="000C4C9A" w:rsidRPr="000C4C9A" w:rsidRDefault="000C4C9A" w:rsidP="000C4C9A">
      <w:pPr>
        <w:pStyle w:val="NoSpacing"/>
        <w:numPr>
          <w:ilvl w:val="0"/>
          <w:numId w:val="21"/>
        </w:numPr>
      </w:pPr>
      <w:r w:rsidRPr="000C4C9A">
        <w:t xml:space="preserve"> [Jac05] </w:t>
      </w:r>
      <w:r w:rsidRPr="000C4C9A">
        <w:rPr>
          <w:b/>
          <w:bCs/>
        </w:rPr>
        <w:t>Michael Jackson</w:t>
      </w:r>
      <w:r w:rsidRPr="000C4C9A">
        <w:t xml:space="preserve">, </w:t>
      </w:r>
      <w:r w:rsidRPr="000C4C9A">
        <w:rPr>
          <w:i/>
          <w:iCs/>
        </w:rPr>
        <w:t>Problem frames and software engineering</w:t>
      </w:r>
      <w:r w:rsidRPr="000C4C9A">
        <w:t xml:space="preserve">, Information and Software Technology, Special Issue: 1st Int Workshop on Advances and Applications of Problem Frames, K. Cox, et al. eds, Vol. 47 No. 14, pp. 903-912, Nov. 2005. </w:t>
      </w:r>
    </w:p>
    <w:p w14:paraId="3FBFE042" w14:textId="5677130F" w:rsidR="00646E3F" w:rsidRPr="00E2469B" w:rsidRDefault="00646E3F" w:rsidP="005E29BD">
      <w:pPr>
        <w:pStyle w:val="NoSpacing"/>
      </w:pPr>
    </w:p>
    <w:p w14:paraId="3F0B11C1" w14:textId="77777777" w:rsidR="00646E3F" w:rsidRPr="00E2469B" w:rsidRDefault="00646E3F" w:rsidP="005E29BD">
      <w:pPr>
        <w:pStyle w:val="NoSpacing"/>
      </w:pPr>
    </w:p>
    <w:p w14:paraId="648247BB" w14:textId="37764B2C" w:rsidR="00AA513B" w:rsidRDefault="007E7195" w:rsidP="005E29BD">
      <w:pPr>
        <w:pStyle w:val="NoSpacing"/>
      </w:pPr>
      <w:r w:rsidRPr="00E2469B">
        <w:rPr>
          <w:noProof/>
          <w:color w:val="365F91"/>
          <w:sz w:val="28"/>
          <w:szCs w:val="28"/>
          <w:lang w:val="fr-FR" w:eastAsia="ko-KR"/>
        </w:rPr>
        <w:lastRenderedPageBreak/>
        <w:drawing>
          <wp:anchor distT="0" distB="0" distL="114300" distR="114300" simplePos="0" relativeHeight="251706368" behindDoc="1" locked="0" layoutInCell="1" allowOverlap="1" wp14:editId="502EA86E">
            <wp:simplePos x="0" y="0"/>
            <wp:positionH relativeFrom="column">
              <wp:posOffset>454025</wp:posOffset>
            </wp:positionH>
            <wp:positionV relativeFrom="paragraph">
              <wp:posOffset>2529840</wp:posOffset>
            </wp:positionV>
            <wp:extent cx="5581650" cy="4474845"/>
            <wp:effectExtent l="0" t="0" r="0" b="1905"/>
            <wp:wrapTopAndBottom/>
            <wp:docPr id="9" name="Picture 9" descr="D:\Documents\UTBM\MON CURSUS\GI05\KAIST\Projects\euroteam\Project 1\Part Final\Prototypes\screen3_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Prototypes\screen3_Logs.jpg"/>
                    <pic:cNvPicPr>
                      <a:picLocks noChangeAspect="1" noChangeArrowheads="1"/>
                    </pic:cNvPicPr>
                  </pic:nvPicPr>
                  <pic:blipFill>
                    <a:blip r:embed="rId42">
                      <a:extLst>
                        <a:ext uri="28A0092B-C50C-407e-A947-70E740481C1C">
                          <a14:useLocalDpi xmlns:a14="http://schemas.microsoft.com/office/drawing/2007/7/7/main" val="0"/>
                        </a:ext>
                      </a:extLst>
                    </a:blip>
                    <a:srcRect/>
                    <a:stretch>
                      <a:fillRect/>
                    </a:stretch>
                  </pic:blipFill>
                  <pic:spPr bwMode="auto">
                    <a:xfrm>
                      <a:off x="0" y="0"/>
                      <a:ext cx="5581650" cy="4474845"/>
                    </a:xfrm>
                    <a:prstGeom prst="rect">
                      <a:avLst/>
                    </a:prstGeom>
                    <a:noFill/>
                    <a:ln w="12700">
                      <a:solidFill>
                        <a:prstClr val="black"/>
                      </a:solid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BE4FF6" w:rsidRPr="00E2469B">
        <w:rPr>
          <w:noProof/>
          <w:color w:val="365F91"/>
          <w:sz w:val="28"/>
          <w:szCs w:val="28"/>
          <w:lang w:val="fr-FR" w:eastAsia="ko-KR"/>
        </w:rPr>
        <w:drawing>
          <wp:anchor distT="0" distB="0" distL="114300" distR="114300" simplePos="0" relativeHeight="251701248" behindDoc="0" locked="0" layoutInCell="1" allowOverlap="1" wp14:editId="7B925026">
            <wp:simplePos x="0" y="0"/>
            <wp:positionH relativeFrom="column">
              <wp:posOffset>308654</wp:posOffset>
            </wp:positionH>
            <wp:positionV relativeFrom="paragraph">
              <wp:posOffset>724948</wp:posOffset>
            </wp:positionV>
            <wp:extent cx="5984861" cy="4805917"/>
            <wp:effectExtent l="0" t="0" r="1270" b="0"/>
            <wp:wrapTopAndBottom/>
            <wp:docPr id="2" name="Picture 2" descr="D:\Documents\UTBM\MON CURSUS\GI05\KAIST\Projects\euroteam\Project 1\Part Final\Prototypes\screen1_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1_Systems.jpg"/>
                    <pic:cNvPicPr>
                      <a:picLocks noChangeAspect="1" noChangeArrowheads="1"/>
                    </pic:cNvPicPr>
                  </pic:nvPicPr>
                  <pic:blipFill>
                    <a:blip r:embed="rId43">
                      <a:extLst>
                        <a:ext uri="28A0092B-C50C-407e-A947-70E740481C1C">
                          <a14:useLocalDpi xmlns:a14="http://schemas.microsoft.com/office/drawing/2007/7/7/main" val="0"/>
                        </a:ext>
                      </a:extLst>
                    </a:blip>
                    <a:srcRect/>
                    <a:stretch>
                      <a:fillRect/>
                    </a:stretch>
                  </pic:blipFill>
                  <pic:spPr bwMode="auto">
                    <a:xfrm>
                      <a:off x="0" y="0"/>
                      <a:ext cx="5980430" cy="4802505"/>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margin">
              <wp14:pctWidth>0</wp14:pctWidth>
            </wp14:sizeRelH>
            <wp14:sizeRelV relativeFrom="margin">
              <wp14:pctHeight>0</wp14:pctHeight>
            </wp14:sizeRelV>
          </wp:anchor>
        </w:drawing>
      </w:r>
      <w:r w:rsidR="00BE4FF6" w:rsidRPr="00E2469B">
        <w:rPr>
          <w:noProof/>
          <w:color w:val="365F91"/>
          <w:sz w:val="28"/>
          <w:szCs w:val="28"/>
          <w:lang w:val="fr-FR" w:eastAsia="ko-KR"/>
        </w:rPr>
        <w:drawing>
          <wp:anchor distT="0" distB="0" distL="114300" distR="114300" simplePos="0" relativeHeight="251703296" behindDoc="0" locked="0" layoutInCell="1" allowOverlap="1" wp14:editId="77246DBF">
            <wp:simplePos x="0" y="0"/>
            <wp:positionH relativeFrom="column">
              <wp:posOffset>315743</wp:posOffset>
            </wp:positionH>
            <wp:positionV relativeFrom="paragraph">
              <wp:posOffset>306735</wp:posOffset>
            </wp:positionV>
            <wp:extent cx="5645888" cy="4518837"/>
            <wp:effectExtent l="0" t="0" r="0" b="0"/>
            <wp:wrapTopAndBottom/>
            <wp:docPr id="3" name="Picture 3" descr="D:\Documents\UTBM\MON CURSUS\GI05\KAIST\Projects\euroteam\Project 1\Part Final\Prototypes\screen2_Inform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s.jpg"/>
                    <pic:cNvPicPr>
                      <a:picLocks noChangeAspect="1" noChangeArrowheads="1"/>
                    </pic:cNvPicPr>
                  </pic:nvPicPr>
                  <pic:blipFill>
                    <a:blip r:embed="rId44">
                      <a:extLst>
                        <a:ext uri="28A0092B-C50C-407e-A947-70E740481C1C">
                          <a14:useLocalDpi xmlns:a14="http://schemas.microsoft.com/office/drawing/2007/7/7/main" val="0"/>
                        </a:ext>
                      </a:extLst>
                    </a:blip>
                    <a:srcRect/>
                    <a:stretch>
                      <a:fillRect/>
                    </a:stretch>
                  </pic:blipFill>
                  <pic:spPr bwMode="auto">
                    <a:xfrm>
                      <a:off x="0" y="0"/>
                      <a:ext cx="5647055" cy="451866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p>
    <w:p w14:paraId="28DDA75A" w14:textId="77777777" w:rsidR="007E7195" w:rsidRDefault="007E7195" w:rsidP="005E29BD">
      <w:pPr>
        <w:pStyle w:val="NoSpacing"/>
      </w:pPr>
    </w:p>
    <w:p w14:paraId="5A69E549" w14:textId="4DAB15F6" w:rsidR="007E7195" w:rsidRPr="00E2469B" w:rsidRDefault="007E7195" w:rsidP="005E29BD">
      <w:pPr>
        <w:pStyle w:val="NoSpacing"/>
      </w:pPr>
    </w:p>
    <w:sectPr w:rsidR="007E7195" w:rsidRPr="00E2469B" w:rsidSect="00584031">
      <w:footerReference w:type="default" r:id="rId45"/>
      <w:pgSz w:w="11906" w:h="16838"/>
      <w:pgMar w:top="823" w:right="849" w:bottom="993" w:left="993" w:header="284" w:footer="0" w:gutter="0"/>
      <w:cols w:space="708"/>
      <w:titlePg/>
      <w:docGrid w:linePitch="360"/>
    </w:sectPr>
  </w:body>
</w:document>
</file>

<file path=word/endnotes.xml><?xml version="1.0" encoding="utf-8"?>
<w:end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endnote w:type="separator" w:id="-1">
    <w:p w14:paraId="096035F2" w14:textId="77777777" w:rsidR="001657CF" w:rsidRDefault="001657CF" w:rsidP="00E35D37">
      <w:pPr>
        <w:spacing w:after="0" w:line="240" w:lineRule="auto"/>
      </w:pPr>
      <w:r>
        <w:separator/>
      </w:r>
    </w:p>
    <w:p w14:paraId="4B0245A7" w14:textId="77777777" w:rsidR="001657CF" w:rsidRDefault="001657CF"/>
  </w:endnote>
  <w:endnote w:type="continuationSeparator" w:id="0">
    <w:p w14:paraId="237FDE0A" w14:textId="77777777" w:rsidR="001657CF" w:rsidRDefault="001657CF" w:rsidP="00E35D37">
      <w:pPr>
        <w:spacing w:after="0" w:line="240" w:lineRule="auto"/>
      </w:pPr>
      <w:r>
        <w:continuationSeparator/>
      </w:r>
    </w:p>
    <w:p w14:paraId="7B75E971" w14:textId="77777777" w:rsidR="001657CF" w:rsidRDefault="001657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tbl>
    <w:tblPr>
      <w:tblW w:w="10173" w:type="dxa"/>
      <w:tblBorders>
        <w:top w:val="single" w:sz="4" w:space="0" w:color="auto"/>
      </w:tblBorders>
      <w:tblLook w:val="04A0" w:firstRow="1" w:lastRow="0" w:firstColumn="1" w:lastColumn="0" w:noHBand="0" w:noVBand="1"/>
    </w:tblPr>
    <w:tblGrid>
      <w:gridCol w:w="3085"/>
      <w:gridCol w:w="3827"/>
      <w:gridCol w:w="1701"/>
      <w:gridCol w:w="1560"/>
    </w:tblGrid>
    <w:tr w:rsidR="00E35D37" w:rsidRPr="008E3C46" w14:paraId="6E012417" w14:textId="77777777" w:rsidTr="008E3C46">
      <w:trPr>
        <w:trHeight w:val="272"/>
      </w:trPr>
      <w:tc>
        <w:tcPr>
          <w:tcW w:w="3085" w:type="dxa"/>
          <w:tcBorders>
            <w:top w:val="single" w:sz="2" w:space="0" w:color="D9D9D9"/>
          </w:tcBorders>
        </w:tcPr>
        <w:p w14:paraId="5B585D20" w14:textId="2D339BFB" w:rsidR="00E35D37" w:rsidRPr="008E3C46" w:rsidRDefault="00C65696" w:rsidP="00C65696">
          <w:pPr>
            <w:pStyle w:val="Footer"/>
            <w:rPr>
              <w:b/>
              <w:color w:val="595959"/>
            </w:rPr>
          </w:pPr>
          <w:r>
            <w:rPr>
              <w:b/>
              <w:color w:val="595959"/>
              <w:sz w:val="16"/>
            </w:rPr>
            <w:t xml:space="preserve">Ahvenniemi, </w:t>
          </w:r>
          <w:r w:rsidR="007A41FF" w:rsidRPr="008E3C46">
            <w:rPr>
              <w:b/>
              <w:color w:val="595959"/>
              <w:sz w:val="16"/>
            </w:rPr>
            <w:t>Alauzet, Colin, Starck</w:t>
          </w:r>
        </w:p>
      </w:tc>
      <w:tc>
        <w:tcPr>
          <w:tcW w:w="3827" w:type="dxa"/>
          <w:tcBorders>
            <w:top w:val="single" w:sz="2" w:space="0" w:color="D9D9D9"/>
          </w:tcBorders>
        </w:tcPr>
        <w:p w14:paraId="67F98338" w14:textId="51EBDC2C" w:rsidR="00E35D37" w:rsidRPr="008E3C46" w:rsidRDefault="00656C67" w:rsidP="00C65696">
          <w:pPr>
            <w:pStyle w:val="Footer"/>
            <w:rPr>
              <w:color w:val="808080"/>
            </w:rPr>
          </w:pPr>
          <w:r w:rsidRPr="008E3C46">
            <w:rPr>
              <w:color w:val="808080"/>
              <w:sz w:val="16"/>
            </w:rPr>
            <w:t>CS</w:t>
          </w:r>
          <w:r w:rsidR="00C65696">
            <w:rPr>
              <w:color w:val="808080"/>
              <w:sz w:val="16"/>
            </w:rPr>
            <w:t>554</w:t>
          </w:r>
          <w:r w:rsidRPr="008E3C46">
            <w:rPr>
              <w:color w:val="808080"/>
              <w:sz w:val="16"/>
            </w:rPr>
            <w:t xml:space="preserve"> </w:t>
          </w:r>
          <w:r w:rsidR="00C65696">
            <w:rPr>
              <w:color w:val="808080"/>
              <w:sz w:val="16"/>
            </w:rPr>
            <w:t>-</w:t>
          </w:r>
          <w:r w:rsidRPr="008E3C46">
            <w:rPr>
              <w:color w:val="808080"/>
              <w:sz w:val="16"/>
            </w:rPr>
            <w:t xml:space="preserve"> </w:t>
          </w:r>
          <w:r w:rsidR="006A3640">
            <w:rPr>
              <w:color w:val="808080"/>
              <w:sz w:val="16"/>
            </w:rPr>
            <w:t>Euro Team -</w:t>
          </w:r>
          <w:r w:rsidR="00C65696">
            <w:rPr>
              <w:color w:val="808080"/>
              <w:sz w:val="16"/>
            </w:rPr>
            <w:t xml:space="preserve"> Project 1</w:t>
          </w:r>
        </w:p>
      </w:tc>
      <w:tc>
        <w:tcPr>
          <w:tcW w:w="1701" w:type="dxa"/>
          <w:tcBorders>
            <w:top w:val="single" w:sz="2" w:space="0" w:color="D9D9D9"/>
          </w:tcBorders>
        </w:tcPr>
        <w:p w14:paraId="6A2BD914" w14:textId="4AAFA026" w:rsidR="00E35D37" w:rsidRPr="008E3C46" w:rsidRDefault="00C65696" w:rsidP="008E3C46">
          <w:pPr>
            <w:pStyle w:val="Footer"/>
            <w:ind w:left="67"/>
            <w:rPr>
              <w:color w:val="808080"/>
              <w:sz w:val="16"/>
              <w:szCs w:val="16"/>
            </w:rPr>
          </w:pPr>
          <w:r>
            <w:rPr>
              <w:color w:val="808080"/>
              <w:sz w:val="16"/>
              <w:szCs w:val="16"/>
            </w:rPr>
            <w:t>October</w:t>
          </w:r>
          <w:r w:rsidR="00656C67" w:rsidRPr="008E3C46">
            <w:rPr>
              <w:color w:val="808080"/>
              <w:sz w:val="16"/>
              <w:szCs w:val="16"/>
            </w:rPr>
            <w:t xml:space="preserve"> </w:t>
          </w:r>
          <w:r>
            <w:rPr>
              <w:color w:val="808080"/>
              <w:sz w:val="16"/>
              <w:szCs w:val="16"/>
            </w:rPr>
            <w:t>1</w:t>
          </w:r>
          <w:r w:rsidR="00C4528F">
            <w:rPr>
              <w:color w:val="808080"/>
              <w:sz w:val="16"/>
              <w:szCs w:val="16"/>
            </w:rPr>
            <w:t>7</w:t>
          </w:r>
          <w:r w:rsidR="00656C67" w:rsidRPr="008E3C46">
            <w:rPr>
              <w:color w:val="808080"/>
              <w:sz w:val="16"/>
              <w:szCs w:val="16"/>
              <w:vertAlign w:val="superscript"/>
            </w:rPr>
            <w:t>th</w:t>
          </w:r>
          <w:r w:rsidR="00656C67" w:rsidRPr="008E3C46">
            <w:rPr>
              <w:color w:val="808080"/>
              <w:sz w:val="16"/>
              <w:szCs w:val="16"/>
            </w:rPr>
            <w:t>, 2009</w:t>
          </w:r>
        </w:p>
      </w:tc>
      <w:tc>
        <w:tcPr>
          <w:tcW w:w="1560" w:type="dxa"/>
          <w:tcBorders>
            <w:top w:val="single" w:sz="2" w:space="0" w:color="D9D9D9"/>
          </w:tcBorders>
        </w:tcPr>
        <w:p w14:paraId="2F33B706" w14:textId="77777777" w:rsidR="00E35D37" w:rsidRPr="008E3C46" w:rsidRDefault="00E35D37" w:rsidP="008E3C46">
          <w:pPr>
            <w:spacing w:after="0" w:line="240" w:lineRule="auto"/>
            <w:jc w:val="right"/>
            <w:rPr>
              <w:sz w:val="16"/>
              <w:szCs w:val="16"/>
            </w:rPr>
          </w:pPr>
          <w:r w:rsidRPr="008E3C46">
            <w:rPr>
              <w:color w:val="404040"/>
              <w:sz w:val="16"/>
              <w:szCs w:val="16"/>
            </w:rPr>
            <w:t xml:space="preserve"> </w:t>
          </w:r>
          <w:r w:rsidR="00D05851" w:rsidRPr="008E3C46">
            <w:rPr>
              <w:b/>
              <w:color w:val="404040"/>
              <w:sz w:val="16"/>
              <w:szCs w:val="16"/>
            </w:rPr>
            <w:fldChar w:fldCharType="begin"/>
          </w:r>
          <w:r w:rsidRPr="008E3C46">
            <w:rPr>
              <w:b/>
              <w:color w:val="404040"/>
              <w:sz w:val="16"/>
              <w:szCs w:val="16"/>
            </w:rPr>
            <w:instrText xml:space="preserve"> PAGE </w:instrText>
          </w:r>
          <w:r w:rsidR="00D05851" w:rsidRPr="008E3C46">
            <w:rPr>
              <w:b/>
              <w:color w:val="404040"/>
              <w:sz w:val="16"/>
              <w:szCs w:val="16"/>
            </w:rPr>
            <w:fldChar w:fldCharType="separate"/>
          </w:r>
          <w:r w:rsidR="001E5115">
            <w:rPr>
              <w:b/>
              <w:noProof/>
              <w:color w:val="404040"/>
              <w:sz w:val="16"/>
              <w:szCs w:val="16"/>
            </w:rPr>
            <w:t>24</w:t>
          </w:r>
          <w:r w:rsidR="00D05851" w:rsidRPr="008E3C46">
            <w:rPr>
              <w:b/>
              <w:color w:val="404040"/>
              <w:sz w:val="16"/>
              <w:szCs w:val="16"/>
            </w:rPr>
            <w:fldChar w:fldCharType="end"/>
          </w:r>
          <w:r w:rsidR="00656C67" w:rsidRPr="008E3C46">
            <w:rPr>
              <w:color w:val="808080"/>
              <w:sz w:val="16"/>
              <w:szCs w:val="16"/>
            </w:rPr>
            <w:t xml:space="preserve"> /</w:t>
          </w:r>
          <w:r w:rsidRPr="008E3C46">
            <w:rPr>
              <w:color w:val="808080"/>
              <w:sz w:val="16"/>
              <w:szCs w:val="16"/>
            </w:rPr>
            <w:t xml:space="preserve"> </w:t>
          </w:r>
          <w:r w:rsidR="00D05851" w:rsidRPr="008E3C46">
            <w:rPr>
              <w:color w:val="808080"/>
              <w:sz w:val="16"/>
              <w:szCs w:val="16"/>
            </w:rPr>
            <w:fldChar w:fldCharType="begin"/>
          </w:r>
          <w:r w:rsidRPr="008E3C46">
            <w:rPr>
              <w:color w:val="808080"/>
              <w:sz w:val="16"/>
              <w:szCs w:val="16"/>
            </w:rPr>
            <w:instrText xml:space="preserve"> NUMPAGES  </w:instrText>
          </w:r>
          <w:r w:rsidR="00D05851" w:rsidRPr="008E3C46">
            <w:rPr>
              <w:color w:val="808080"/>
              <w:sz w:val="16"/>
              <w:szCs w:val="16"/>
            </w:rPr>
            <w:fldChar w:fldCharType="separate"/>
          </w:r>
          <w:r w:rsidR="001E5115">
            <w:rPr>
              <w:noProof/>
              <w:color w:val="808080"/>
              <w:sz w:val="16"/>
              <w:szCs w:val="16"/>
            </w:rPr>
            <w:t>29</w:t>
          </w:r>
          <w:r w:rsidR="00D05851" w:rsidRPr="008E3C46">
            <w:rPr>
              <w:color w:val="808080"/>
              <w:sz w:val="16"/>
              <w:szCs w:val="16"/>
            </w:rPr>
            <w:fldChar w:fldCharType="end"/>
          </w:r>
        </w:p>
      </w:tc>
    </w:tr>
  </w:tbl>
  <w:p w14:paraId="3CD26810" w14:textId="77777777" w:rsidR="00E35D37" w:rsidRDefault="00E35D37">
    <w:pPr>
      <w:pStyle w:val="Footer"/>
    </w:pPr>
  </w:p>
  <w:p w14:paraId="6EEF0241" w14:textId="77777777" w:rsidR="003F3F53" w:rsidRDefault="003F3F53"/>
</w:ftr>
</file>

<file path=word/footnotes.xml><?xml version="1.0" encoding="utf-8"?>
<w:foot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footnote w:type="separator" w:id="-1">
    <w:p w14:paraId="78565D65" w14:textId="77777777" w:rsidR="001657CF" w:rsidRDefault="001657CF" w:rsidP="00E35D37">
      <w:pPr>
        <w:spacing w:after="0" w:line="240" w:lineRule="auto"/>
      </w:pPr>
      <w:r>
        <w:separator/>
      </w:r>
    </w:p>
    <w:p w14:paraId="2449DE55" w14:textId="77777777" w:rsidR="001657CF" w:rsidRDefault="001657CF"/>
  </w:footnote>
  <w:footnote w:type="continuationSeparator" w:id="0">
    <w:p w14:paraId="6818F676" w14:textId="77777777" w:rsidR="001657CF" w:rsidRDefault="001657CF" w:rsidP="00E35D37">
      <w:pPr>
        <w:spacing w:after="0" w:line="240" w:lineRule="auto"/>
      </w:pPr>
      <w:r>
        <w:continuationSeparator/>
      </w:r>
    </w:p>
    <w:p w14:paraId="20B40A60" w14:textId="77777777" w:rsidR="001657CF" w:rsidRDefault="001657CF"/>
  </w:footnote>
</w:footnotes>
</file>

<file path=word/numbering.xml><?xml version="1.0" encoding="utf-8"?>
<w:numbering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abstractNum w:abstractNumId="0">
    <w:nsid w:val="FFFFFF7C"/>
    <w:multiLevelType w:val="singleLevel"/>
    <w:tmpl w:val="7C8EE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Number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Number2"/>
      <w:lvlText w:val="%1."/>
      <w:lvlJc w:val="left"/>
      <w:pPr>
        <w:tabs>
          <w:tab w:val="num" w:pos="643"/>
        </w:tabs>
        <w:ind w:left="643" w:hanging="360"/>
      </w:pPr>
    </w:lvl>
  </w:abstractNum>
  <w:abstractNum w:abstractNumId="4">
    <w:nsid w:val="FFFFFF80"/>
    <w:multiLevelType w:val="singleLevel"/>
    <w:tmpl w:val="506A65A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Number"/>
      <w:lvlText w:val="%1."/>
      <w:lvlJc w:val="left"/>
      <w:pPr>
        <w:tabs>
          <w:tab w:val="num" w:pos="360"/>
        </w:tabs>
        <w:ind w:left="360" w:hanging="360"/>
      </w:pPr>
    </w:lvl>
  </w:abstractNum>
  <w:abstractNum w:abstractNumId="9">
    <w:nsid w:val="FFFFFF89"/>
    <w:multiLevelType w:val="singleLevel"/>
    <w:tmpl w:val="B2BED59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1F0237D6"/>
    <w:multiLevelType w:val="hybridMultilevel"/>
    <w:tmpl w:val="7EEA36FC"/>
    <w:lvl w:ilvl="0" w:tplc="A83A6E22">
      <w:start w:val="1"/>
      <w:numFmt w:val="decimal"/>
      <w:lvlText w:val="%1."/>
      <w:lvlJc w:val="left"/>
      <w:pPr>
        <w:tabs>
          <w:tab w:val="num" w:pos="720"/>
        </w:tabs>
        <w:ind w:left="720" w:hanging="360"/>
      </w:pPr>
    </w:lvl>
    <w:lvl w:ilvl="1" w:tplc="70282FCC" w:tentative="1">
      <w:start w:val="1"/>
      <w:numFmt w:val="decimal"/>
      <w:lvlText w:val="%2."/>
      <w:lvlJc w:val="left"/>
      <w:pPr>
        <w:tabs>
          <w:tab w:val="num" w:pos="1440"/>
        </w:tabs>
        <w:ind w:left="1440" w:hanging="360"/>
      </w:pPr>
    </w:lvl>
    <w:lvl w:ilvl="2" w:tplc="1AD250CC" w:tentative="1">
      <w:start w:val="1"/>
      <w:numFmt w:val="decimal"/>
      <w:lvlText w:val="%3."/>
      <w:lvlJc w:val="left"/>
      <w:pPr>
        <w:tabs>
          <w:tab w:val="num" w:pos="2160"/>
        </w:tabs>
        <w:ind w:left="2160" w:hanging="360"/>
      </w:pPr>
    </w:lvl>
    <w:lvl w:ilvl="3" w:tplc="F2AC6CE0" w:tentative="1">
      <w:start w:val="1"/>
      <w:numFmt w:val="decimal"/>
      <w:lvlText w:val="%4."/>
      <w:lvlJc w:val="left"/>
      <w:pPr>
        <w:tabs>
          <w:tab w:val="num" w:pos="2880"/>
        </w:tabs>
        <w:ind w:left="2880" w:hanging="360"/>
      </w:pPr>
    </w:lvl>
    <w:lvl w:ilvl="4" w:tplc="64F6B6FE" w:tentative="1">
      <w:start w:val="1"/>
      <w:numFmt w:val="decimal"/>
      <w:lvlText w:val="%5."/>
      <w:lvlJc w:val="left"/>
      <w:pPr>
        <w:tabs>
          <w:tab w:val="num" w:pos="3600"/>
        </w:tabs>
        <w:ind w:left="3600" w:hanging="360"/>
      </w:pPr>
    </w:lvl>
    <w:lvl w:ilvl="5" w:tplc="B91637A8" w:tentative="1">
      <w:start w:val="1"/>
      <w:numFmt w:val="decimal"/>
      <w:lvlText w:val="%6."/>
      <w:lvlJc w:val="left"/>
      <w:pPr>
        <w:tabs>
          <w:tab w:val="num" w:pos="4320"/>
        </w:tabs>
        <w:ind w:left="4320" w:hanging="360"/>
      </w:pPr>
    </w:lvl>
    <w:lvl w:ilvl="6" w:tplc="97F051D2" w:tentative="1">
      <w:start w:val="1"/>
      <w:numFmt w:val="decimal"/>
      <w:lvlText w:val="%7."/>
      <w:lvlJc w:val="left"/>
      <w:pPr>
        <w:tabs>
          <w:tab w:val="num" w:pos="5040"/>
        </w:tabs>
        <w:ind w:left="5040" w:hanging="360"/>
      </w:pPr>
    </w:lvl>
    <w:lvl w:ilvl="7" w:tplc="6D6C50C4" w:tentative="1">
      <w:start w:val="1"/>
      <w:numFmt w:val="decimal"/>
      <w:lvlText w:val="%8."/>
      <w:lvlJc w:val="left"/>
      <w:pPr>
        <w:tabs>
          <w:tab w:val="num" w:pos="5760"/>
        </w:tabs>
        <w:ind w:left="5760" w:hanging="360"/>
      </w:pPr>
    </w:lvl>
    <w:lvl w:ilvl="8" w:tplc="09A09BEC" w:tentative="1">
      <w:start w:val="1"/>
      <w:numFmt w:val="decimal"/>
      <w:lvlText w:val="%9."/>
      <w:lvlJc w:val="left"/>
      <w:pPr>
        <w:tabs>
          <w:tab w:val="num" w:pos="6480"/>
        </w:tabs>
        <w:ind w:left="6480" w:hanging="360"/>
      </w:pPr>
    </w:lvl>
  </w:abstractNum>
  <w:abstractNum w:abstractNumId="13">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nsid w:val="2F312827"/>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nsid w:val="36AA6759"/>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nsid w:val="3FE4555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40471ACD"/>
    <w:multiLevelType w:val="hybridMultilevel"/>
    <w:tmpl w:val="AC90BC32"/>
    <w:lvl w:ilvl="0" w:tplc="5BD0AFCC">
      <w:start w:val="1"/>
      <w:numFmt w:val="bullet"/>
      <w:lvlText w:val="•"/>
      <w:lvlJc w:val="left"/>
      <w:pPr>
        <w:tabs>
          <w:tab w:val="num" w:pos="720"/>
        </w:tabs>
        <w:ind w:left="720" w:hanging="360"/>
      </w:pPr>
      <w:rPr>
        <w:rFonts w:ascii="Times New Roman" w:hAnsi="Times New Roman" w:hint="default"/>
      </w:rPr>
    </w:lvl>
    <w:lvl w:ilvl="1" w:tplc="CCB4B82A" w:tentative="1">
      <w:start w:val="1"/>
      <w:numFmt w:val="bullet"/>
      <w:lvlText w:val="•"/>
      <w:lvlJc w:val="left"/>
      <w:pPr>
        <w:tabs>
          <w:tab w:val="num" w:pos="1440"/>
        </w:tabs>
        <w:ind w:left="1440" w:hanging="360"/>
      </w:pPr>
      <w:rPr>
        <w:rFonts w:ascii="Times New Roman" w:hAnsi="Times New Roman" w:hint="default"/>
      </w:rPr>
    </w:lvl>
    <w:lvl w:ilvl="2" w:tplc="9D30D96A" w:tentative="1">
      <w:start w:val="1"/>
      <w:numFmt w:val="bullet"/>
      <w:lvlText w:val="•"/>
      <w:lvlJc w:val="left"/>
      <w:pPr>
        <w:tabs>
          <w:tab w:val="num" w:pos="2160"/>
        </w:tabs>
        <w:ind w:left="2160" w:hanging="360"/>
      </w:pPr>
      <w:rPr>
        <w:rFonts w:ascii="Times New Roman" w:hAnsi="Times New Roman" w:hint="default"/>
      </w:rPr>
    </w:lvl>
    <w:lvl w:ilvl="3" w:tplc="46C67428" w:tentative="1">
      <w:start w:val="1"/>
      <w:numFmt w:val="bullet"/>
      <w:lvlText w:val="•"/>
      <w:lvlJc w:val="left"/>
      <w:pPr>
        <w:tabs>
          <w:tab w:val="num" w:pos="2880"/>
        </w:tabs>
        <w:ind w:left="2880" w:hanging="360"/>
      </w:pPr>
      <w:rPr>
        <w:rFonts w:ascii="Times New Roman" w:hAnsi="Times New Roman" w:hint="default"/>
      </w:rPr>
    </w:lvl>
    <w:lvl w:ilvl="4" w:tplc="9362C2C0" w:tentative="1">
      <w:start w:val="1"/>
      <w:numFmt w:val="bullet"/>
      <w:lvlText w:val="•"/>
      <w:lvlJc w:val="left"/>
      <w:pPr>
        <w:tabs>
          <w:tab w:val="num" w:pos="3600"/>
        </w:tabs>
        <w:ind w:left="3600" w:hanging="360"/>
      </w:pPr>
      <w:rPr>
        <w:rFonts w:ascii="Times New Roman" w:hAnsi="Times New Roman" w:hint="default"/>
      </w:rPr>
    </w:lvl>
    <w:lvl w:ilvl="5" w:tplc="DD385662" w:tentative="1">
      <w:start w:val="1"/>
      <w:numFmt w:val="bullet"/>
      <w:lvlText w:val="•"/>
      <w:lvlJc w:val="left"/>
      <w:pPr>
        <w:tabs>
          <w:tab w:val="num" w:pos="4320"/>
        </w:tabs>
        <w:ind w:left="4320" w:hanging="360"/>
      </w:pPr>
      <w:rPr>
        <w:rFonts w:ascii="Times New Roman" w:hAnsi="Times New Roman" w:hint="default"/>
      </w:rPr>
    </w:lvl>
    <w:lvl w:ilvl="6" w:tplc="710C4B4E" w:tentative="1">
      <w:start w:val="1"/>
      <w:numFmt w:val="bullet"/>
      <w:lvlText w:val="•"/>
      <w:lvlJc w:val="left"/>
      <w:pPr>
        <w:tabs>
          <w:tab w:val="num" w:pos="5040"/>
        </w:tabs>
        <w:ind w:left="5040" w:hanging="360"/>
      </w:pPr>
      <w:rPr>
        <w:rFonts w:ascii="Times New Roman" w:hAnsi="Times New Roman" w:hint="default"/>
      </w:rPr>
    </w:lvl>
    <w:lvl w:ilvl="7" w:tplc="7EA6447E" w:tentative="1">
      <w:start w:val="1"/>
      <w:numFmt w:val="bullet"/>
      <w:lvlText w:val="•"/>
      <w:lvlJc w:val="left"/>
      <w:pPr>
        <w:tabs>
          <w:tab w:val="num" w:pos="5760"/>
        </w:tabs>
        <w:ind w:left="5760" w:hanging="360"/>
      </w:pPr>
      <w:rPr>
        <w:rFonts w:ascii="Times New Roman" w:hAnsi="Times New Roman" w:hint="default"/>
      </w:rPr>
    </w:lvl>
    <w:lvl w:ilvl="8" w:tplc="22A0CB7C" w:tentative="1">
      <w:start w:val="1"/>
      <w:numFmt w:val="bullet"/>
      <w:lvlText w:val="•"/>
      <w:lvlJc w:val="left"/>
      <w:pPr>
        <w:tabs>
          <w:tab w:val="num" w:pos="6480"/>
        </w:tabs>
        <w:ind w:left="6480" w:hanging="360"/>
      </w:pPr>
      <w:rPr>
        <w:rFonts w:ascii="Times New Roman" w:hAnsi="Times New Roman" w:hint="default"/>
      </w:rPr>
    </w:lvl>
  </w:abstractNum>
  <w:abstractNum w:abstractNumId="20">
    <w:nsid w:val="46D5279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nsid w:val="69B74E0B"/>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05C52B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3">
    <w:nsid w:val="7B512C4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21"/>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5"/>
  </w:num>
  <w:num w:numId="13">
    <w:abstractNumId w:val="14"/>
  </w:num>
  <w:num w:numId="14">
    <w:abstractNumId w:val="13"/>
  </w:num>
  <w:num w:numId="15">
    <w:abstractNumId w:val="16"/>
  </w:num>
  <w:num w:numId="16">
    <w:abstractNumId w:val="20"/>
  </w:num>
  <w:num w:numId="17">
    <w:abstractNumId w:val="18"/>
  </w:num>
  <w:num w:numId="18">
    <w:abstractNumId w:val="17"/>
  </w:num>
  <w:num w:numId="19">
    <w:abstractNumId w:val="22"/>
  </w:num>
  <w:num w:numId="20">
    <w:abstractNumId w:val="19"/>
  </w:num>
  <w:num w:numId="21">
    <w:abstractNumId w:val="12"/>
  </w:num>
  <w:num w:numId="22">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zoom w:percent="90"/>
  <w:attachedTemplate r:id="rId1"/>
  <w:defaultTabStop w:val="708"/>
  <w:hyphenationZone w:val="425"/>
  <w:drawingGridHorizontalSpacing w:val="110"/>
  <w:displayHorizontalDrawingGridEvery w:val="2"/>
  <w:characterSpacingControl w:val="doNotCompress"/>
  <w:hdrShapeDefaults>
    <o:shapedefaults v:ext="edit" spidmax="2049">
      <o:colormru v:ext="edit" colors="#50809f,#c4652d"/>
    </o:shapedefaults>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0"/>
    <w:compatSetting w:name="enableOpenTypeFeatures" w:uri="http://schemas.microsoft.com/office/word" w:val="0"/>
    <w:compatSetting w:name="doNotFlipMirrorIndents" w:uri="http://schemas.microsoft.com/office/word" w:val="0"/>
  </w:compat>
  <w:rsids>
    <w:rsidRoot w:val="002C4853"/>
    <w:rsid w:val="00000707"/>
    <w:rsid w:val="000017F3"/>
    <w:rsid w:val="00016CF5"/>
    <w:rsid w:val="00016FF9"/>
    <w:rsid w:val="000222C9"/>
    <w:rsid w:val="000335CE"/>
    <w:rsid w:val="00037BC7"/>
    <w:rsid w:val="00037F2E"/>
    <w:rsid w:val="00060E4E"/>
    <w:rsid w:val="00063BAB"/>
    <w:rsid w:val="0006441E"/>
    <w:rsid w:val="0006724B"/>
    <w:rsid w:val="00071798"/>
    <w:rsid w:val="00075878"/>
    <w:rsid w:val="00077BD6"/>
    <w:rsid w:val="00077E23"/>
    <w:rsid w:val="00097A3B"/>
    <w:rsid w:val="000A12CA"/>
    <w:rsid w:val="000A2CFC"/>
    <w:rsid w:val="000A2DB7"/>
    <w:rsid w:val="000A36CA"/>
    <w:rsid w:val="000C0F96"/>
    <w:rsid w:val="000C4C9A"/>
    <w:rsid w:val="000C4EC5"/>
    <w:rsid w:val="000C6479"/>
    <w:rsid w:val="000C7872"/>
    <w:rsid w:val="000D27D7"/>
    <w:rsid w:val="000E269F"/>
    <w:rsid w:val="000E280B"/>
    <w:rsid w:val="000E604B"/>
    <w:rsid w:val="000E667B"/>
    <w:rsid w:val="001018C6"/>
    <w:rsid w:val="001021AC"/>
    <w:rsid w:val="00107057"/>
    <w:rsid w:val="00117B1C"/>
    <w:rsid w:val="00123778"/>
    <w:rsid w:val="001336EE"/>
    <w:rsid w:val="0013378F"/>
    <w:rsid w:val="00154266"/>
    <w:rsid w:val="001657CF"/>
    <w:rsid w:val="0016679C"/>
    <w:rsid w:val="00171C5E"/>
    <w:rsid w:val="00175E53"/>
    <w:rsid w:val="0018179F"/>
    <w:rsid w:val="00181BB6"/>
    <w:rsid w:val="001A118C"/>
    <w:rsid w:val="001A19AB"/>
    <w:rsid w:val="001A347D"/>
    <w:rsid w:val="001A4E57"/>
    <w:rsid w:val="001A59ED"/>
    <w:rsid w:val="001B6631"/>
    <w:rsid w:val="001C4E1C"/>
    <w:rsid w:val="001D0CDC"/>
    <w:rsid w:val="001D7598"/>
    <w:rsid w:val="001E05D7"/>
    <w:rsid w:val="001E5115"/>
    <w:rsid w:val="001F491E"/>
    <w:rsid w:val="00205C59"/>
    <w:rsid w:val="00214285"/>
    <w:rsid w:val="00232A55"/>
    <w:rsid w:val="002371BA"/>
    <w:rsid w:val="00246515"/>
    <w:rsid w:val="00256EAE"/>
    <w:rsid w:val="0026146F"/>
    <w:rsid w:val="00263CC9"/>
    <w:rsid w:val="002667BC"/>
    <w:rsid w:val="00296AD3"/>
    <w:rsid w:val="00296FEC"/>
    <w:rsid w:val="002A40A9"/>
    <w:rsid w:val="002A6C99"/>
    <w:rsid w:val="002A7C3E"/>
    <w:rsid w:val="002B3C12"/>
    <w:rsid w:val="002C1E2E"/>
    <w:rsid w:val="002C4853"/>
    <w:rsid w:val="002C7396"/>
    <w:rsid w:val="002D294A"/>
    <w:rsid w:val="002D49DC"/>
    <w:rsid w:val="002D50C8"/>
    <w:rsid w:val="002D65D8"/>
    <w:rsid w:val="002E01A9"/>
    <w:rsid w:val="002E198B"/>
    <w:rsid w:val="002E6D06"/>
    <w:rsid w:val="002F70F0"/>
    <w:rsid w:val="003033D1"/>
    <w:rsid w:val="00303505"/>
    <w:rsid w:val="003140F4"/>
    <w:rsid w:val="00321965"/>
    <w:rsid w:val="003305EF"/>
    <w:rsid w:val="00337A03"/>
    <w:rsid w:val="00337C95"/>
    <w:rsid w:val="00350272"/>
    <w:rsid w:val="003660CA"/>
    <w:rsid w:val="00367FAB"/>
    <w:rsid w:val="00370A45"/>
    <w:rsid w:val="00377D05"/>
    <w:rsid w:val="003824F3"/>
    <w:rsid w:val="003858F9"/>
    <w:rsid w:val="003879FC"/>
    <w:rsid w:val="003A2DD6"/>
    <w:rsid w:val="003A4380"/>
    <w:rsid w:val="003A5A3C"/>
    <w:rsid w:val="003B1C0A"/>
    <w:rsid w:val="003B39A0"/>
    <w:rsid w:val="003B7BFB"/>
    <w:rsid w:val="003C49EF"/>
    <w:rsid w:val="003C4D08"/>
    <w:rsid w:val="003C7AD7"/>
    <w:rsid w:val="003D1B7E"/>
    <w:rsid w:val="003D5749"/>
    <w:rsid w:val="003E1757"/>
    <w:rsid w:val="003F0811"/>
    <w:rsid w:val="003F3BA1"/>
    <w:rsid w:val="003F3F53"/>
    <w:rsid w:val="00404D9C"/>
    <w:rsid w:val="00405572"/>
    <w:rsid w:val="00410132"/>
    <w:rsid w:val="00410CB4"/>
    <w:rsid w:val="004201DA"/>
    <w:rsid w:val="004259D5"/>
    <w:rsid w:val="0042762E"/>
    <w:rsid w:val="004319CA"/>
    <w:rsid w:val="004418FC"/>
    <w:rsid w:val="00441BAB"/>
    <w:rsid w:val="00452119"/>
    <w:rsid w:val="00454B66"/>
    <w:rsid w:val="004625B1"/>
    <w:rsid w:val="00463CCE"/>
    <w:rsid w:val="00471458"/>
    <w:rsid w:val="004A3534"/>
    <w:rsid w:val="004B0A96"/>
    <w:rsid w:val="004D346A"/>
    <w:rsid w:val="004E5FBB"/>
    <w:rsid w:val="004E6DD8"/>
    <w:rsid w:val="00512877"/>
    <w:rsid w:val="005130CB"/>
    <w:rsid w:val="00515CB1"/>
    <w:rsid w:val="0052585A"/>
    <w:rsid w:val="00526F0C"/>
    <w:rsid w:val="005277AF"/>
    <w:rsid w:val="00532CE3"/>
    <w:rsid w:val="00534CFD"/>
    <w:rsid w:val="00544469"/>
    <w:rsid w:val="005447F2"/>
    <w:rsid w:val="0054735C"/>
    <w:rsid w:val="005536B1"/>
    <w:rsid w:val="00560E3B"/>
    <w:rsid w:val="00567737"/>
    <w:rsid w:val="00567CEF"/>
    <w:rsid w:val="00584031"/>
    <w:rsid w:val="005849CB"/>
    <w:rsid w:val="00584B31"/>
    <w:rsid w:val="005864AE"/>
    <w:rsid w:val="0059369A"/>
    <w:rsid w:val="0059524C"/>
    <w:rsid w:val="00597B14"/>
    <w:rsid w:val="005A3ED6"/>
    <w:rsid w:val="005B5318"/>
    <w:rsid w:val="005B6067"/>
    <w:rsid w:val="005B772E"/>
    <w:rsid w:val="005C4137"/>
    <w:rsid w:val="005D184F"/>
    <w:rsid w:val="005D6558"/>
    <w:rsid w:val="005E1E41"/>
    <w:rsid w:val="005E29BD"/>
    <w:rsid w:val="005E5ACD"/>
    <w:rsid w:val="005F0488"/>
    <w:rsid w:val="005F1C5A"/>
    <w:rsid w:val="006030DC"/>
    <w:rsid w:val="00606929"/>
    <w:rsid w:val="006069E6"/>
    <w:rsid w:val="006145D9"/>
    <w:rsid w:val="00620811"/>
    <w:rsid w:val="00627559"/>
    <w:rsid w:val="00627F0F"/>
    <w:rsid w:val="00633539"/>
    <w:rsid w:val="00633870"/>
    <w:rsid w:val="00643BF7"/>
    <w:rsid w:val="00646890"/>
    <w:rsid w:val="00646E3F"/>
    <w:rsid w:val="00650A47"/>
    <w:rsid w:val="00652575"/>
    <w:rsid w:val="00656C67"/>
    <w:rsid w:val="00672CFC"/>
    <w:rsid w:val="006733DC"/>
    <w:rsid w:val="00681782"/>
    <w:rsid w:val="00691E02"/>
    <w:rsid w:val="00693471"/>
    <w:rsid w:val="006A3640"/>
    <w:rsid w:val="006A6F9F"/>
    <w:rsid w:val="006B2EAF"/>
    <w:rsid w:val="006D2218"/>
    <w:rsid w:val="006F287A"/>
    <w:rsid w:val="00707556"/>
    <w:rsid w:val="00730706"/>
    <w:rsid w:val="007358DC"/>
    <w:rsid w:val="00736300"/>
    <w:rsid w:val="0074038A"/>
    <w:rsid w:val="00745896"/>
    <w:rsid w:val="00752602"/>
    <w:rsid w:val="00753F0F"/>
    <w:rsid w:val="007556C6"/>
    <w:rsid w:val="00764A28"/>
    <w:rsid w:val="0076568E"/>
    <w:rsid w:val="00766FA3"/>
    <w:rsid w:val="007734FB"/>
    <w:rsid w:val="007773D3"/>
    <w:rsid w:val="007777C9"/>
    <w:rsid w:val="00783756"/>
    <w:rsid w:val="007851D0"/>
    <w:rsid w:val="00795526"/>
    <w:rsid w:val="007A3B22"/>
    <w:rsid w:val="007A41FF"/>
    <w:rsid w:val="007B2638"/>
    <w:rsid w:val="007B4D49"/>
    <w:rsid w:val="007C1302"/>
    <w:rsid w:val="007C2D9A"/>
    <w:rsid w:val="007C3460"/>
    <w:rsid w:val="007C3567"/>
    <w:rsid w:val="007E3198"/>
    <w:rsid w:val="007E7195"/>
    <w:rsid w:val="007E760B"/>
    <w:rsid w:val="007E7C6A"/>
    <w:rsid w:val="007E7D37"/>
    <w:rsid w:val="007F1109"/>
    <w:rsid w:val="007F28F4"/>
    <w:rsid w:val="007F2E06"/>
    <w:rsid w:val="007F58D6"/>
    <w:rsid w:val="008003CA"/>
    <w:rsid w:val="00803096"/>
    <w:rsid w:val="008143F8"/>
    <w:rsid w:val="00842735"/>
    <w:rsid w:val="00844DB0"/>
    <w:rsid w:val="00856C2C"/>
    <w:rsid w:val="0086023D"/>
    <w:rsid w:val="00861990"/>
    <w:rsid w:val="008629F0"/>
    <w:rsid w:val="00864CF4"/>
    <w:rsid w:val="00864E1A"/>
    <w:rsid w:val="008714EA"/>
    <w:rsid w:val="008739F7"/>
    <w:rsid w:val="00880FF6"/>
    <w:rsid w:val="00884609"/>
    <w:rsid w:val="00894FFD"/>
    <w:rsid w:val="00897631"/>
    <w:rsid w:val="008979E2"/>
    <w:rsid w:val="008A7555"/>
    <w:rsid w:val="008B2858"/>
    <w:rsid w:val="008B570C"/>
    <w:rsid w:val="008C1F29"/>
    <w:rsid w:val="008D3972"/>
    <w:rsid w:val="008D465B"/>
    <w:rsid w:val="008E3C46"/>
    <w:rsid w:val="008E4C8D"/>
    <w:rsid w:val="008E734F"/>
    <w:rsid w:val="00900D63"/>
    <w:rsid w:val="009013CB"/>
    <w:rsid w:val="00905270"/>
    <w:rsid w:val="00906AF3"/>
    <w:rsid w:val="00912C7C"/>
    <w:rsid w:val="00913619"/>
    <w:rsid w:val="00916F8A"/>
    <w:rsid w:val="009215A9"/>
    <w:rsid w:val="00926C6B"/>
    <w:rsid w:val="009324EA"/>
    <w:rsid w:val="0093459C"/>
    <w:rsid w:val="00941E69"/>
    <w:rsid w:val="009426B0"/>
    <w:rsid w:val="0095636D"/>
    <w:rsid w:val="00957FC3"/>
    <w:rsid w:val="00960B38"/>
    <w:rsid w:val="00973741"/>
    <w:rsid w:val="00975A57"/>
    <w:rsid w:val="009B1A80"/>
    <w:rsid w:val="009B5A70"/>
    <w:rsid w:val="009C428C"/>
    <w:rsid w:val="009C4462"/>
    <w:rsid w:val="009D53E7"/>
    <w:rsid w:val="009D6FCE"/>
    <w:rsid w:val="009F11B1"/>
    <w:rsid w:val="009F235D"/>
    <w:rsid w:val="009F555B"/>
    <w:rsid w:val="00A01093"/>
    <w:rsid w:val="00A01AC7"/>
    <w:rsid w:val="00A020F2"/>
    <w:rsid w:val="00A06F1E"/>
    <w:rsid w:val="00A20674"/>
    <w:rsid w:val="00A21245"/>
    <w:rsid w:val="00A34D61"/>
    <w:rsid w:val="00A35BA9"/>
    <w:rsid w:val="00A369B5"/>
    <w:rsid w:val="00A40B9E"/>
    <w:rsid w:val="00A631F6"/>
    <w:rsid w:val="00A65CEC"/>
    <w:rsid w:val="00A71F36"/>
    <w:rsid w:val="00A9194E"/>
    <w:rsid w:val="00AA32C9"/>
    <w:rsid w:val="00AA513B"/>
    <w:rsid w:val="00AA6BDB"/>
    <w:rsid w:val="00AB0634"/>
    <w:rsid w:val="00AB1ABE"/>
    <w:rsid w:val="00AB48DD"/>
    <w:rsid w:val="00AC3BD0"/>
    <w:rsid w:val="00AD0AFA"/>
    <w:rsid w:val="00AD7D25"/>
    <w:rsid w:val="00AE61DF"/>
    <w:rsid w:val="00AF73A5"/>
    <w:rsid w:val="00B02939"/>
    <w:rsid w:val="00B051F9"/>
    <w:rsid w:val="00B21742"/>
    <w:rsid w:val="00B21E18"/>
    <w:rsid w:val="00B266DD"/>
    <w:rsid w:val="00B2771E"/>
    <w:rsid w:val="00B316EF"/>
    <w:rsid w:val="00B31FC3"/>
    <w:rsid w:val="00B344DC"/>
    <w:rsid w:val="00B404AC"/>
    <w:rsid w:val="00B52085"/>
    <w:rsid w:val="00B62A26"/>
    <w:rsid w:val="00B713DD"/>
    <w:rsid w:val="00B75191"/>
    <w:rsid w:val="00B7661C"/>
    <w:rsid w:val="00B83E09"/>
    <w:rsid w:val="00B85651"/>
    <w:rsid w:val="00B85EBA"/>
    <w:rsid w:val="00B9072E"/>
    <w:rsid w:val="00B91069"/>
    <w:rsid w:val="00B93E17"/>
    <w:rsid w:val="00BA19E2"/>
    <w:rsid w:val="00BB3FB3"/>
    <w:rsid w:val="00BC2CEA"/>
    <w:rsid w:val="00BC5625"/>
    <w:rsid w:val="00BC6CF8"/>
    <w:rsid w:val="00BC79B3"/>
    <w:rsid w:val="00BE4FF6"/>
    <w:rsid w:val="00BF5CD5"/>
    <w:rsid w:val="00C17619"/>
    <w:rsid w:val="00C30D47"/>
    <w:rsid w:val="00C37959"/>
    <w:rsid w:val="00C4101E"/>
    <w:rsid w:val="00C411F4"/>
    <w:rsid w:val="00C4528F"/>
    <w:rsid w:val="00C551D4"/>
    <w:rsid w:val="00C55718"/>
    <w:rsid w:val="00C6529D"/>
    <w:rsid w:val="00C65696"/>
    <w:rsid w:val="00C75DD0"/>
    <w:rsid w:val="00C8043D"/>
    <w:rsid w:val="00C96D2F"/>
    <w:rsid w:val="00CB040D"/>
    <w:rsid w:val="00CE4E24"/>
    <w:rsid w:val="00CE6BEA"/>
    <w:rsid w:val="00D05851"/>
    <w:rsid w:val="00D06EDD"/>
    <w:rsid w:val="00D15E62"/>
    <w:rsid w:val="00D16EEA"/>
    <w:rsid w:val="00D17B8A"/>
    <w:rsid w:val="00D2614C"/>
    <w:rsid w:val="00D32036"/>
    <w:rsid w:val="00D508AD"/>
    <w:rsid w:val="00D528CB"/>
    <w:rsid w:val="00D55BF5"/>
    <w:rsid w:val="00D62FC8"/>
    <w:rsid w:val="00D73035"/>
    <w:rsid w:val="00D74FAB"/>
    <w:rsid w:val="00D81444"/>
    <w:rsid w:val="00D941E6"/>
    <w:rsid w:val="00D943D1"/>
    <w:rsid w:val="00DA3857"/>
    <w:rsid w:val="00DA4BD3"/>
    <w:rsid w:val="00DB51B4"/>
    <w:rsid w:val="00DB6408"/>
    <w:rsid w:val="00DB6D62"/>
    <w:rsid w:val="00DC29D6"/>
    <w:rsid w:val="00DC377C"/>
    <w:rsid w:val="00DC4096"/>
    <w:rsid w:val="00DC4F50"/>
    <w:rsid w:val="00DD287F"/>
    <w:rsid w:val="00DE36B5"/>
    <w:rsid w:val="00DF11E1"/>
    <w:rsid w:val="00E02590"/>
    <w:rsid w:val="00E127D5"/>
    <w:rsid w:val="00E215C0"/>
    <w:rsid w:val="00E2469B"/>
    <w:rsid w:val="00E27356"/>
    <w:rsid w:val="00E31306"/>
    <w:rsid w:val="00E35D37"/>
    <w:rsid w:val="00E40E3F"/>
    <w:rsid w:val="00E42ADE"/>
    <w:rsid w:val="00E60885"/>
    <w:rsid w:val="00E61A91"/>
    <w:rsid w:val="00E733CA"/>
    <w:rsid w:val="00E74CA4"/>
    <w:rsid w:val="00E8011F"/>
    <w:rsid w:val="00E81A1E"/>
    <w:rsid w:val="00E90EE8"/>
    <w:rsid w:val="00E92CD0"/>
    <w:rsid w:val="00EA6D88"/>
    <w:rsid w:val="00EB5C69"/>
    <w:rsid w:val="00EB7B9C"/>
    <w:rsid w:val="00ED4AE4"/>
    <w:rsid w:val="00EE68E7"/>
    <w:rsid w:val="00EE6F07"/>
    <w:rsid w:val="00EF1D93"/>
    <w:rsid w:val="00F03139"/>
    <w:rsid w:val="00F03D3D"/>
    <w:rsid w:val="00F048BB"/>
    <w:rsid w:val="00F11697"/>
    <w:rsid w:val="00F14B82"/>
    <w:rsid w:val="00F14D78"/>
    <w:rsid w:val="00F14EE6"/>
    <w:rsid w:val="00F25466"/>
    <w:rsid w:val="00F44C0F"/>
    <w:rsid w:val="00F507BA"/>
    <w:rsid w:val="00F5523A"/>
    <w:rsid w:val="00F5525B"/>
    <w:rsid w:val="00F55B09"/>
    <w:rsid w:val="00F56AE9"/>
    <w:rsid w:val="00F705DF"/>
    <w:rsid w:val="00F80F6F"/>
    <w:rsid w:val="00F941F2"/>
    <w:rsid w:val="00FC5520"/>
    <w:rsid w:val="00FD23EA"/>
    <w:rsid w:val="00FD2C92"/>
    <w:rsid w:val="00FF2F79"/>
    <w:rsid w:val="00FF42F7"/>
    <w:rsid w:val="00FF62A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50809f,#c4652d"/>
    </o:shapedefaults>
    <o:shapelayout v:ext="edit">
      <o:idmap v:ext="edit" data="1"/>
    </o:shapelayout>
  </w:shapeDefaults>
  <w:decimalSymbol w:val=","/>
  <w:listSeparator w:val=";"/>
  <w14:docId w14:val="3FBD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929"/>
    <w:pPr>
      <w:spacing w:after="200" w:line="276" w:lineRule="auto"/>
    </w:pPr>
    <w:rPr>
      <w:sz w:val="22"/>
      <w:szCs w:val="22"/>
      <w:lang w:val="en-US"/>
    </w:rPr>
  </w:style>
  <w:style w:type="paragraph" w:styleId="Heading1">
    <w:name w:val="heading 1"/>
    <w:basedOn w:val="Normal"/>
    <w:next w:val="Normal"/>
    <w:link w:val="Heading1Char"/>
    <w:uiPriority w:val="9"/>
    <w:qFormat/>
    <w:rsid w:val="007734FB"/>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semiHidden/>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C4137"/>
    <w:pPr>
      <w:keepNext/>
      <w:keepLines/>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5C4137"/>
    <w:pPr>
      <w:keepNext/>
      <w:keepLines/>
      <w:spacing w:before="200" w:after="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1757"/>
    <w:rPr>
      <w:color w:val="808080"/>
    </w:rPr>
  </w:style>
  <w:style w:type="paragraph" w:styleId="BalloonText">
    <w:name w:val="Balloon Text"/>
    <w:basedOn w:val="Normal"/>
    <w:link w:val="BalloonTextChar"/>
    <w:uiPriority w:val="99"/>
    <w:semiHidden/>
    <w:unhideWhenUsed/>
    <w:rsid w:val="003E1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757"/>
    <w:rPr>
      <w:rFonts w:ascii="Tahoma" w:hAnsi="Tahoma" w:cs="Tahoma"/>
      <w:sz w:val="16"/>
      <w:szCs w:val="16"/>
    </w:rPr>
  </w:style>
  <w:style w:type="paragraph" w:styleId="Header">
    <w:name w:val="header"/>
    <w:basedOn w:val="Normal"/>
    <w:link w:val="HeaderChar"/>
    <w:uiPriority w:val="99"/>
    <w:unhideWhenUsed/>
    <w:rsid w:val="00E35D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D37"/>
  </w:style>
  <w:style w:type="paragraph" w:styleId="Footer">
    <w:name w:val="footer"/>
    <w:basedOn w:val="Normal"/>
    <w:link w:val="FooterChar"/>
    <w:uiPriority w:val="99"/>
    <w:unhideWhenUsed/>
    <w:rsid w:val="00E35D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D37"/>
  </w:style>
  <w:style w:type="table" w:styleId="TableGrid">
    <w:name w:val="Table Grid"/>
    <w:basedOn w:val="Table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2A7C3E"/>
    <w:pPr>
      <w:ind w:left="720"/>
      <w:contextualSpacing/>
    </w:pPr>
  </w:style>
  <w:style w:type="paragraph" w:styleId="NoSpacing">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BodyText">
    <w:name w:val="Body Text"/>
    <w:basedOn w:val="Normal"/>
    <w:link w:val="BodyTextChar"/>
    <w:uiPriority w:val="99"/>
    <w:unhideWhenUsed/>
    <w:rsid w:val="00957FC3"/>
    <w:pPr>
      <w:spacing w:after="120"/>
    </w:pPr>
    <w:rPr>
      <w:rFonts w:eastAsia="Calibri"/>
      <w:lang w:eastAsia="en-US"/>
    </w:rPr>
  </w:style>
  <w:style w:type="character" w:customStyle="1" w:styleId="BodyTextChar">
    <w:name w:val="Body Text Char"/>
    <w:basedOn w:val="DefaultParagraphFont"/>
    <w:link w:val="BodyText"/>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MediumGrid3-Accent1">
    <w:name w:val="Medium Grid 3 Accent 1"/>
    <w:basedOn w:val="Table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aption">
    <w:name w:val="caption"/>
    <w:basedOn w:val="Normal"/>
    <w:next w:val="Normal"/>
    <w:uiPriority w:val="35"/>
    <w:unhideWhenUsed/>
    <w:qFormat/>
    <w:rsid w:val="007734FB"/>
    <w:pPr>
      <w:spacing w:line="240" w:lineRule="auto"/>
    </w:pPr>
    <w:rPr>
      <w:b/>
      <w:bCs/>
      <w:color w:val="4F81BD"/>
      <w:sz w:val="18"/>
      <w:szCs w:val="18"/>
    </w:rPr>
  </w:style>
  <w:style w:type="paragraph" w:styleId="TOC1">
    <w:name w:val="toc 1"/>
    <w:basedOn w:val="Normal"/>
    <w:next w:val="Normal"/>
    <w:autoRedefine/>
    <w:uiPriority w:val="39"/>
    <w:unhideWhenUsed/>
    <w:rsid w:val="007734FB"/>
    <w:pPr>
      <w:spacing w:after="100"/>
    </w:pPr>
  </w:style>
  <w:style w:type="paragraph" w:styleId="TOC2">
    <w:name w:val="toc 2"/>
    <w:basedOn w:val="Normal"/>
    <w:next w:val="Normal"/>
    <w:autoRedefine/>
    <w:uiPriority w:val="39"/>
    <w:unhideWhenUsed/>
    <w:rsid w:val="007734FB"/>
    <w:pPr>
      <w:spacing w:after="100"/>
      <w:ind w:left="220"/>
    </w:pPr>
  </w:style>
  <w:style w:type="character" w:styleId="Hyperlink">
    <w:name w:val="Hyperlink"/>
    <w:basedOn w:val="DefaultParagraphFont"/>
    <w:uiPriority w:val="99"/>
    <w:unhideWhenUsed/>
    <w:rsid w:val="007734FB"/>
    <w:rPr>
      <w:color w:val="0000FF"/>
      <w:u w:val="single"/>
    </w:rPr>
  </w:style>
  <w:style w:type="character" w:customStyle="1" w:styleId="Heading1Char">
    <w:name w:val="Heading 1 Char"/>
    <w:basedOn w:val="DefaultParagraphFont"/>
    <w:link w:val="Heading1"/>
    <w:uiPriority w:val="9"/>
    <w:rsid w:val="007734FB"/>
    <w:rPr>
      <w:rFonts w:ascii="Calibri" w:eastAsia="Times New Roman" w:hAnsi="Calibri" w:cs="Times New Roman"/>
      <w:b/>
      <w:bCs/>
      <w:color w:val="365F91"/>
      <w:sz w:val="28"/>
      <w:szCs w:val="28"/>
    </w:rPr>
  </w:style>
  <w:style w:type="paragraph" w:styleId="TOCHeading">
    <w:name w:val="TOC Heading"/>
    <w:basedOn w:val="Heading1"/>
    <w:next w:val="Normal"/>
    <w:uiPriority w:val="39"/>
    <w:unhideWhenUsed/>
    <w:qFormat/>
    <w:rsid w:val="007734FB"/>
    <w:pPr>
      <w:outlineLvl w:val="9"/>
    </w:pPr>
    <w:rPr>
      <w:lang w:eastAsia="en-US"/>
    </w:rPr>
  </w:style>
  <w:style w:type="paragraph" w:styleId="TableofFigures">
    <w:name w:val="table of figures"/>
    <w:basedOn w:val="Normal"/>
    <w:next w:val="Normal"/>
    <w:uiPriority w:val="99"/>
    <w:unhideWhenUsed/>
    <w:rsid w:val="007C3567"/>
    <w:pPr>
      <w:spacing w:after="0"/>
    </w:pPr>
  </w:style>
  <w:style w:type="paragraph" w:styleId="EnvelopeAddress">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5C4137"/>
    <w:pPr>
      <w:spacing w:after="0" w:line="240" w:lineRule="auto"/>
    </w:pPr>
    <w:rPr>
      <w:i/>
      <w:iCs/>
    </w:rPr>
  </w:style>
  <w:style w:type="character" w:customStyle="1" w:styleId="HTMLAddressChar">
    <w:name w:val="HTML Address Char"/>
    <w:basedOn w:val="DefaultParagraphFont"/>
    <w:link w:val="HTMLAddress"/>
    <w:uiPriority w:val="99"/>
    <w:semiHidden/>
    <w:rsid w:val="005C4137"/>
    <w:rPr>
      <w:i/>
      <w:iCs/>
      <w:sz w:val="22"/>
      <w:szCs w:val="22"/>
      <w:lang w:val="en-US"/>
    </w:rPr>
  </w:style>
  <w:style w:type="paragraph" w:styleId="Bibliography">
    <w:name w:val="Bibliography"/>
    <w:basedOn w:val="Normal"/>
    <w:next w:val="Normal"/>
    <w:uiPriority w:val="37"/>
    <w:semiHidden/>
    <w:unhideWhenUsed/>
    <w:rsid w:val="005C4137"/>
  </w:style>
  <w:style w:type="paragraph" w:styleId="Quote">
    <w:name w:val="Quote"/>
    <w:basedOn w:val="Normal"/>
    <w:next w:val="Normal"/>
    <w:link w:val="QuoteChar"/>
    <w:uiPriority w:val="29"/>
    <w:qFormat/>
    <w:rsid w:val="005C4137"/>
    <w:rPr>
      <w:i/>
      <w:iCs/>
      <w:color w:val="000000" w:themeColor="text1"/>
    </w:rPr>
  </w:style>
  <w:style w:type="character" w:customStyle="1" w:styleId="QuoteChar">
    <w:name w:val="Quote Char"/>
    <w:basedOn w:val="DefaultParagraphFont"/>
    <w:link w:val="Quote"/>
    <w:uiPriority w:val="29"/>
    <w:rsid w:val="005C4137"/>
    <w:rPr>
      <w:i/>
      <w:iCs/>
      <w:color w:val="000000" w:themeColor="text1"/>
      <w:sz w:val="22"/>
      <w:szCs w:val="22"/>
      <w:lang w:val="en-US"/>
    </w:rPr>
  </w:style>
  <w:style w:type="paragraph" w:styleId="IntenseQuote">
    <w:name w:val="Intense Quote"/>
    <w:basedOn w:val="Normal"/>
    <w:next w:val="Normal"/>
    <w:link w:val="IntenseQuoteCh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137"/>
    <w:rPr>
      <w:b/>
      <w:bCs/>
      <w:i/>
      <w:iCs/>
      <w:color w:val="4F81BD" w:themeColor="accent1"/>
      <w:sz w:val="22"/>
      <w:szCs w:val="22"/>
      <w:lang w:val="en-US"/>
    </w:rPr>
  </w:style>
  <w:style w:type="paragraph" w:styleId="CommentText">
    <w:name w:val="annotation text"/>
    <w:basedOn w:val="Normal"/>
    <w:link w:val="CommentTextChar"/>
    <w:uiPriority w:val="99"/>
    <w:semiHidden/>
    <w:unhideWhenUsed/>
    <w:rsid w:val="005C4137"/>
    <w:pPr>
      <w:spacing w:line="240" w:lineRule="auto"/>
    </w:pPr>
    <w:rPr>
      <w:sz w:val="20"/>
      <w:szCs w:val="20"/>
    </w:rPr>
  </w:style>
  <w:style w:type="character" w:customStyle="1" w:styleId="CommentTextChar">
    <w:name w:val="Comment Text Char"/>
    <w:basedOn w:val="DefaultParagraphFont"/>
    <w:link w:val="CommentText"/>
    <w:uiPriority w:val="99"/>
    <w:semiHidden/>
    <w:rsid w:val="005C4137"/>
    <w:rPr>
      <w:lang w:val="en-US"/>
    </w:rPr>
  </w:style>
  <w:style w:type="paragraph" w:styleId="BodyText2">
    <w:name w:val="Body Text 2"/>
    <w:basedOn w:val="Normal"/>
    <w:link w:val="BodyText2Char"/>
    <w:uiPriority w:val="99"/>
    <w:semiHidden/>
    <w:unhideWhenUsed/>
    <w:rsid w:val="005C4137"/>
    <w:pPr>
      <w:spacing w:after="120" w:line="480" w:lineRule="auto"/>
    </w:pPr>
  </w:style>
  <w:style w:type="character" w:customStyle="1" w:styleId="BodyText2Char">
    <w:name w:val="Body Text 2 Char"/>
    <w:basedOn w:val="DefaultParagraphFont"/>
    <w:link w:val="BodyText2"/>
    <w:uiPriority w:val="99"/>
    <w:semiHidden/>
    <w:rsid w:val="005C4137"/>
    <w:rPr>
      <w:sz w:val="22"/>
      <w:szCs w:val="22"/>
      <w:lang w:val="en-US"/>
    </w:rPr>
  </w:style>
  <w:style w:type="paragraph" w:styleId="BodyText3">
    <w:name w:val="Body Text 3"/>
    <w:basedOn w:val="Normal"/>
    <w:link w:val="BodyText3Char"/>
    <w:uiPriority w:val="99"/>
    <w:semiHidden/>
    <w:unhideWhenUsed/>
    <w:rsid w:val="005C4137"/>
    <w:pPr>
      <w:spacing w:after="120"/>
    </w:pPr>
    <w:rPr>
      <w:sz w:val="16"/>
      <w:szCs w:val="16"/>
    </w:rPr>
  </w:style>
  <w:style w:type="character" w:customStyle="1" w:styleId="BodyText3Char">
    <w:name w:val="Body Text 3 Char"/>
    <w:basedOn w:val="DefaultParagraphFont"/>
    <w:link w:val="BodyText3"/>
    <w:uiPriority w:val="99"/>
    <w:semiHidden/>
    <w:rsid w:val="005C4137"/>
    <w:rPr>
      <w:sz w:val="16"/>
      <w:szCs w:val="16"/>
      <w:lang w:val="en-US"/>
    </w:rPr>
  </w:style>
  <w:style w:type="paragraph" w:styleId="Date">
    <w:name w:val="Date"/>
    <w:basedOn w:val="Normal"/>
    <w:next w:val="Normal"/>
    <w:link w:val="DateChar"/>
    <w:uiPriority w:val="99"/>
    <w:semiHidden/>
    <w:unhideWhenUsed/>
    <w:rsid w:val="005C4137"/>
  </w:style>
  <w:style w:type="character" w:customStyle="1" w:styleId="DateChar">
    <w:name w:val="Date Char"/>
    <w:basedOn w:val="DefaultParagraphFont"/>
    <w:link w:val="Date"/>
    <w:uiPriority w:val="99"/>
    <w:semiHidden/>
    <w:rsid w:val="005C4137"/>
    <w:rPr>
      <w:sz w:val="22"/>
      <w:szCs w:val="22"/>
      <w:lang w:val="en-US"/>
    </w:rPr>
  </w:style>
  <w:style w:type="paragraph" w:styleId="MessageHeader">
    <w:name w:val="Message Header"/>
    <w:basedOn w:val="Normal"/>
    <w:link w:val="MessageHeaderCh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C4137"/>
    <w:rPr>
      <w:rFonts w:asciiTheme="majorHAnsi" w:eastAsiaTheme="majorEastAsia" w:hAnsiTheme="majorHAnsi" w:cstheme="majorBidi"/>
      <w:sz w:val="24"/>
      <w:szCs w:val="24"/>
      <w:shd w:val="pct20" w:color="auto" w:fill="auto"/>
      <w:lang w:val="en-US"/>
    </w:rPr>
  </w:style>
  <w:style w:type="paragraph" w:styleId="DocumentMap">
    <w:name w:val="Document Map"/>
    <w:basedOn w:val="Normal"/>
    <w:link w:val="DocumentMapChar"/>
    <w:uiPriority w:val="99"/>
    <w:semiHidden/>
    <w:unhideWhenUsed/>
    <w:rsid w:val="005C41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C4137"/>
    <w:rPr>
      <w:rFonts w:ascii="Tahoma" w:hAnsi="Tahoma" w:cs="Tahoma"/>
      <w:sz w:val="16"/>
      <w:szCs w:val="16"/>
      <w:lang w:val="en-US"/>
    </w:rPr>
  </w:style>
  <w:style w:type="paragraph" w:styleId="Closing">
    <w:name w:val="Closing"/>
    <w:basedOn w:val="Normal"/>
    <w:link w:val="ClosingChar"/>
    <w:uiPriority w:val="99"/>
    <w:semiHidden/>
    <w:unhideWhenUsed/>
    <w:rsid w:val="005C4137"/>
    <w:pPr>
      <w:spacing w:after="0" w:line="240" w:lineRule="auto"/>
      <w:ind w:left="4252"/>
    </w:pPr>
  </w:style>
  <w:style w:type="character" w:customStyle="1" w:styleId="ClosingChar">
    <w:name w:val="Closing Char"/>
    <w:basedOn w:val="DefaultParagraphFont"/>
    <w:link w:val="Closing"/>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
    <w:name w:val="List"/>
    <w:basedOn w:val="Normal"/>
    <w:uiPriority w:val="99"/>
    <w:semiHidden/>
    <w:unhideWhenUsed/>
    <w:rsid w:val="005C4137"/>
    <w:pPr>
      <w:ind w:left="283" w:hanging="283"/>
      <w:contextualSpacing/>
    </w:pPr>
  </w:style>
  <w:style w:type="paragraph" w:styleId="List2">
    <w:name w:val="List 2"/>
    <w:basedOn w:val="Normal"/>
    <w:uiPriority w:val="99"/>
    <w:semiHidden/>
    <w:unhideWhenUsed/>
    <w:rsid w:val="005C4137"/>
    <w:pPr>
      <w:ind w:left="566" w:hanging="283"/>
      <w:contextualSpacing/>
    </w:pPr>
  </w:style>
  <w:style w:type="paragraph" w:styleId="List3">
    <w:name w:val="List 3"/>
    <w:basedOn w:val="Normal"/>
    <w:uiPriority w:val="99"/>
    <w:semiHidden/>
    <w:unhideWhenUsed/>
    <w:rsid w:val="005C4137"/>
    <w:pPr>
      <w:ind w:left="849" w:hanging="283"/>
      <w:contextualSpacing/>
    </w:pPr>
  </w:style>
  <w:style w:type="paragraph" w:styleId="List4">
    <w:name w:val="List 4"/>
    <w:basedOn w:val="Normal"/>
    <w:uiPriority w:val="99"/>
    <w:semiHidden/>
    <w:unhideWhenUsed/>
    <w:rsid w:val="005C4137"/>
    <w:pPr>
      <w:ind w:left="1132" w:hanging="283"/>
      <w:contextualSpacing/>
    </w:pPr>
  </w:style>
  <w:style w:type="paragraph" w:styleId="List5">
    <w:name w:val="List 5"/>
    <w:basedOn w:val="Normal"/>
    <w:uiPriority w:val="99"/>
    <w:semiHidden/>
    <w:unhideWhenUsed/>
    <w:rsid w:val="005C4137"/>
    <w:pPr>
      <w:ind w:left="1415" w:hanging="283"/>
      <w:contextualSpacing/>
    </w:pPr>
  </w:style>
  <w:style w:type="paragraph" w:styleId="ListNumber">
    <w:name w:val="List Number"/>
    <w:basedOn w:val="Normal"/>
    <w:uiPriority w:val="99"/>
    <w:semiHidden/>
    <w:unhideWhenUsed/>
    <w:rsid w:val="005C4137"/>
    <w:pPr>
      <w:numPr>
        <w:numId w:val="2"/>
      </w:numPr>
      <w:contextualSpacing/>
    </w:pPr>
  </w:style>
  <w:style w:type="paragraph" w:styleId="ListNumber2">
    <w:name w:val="List Number 2"/>
    <w:basedOn w:val="Normal"/>
    <w:uiPriority w:val="99"/>
    <w:semiHidden/>
    <w:unhideWhenUsed/>
    <w:rsid w:val="005C4137"/>
    <w:pPr>
      <w:numPr>
        <w:numId w:val="3"/>
      </w:numPr>
      <w:contextualSpacing/>
    </w:pPr>
  </w:style>
  <w:style w:type="paragraph" w:styleId="ListNumber3">
    <w:name w:val="List Number 3"/>
    <w:basedOn w:val="Normal"/>
    <w:uiPriority w:val="99"/>
    <w:semiHidden/>
    <w:unhideWhenUsed/>
    <w:rsid w:val="005C4137"/>
    <w:pPr>
      <w:numPr>
        <w:numId w:val="4"/>
      </w:numPr>
      <w:contextualSpacing/>
    </w:pPr>
  </w:style>
  <w:style w:type="paragraph" w:styleId="ListNumber4">
    <w:name w:val="List Number 4"/>
    <w:basedOn w:val="Normal"/>
    <w:uiPriority w:val="99"/>
    <w:semiHidden/>
    <w:unhideWhenUsed/>
    <w:rsid w:val="005C4137"/>
    <w:pPr>
      <w:numPr>
        <w:numId w:val="5"/>
      </w:numPr>
      <w:contextualSpacing/>
    </w:pPr>
  </w:style>
  <w:style w:type="paragraph" w:styleId="ListNumber5">
    <w:name w:val="List Number 5"/>
    <w:basedOn w:val="Normal"/>
    <w:uiPriority w:val="99"/>
    <w:semiHidden/>
    <w:unhideWhenUsed/>
    <w:rsid w:val="005C4137"/>
    <w:pPr>
      <w:numPr>
        <w:numId w:val="6"/>
      </w:numPr>
      <w:contextualSpacing/>
    </w:pPr>
  </w:style>
  <w:style w:type="paragraph" w:styleId="ListBullet">
    <w:name w:val="List Bullet"/>
    <w:basedOn w:val="Normal"/>
    <w:uiPriority w:val="99"/>
    <w:semiHidden/>
    <w:unhideWhenUsed/>
    <w:rsid w:val="005C4137"/>
    <w:pPr>
      <w:numPr>
        <w:numId w:val="7"/>
      </w:numPr>
      <w:contextualSpacing/>
    </w:pPr>
  </w:style>
  <w:style w:type="paragraph" w:styleId="ListBullet2">
    <w:name w:val="List Bullet 2"/>
    <w:basedOn w:val="Normal"/>
    <w:uiPriority w:val="99"/>
    <w:semiHidden/>
    <w:unhideWhenUsed/>
    <w:rsid w:val="005C4137"/>
    <w:pPr>
      <w:numPr>
        <w:numId w:val="8"/>
      </w:numPr>
      <w:contextualSpacing/>
    </w:pPr>
  </w:style>
  <w:style w:type="paragraph" w:styleId="ListBullet3">
    <w:name w:val="List Bullet 3"/>
    <w:basedOn w:val="Normal"/>
    <w:uiPriority w:val="99"/>
    <w:semiHidden/>
    <w:unhideWhenUsed/>
    <w:rsid w:val="005C4137"/>
    <w:pPr>
      <w:numPr>
        <w:numId w:val="9"/>
      </w:numPr>
      <w:contextualSpacing/>
    </w:pPr>
  </w:style>
  <w:style w:type="paragraph" w:styleId="ListBullet4">
    <w:name w:val="List Bullet 4"/>
    <w:basedOn w:val="Normal"/>
    <w:uiPriority w:val="99"/>
    <w:semiHidden/>
    <w:unhideWhenUsed/>
    <w:rsid w:val="005C4137"/>
    <w:pPr>
      <w:numPr>
        <w:numId w:val="10"/>
      </w:numPr>
      <w:contextualSpacing/>
    </w:pPr>
  </w:style>
  <w:style w:type="paragraph" w:styleId="ListBullet5">
    <w:name w:val="List Bullet 5"/>
    <w:basedOn w:val="Normal"/>
    <w:uiPriority w:val="99"/>
    <w:semiHidden/>
    <w:unhideWhenUsed/>
    <w:rsid w:val="005C4137"/>
    <w:pPr>
      <w:numPr>
        <w:numId w:val="11"/>
      </w:numPr>
      <w:contextualSpacing/>
    </w:pPr>
  </w:style>
  <w:style w:type="paragraph" w:styleId="ListContinue">
    <w:name w:val="List Continue"/>
    <w:basedOn w:val="Normal"/>
    <w:uiPriority w:val="99"/>
    <w:semiHidden/>
    <w:unhideWhenUsed/>
    <w:rsid w:val="005C4137"/>
    <w:pPr>
      <w:spacing w:after="120"/>
      <w:ind w:left="283"/>
      <w:contextualSpacing/>
    </w:pPr>
  </w:style>
  <w:style w:type="paragraph" w:styleId="ListContinue2">
    <w:name w:val="List Continue 2"/>
    <w:basedOn w:val="Normal"/>
    <w:uiPriority w:val="99"/>
    <w:semiHidden/>
    <w:unhideWhenUsed/>
    <w:rsid w:val="005C4137"/>
    <w:pPr>
      <w:spacing w:after="120"/>
      <w:ind w:left="566"/>
      <w:contextualSpacing/>
    </w:pPr>
  </w:style>
  <w:style w:type="paragraph" w:styleId="ListContinue3">
    <w:name w:val="List Continue 3"/>
    <w:basedOn w:val="Normal"/>
    <w:uiPriority w:val="99"/>
    <w:semiHidden/>
    <w:unhideWhenUsed/>
    <w:rsid w:val="005C4137"/>
    <w:pPr>
      <w:spacing w:after="120"/>
      <w:ind w:left="849"/>
      <w:contextualSpacing/>
    </w:pPr>
  </w:style>
  <w:style w:type="paragraph" w:styleId="ListContinue4">
    <w:name w:val="List Continue 4"/>
    <w:basedOn w:val="Normal"/>
    <w:uiPriority w:val="99"/>
    <w:semiHidden/>
    <w:unhideWhenUsed/>
    <w:rsid w:val="005C4137"/>
    <w:pPr>
      <w:spacing w:after="120"/>
      <w:ind w:left="1132"/>
      <w:contextualSpacing/>
    </w:pPr>
  </w:style>
  <w:style w:type="paragraph" w:styleId="ListContinue5">
    <w:name w:val="List Continue 5"/>
    <w:basedOn w:val="Normal"/>
    <w:uiPriority w:val="99"/>
    <w:semiHidden/>
    <w:unhideWhenUsed/>
    <w:rsid w:val="005C4137"/>
    <w:pPr>
      <w:spacing w:after="120"/>
      <w:ind w:left="1415"/>
      <w:contextualSpacing/>
    </w:pPr>
  </w:style>
  <w:style w:type="paragraph" w:styleId="BlockText">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FootnoteText">
    <w:name w:val="footnote text"/>
    <w:basedOn w:val="Normal"/>
    <w:link w:val="FootnoteTextChar"/>
    <w:uiPriority w:val="99"/>
    <w:semiHidden/>
    <w:unhideWhenUsed/>
    <w:rsid w:val="005C41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4137"/>
    <w:rPr>
      <w:lang w:val="en-US"/>
    </w:rPr>
  </w:style>
  <w:style w:type="paragraph" w:styleId="EndnoteText">
    <w:name w:val="endnote text"/>
    <w:basedOn w:val="Normal"/>
    <w:link w:val="EndnoteTextChar"/>
    <w:uiPriority w:val="99"/>
    <w:semiHidden/>
    <w:unhideWhenUsed/>
    <w:rsid w:val="005C41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4137"/>
    <w:rPr>
      <w:lang w:val="en-US"/>
    </w:rPr>
  </w:style>
  <w:style w:type="paragraph" w:styleId="CommentSubject">
    <w:name w:val="annotation subject"/>
    <w:basedOn w:val="CommentText"/>
    <w:next w:val="CommentText"/>
    <w:link w:val="CommentSubjectChar"/>
    <w:uiPriority w:val="99"/>
    <w:semiHidden/>
    <w:unhideWhenUsed/>
    <w:rsid w:val="005C4137"/>
    <w:rPr>
      <w:b/>
      <w:bCs/>
    </w:rPr>
  </w:style>
  <w:style w:type="character" w:customStyle="1" w:styleId="CommentSubjectChar">
    <w:name w:val="Comment Subject Char"/>
    <w:basedOn w:val="CommentTextChar"/>
    <w:link w:val="CommentSubject"/>
    <w:uiPriority w:val="99"/>
    <w:semiHidden/>
    <w:rsid w:val="005C4137"/>
    <w:rPr>
      <w:b/>
      <w:bCs/>
      <w:lang w:val="en-US"/>
    </w:rPr>
  </w:style>
  <w:style w:type="paragraph" w:styleId="HTMLPreformatted">
    <w:name w:val="HTML Preformatted"/>
    <w:basedOn w:val="Normal"/>
    <w:link w:val="HTMLPreformattedChar"/>
    <w:uiPriority w:val="99"/>
    <w:semiHidden/>
    <w:unhideWhenUsed/>
    <w:rsid w:val="005C41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4137"/>
    <w:rPr>
      <w:rFonts w:ascii="Consolas" w:hAnsi="Consolas"/>
      <w:lang w:val="en-US"/>
    </w:rPr>
  </w:style>
  <w:style w:type="paragraph" w:styleId="BodyTextFirstIndent">
    <w:name w:val="Body Text First Indent"/>
    <w:basedOn w:val="BodyText"/>
    <w:link w:val="BodyTextFirstIndentChar"/>
    <w:uiPriority w:val="99"/>
    <w:semiHidden/>
    <w:unhideWhenUsed/>
    <w:rsid w:val="005C4137"/>
    <w:pPr>
      <w:spacing w:after="200"/>
      <w:ind w:firstLine="360"/>
    </w:pPr>
    <w:rPr>
      <w:rFonts w:eastAsia="Times New Roman"/>
      <w:lang w:eastAsia="fr-FR"/>
    </w:rPr>
  </w:style>
  <w:style w:type="character" w:customStyle="1" w:styleId="BodyTextFirstIndentChar">
    <w:name w:val="Body Text First Indent Char"/>
    <w:basedOn w:val="BodyTextChar"/>
    <w:link w:val="BodyTextFirstIndent"/>
    <w:uiPriority w:val="99"/>
    <w:semiHidden/>
    <w:rsid w:val="005C4137"/>
    <w:rPr>
      <w:rFonts w:ascii="Calibri" w:eastAsia="Calibri" w:hAnsi="Calibri" w:cs="Times New Roman"/>
      <w:sz w:val="22"/>
      <w:szCs w:val="22"/>
      <w:lang w:val="en-US" w:eastAsia="en-US"/>
    </w:rPr>
  </w:style>
  <w:style w:type="paragraph" w:styleId="BodyTextIndent">
    <w:name w:val="Body Text Indent"/>
    <w:basedOn w:val="Normal"/>
    <w:link w:val="BodyTextIndentChar"/>
    <w:uiPriority w:val="99"/>
    <w:semiHidden/>
    <w:unhideWhenUsed/>
    <w:rsid w:val="005C4137"/>
    <w:pPr>
      <w:spacing w:after="120"/>
      <w:ind w:left="283"/>
    </w:pPr>
  </w:style>
  <w:style w:type="character" w:customStyle="1" w:styleId="BodyTextIndentChar">
    <w:name w:val="Body Text Indent Char"/>
    <w:basedOn w:val="DefaultParagraphFont"/>
    <w:link w:val="BodyTextIndent"/>
    <w:uiPriority w:val="99"/>
    <w:semiHidden/>
    <w:rsid w:val="005C4137"/>
    <w:rPr>
      <w:sz w:val="22"/>
      <w:szCs w:val="22"/>
      <w:lang w:val="en-US"/>
    </w:rPr>
  </w:style>
  <w:style w:type="paragraph" w:styleId="BodyTextIndent2">
    <w:name w:val="Body Text Indent 2"/>
    <w:basedOn w:val="Normal"/>
    <w:link w:val="BodyTextIndent2Char"/>
    <w:uiPriority w:val="99"/>
    <w:semiHidden/>
    <w:unhideWhenUsed/>
    <w:rsid w:val="005C4137"/>
    <w:pPr>
      <w:spacing w:after="120" w:line="480" w:lineRule="auto"/>
      <w:ind w:left="283"/>
    </w:pPr>
  </w:style>
  <w:style w:type="character" w:customStyle="1" w:styleId="BodyTextIndent2Char">
    <w:name w:val="Body Text Indent 2 Char"/>
    <w:basedOn w:val="DefaultParagraphFont"/>
    <w:link w:val="BodyTextIndent2"/>
    <w:uiPriority w:val="99"/>
    <w:semiHidden/>
    <w:rsid w:val="005C4137"/>
    <w:rPr>
      <w:sz w:val="22"/>
      <w:szCs w:val="22"/>
      <w:lang w:val="en-US"/>
    </w:rPr>
  </w:style>
  <w:style w:type="paragraph" w:styleId="BodyTextIndent3">
    <w:name w:val="Body Text Indent 3"/>
    <w:basedOn w:val="Normal"/>
    <w:link w:val="BodyTextIndent3Char"/>
    <w:uiPriority w:val="99"/>
    <w:semiHidden/>
    <w:unhideWhenUsed/>
    <w:rsid w:val="005C41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C4137"/>
    <w:rPr>
      <w:sz w:val="16"/>
      <w:szCs w:val="16"/>
      <w:lang w:val="en-US"/>
    </w:rPr>
  </w:style>
  <w:style w:type="paragraph" w:styleId="BodyTextFirstIndent2">
    <w:name w:val="Body Text First Indent 2"/>
    <w:basedOn w:val="BodyTextIndent"/>
    <w:link w:val="BodyTextFirstIndent2Char"/>
    <w:uiPriority w:val="99"/>
    <w:semiHidden/>
    <w:unhideWhenUsed/>
    <w:rsid w:val="005C41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C4137"/>
    <w:rPr>
      <w:sz w:val="22"/>
      <w:szCs w:val="22"/>
      <w:lang w:val="en-US"/>
    </w:rPr>
  </w:style>
  <w:style w:type="paragraph" w:styleId="NormalIndent">
    <w:name w:val="Normal Indent"/>
    <w:basedOn w:val="Normal"/>
    <w:uiPriority w:val="99"/>
    <w:semiHidden/>
    <w:unhideWhenUsed/>
    <w:rsid w:val="005C4137"/>
    <w:pPr>
      <w:ind w:left="708"/>
    </w:pPr>
  </w:style>
  <w:style w:type="paragraph" w:styleId="Salutation">
    <w:name w:val="Salutation"/>
    <w:basedOn w:val="Normal"/>
    <w:next w:val="Normal"/>
    <w:link w:val="SalutationChar"/>
    <w:uiPriority w:val="99"/>
    <w:semiHidden/>
    <w:unhideWhenUsed/>
    <w:rsid w:val="005C4137"/>
  </w:style>
  <w:style w:type="character" w:customStyle="1" w:styleId="SalutationChar">
    <w:name w:val="Salutation Char"/>
    <w:basedOn w:val="DefaultParagraphFont"/>
    <w:link w:val="Salutation"/>
    <w:uiPriority w:val="99"/>
    <w:semiHidden/>
    <w:rsid w:val="005C4137"/>
    <w:rPr>
      <w:sz w:val="22"/>
      <w:szCs w:val="22"/>
      <w:lang w:val="en-US"/>
    </w:rPr>
  </w:style>
  <w:style w:type="paragraph" w:styleId="Signature">
    <w:name w:val="Signature"/>
    <w:basedOn w:val="Normal"/>
    <w:link w:val="SignatureChar"/>
    <w:uiPriority w:val="99"/>
    <w:semiHidden/>
    <w:unhideWhenUsed/>
    <w:rsid w:val="005C4137"/>
    <w:pPr>
      <w:spacing w:after="0" w:line="240" w:lineRule="auto"/>
      <w:ind w:left="4252"/>
    </w:pPr>
  </w:style>
  <w:style w:type="character" w:customStyle="1" w:styleId="SignatureChar">
    <w:name w:val="Signature Char"/>
    <w:basedOn w:val="DefaultParagraphFont"/>
    <w:link w:val="Signature"/>
    <w:uiPriority w:val="99"/>
    <w:semiHidden/>
    <w:rsid w:val="005C4137"/>
    <w:rPr>
      <w:sz w:val="22"/>
      <w:szCs w:val="22"/>
      <w:lang w:val="en-US"/>
    </w:rPr>
  </w:style>
  <w:style w:type="paragraph" w:styleId="E-mailSignature">
    <w:name w:val="E-mail Signature"/>
    <w:basedOn w:val="Normal"/>
    <w:link w:val="E-mailSignatureChar"/>
    <w:uiPriority w:val="99"/>
    <w:semiHidden/>
    <w:unhideWhenUsed/>
    <w:rsid w:val="005C4137"/>
    <w:pPr>
      <w:spacing w:after="0" w:line="240" w:lineRule="auto"/>
    </w:pPr>
  </w:style>
  <w:style w:type="character" w:customStyle="1" w:styleId="E-mailSignatureChar">
    <w:name w:val="E-mail Signature Char"/>
    <w:basedOn w:val="DefaultParagraphFont"/>
    <w:link w:val="E-mailSignature"/>
    <w:uiPriority w:val="99"/>
    <w:semiHidden/>
    <w:rsid w:val="005C4137"/>
    <w:rPr>
      <w:sz w:val="22"/>
      <w:szCs w:val="22"/>
      <w:lang w:val="en-US"/>
    </w:rPr>
  </w:style>
  <w:style w:type="paragraph" w:styleId="Subtitle">
    <w:name w:val="Subtitle"/>
    <w:basedOn w:val="Normal"/>
    <w:next w:val="Normal"/>
    <w:link w:val="SubtitleCh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ofAuthorities">
    <w:name w:val="table of authorities"/>
    <w:basedOn w:val="Normal"/>
    <w:next w:val="Normal"/>
    <w:uiPriority w:val="99"/>
    <w:semiHidden/>
    <w:unhideWhenUsed/>
    <w:rsid w:val="005C4137"/>
    <w:pPr>
      <w:spacing w:after="0"/>
      <w:ind w:left="220" w:hanging="220"/>
    </w:pPr>
  </w:style>
  <w:style w:type="paragraph" w:styleId="PlainText">
    <w:name w:val="Plain Text"/>
    <w:basedOn w:val="Normal"/>
    <w:link w:val="PlainTextChar"/>
    <w:uiPriority w:val="99"/>
    <w:semiHidden/>
    <w:unhideWhenUsed/>
    <w:rsid w:val="005C41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C4137"/>
    <w:rPr>
      <w:rFonts w:ascii="Consolas" w:hAnsi="Consolas"/>
      <w:sz w:val="21"/>
      <w:szCs w:val="21"/>
      <w:lang w:val="en-US"/>
    </w:rPr>
  </w:style>
  <w:style w:type="paragraph" w:styleId="MacroText">
    <w:name w:val="macro"/>
    <w:link w:val="MacroTextCh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MacroTextChar">
    <w:name w:val="Macro Text Char"/>
    <w:basedOn w:val="DefaultParagraphFont"/>
    <w:link w:val="MacroText"/>
    <w:uiPriority w:val="99"/>
    <w:semiHidden/>
    <w:rsid w:val="005C4137"/>
    <w:rPr>
      <w:rFonts w:ascii="Consolas" w:hAnsi="Consolas"/>
      <w:lang w:val="en-US"/>
    </w:rPr>
  </w:style>
  <w:style w:type="paragraph" w:styleId="Title">
    <w:name w:val="Title"/>
    <w:basedOn w:val="Normal"/>
    <w:next w:val="Normal"/>
    <w:link w:val="TitleCh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5C4137"/>
    <w:rPr>
      <w:rFonts w:asciiTheme="majorHAnsi" w:eastAsiaTheme="majorEastAsia" w:hAnsiTheme="majorHAnsi" w:cstheme="majorBidi"/>
      <w:color w:val="17375E" w:themeColor="text2" w:themeShade="BF"/>
      <w:spacing w:val="5"/>
      <w:kern w:val="28"/>
      <w:sz w:val="52"/>
      <w:szCs w:val="52"/>
      <w:lang w:val="en-US"/>
    </w:rPr>
  </w:style>
  <w:style w:type="character" w:customStyle="1" w:styleId="Heading2Char">
    <w:name w:val="Heading 2 Char"/>
    <w:basedOn w:val="DefaultParagraphFont"/>
    <w:link w:val="Heading2"/>
    <w:uiPriority w:val="9"/>
    <w:semiHidden/>
    <w:rsid w:val="005C4137"/>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Heading4Char">
    <w:name w:val="Heading 4 Char"/>
    <w:basedOn w:val="DefaultParagraphFont"/>
    <w:link w:val="Heading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Heading5Char">
    <w:name w:val="Heading 5 Char"/>
    <w:basedOn w:val="DefaultParagraphFont"/>
    <w:link w:val="Heading5"/>
    <w:uiPriority w:val="9"/>
    <w:semiHidden/>
    <w:rsid w:val="005C4137"/>
    <w:rPr>
      <w:rFonts w:asciiTheme="majorHAnsi" w:eastAsiaTheme="majorEastAsia" w:hAnsiTheme="majorHAnsi" w:cstheme="majorBidi"/>
      <w:color w:val="254061" w:themeColor="accent1" w:themeShade="7F"/>
      <w:sz w:val="22"/>
      <w:szCs w:val="22"/>
      <w:lang w:val="en-US"/>
    </w:rPr>
  </w:style>
  <w:style w:type="character" w:customStyle="1" w:styleId="Heading6Char">
    <w:name w:val="Heading 6 Char"/>
    <w:basedOn w:val="DefaultParagraphFont"/>
    <w:link w:val="Heading6"/>
    <w:uiPriority w:val="9"/>
    <w:semiHidden/>
    <w:rsid w:val="005C4137"/>
    <w:rPr>
      <w:rFonts w:asciiTheme="majorHAnsi" w:eastAsiaTheme="majorEastAsia" w:hAnsiTheme="majorHAnsi" w:cstheme="majorBidi"/>
      <w:i/>
      <w:iCs/>
      <w:color w:val="254061" w:themeColor="accent1" w:themeShade="7F"/>
      <w:sz w:val="22"/>
      <w:szCs w:val="22"/>
      <w:lang w:val="en-US"/>
    </w:rPr>
  </w:style>
  <w:style w:type="character" w:customStyle="1" w:styleId="Heading7Char">
    <w:name w:val="Heading 7 Char"/>
    <w:basedOn w:val="DefaultParagraphFont"/>
    <w:link w:val="Heading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5C4137"/>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5C4137"/>
    <w:rPr>
      <w:rFonts w:asciiTheme="majorHAnsi" w:eastAsiaTheme="majorEastAsia" w:hAnsiTheme="majorHAnsi" w:cstheme="majorBidi"/>
      <w:i/>
      <w:iCs/>
      <w:color w:val="404040" w:themeColor="text1" w:themeTint="BF"/>
      <w:lang w:val="en-US"/>
    </w:rPr>
  </w:style>
  <w:style w:type="paragraph" w:styleId="NoteHeading">
    <w:name w:val="Note Heading"/>
    <w:basedOn w:val="Normal"/>
    <w:next w:val="Normal"/>
    <w:link w:val="NoteHeadingChar"/>
    <w:uiPriority w:val="99"/>
    <w:semiHidden/>
    <w:unhideWhenUsed/>
    <w:rsid w:val="005C4137"/>
    <w:pPr>
      <w:spacing w:after="0" w:line="240" w:lineRule="auto"/>
    </w:pPr>
  </w:style>
  <w:style w:type="character" w:customStyle="1" w:styleId="NoteHeadingChar">
    <w:name w:val="Note Heading Char"/>
    <w:basedOn w:val="DefaultParagraphFont"/>
    <w:link w:val="NoteHeading"/>
    <w:uiPriority w:val="99"/>
    <w:semiHidden/>
    <w:rsid w:val="005C4137"/>
    <w:rPr>
      <w:sz w:val="22"/>
      <w:szCs w:val="22"/>
      <w:lang w:val="en-US"/>
    </w:rPr>
  </w:style>
  <w:style w:type="paragraph" w:styleId="IndexHeading">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5C4137"/>
    <w:pPr>
      <w:spacing w:after="100"/>
      <w:ind w:left="440"/>
    </w:pPr>
  </w:style>
  <w:style w:type="paragraph" w:styleId="TOC4">
    <w:name w:val="toc 4"/>
    <w:basedOn w:val="Normal"/>
    <w:next w:val="Normal"/>
    <w:autoRedefine/>
    <w:uiPriority w:val="39"/>
    <w:semiHidden/>
    <w:unhideWhenUsed/>
    <w:rsid w:val="005C4137"/>
    <w:pPr>
      <w:spacing w:after="100"/>
      <w:ind w:left="660"/>
    </w:pPr>
  </w:style>
  <w:style w:type="paragraph" w:styleId="TOC5">
    <w:name w:val="toc 5"/>
    <w:basedOn w:val="Normal"/>
    <w:next w:val="Normal"/>
    <w:autoRedefine/>
    <w:uiPriority w:val="39"/>
    <w:semiHidden/>
    <w:unhideWhenUsed/>
    <w:rsid w:val="005C4137"/>
    <w:pPr>
      <w:spacing w:after="100"/>
      <w:ind w:left="880"/>
    </w:pPr>
  </w:style>
  <w:style w:type="paragraph" w:styleId="TOC6">
    <w:name w:val="toc 6"/>
    <w:basedOn w:val="Normal"/>
    <w:next w:val="Normal"/>
    <w:autoRedefine/>
    <w:uiPriority w:val="39"/>
    <w:semiHidden/>
    <w:unhideWhenUsed/>
    <w:rsid w:val="005C4137"/>
    <w:pPr>
      <w:spacing w:after="100"/>
      <w:ind w:left="1100"/>
    </w:pPr>
  </w:style>
  <w:style w:type="paragraph" w:styleId="TOC7">
    <w:name w:val="toc 7"/>
    <w:basedOn w:val="Normal"/>
    <w:next w:val="Normal"/>
    <w:autoRedefine/>
    <w:uiPriority w:val="39"/>
    <w:semiHidden/>
    <w:unhideWhenUsed/>
    <w:rsid w:val="005C4137"/>
    <w:pPr>
      <w:spacing w:after="100"/>
      <w:ind w:left="1320"/>
    </w:pPr>
  </w:style>
  <w:style w:type="paragraph" w:styleId="TOC8">
    <w:name w:val="toc 8"/>
    <w:basedOn w:val="Normal"/>
    <w:next w:val="Normal"/>
    <w:autoRedefine/>
    <w:uiPriority w:val="39"/>
    <w:semiHidden/>
    <w:unhideWhenUsed/>
    <w:rsid w:val="005C4137"/>
    <w:pPr>
      <w:spacing w:after="100"/>
      <w:ind w:left="1540"/>
    </w:pPr>
  </w:style>
  <w:style w:type="paragraph" w:styleId="TOC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BookTitle">
    <w:name w:val="Book Title"/>
    <w:basedOn w:val="DefaultParagraphFont"/>
    <w:uiPriority w:val="33"/>
    <w:qFormat/>
    <w:rsid w:val="00AA32C9"/>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divs>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793134837">
      <w:bodyDiv w:val="1"/>
      <w:marLeft w:val="0"/>
      <w:marRight w:val="0"/>
      <w:marTop w:val="0"/>
      <w:marBottom w:val="0"/>
      <w:divBdr>
        <w:top w:val="none" w:sz="0" w:space="0" w:color="auto"/>
        <w:left w:val="none" w:sz="0" w:space="0" w:color="auto"/>
        <w:bottom w:val="none" w:sz="0" w:space="0" w:color="auto"/>
        <w:right w:val="none" w:sz="0" w:space="0" w:color="auto"/>
      </w:divBdr>
      <w:divsChild>
        <w:div w:id="760180046">
          <w:marLeft w:val="547"/>
          <w:marRight w:val="0"/>
          <w:marTop w:val="0"/>
          <w:marBottom w:val="0"/>
          <w:divBdr>
            <w:top w:val="none" w:sz="0" w:space="0" w:color="auto"/>
            <w:left w:val="none" w:sz="0" w:space="0" w:color="auto"/>
            <w:bottom w:val="none" w:sz="0" w:space="0" w:color="auto"/>
            <w:right w:val="none" w:sz="0" w:space="0" w:color="auto"/>
          </w:divBdr>
        </w:div>
        <w:div w:id="2065332457">
          <w:marLeft w:val="547"/>
          <w:marRight w:val="0"/>
          <w:marTop w:val="0"/>
          <w:marBottom w:val="0"/>
          <w:divBdr>
            <w:top w:val="none" w:sz="0" w:space="0" w:color="auto"/>
            <w:left w:val="none" w:sz="0" w:space="0" w:color="auto"/>
            <w:bottom w:val="none" w:sz="0" w:space="0" w:color="auto"/>
            <w:right w:val="none" w:sz="0" w:space="0" w:color="auto"/>
          </w:divBdr>
        </w:div>
      </w:divsChild>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1284193738">
      <w:bodyDiv w:val="1"/>
      <w:marLeft w:val="0"/>
      <w:marRight w:val="0"/>
      <w:marTop w:val="0"/>
      <w:marBottom w:val="0"/>
      <w:divBdr>
        <w:top w:val="none" w:sz="0" w:space="0" w:color="auto"/>
        <w:left w:val="none" w:sz="0" w:space="0" w:color="auto"/>
        <w:bottom w:val="none" w:sz="0" w:space="0" w:color="auto"/>
        <w:right w:val="none" w:sz="0" w:space="0" w:color="auto"/>
      </w:divBdr>
      <w:divsChild>
        <w:div w:id="235483970">
          <w:marLeft w:val="0"/>
          <w:marRight w:val="0"/>
          <w:marTop w:val="77"/>
          <w:marBottom w:val="0"/>
          <w:divBdr>
            <w:top w:val="none" w:sz="0" w:space="0" w:color="auto"/>
            <w:left w:val="none" w:sz="0" w:space="0" w:color="auto"/>
            <w:bottom w:val="none" w:sz="0" w:space="0" w:color="auto"/>
            <w:right w:val="none" w:sz="0" w:space="0" w:color="auto"/>
          </w:divBdr>
        </w:div>
        <w:div w:id="2087409809">
          <w:marLeft w:val="0"/>
          <w:marRight w:val="0"/>
          <w:marTop w:val="77"/>
          <w:marBottom w:val="0"/>
          <w:divBdr>
            <w:top w:val="none" w:sz="0" w:space="0" w:color="auto"/>
            <w:left w:val="none" w:sz="0" w:space="0" w:color="auto"/>
            <w:bottom w:val="none" w:sz="0" w:space="0" w:color="auto"/>
            <w:right w:val="none" w:sz="0" w:space="0" w:color="auto"/>
          </w:divBdr>
        </w:div>
      </w:divsChild>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Documents\UTBM\MON%20CURSUS\GI05\KAIST\Projects\euroteam\Project%201\Part%20Final\CS554_EuroTeam_Project1.docx" TargetMode="External"/><Relationship Id="rId18" Type="http://schemas.openxmlformats.org/officeDocument/2006/relationships/diagramData" Target="diagrams/data1.xml"/><Relationship Id="rId26" Type="http://schemas.openxmlformats.org/officeDocument/2006/relationships/image" Target="media/image6.png"/><Relationship Id="rId39" Type="http://schemas.openxmlformats.org/officeDocument/2006/relationships/diagramColors" Target="diagrams/colors2.xml"/><Relationship Id="rId3" Type="http://schemas.openxmlformats.org/officeDocument/2006/relationships/numbering" Target="numbering.xml"/><Relationship Id="rId21" Type="http://schemas.openxmlformats.org/officeDocument/2006/relationships/diagramColors" Target="diagrams/colors1.xml"/><Relationship Id="rId34" Type="http://schemas.openxmlformats.org/officeDocument/2006/relationships/image" Target="media/image14.jpeg"/><Relationship Id="rId42" Type="http://schemas.openxmlformats.org/officeDocument/2006/relationships/image" Target="media/image16.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D:\Documents\UTBM\MON%20CURSUS\GI05\KAIST\Projects\euroteam\Project%201\Part%20Final\CS554_EuroTeam_Project1.docx" TargetMode="External"/><Relationship Id="rId17" Type="http://schemas.openxmlformats.org/officeDocument/2006/relationships/hyperlink" Target="file:///D:\Documents\UTBM\MON%20CURSUS\GI05\KAIST\Projects\euroteam\Project%201\Part%20Final\CS554_EuroTeam_Project1.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diagramQuickStyle" Target="diagrams/quickStyle2.xm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D:\Documents\UTBM\MON%20CURSUS\GI05\KAIST\Projects\euroteam\Project%201\Part%20Final\CS554_EuroTeam_Project1.docx" TargetMode="External"/><Relationship Id="rId20" Type="http://schemas.openxmlformats.org/officeDocument/2006/relationships/diagramQuickStyle" Target="diagrams/quickStyle1.xml"/><Relationship Id="rId29" Type="http://schemas.openxmlformats.org/officeDocument/2006/relationships/image" Target="media/image9.png"/><Relationship Id="rId41" Type="http://schemas.openxmlformats.org/officeDocument/2006/relationships/hyperlink" Target="http://www.bredemeyer.com/pdf_files/NonFunctReq.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Documents\UTBM\MON%20CURSUS\GI05\KAIST\Projects\euroteam\Project%201\Part%20Final\CS554_EuroTeam_Project1.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diagramLayout" Target="diagrams/layout2.xml"/><Relationship Id="rId40" Type="http://schemas.microsoft.com/office/2007/relationships/diagramDrawing" Target="diagrams/drawing2.xm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D:\Documents\UTBM\MON%20CURSUS\GI05\KAIST\Projects\euroteam\Project%201\Part%20Final\CS554_EuroTeam_Project1.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diagramData" Target="diagrams/data2.xml"/><Relationship Id="rId10" Type="http://schemas.openxmlformats.org/officeDocument/2006/relationships/image" Target="media/image2.jpeg"/><Relationship Id="rId19" Type="http://schemas.openxmlformats.org/officeDocument/2006/relationships/diagramLayout" Target="diagrams/layout1.xml"/><Relationship Id="rId31" Type="http://schemas.openxmlformats.org/officeDocument/2006/relationships/image" Target="media/image11.png"/><Relationship Id="rId44"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Documents\UTBM\MON%20CURSUS\GI05\KAIST\Projects\euroteam\Project%201\Part%20Final\CS554_EuroTeam_Project1.docx" TargetMode="External"/><Relationship Id="rId22" Type="http://schemas.microsoft.com/office/2007/relationships/diagramDrawing" Target="diagrams/drawing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494135-09CA-43EB-BFD9-20DB75AA542C}" type="doc">
      <dgm:prSet loTypeId="urn:microsoft.com/office/officeart/2005/8/layout/hList3" loCatId="list" qsTypeId="urn:microsoft.com/office/officeart/2005/8/quickstyle/simple4" qsCatId="simple" csTypeId="urn:microsoft.com/office/officeart/2005/8/colors/accent6_1" csCatId="accent6" phldr="1"/>
      <dgm:spPr/>
      <dgm:t>
        <a:bodyPr/>
        <a:lstStyle/>
        <a:p>
          <a:endParaRPr lang="fr-FR"/>
        </a:p>
      </dgm:t>
    </dgm:pt>
    <dgm:pt modelId="{ACBE8AEB-35DB-410A-ADBF-310666E7673F}">
      <dgm:prSet phldrT="[Text]"/>
      <dgm:spPr>
        <a:xfrm>
          <a:off x="0" y="0"/>
          <a:ext cx="7227123" cy="1445424"/>
        </a:xfr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dirty="0" smtClean="0">
              <a:solidFill>
                <a:sysClr val="window" lastClr="FFFFFF">
                  <a:hueOff val="0"/>
                  <a:satOff val="0"/>
                  <a:lumOff val="0"/>
                  <a:alphaOff val="0"/>
                </a:sysClr>
              </a:solidFill>
              <a:latin typeface="Calibri"/>
              <a:ea typeface="+mn-ea"/>
              <a:cs typeface="+mn-cs"/>
            </a:rPr>
            <a:t>New aspects of </a:t>
          </a:r>
          <a:r>
            <a:rPr lang="fr-FR" dirty="0" err="1" smtClean="0">
              <a:solidFill>
                <a:sysClr val="window" lastClr="FFFFFF">
                  <a:hueOff val="0"/>
                  <a:satOff val="0"/>
                  <a:lumOff val="0"/>
                  <a:alphaOff val="0"/>
                </a:sysClr>
              </a:solidFill>
              <a:latin typeface="Calibri"/>
              <a:ea typeface="+mn-ea"/>
              <a:cs typeface="+mn-cs"/>
            </a:rPr>
            <a:t>requirements</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were</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emphasized</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using</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problem</a:t>
          </a:r>
          <a:r>
            <a:rPr lang="fr-FR" dirty="0" smtClean="0">
              <a:solidFill>
                <a:sysClr val="window" lastClr="FFFFFF">
                  <a:hueOff val="0"/>
                  <a:satOff val="0"/>
                  <a:lumOff val="0"/>
                  <a:alphaOff val="0"/>
                </a:sysClr>
              </a:solidFill>
              <a:latin typeface="Calibri"/>
              <a:ea typeface="+mn-ea"/>
              <a:cs typeface="+mn-cs"/>
            </a:rPr>
            <a:t> frames. </a:t>
          </a:r>
        </a:p>
        <a:p>
          <a:r>
            <a:rPr lang="fr-FR" dirty="0" err="1" smtClean="0">
              <a:solidFill>
                <a:sysClr val="window" lastClr="FFFFFF">
                  <a:hueOff val="0"/>
                  <a:satOff val="0"/>
                  <a:lumOff val="0"/>
                  <a:alphaOff val="0"/>
                </a:sysClr>
              </a:solidFill>
              <a:latin typeface="Calibri"/>
              <a:ea typeface="+mn-ea"/>
              <a:cs typeface="+mn-cs"/>
            </a:rPr>
            <a:t>Necessity</a:t>
          </a:r>
          <a:r>
            <a:rPr lang="fr-FR" dirty="0" smtClean="0">
              <a:solidFill>
                <a:sysClr val="window" lastClr="FFFFFF">
                  <a:hueOff val="0"/>
                  <a:satOff val="0"/>
                  <a:lumOff val="0"/>
                  <a:alphaOff val="0"/>
                </a:sysClr>
              </a:solidFill>
              <a:latin typeface="Calibri"/>
              <a:ea typeface="+mn-ea"/>
              <a:cs typeface="+mn-cs"/>
            </a:rPr>
            <a:t> of:</a:t>
          </a:r>
          <a:endParaRPr lang="fr-FR" dirty="0">
            <a:solidFill>
              <a:sysClr val="window" lastClr="FFFFFF">
                <a:hueOff val="0"/>
                <a:satOff val="0"/>
                <a:lumOff val="0"/>
                <a:alphaOff val="0"/>
              </a:sysClr>
            </a:solidFill>
            <a:latin typeface="Calibri"/>
            <a:ea typeface="+mn-ea"/>
            <a:cs typeface="+mn-cs"/>
          </a:endParaRPr>
        </a:p>
      </dgm:t>
    </dgm:pt>
    <dgm:pt modelId="{1E35ABE8-2196-4DA1-8C90-7221860D6B0D}" type="parTrans" cxnId="{5782D883-7ABF-495F-9F16-D8ACB573A0EE}">
      <dgm:prSet/>
      <dgm:spPr/>
      <dgm:t>
        <a:bodyPr/>
        <a:lstStyle/>
        <a:p>
          <a:endParaRPr lang="fr-FR"/>
        </a:p>
      </dgm:t>
    </dgm:pt>
    <dgm:pt modelId="{C6F29DB6-9F8E-4A11-8A71-6E071E0ADDEC}" type="sibTrans" cxnId="{5782D883-7ABF-495F-9F16-D8ACB573A0EE}">
      <dgm:prSet/>
      <dgm:spPr/>
      <dgm:t>
        <a:bodyPr/>
        <a:lstStyle/>
        <a:p>
          <a:endParaRPr lang="fr-FR"/>
        </a:p>
      </dgm:t>
    </dgm:pt>
    <dgm:pt modelId="{5D0FFDA3-D15D-4CA2-8EFE-9EC8899DE1F5}">
      <dgm:prSet phldrT="[Text]" custT="1"/>
      <dgm:spPr>
        <a:xfrm>
          <a:off x="3528"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clearly</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defining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which</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domains</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interact</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with</a:t>
          </a:r>
          <a:r>
            <a:rPr lang="fr-FR" sz="2000" dirty="0" smtClean="0">
              <a:solidFill>
                <a:sysClr val="windowText" lastClr="000000">
                  <a:hueOff val="0"/>
                  <a:satOff val="0"/>
                  <a:lumOff val="0"/>
                  <a:alphaOff val="0"/>
                </a:sysClr>
              </a:solidFill>
              <a:latin typeface="Calibri"/>
              <a:ea typeface="+mn-ea"/>
              <a:cs typeface="+mn-cs"/>
            </a:rPr>
            <a:t> the machine</a:t>
          </a:r>
          <a:endParaRPr lang="fr-FR" sz="2000" dirty="0">
            <a:solidFill>
              <a:sysClr val="windowText" lastClr="000000">
                <a:hueOff val="0"/>
                <a:satOff val="0"/>
                <a:lumOff val="0"/>
                <a:alphaOff val="0"/>
              </a:sysClr>
            </a:solidFill>
            <a:latin typeface="Calibri"/>
            <a:ea typeface="+mn-ea"/>
            <a:cs typeface="+mn-cs"/>
          </a:endParaRPr>
        </a:p>
      </dgm:t>
    </dgm:pt>
    <dgm:pt modelId="{A3C5E0B0-61D6-4B14-923B-AE59DC3B303B}" type="parTrans" cxnId="{9470F95E-218E-46C8-AA4B-C00989CBD572}">
      <dgm:prSet/>
      <dgm:spPr/>
      <dgm:t>
        <a:bodyPr/>
        <a:lstStyle/>
        <a:p>
          <a:endParaRPr lang="fr-FR"/>
        </a:p>
      </dgm:t>
    </dgm:pt>
    <dgm:pt modelId="{3B6787F9-15E3-4A84-8556-E58B129391CE}" type="sibTrans" cxnId="{9470F95E-218E-46C8-AA4B-C00989CBD572}">
      <dgm:prSet/>
      <dgm:spPr/>
      <dgm:t>
        <a:bodyPr/>
        <a:lstStyle/>
        <a:p>
          <a:endParaRPr lang="fr-FR"/>
        </a:p>
      </dgm:t>
    </dgm:pt>
    <dgm:pt modelId="{E7D032B1-869F-46B7-AAC1-1906493EC5B4}">
      <dgm:prSet phldrT="[Text]" custT="1"/>
      <dgm:spPr>
        <a:xfrm>
          <a:off x="2410217"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both</a:t>
          </a:r>
          <a:r>
            <a:rPr lang="fr-FR" sz="2000" dirty="0" smtClean="0">
              <a:solidFill>
                <a:sysClr val="windowText" lastClr="000000">
                  <a:hueOff val="0"/>
                  <a:satOff val="0"/>
                  <a:lumOff val="0"/>
                  <a:alphaOff val="0"/>
                </a:sysClr>
              </a:solidFill>
              <a:latin typeface="Calibri"/>
              <a:ea typeface="+mn-ea"/>
              <a:cs typeface="+mn-cs"/>
            </a:rPr>
            <a:t> data </a:t>
          </a:r>
          <a:r>
            <a:rPr lang="fr-FR" sz="2000" dirty="0" err="1" smtClean="0">
              <a:solidFill>
                <a:sysClr val="windowText" lastClr="000000">
                  <a:hueOff val="0"/>
                  <a:satOff val="0"/>
                  <a:lumOff val="0"/>
                  <a:alphaOff val="0"/>
                </a:sysClr>
              </a:solidFill>
              <a:latin typeface="Calibri"/>
              <a:ea typeface="+mn-ea"/>
              <a:cs typeface="+mn-cs"/>
            </a:rPr>
            <a:t>storage</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processing</a:t>
          </a:r>
          <a:r>
            <a:rPr lang="fr-FR" sz="2000" dirty="0" smtClean="0">
              <a:solidFill>
                <a:sysClr val="windowText" lastClr="000000">
                  <a:hueOff val="0"/>
                  <a:satOff val="0"/>
                  <a:lumOff val="0"/>
                  <a:alphaOff val="0"/>
                </a:sysClr>
              </a:solidFill>
              <a:latin typeface="Calibri"/>
              <a:ea typeface="+mn-ea"/>
              <a:cs typeface="+mn-cs"/>
            </a:rPr>
            <a:t> and display</a:t>
          </a:r>
          <a:endParaRPr lang="fr-FR" sz="2000" dirty="0">
            <a:solidFill>
              <a:sysClr val="windowText" lastClr="000000">
                <a:hueOff val="0"/>
                <a:satOff val="0"/>
                <a:lumOff val="0"/>
                <a:alphaOff val="0"/>
              </a:sysClr>
            </a:solidFill>
            <a:latin typeface="Calibri"/>
            <a:ea typeface="+mn-ea"/>
            <a:cs typeface="+mn-cs"/>
          </a:endParaRPr>
        </a:p>
      </dgm:t>
    </dgm:pt>
    <dgm:pt modelId="{172A57E4-5BDA-416B-A087-9DCD0CC43916}" type="parTrans" cxnId="{554533F8-4688-45C6-A101-B13B7DA5EE15}">
      <dgm:prSet/>
      <dgm:spPr/>
      <dgm:t>
        <a:bodyPr/>
        <a:lstStyle/>
        <a:p>
          <a:endParaRPr lang="fr-FR"/>
        </a:p>
      </dgm:t>
    </dgm:pt>
    <dgm:pt modelId="{70BABF1A-F8CA-4CBF-BBA9-0251CC5284A6}" type="sibTrans" cxnId="{554533F8-4688-45C6-A101-B13B7DA5EE15}">
      <dgm:prSet/>
      <dgm:spPr/>
      <dgm:t>
        <a:bodyPr/>
        <a:lstStyle/>
        <a:p>
          <a:endParaRPr lang="fr-FR"/>
        </a:p>
      </dgm:t>
    </dgm:pt>
    <dgm:pt modelId="{4365DE52-E75B-46CF-A8D4-AF910C52CA6B}">
      <dgm:prSet phldrT="[Text]" custT="1"/>
      <dgm:spPr>
        <a:xfrm>
          <a:off x="4816905"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errors</a:t>
          </a:r>
          <a:r>
            <a:rPr lang="fr-FR" sz="2000" dirty="0" smtClean="0">
              <a:solidFill>
                <a:sysClr val="windowText" lastClr="000000">
                  <a:hueOff val="0"/>
                  <a:satOff val="0"/>
                  <a:lumOff val="0"/>
                  <a:alphaOff val="0"/>
                </a:sysClr>
              </a:solidFill>
              <a:latin typeface="Calibri"/>
              <a:ea typeface="+mn-ea"/>
              <a:cs typeface="+mn-cs"/>
            </a:rPr>
            <a:t> and exceptions in interactions</a:t>
          </a:r>
          <a:endParaRPr lang="fr-FR" sz="2000" dirty="0">
            <a:solidFill>
              <a:sysClr val="windowText" lastClr="000000">
                <a:hueOff val="0"/>
                <a:satOff val="0"/>
                <a:lumOff val="0"/>
                <a:alphaOff val="0"/>
              </a:sysClr>
            </a:solidFill>
            <a:latin typeface="Calibri"/>
            <a:ea typeface="+mn-ea"/>
            <a:cs typeface="+mn-cs"/>
          </a:endParaRPr>
        </a:p>
      </dgm:t>
    </dgm:pt>
    <dgm:pt modelId="{1C7DE86A-33AB-4B0E-A01C-A0274405A7E0}" type="parTrans" cxnId="{1C367138-309B-4DC0-A5E4-ED5BF5BE92A3}">
      <dgm:prSet/>
      <dgm:spPr/>
      <dgm:t>
        <a:bodyPr/>
        <a:lstStyle/>
        <a:p>
          <a:endParaRPr lang="fr-FR"/>
        </a:p>
      </dgm:t>
    </dgm:pt>
    <dgm:pt modelId="{1F7876FF-1296-47A3-9D0A-43540679CDE7}" type="sibTrans" cxnId="{1C367138-309B-4DC0-A5E4-ED5BF5BE92A3}">
      <dgm:prSet/>
      <dgm:spPr/>
      <dgm:t>
        <a:bodyPr/>
        <a:lstStyle/>
        <a:p>
          <a:endParaRPr lang="fr-FR"/>
        </a:p>
      </dgm:t>
    </dgm:pt>
    <dgm:pt modelId="{E6657A53-48FF-420B-98E9-7F064B529D85}" type="pres">
      <dgm:prSet presAssocID="{9D494135-09CA-43EB-BFD9-20DB75AA542C}" presName="composite" presStyleCnt="0">
        <dgm:presLayoutVars>
          <dgm:chMax val="1"/>
          <dgm:dir/>
          <dgm:resizeHandles val="exact"/>
        </dgm:presLayoutVars>
      </dgm:prSet>
      <dgm:spPr/>
      <dgm:t>
        <a:bodyPr/>
        <a:lstStyle/>
        <a:p>
          <a:endParaRPr lang="fr-FR"/>
        </a:p>
      </dgm:t>
    </dgm:pt>
    <dgm:pt modelId="{22A99387-A6D2-43E3-AF24-6FADF6F83837}" type="pres">
      <dgm:prSet presAssocID="{ACBE8AEB-35DB-410A-ADBF-310666E7673F}" presName="roof" presStyleLbl="dkBgShp" presStyleIdx="0" presStyleCnt="2"/>
      <dgm:spPr>
        <a:prstGeom prst="rect">
          <a:avLst/>
        </a:prstGeom>
      </dgm:spPr>
      <dgm:t>
        <a:bodyPr/>
        <a:lstStyle/>
        <a:p>
          <a:endParaRPr lang="fr-FR"/>
        </a:p>
      </dgm:t>
    </dgm:pt>
    <dgm:pt modelId="{7EEC38D5-F24F-4C37-9A58-F8B1A282CD14}" type="pres">
      <dgm:prSet presAssocID="{ACBE8AEB-35DB-410A-ADBF-310666E7673F}" presName="pillars" presStyleCnt="0"/>
      <dgm:spPr/>
    </dgm:pt>
    <dgm:pt modelId="{8241D08B-CB62-4962-9D9B-1D2183EA71DA}" type="pres">
      <dgm:prSet presAssocID="{ACBE8AEB-35DB-410A-ADBF-310666E7673F}" presName="pillar1" presStyleLbl="node1" presStyleIdx="0" presStyleCnt="3">
        <dgm:presLayoutVars>
          <dgm:bulletEnabled val="1"/>
        </dgm:presLayoutVars>
      </dgm:prSet>
      <dgm:spPr>
        <a:prstGeom prst="rect">
          <a:avLst/>
        </a:prstGeom>
      </dgm:spPr>
      <dgm:t>
        <a:bodyPr/>
        <a:lstStyle/>
        <a:p>
          <a:endParaRPr lang="fr-FR"/>
        </a:p>
      </dgm:t>
    </dgm:pt>
    <dgm:pt modelId="{36A69038-D135-4966-B855-369C1C83C96F}" type="pres">
      <dgm:prSet presAssocID="{E7D032B1-869F-46B7-AAC1-1906493EC5B4}" presName="pillarX" presStyleLbl="node1" presStyleIdx="1" presStyleCnt="3">
        <dgm:presLayoutVars>
          <dgm:bulletEnabled val="1"/>
        </dgm:presLayoutVars>
      </dgm:prSet>
      <dgm:spPr>
        <a:prstGeom prst="rect">
          <a:avLst/>
        </a:prstGeom>
      </dgm:spPr>
      <dgm:t>
        <a:bodyPr/>
        <a:lstStyle/>
        <a:p>
          <a:endParaRPr lang="fr-FR"/>
        </a:p>
      </dgm:t>
    </dgm:pt>
    <dgm:pt modelId="{C9068F78-E09E-4543-A698-C5622D67FE22}" type="pres">
      <dgm:prSet presAssocID="{4365DE52-E75B-46CF-A8D4-AF910C52CA6B}" presName="pillarX" presStyleLbl="node1" presStyleIdx="2" presStyleCnt="3">
        <dgm:presLayoutVars>
          <dgm:bulletEnabled val="1"/>
        </dgm:presLayoutVars>
      </dgm:prSet>
      <dgm:spPr>
        <a:prstGeom prst="rect">
          <a:avLst/>
        </a:prstGeom>
      </dgm:spPr>
      <dgm:t>
        <a:bodyPr/>
        <a:lstStyle/>
        <a:p>
          <a:endParaRPr lang="fr-FR"/>
        </a:p>
      </dgm:t>
    </dgm:pt>
    <dgm:pt modelId="{A1F39E40-4505-49AF-8063-5ABC118C2541}" type="pres">
      <dgm:prSet presAssocID="{ACBE8AEB-35DB-410A-ADBF-310666E7673F}" presName="base" presStyleLbl="dkBgShp" presStyleIdx="1" presStyleCnt="2"/>
      <dgm:spPr>
        <a:xfrm>
          <a:off x="0" y="4480816"/>
          <a:ext cx="7227123" cy="337265"/>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endParaRPr lang="fr-FR"/>
        </a:p>
      </dgm:t>
    </dgm:pt>
  </dgm:ptLst>
  <dgm:cxnLst>
    <dgm:cxn modelId="{554533F8-4688-45C6-A101-B13B7DA5EE15}" srcId="{ACBE8AEB-35DB-410A-ADBF-310666E7673F}" destId="{E7D032B1-869F-46B7-AAC1-1906493EC5B4}" srcOrd="1" destOrd="0" parTransId="{172A57E4-5BDA-416B-A087-9DCD0CC43916}" sibTransId="{70BABF1A-F8CA-4CBF-BBA9-0251CC5284A6}"/>
    <dgm:cxn modelId="{9AF433BE-2E3A-42D5-8F48-289546D1E1B5}" type="presOf" srcId="{4365DE52-E75B-46CF-A8D4-AF910C52CA6B}" destId="{C9068F78-E09E-4543-A698-C5622D67FE22}" srcOrd="0" destOrd="0" presId="urn:microsoft.com/office/officeart/2005/8/layout/hList3"/>
    <dgm:cxn modelId="{D1A40A8E-1C8A-4B6D-8961-7014E5A89C86}" type="presOf" srcId="{9D494135-09CA-43EB-BFD9-20DB75AA542C}" destId="{E6657A53-48FF-420B-98E9-7F064B529D85}" srcOrd="0" destOrd="0" presId="urn:microsoft.com/office/officeart/2005/8/layout/hList3"/>
    <dgm:cxn modelId="{9470F95E-218E-46C8-AA4B-C00989CBD572}" srcId="{ACBE8AEB-35DB-410A-ADBF-310666E7673F}" destId="{5D0FFDA3-D15D-4CA2-8EFE-9EC8899DE1F5}" srcOrd="0" destOrd="0" parTransId="{A3C5E0B0-61D6-4B14-923B-AE59DC3B303B}" sibTransId="{3B6787F9-15E3-4A84-8556-E58B129391CE}"/>
    <dgm:cxn modelId="{5CB83BB8-735A-4F1F-B38F-65197D565AC4}" type="presOf" srcId="{5D0FFDA3-D15D-4CA2-8EFE-9EC8899DE1F5}" destId="{8241D08B-CB62-4962-9D9B-1D2183EA71DA}" srcOrd="0" destOrd="0" presId="urn:microsoft.com/office/officeart/2005/8/layout/hList3"/>
    <dgm:cxn modelId="{C21EE1ED-FE2C-4ED8-BBAC-33AB9B2BC5E7}" type="presOf" srcId="{E7D032B1-869F-46B7-AAC1-1906493EC5B4}" destId="{36A69038-D135-4966-B855-369C1C83C96F}" srcOrd="0" destOrd="0" presId="urn:microsoft.com/office/officeart/2005/8/layout/hList3"/>
    <dgm:cxn modelId="{2D694314-F905-4E0A-815A-13E0C4D69A20}" type="presOf" srcId="{ACBE8AEB-35DB-410A-ADBF-310666E7673F}" destId="{22A99387-A6D2-43E3-AF24-6FADF6F83837}" srcOrd="0" destOrd="0" presId="urn:microsoft.com/office/officeart/2005/8/layout/hList3"/>
    <dgm:cxn modelId="{1C367138-309B-4DC0-A5E4-ED5BF5BE92A3}" srcId="{ACBE8AEB-35DB-410A-ADBF-310666E7673F}" destId="{4365DE52-E75B-46CF-A8D4-AF910C52CA6B}" srcOrd="2" destOrd="0" parTransId="{1C7DE86A-33AB-4B0E-A01C-A0274405A7E0}" sibTransId="{1F7876FF-1296-47A3-9D0A-43540679CDE7}"/>
    <dgm:cxn modelId="{5782D883-7ABF-495F-9F16-D8ACB573A0EE}" srcId="{9D494135-09CA-43EB-BFD9-20DB75AA542C}" destId="{ACBE8AEB-35DB-410A-ADBF-310666E7673F}" srcOrd="0" destOrd="0" parTransId="{1E35ABE8-2196-4DA1-8C90-7221860D6B0D}" sibTransId="{C6F29DB6-9F8E-4A11-8A71-6E071E0ADDEC}"/>
    <dgm:cxn modelId="{E2C0F08E-FE62-40C8-B1C1-3678C9CE7EA3}" type="presParOf" srcId="{E6657A53-48FF-420B-98E9-7F064B529D85}" destId="{22A99387-A6D2-43E3-AF24-6FADF6F83837}" srcOrd="0" destOrd="0" presId="urn:microsoft.com/office/officeart/2005/8/layout/hList3"/>
    <dgm:cxn modelId="{A8854980-99B9-439D-8049-4F06D952CD69}" type="presParOf" srcId="{E6657A53-48FF-420B-98E9-7F064B529D85}" destId="{7EEC38D5-F24F-4C37-9A58-F8B1A282CD14}" srcOrd="1" destOrd="0" presId="urn:microsoft.com/office/officeart/2005/8/layout/hList3"/>
    <dgm:cxn modelId="{3A71BA98-D67A-4024-991C-C9B509DD572B}" type="presParOf" srcId="{7EEC38D5-F24F-4C37-9A58-F8B1A282CD14}" destId="{8241D08B-CB62-4962-9D9B-1D2183EA71DA}" srcOrd="0" destOrd="0" presId="urn:microsoft.com/office/officeart/2005/8/layout/hList3"/>
    <dgm:cxn modelId="{362E7FE2-D90E-4EC5-A8BD-875A521C7E66}" type="presParOf" srcId="{7EEC38D5-F24F-4C37-9A58-F8B1A282CD14}" destId="{36A69038-D135-4966-B855-369C1C83C96F}" srcOrd="1" destOrd="0" presId="urn:microsoft.com/office/officeart/2005/8/layout/hList3"/>
    <dgm:cxn modelId="{8D08F4D2-2957-4978-8EE8-16C8B752A341}" type="presParOf" srcId="{7EEC38D5-F24F-4C37-9A58-F8B1A282CD14}" destId="{C9068F78-E09E-4543-A698-C5622D67FE22}" srcOrd="2" destOrd="0" presId="urn:microsoft.com/office/officeart/2005/8/layout/hList3"/>
    <dgm:cxn modelId="{30C08F7A-8EB0-4D59-AF22-1BA2F9471648}" type="presParOf" srcId="{E6657A53-48FF-420B-98E9-7F064B529D85}" destId="{A1F39E40-4505-49AF-8063-5ABC118C2541}" srcOrd="2" destOrd="0" presId="urn:microsoft.com/office/officeart/2005/8/layout/hList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CD16CE-6FF8-4F5B-AA56-6CB89BBB69F9}" type="doc">
      <dgm:prSet loTypeId="urn:microsoft.com/office/officeart/2005/8/layout/hList9" loCatId="list" qsTypeId="urn:microsoft.com/office/officeart/2005/8/quickstyle/simple5" qsCatId="simple" csTypeId="urn:microsoft.com/office/officeart/2005/8/colors/accent6_1" csCatId="accent6" phldr="1"/>
      <dgm:spPr/>
      <dgm:t>
        <a:bodyPr/>
        <a:lstStyle/>
        <a:p>
          <a:endParaRPr lang="fr-FR"/>
        </a:p>
      </dgm:t>
    </dgm:pt>
    <dgm:pt modelId="{8D73F130-D4FE-4A3F-997E-91783F8E3C5A}">
      <dgm:prSet phldrT="[Text]"/>
      <dgm:spPr>
        <a:xfrm>
          <a:off x="1903771"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smtClean="0">
              <a:solidFill>
                <a:sysClr val="windowText" lastClr="000000">
                  <a:hueOff val="0"/>
                  <a:satOff val="0"/>
                  <a:lumOff val="0"/>
                  <a:alphaOff val="0"/>
                </a:sysClr>
              </a:solidFill>
              <a:latin typeface="Calibri"/>
              <a:ea typeface="+mn-ea"/>
              <a:cs typeface="+mn-cs"/>
            </a:rPr>
            <a:t>UML design</a:t>
          </a:r>
          <a:endParaRPr lang="fr-FR" b="1" dirty="0">
            <a:solidFill>
              <a:sysClr val="windowText" lastClr="000000">
                <a:hueOff val="0"/>
                <a:satOff val="0"/>
                <a:lumOff val="0"/>
                <a:alphaOff val="0"/>
              </a:sysClr>
            </a:solidFill>
            <a:latin typeface="Calibri"/>
            <a:ea typeface="+mn-ea"/>
            <a:cs typeface="+mn-cs"/>
          </a:endParaRPr>
        </a:p>
      </dgm:t>
    </dgm:pt>
    <dgm:pt modelId="{8D55B929-D748-4020-9E50-F71AE1BF2180}" type="parTrans" cxnId="{52F81A1A-1771-4EB0-A5A2-6101A8D1E157}">
      <dgm:prSet/>
      <dgm:spPr/>
      <dgm:t>
        <a:bodyPr/>
        <a:lstStyle/>
        <a:p>
          <a:endParaRPr lang="fr-FR"/>
        </a:p>
      </dgm:t>
    </dgm:pt>
    <dgm:pt modelId="{63764104-D552-4B83-B394-ADE3D817BFA6}" type="sibTrans" cxnId="{52F81A1A-1771-4EB0-A5A2-6101A8D1E157}">
      <dgm:prSet/>
      <dgm:spPr/>
      <dgm:t>
        <a:bodyPr/>
        <a:lstStyle/>
        <a:p>
          <a:endParaRPr lang="fr-FR"/>
        </a:p>
      </dgm:t>
    </dgm:pt>
    <dgm:pt modelId="{F81607D8-20A8-4A19-9734-B55244566E51}">
      <dgm:prSet phldrT="[Text]"/>
      <dgm:spPr>
        <a:xfrm>
          <a:off x="3376426"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err="1" smtClean="0">
              <a:solidFill>
                <a:sysClr val="windowText" lastClr="000000">
                  <a:hueOff val="0"/>
                  <a:satOff val="0"/>
                  <a:lumOff val="0"/>
                  <a:alphaOff val="0"/>
                </a:sysClr>
              </a:solidFill>
              <a:latin typeface="Calibri"/>
              <a:ea typeface="+mn-ea"/>
              <a:cs typeface="+mn-cs"/>
            </a:rPr>
            <a:t>Problem</a:t>
          </a:r>
          <a:r>
            <a:rPr lang="fr-FR" b="1" dirty="0" smtClean="0">
              <a:solidFill>
                <a:sysClr val="windowText" lastClr="000000">
                  <a:hueOff val="0"/>
                  <a:satOff val="0"/>
                  <a:lumOff val="0"/>
                  <a:alphaOff val="0"/>
                </a:sysClr>
              </a:solidFill>
              <a:latin typeface="Calibri"/>
              <a:ea typeface="+mn-ea"/>
              <a:cs typeface="+mn-cs"/>
            </a:rPr>
            <a:t> frames</a:t>
          </a:r>
          <a:endParaRPr lang="fr-FR" b="1" dirty="0">
            <a:solidFill>
              <a:sysClr val="windowText" lastClr="000000">
                <a:hueOff val="0"/>
                <a:satOff val="0"/>
                <a:lumOff val="0"/>
                <a:alphaOff val="0"/>
              </a:sysClr>
            </a:solidFill>
            <a:latin typeface="Calibri"/>
            <a:ea typeface="+mn-ea"/>
            <a:cs typeface="+mn-cs"/>
          </a:endParaRPr>
        </a:p>
      </dgm:t>
    </dgm:pt>
    <dgm:pt modelId="{7ADCA484-D0D0-4850-AB77-532033927D0F}" type="parTrans" cxnId="{C2AE079F-E677-46EA-B271-267DF46DF7DD}">
      <dgm:prSet/>
      <dgm:spPr/>
      <dgm:t>
        <a:bodyPr/>
        <a:lstStyle/>
        <a:p>
          <a:endParaRPr lang="fr-FR"/>
        </a:p>
      </dgm:t>
    </dgm:pt>
    <dgm:pt modelId="{00B5D94F-4CF5-4537-BCFB-3CF754B77F10}" type="sibTrans" cxnId="{C2AE079F-E677-46EA-B271-267DF46DF7DD}">
      <dgm:prSet/>
      <dgm:spPr/>
      <dgm:t>
        <a:bodyPr/>
        <a:lstStyle/>
        <a:p>
          <a:endParaRPr lang="fr-FR"/>
        </a:p>
      </dgm:t>
    </dgm:pt>
    <dgm:pt modelId="{605D1FB5-210C-400A-84F5-CC35A8B043CD}">
      <dgm:prSet custT="1"/>
      <dgm:spPr>
        <a:xfrm>
          <a:off x="0" y="1639779"/>
          <a:ext cx="2505004" cy="1112301"/>
        </a:xfr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l"/>
          <a:r>
            <a:rPr lang="fr-FR" sz="1600" dirty="0" smtClean="0">
              <a:solidFill>
                <a:sysClr val="windowText" lastClr="000000">
                  <a:hueOff val="0"/>
                  <a:satOff val="0"/>
                  <a:lumOff val="0"/>
                  <a:alphaOff val="0"/>
                </a:sysClr>
              </a:solidFill>
              <a:latin typeface="Calibri"/>
              <a:ea typeface="+mn-ea"/>
              <a:cs typeface="+mn-cs"/>
            </a:rPr>
            <a:t>Solutions to </a:t>
          </a:r>
          <a:r>
            <a:rPr lang="fr-FR" sz="1600" dirty="0" err="1" smtClean="0">
              <a:solidFill>
                <a:sysClr val="windowText" lastClr="000000">
                  <a:hueOff val="0"/>
                  <a:satOff val="0"/>
                  <a:lumOff val="0"/>
                  <a:alphaOff val="0"/>
                </a:sysClr>
              </a:solidFill>
              <a:latin typeface="Calibri"/>
              <a:ea typeface="+mn-ea"/>
              <a:cs typeface="+mn-cs"/>
            </a:rPr>
            <a:t>bring</a:t>
          </a:r>
          <a:r>
            <a:rPr lang="fr-FR" sz="1600" dirty="0" smtClean="0">
              <a:solidFill>
                <a:sysClr val="windowText" lastClr="000000">
                  <a:hueOff val="0"/>
                  <a:satOff val="0"/>
                  <a:lumOff val="0"/>
                  <a:alphaOff val="0"/>
                </a:sysClr>
              </a:solidFill>
              <a:latin typeface="Calibri"/>
              <a:ea typeface="+mn-ea"/>
              <a:cs typeface="+mn-cs"/>
            </a:rPr>
            <a:t> to </a:t>
          </a:r>
          <a:r>
            <a:rPr lang="fr-FR" sz="1600" dirty="0" err="1" smtClean="0">
              <a:solidFill>
                <a:sysClr val="windowText" lastClr="000000">
                  <a:hueOff val="0"/>
                  <a:satOff val="0"/>
                  <a:lumOff val="0"/>
                  <a:alphaOff val="0"/>
                </a:sysClr>
              </a:solidFill>
              <a:latin typeface="Calibri"/>
              <a:ea typeface="+mn-ea"/>
              <a:cs typeface="+mn-cs"/>
            </a:rPr>
            <a:t>system’s</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requirements</a:t>
          </a:r>
          <a:endParaRPr lang="fr-FR" sz="1600" dirty="0">
            <a:solidFill>
              <a:sysClr val="windowText" lastClr="000000">
                <a:hueOff val="0"/>
                <a:satOff val="0"/>
                <a:lumOff val="0"/>
                <a:alphaOff val="0"/>
              </a:sysClr>
            </a:solidFill>
            <a:latin typeface="Calibri"/>
            <a:ea typeface="+mn-ea"/>
            <a:cs typeface="+mn-cs"/>
          </a:endParaRPr>
        </a:p>
      </dgm:t>
    </dgm:pt>
    <dgm:pt modelId="{1B1BDADB-A07A-4BF8-B109-8C6A50FCA85D}" type="parTrans" cxnId="{27A5C3A7-FFEC-43DB-B588-ACAA917EC5C8}">
      <dgm:prSet/>
      <dgm:spPr/>
      <dgm:t>
        <a:bodyPr/>
        <a:lstStyle/>
        <a:p>
          <a:endParaRPr lang="fr-FR"/>
        </a:p>
      </dgm:t>
    </dgm:pt>
    <dgm:pt modelId="{2E12EE24-BA26-4312-8130-60E8FCEDC966}" type="sibTrans" cxnId="{27A5C3A7-FFEC-43DB-B588-ACAA917EC5C8}">
      <dgm:prSet/>
      <dgm:spPr/>
      <dgm:t>
        <a:bodyPr/>
        <a:lstStyle/>
        <a:p>
          <a:endParaRPr lang="fr-FR"/>
        </a:p>
      </dgm:t>
    </dgm:pt>
    <dgm:pt modelId="{F354600A-FA0F-41C5-BB41-5F47F1DD004C}">
      <dgm:prSet custT="1"/>
      <dgm:spPr>
        <a:xfrm>
          <a:off x="3984104" y="1639779"/>
          <a:ext cx="2510157" cy="1112301"/>
        </a:xfr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l"/>
          <a:r>
            <a:rPr lang="fr-FR" sz="1600" dirty="0" err="1" smtClean="0">
              <a:solidFill>
                <a:sysClr val="windowText" lastClr="000000">
                  <a:hueOff val="0"/>
                  <a:satOff val="0"/>
                  <a:lumOff val="0"/>
                  <a:alphaOff val="0"/>
                </a:sysClr>
              </a:solidFill>
              <a:latin typeface="Calibri"/>
              <a:ea typeface="+mn-ea"/>
              <a:cs typeface="+mn-cs"/>
            </a:rPr>
            <a:t>Understand</a:t>
          </a:r>
          <a:r>
            <a:rPr lang="fr-FR" sz="1600" dirty="0" smtClean="0">
              <a:solidFill>
                <a:sysClr val="windowText" lastClr="000000">
                  <a:hueOff val="0"/>
                  <a:satOff val="0"/>
                  <a:lumOff val="0"/>
                  <a:alphaOff val="0"/>
                </a:sysClr>
              </a:solidFill>
              <a:latin typeface="Calibri"/>
              <a:ea typeface="+mn-ea"/>
              <a:cs typeface="+mn-cs"/>
            </a:rPr>
            <a:t> the </a:t>
          </a:r>
          <a:r>
            <a:rPr lang="fr-FR" sz="1600" dirty="0" err="1" smtClean="0">
              <a:solidFill>
                <a:sysClr val="windowText" lastClr="000000">
                  <a:hueOff val="0"/>
                  <a:satOff val="0"/>
                  <a:lumOff val="0"/>
                  <a:alphaOff val="0"/>
                </a:sysClr>
              </a:solidFill>
              <a:latin typeface="Calibri"/>
              <a:ea typeface="+mn-ea"/>
              <a:cs typeface="+mn-cs"/>
            </a:rPr>
            <a:t>underlying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problems</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before</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considering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any</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specification</a:t>
          </a:r>
          <a:endParaRPr lang="fr-FR" sz="1600" dirty="0">
            <a:solidFill>
              <a:sysClr val="windowText" lastClr="000000">
                <a:hueOff val="0"/>
                <a:satOff val="0"/>
                <a:lumOff val="0"/>
                <a:alphaOff val="0"/>
              </a:sysClr>
            </a:solidFill>
            <a:latin typeface="Calibri"/>
            <a:ea typeface="+mn-ea"/>
            <a:cs typeface="+mn-cs"/>
          </a:endParaRPr>
        </a:p>
      </dgm:t>
    </dgm:pt>
    <dgm:pt modelId="{5CC45C8D-1D11-4FE9-85C2-2E10B61F566B}" type="parTrans" cxnId="{10A24AD0-7A54-4679-9AA7-62D80A440BA7}">
      <dgm:prSet/>
      <dgm:spPr/>
      <dgm:t>
        <a:bodyPr/>
        <a:lstStyle/>
        <a:p>
          <a:endParaRPr lang="fr-FR"/>
        </a:p>
      </dgm:t>
    </dgm:pt>
    <dgm:pt modelId="{B16D21DD-C17C-47F9-9D34-274541494D98}" type="sibTrans" cxnId="{10A24AD0-7A54-4679-9AA7-62D80A440BA7}">
      <dgm:prSet/>
      <dgm:spPr/>
      <dgm:t>
        <a:bodyPr/>
        <a:lstStyle/>
        <a:p>
          <a:endParaRPr lang="fr-FR"/>
        </a:p>
      </dgm:t>
    </dgm:pt>
    <dgm:pt modelId="{5374C97F-BB9F-435F-A1D9-E5249B9981AF}" type="pres">
      <dgm:prSet presAssocID="{A4CD16CE-6FF8-4F5B-AA56-6CB89BBB69F9}" presName="list" presStyleCnt="0">
        <dgm:presLayoutVars>
          <dgm:dir/>
          <dgm:animLvl val="lvl"/>
        </dgm:presLayoutVars>
      </dgm:prSet>
      <dgm:spPr/>
      <dgm:t>
        <a:bodyPr/>
        <a:lstStyle/>
        <a:p>
          <a:endParaRPr lang="fr-FR"/>
        </a:p>
      </dgm:t>
    </dgm:pt>
    <dgm:pt modelId="{4306F6C7-F29A-44DE-BDEE-37BD6E8601F2}" type="pres">
      <dgm:prSet presAssocID="{8D73F130-D4FE-4A3F-997E-91783F8E3C5A}" presName="posSpace" presStyleCnt="0"/>
      <dgm:spPr/>
    </dgm:pt>
    <dgm:pt modelId="{DF24BEE9-57AA-491D-83C3-892959C63237}" type="pres">
      <dgm:prSet presAssocID="{8D73F130-D4FE-4A3F-997E-91783F8E3C5A}" presName="vertFlow" presStyleCnt="0"/>
      <dgm:spPr/>
    </dgm:pt>
    <dgm:pt modelId="{8D80059E-51C1-4499-89EA-CFB623FEEC83}" type="pres">
      <dgm:prSet presAssocID="{8D73F130-D4FE-4A3F-997E-91783F8E3C5A}" presName="topSpace" presStyleCnt="0"/>
      <dgm:spPr/>
    </dgm:pt>
    <dgm:pt modelId="{A6C1C392-D42D-4E08-AD5D-12D19F6BE3A5}" type="pres">
      <dgm:prSet presAssocID="{8D73F130-D4FE-4A3F-997E-91783F8E3C5A}" presName="firstComp" presStyleCnt="0"/>
      <dgm:spPr/>
    </dgm:pt>
    <dgm:pt modelId="{516ADAB7-51A2-475F-9B07-19C15A498B8B}" type="pres">
      <dgm:prSet presAssocID="{8D73F130-D4FE-4A3F-997E-91783F8E3C5A}" presName="firstChild" presStyleLbl="bgAccFollowNode1" presStyleIdx="0" presStyleCnt="2" custScaleX="122562" custLinFactNeighborX="-21002" custLinFactNeighborY="-5252"/>
      <dgm:spPr>
        <a:prstGeom prst="rect">
          <a:avLst/>
        </a:prstGeom>
      </dgm:spPr>
      <dgm:t>
        <a:bodyPr/>
        <a:lstStyle/>
        <a:p>
          <a:endParaRPr lang="fr-FR"/>
        </a:p>
      </dgm:t>
    </dgm:pt>
    <dgm:pt modelId="{BBE1B8DB-BA6E-42AB-84CC-21D3D717CF28}" type="pres">
      <dgm:prSet presAssocID="{8D73F130-D4FE-4A3F-997E-91783F8E3C5A}" presName="firstChildTx" presStyleLbl="bgAccFollowNode1" presStyleIdx="0" presStyleCnt="2">
        <dgm:presLayoutVars>
          <dgm:bulletEnabled val="1"/>
        </dgm:presLayoutVars>
      </dgm:prSet>
      <dgm:spPr/>
      <dgm:t>
        <a:bodyPr/>
        <a:lstStyle/>
        <a:p>
          <a:endParaRPr lang="fr-FR"/>
        </a:p>
      </dgm:t>
    </dgm:pt>
    <dgm:pt modelId="{46B766BB-5F90-4531-BC0B-A8FED5DCA31C}" type="pres">
      <dgm:prSet presAssocID="{8D73F130-D4FE-4A3F-997E-91783F8E3C5A}" presName="negSpace" presStyleCnt="0"/>
      <dgm:spPr/>
    </dgm:pt>
    <dgm:pt modelId="{A5D57D14-3203-4073-944D-7AAE4755C0D5}" type="pres">
      <dgm:prSet presAssocID="{8D73F130-D4FE-4A3F-997E-91783F8E3C5A}" presName="circle" presStyleLbl="node1" presStyleIdx="0" presStyleCnt="2" custLinFactNeighborX="91540" custLinFactNeighborY="-49406"/>
      <dgm:spPr>
        <a:prstGeom prst="ellipse">
          <a:avLst/>
        </a:prstGeom>
      </dgm:spPr>
      <dgm:t>
        <a:bodyPr/>
        <a:lstStyle/>
        <a:p>
          <a:endParaRPr lang="fr-FR"/>
        </a:p>
      </dgm:t>
    </dgm:pt>
    <dgm:pt modelId="{33E89262-4EEB-4E17-98A5-CBB66FEFF288}" type="pres">
      <dgm:prSet presAssocID="{63764104-D552-4B83-B394-ADE3D817BFA6}" presName="transSpace" presStyleCnt="0"/>
      <dgm:spPr/>
    </dgm:pt>
    <dgm:pt modelId="{91F1B087-65DF-4EFE-8A8F-48758756D7D5}" type="pres">
      <dgm:prSet presAssocID="{F81607D8-20A8-4A19-9734-B55244566E51}" presName="posSpace" presStyleCnt="0"/>
      <dgm:spPr/>
    </dgm:pt>
    <dgm:pt modelId="{46E9CBAD-5591-4720-9DEB-209FE9846FC4}" type="pres">
      <dgm:prSet presAssocID="{F81607D8-20A8-4A19-9734-B55244566E51}" presName="vertFlow" presStyleCnt="0"/>
      <dgm:spPr/>
    </dgm:pt>
    <dgm:pt modelId="{4CB42BFA-27F7-4804-907B-97A1D7D6B741}" type="pres">
      <dgm:prSet presAssocID="{F81607D8-20A8-4A19-9734-B55244566E51}" presName="topSpace" presStyleCnt="0"/>
      <dgm:spPr/>
    </dgm:pt>
    <dgm:pt modelId="{7E880ED4-1C84-42A1-B1A3-99E10FDD0FC7}" type="pres">
      <dgm:prSet presAssocID="{F81607D8-20A8-4A19-9734-B55244566E51}" presName="firstComp" presStyleCnt="0"/>
      <dgm:spPr/>
    </dgm:pt>
    <dgm:pt modelId="{059821B1-0007-4BD2-8DF8-B0CE19FE433D}" type="pres">
      <dgm:prSet presAssocID="{F81607D8-20A8-4A19-9734-B55244566E51}" presName="firstChild" presStyleLbl="bgAccFollowNode1" presStyleIdx="1" presStyleCnt="2" custScaleX="122688" custLinFactNeighborX="-3025" custLinFactNeighborY="-5252"/>
      <dgm:spPr>
        <a:prstGeom prst="rect">
          <a:avLst/>
        </a:prstGeom>
      </dgm:spPr>
      <dgm:t>
        <a:bodyPr/>
        <a:lstStyle/>
        <a:p>
          <a:endParaRPr lang="fr-FR"/>
        </a:p>
      </dgm:t>
    </dgm:pt>
    <dgm:pt modelId="{6F2621B6-EE9B-4C67-B676-9DA2A381AB51}" type="pres">
      <dgm:prSet presAssocID="{F81607D8-20A8-4A19-9734-B55244566E51}" presName="firstChildTx" presStyleLbl="bgAccFollowNode1" presStyleIdx="1" presStyleCnt="2">
        <dgm:presLayoutVars>
          <dgm:bulletEnabled val="1"/>
        </dgm:presLayoutVars>
      </dgm:prSet>
      <dgm:spPr/>
      <dgm:t>
        <a:bodyPr/>
        <a:lstStyle/>
        <a:p>
          <a:endParaRPr lang="fr-FR"/>
        </a:p>
      </dgm:t>
    </dgm:pt>
    <dgm:pt modelId="{2D6E1F3D-EFE1-4A05-A033-AF3525C0CB91}" type="pres">
      <dgm:prSet presAssocID="{F81607D8-20A8-4A19-9734-B55244566E51}" presName="negSpace" presStyleCnt="0"/>
      <dgm:spPr/>
    </dgm:pt>
    <dgm:pt modelId="{2E8A679C-8039-49E0-892C-C2D30B2F3D40}" type="pres">
      <dgm:prSet presAssocID="{F81607D8-20A8-4A19-9734-B55244566E51}" presName="circle" presStyleLbl="node1" presStyleIdx="1" presStyleCnt="2" custLinFactNeighborX="-24353" custLinFactNeighborY="-49406"/>
      <dgm:spPr>
        <a:prstGeom prst="ellipse">
          <a:avLst/>
        </a:prstGeom>
      </dgm:spPr>
      <dgm:t>
        <a:bodyPr/>
        <a:lstStyle/>
        <a:p>
          <a:endParaRPr lang="fr-FR"/>
        </a:p>
      </dgm:t>
    </dgm:pt>
  </dgm:ptLst>
  <dgm:cxnLst>
    <dgm:cxn modelId="{9820AB67-C062-4FAF-A7FA-315E60A214DA}" type="presOf" srcId="{F81607D8-20A8-4A19-9734-B55244566E51}" destId="{2E8A679C-8039-49E0-892C-C2D30B2F3D40}" srcOrd="0" destOrd="0" presId="urn:microsoft.com/office/officeart/2005/8/layout/hList9"/>
    <dgm:cxn modelId="{52F81A1A-1771-4EB0-A5A2-6101A8D1E157}" srcId="{A4CD16CE-6FF8-4F5B-AA56-6CB89BBB69F9}" destId="{8D73F130-D4FE-4A3F-997E-91783F8E3C5A}" srcOrd="0" destOrd="0" parTransId="{8D55B929-D748-4020-9E50-F71AE1BF2180}" sibTransId="{63764104-D552-4B83-B394-ADE3D817BFA6}"/>
    <dgm:cxn modelId="{5497E876-0DB9-4714-9046-5B08ECCDC9C7}" type="presOf" srcId="{A4CD16CE-6FF8-4F5B-AA56-6CB89BBB69F9}" destId="{5374C97F-BB9F-435F-A1D9-E5249B9981AF}" srcOrd="0" destOrd="0" presId="urn:microsoft.com/office/officeart/2005/8/layout/hList9"/>
    <dgm:cxn modelId="{C2AE079F-E677-46EA-B271-267DF46DF7DD}" srcId="{A4CD16CE-6FF8-4F5B-AA56-6CB89BBB69F9}" destId="{F81607D8-20A8-4A19-9734-B55244566E51}" srcOrd="1" destOrd="0" parTransId="{7ADCA484-D0D0-4850-AB77-532033927D0F}" sibTransId="{00B5D94F-4CF5-4537-BCFB-3CF754B77F10}"/>
    <dgm:cxn modelId="{FE12F22A-4D59-4578-8B11-AC8AE0E2D448}" type="presOf" srcId="{8D73F130-D4FE-4A3F-997E-91783F8E3C5A}" destId="{A5D57D14-3203-4073-944D-7AAE4755C0D5}" srcOrd="0" destOrd="0" presId="urn:microsoft.com/office/officeart/2005/8/layout/hList9"/>
    <dgm:cxn modelId="{4C7B5262-A8E0-43D1-BBD4-41D11501DCD7}" type="presOf" srcId="{F354600A-FA0F-41C5-BB41-5F47F1DD004C}" destId="{6F2621B6-EE9B-4C67-B676-9DA2A381AB51}" srcOrd="1" destOrd="0" presId="urn:microsoft.com/office/officeart/2005/8/layout/hList9"/>
    <dgm:cxn modelId="{D44DC373-912E-4C36-80B6-9476724F6D89}" type="presOf" srcId="{605D1FB5-210C-400A-84F5-CC35A8B043CD}" destId="{516ADAB7-51A2-475F-9B07-19C15A498B8B}" srcOrd="0" destOrd="0" presId="urn:microsoft.com/office/officeart/2005/8/layout/hList9"/>
    <dgm:cxn modelId="{27A5C3A7-FFEC-43DB-B588-ACAA917EC5C8}" srcId="{8D73F130-D4FE-4A3F-997E-91783F8E3C5A}" destId="{605D1FB5-210C-400A-84F5-CC35A8B043CD}" srcOrd="0" destOrd="0" parTransId="{1B1BDADB-A07A-4BF8-B109-8C6A50FCA85D}" sibTransId="{2E12EE24-BA26-4312-8130-60E8FCEDC966}"/>
    <dgm:cxn modelId="{C1D92C7D-B887-497E-B4E2-010CC1A4F892}" type="presOf" srcId="{605D1FB5-210C-400A-84F5-CC35A8B043CD}" destId="{BBE1B8DB-BA6E-42AB-84CC-21D3D717CF28}" srcOrd="1" destOrd="0" presId="urn:microsoft.com/office/officeart/2005/8/layout/hList9"/>
    <dgm:cxn modelId="{10A24AD0-7A54-4679-9AA7-62D80A440BA7}" srcId="{F81607D8-20A8-4A19-9734-B55244566E51}" destId="{F354600A-FA0F-41C5-BB41-5F47F1DD004C}" srcOrd="0" destOrd="0" parTransId="{5CC45C8D-1D11-4FE9-85C2-2E10B61F566B}" sibTransId="{B16D21DD-C17C-47F9-9D34-274541494D98}"/>
    <dgm:cxn modelId="{51FD4465-126F-41ED-9766-2DDAC519EE61}" type="presOf" srcId="{F354600A-FA0F-41C5-BB41-5F47F1DD004C}" destId="{059821B1-0007-4BD2-8DF8-B0CE19FE433D}" srcOrd="0" destOrd="0" presId="urn:microsoft.com/office/officeart/2005/8/layout/hList9"/>
    <dgm:cxn modelId="{0AABC91F-AD37-4549-A987-F38BBC4120C7}" type="presParOf" srcId="{5374C97F-BB9F-435F-A1D9-E5249B9981AF}" destId="{4306F6C7-F29A-44DE-BDEE-37BD6E8601F2}" srcOrd="0" destOrd="0" presId="urn:microsoft.com/office/officeart/2005/8/layout/hList9"/>
    <dgm:cxn modelId="{98FF15B1-FE8F-4C60-B854-6261680E124C}" type="presParOf" srcId="{5374C97F-BB9F-435F-A1D9-E5249B9981AF}" destId="{DF24BEE9-57AA-491D-83C3-892959C63237}" srcOrd="1" destOrd="0" presId="urn:microsoft.com/office/officeart/2005/8/layout/hList9"/>
    <dgm:cxn modelId="{BF499AC0-766F-418A-8C07-A972C8840106}" type="presParOf" srcId="{DF24BEE9-57AA-491D-83C3-892959C63237}" destId="{8D80059E-51C1-4499-89EA-CFB623FEEC83}" srcOrd="0" destOrd="0" presId="urn:microsoft.com/office/officeart/2005/8/layout/hList9"/>
    <dgm:cxn modelId="{390CCE1C-AC6D-421C-B824-4382E64D6D55}" type="presParOf" srcId="{DF24BEE9-57AA-491D-83C3-892959C63237}" destId="{A6C1C392-D42D-4E08-AD5D-12D19F6BE3A5}" srcOrd="1" destOrd="0" presId="urn:microsoft.com/office/officeart/2005/8/layout/hList9"/>
    <dgm:cxn modelId="{AED75188-9EE3-4A9E-906C-82E29657E0EE}" type="presParOf" srcId="{A6C1C392-D42D-4E08-AD5D-12D19F6BE3A5}" destId="{516ADAB7-51A2-475F-9B07-19C15A498B8B}" srcOrd="0" destOrd="0" presId="urn:microsoft.com/office/officeart/2005/8/layout/hList9"/>
    <dgm:cxn modelId="{3FD79F2D-CB0A-4ED5-A643-86E3472640CC}" type="presParOf" srcId="{A6C1C392-D42D-4E08-AD5D-12D19F6BE3A5}" destId="{BBE1B8DB-BA6E-42AB-84CC-21D3D717CF28}" srcOrd="1" destOrd="0" presId="urn:microsoft.com/office/officeart/2005/8/layout/hList9"/>
    <dgm:cxn modelId="{82A53051-9AC4-44C1-92CF-CBE86F281D06}" type="presParOf" srcId="{5374C97F-BB9F-435F-A1D9-E5249B9981AF}" destId="{46B766BB-5F90-4531-BC0B-A8FED5DCA31C}" srcOrd="2" destOrd="0" presId="urn:microsoft.com/office/officeart/2005/8/layout/hList9"/>
    <dgm:cxn modelId="{73504369-F150-4B6C-B219-8769B2D71E37}" type="presParOf" srcId="{5374C97F-BB9F-435F-A1D9-E5249B9981AF}" destId="{A5D57D14-3203-4073-944D-7AAE4755C0D5}" srcOrd="3" destOrd="0" presId="urn:microsoft.com/office/officeart/2005/8/layout/hList9"/>
    <dgm:cxn modelId="{FF588446-B3E5-4EE0-8166-FA3C09DB85D5}" type="presParOf" srcId="{5374C97F-BB9F-435F-A1D9-E5249B9981AF}" destId="{33E89262-4EEB-4E17-98A5-CBB66FEFF288}" srcOrd="4" destOrd="0" presId="urn:microsoft.com/office/officeart/2005/8/layout/hList9"/>
    <dgm:cxn modelId="{A1781E57-6956-4F59-8AEE-EA0FB451F867}" type="presParOf" srcId="{5374C97F-BB9F-435F-A1D9-E5249B9981AF}" destId="{91F1B087-65DF-4EFE-8A8F-48758756D7D5}" srcOrd="5" destOrd="0" presId="urn:microsoft.com/office/officeart/2005/8/layout/hList9"/>
    <dgm:cxn modelId="{B782E8E0-5F5C-4DB5-8EA7-80A66F7EF4A8}" type="presParOf" srcId="{5374C97F-BB9F-435F-A1D9-E5249B9981AF}" destId="{46E9CBAD-5591-4720-9DEB-209FE9846FC4}" srcOrd="6" destOrd="0" presId="urn:microsoft.com/office/officeart/2005/8/layout/hList9"/>
    <dgm:cxn modelId="{4EEED12F-6D09-4898-A9D7-5EDE18DDF1BB}" type="presParOf" srcId="{46E9CBAD-5591-4720-9DEB-209FE9846FC4}" destId="{4CB42BFA-27F7-4804-907B-97A1D7D6B741}" srcOrd="0" destOrd="0" presId="urn:microsoft.com/office/officeart/2005/8/layout/hList9"/>
    <dgm:cxn modelId="{B7A045ED-D24D-4FCF-B609-B927A629E21C}" type="presParOf" srcId="{46E9CBAD-5591-4720-9DEB-209FE9846FC4}" destId="{7E880ED4-1C84-42A1-B1A3-99E10FDD0FC7}" srcOrd="1" destOrd="0" presId="urn:microsoft.com/office/officeart/2005/8/layout/hList9"/>
    <dgm:cxn modelId="{492A5D4C-6104-41E3-8D8C-F37CBF54F784}" type="presParOf" srcId="{7E880ED4-1C84-42A1-B1A3-99E10FDD0FC7}" destId="{059821B1-0007-4BD2-8DF8-B0CE19FE433D}" srcOrd="0" destOrd="0" presId="urn:microsoft.com/office/officeart/2005/8/layout/hList9"/>
    <dgm:cxn modelId="{1F163804-7298-41D3-B56A-1681D4888BF4}" type="presParOf" srcId="{7E880ED4-1C84-42A1-B1A3-99E10FDD0FC7}" destId="{6F2621B6-EE9B-4C67-B676-9DA2A381AB51}" srcOrd="1" destOrd="0" presId="urn:microsoft.com/office/officeart/2005/8/layout/hList9"/>
    <dgm:cxn modelId="{8890C414-5249-418C-9FA4-620C0481C741}" type="presParOf" srcId="{5374C97F-BB9F-435F-A1D9-E5249B9981AF}" destId="{2D6E1F3D-EFE1-4A05-A033-AF3525C0CB91}" srcOrd="7" destOrd="0" presId="urn:microsoft.com/office/officeart/2005/8/layout/hList9"/>
    <dgm:cxn modelId="{A0F85F69-00E3-40B7-A3F1-0776524FEACD}" type="presParOf" srcId="{5374C97F-BB9F-435F-A1D9-E5249B9981AF}" destId="{2E8A679C-8039-49E0-892C-C2D30B2F3D40}" srcOrd="8" destOrd="0" presId="urn:microsoft.com/office/officeart/2005/8/layout/hList9"/>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99387-A6D2-43E3-AF24-6FADF6F83837}">
      <dsp:nvSpPr>
        <dsp:cNvPr id="0" name=""/>
        <dsp:cNvSpPr/>
      </dsp:nvSpPr>
      <dsp:spPr>
        <a:xfrm>
          <a:off x="0" y="0"/>
          <a:ext cx="5200089" cy="1040328"/>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fr-FR" sz="1800" kern="1200" dirty="0" smtClean="0">
              <a:solidFill>
                <a:sysClr val="window" lastClr="FFFFFF">
                  <a:hueOff val="0"/>
                  <a:satOff val="0"/>
                  <a:lumOff val="0"/>
                  <a:alphaOff val="0"/>
                </a:sysClr>
              </a:solidFill>
              <a:latin typeface="Calibri"/>
              <a:ea typeface="+mn-ea"/>
              <a:cs typeface="+mn-cs"/>
            </a:rPr>
            <a:t>New aspects of </a:t>
          </a:r>
          <a:r>
            <a:rPr lang="fr-FR" sz="1800" kern="1200" dirty="0" err="1" smtClean="0">
              <a:solidFill>
                <a:sysClr val="window" lastClr="FFFFFF">
                  <a:hueOff val="0"/>
                  <a:satOff val="0"/>
                  <a:lumOff val="0"/>
                  <a:alphaOff val="0"/>
                </a:sysClr>
              </a:solidFill>
              <a:latin typeface="Calibri"/>
              <a:ea typeface="+mn-ea"/>
              <a:cs typeface="+mn-cs"/>
            </a:rPr>
            <a:t>requirements</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were</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emphasized</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using</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problem</a:t>
          </a:r>
          <a:r>
            <a:rPr lang="fr-FR" sz="1800" kern="1200" dirty="0" smtClean="0">
              <a:solidFill>
                <a:sysClr val="window" lastClr="FFFFFF">
                  <a:hueOff val="0"/>
                  <a:satOff val="0"/>
                  <a:lumOff val="0"/>
                  <a:alphaOff val="0"/>
                </a:sysClr>
              </a:solidFill>
              <a:latin typeface="Calibri"/>
              <a:ea typeface="+mn-ea"/>
              <a:cs typeface="+mn-cs"/>
            </a:rPr>
            <a:t> frames. </a:t>
          </a:r>
        </a:p>
        <a:p>
          <a:pPr lvl="0" algn="ctr" defTabSz="800100">
            <a:lnSpc>
              <a:spcPct val="90000"/>
            </a:lnSpc>
            <a:spcBef>
              <a:spcPct val="0"/>
            </a:spcBef>
            <a:spcAft>
              <a:spcPct val="35000"/>
            </a:spcAft>
          </a:pPr>
          <a:r>
            <a:rPr lang="fr-FR" sz="1800" kern="1200" dirty="0" err="1" smtClean="0">
              <a:solidFill>
                <a:sysClr val="window" lastClr="FFFFFF">
                  <a:hueOff val="0"/>
                  <a:satOff val="0"/>
                  <a:lumOff val="0"/>
                  <a:alphaOff val="0"/>
                </a:sysClr>
              </a:solidFill>
              <a:latin typeface="Calibri"/>
              <a:ea typeface="+mn-ea"/>
              <a:cs typeface="+mn-cs"/>
            </a:rPr>
            <a:t>Necessity</a:t>
          </a:r>
          <a:r>
            <a:rPr lang="fr-FR" sz="1800" kern="1200" dirty="0" smtClean="0">
              <a:solidFill>
                <a:sysClr val="window" lastClr="FFFFFF">
                  <a:hueOff val="0"/>
                  <a:satOff val="0"/>
                  <a:lumOff val="0"/>
                  <a:alphaOff val="0"/>
                </a:sysClr>
              </a:solidFill>
              <a:latin typeface="Calibri"/>
              <a:ea typeface="+mn-ea"/>
              <a:cs typeface="+mn-cs"/>
            </a:rPr>
            <a:t> of:</a:t>
          </a:r>
          <a:endParaRPr lang="fr-FR" sz="1800" kern="1200" dirty="0">
            <a:solidFill>
              <a:sysClr val="window" lastClr="FFFFFF">
                <a:hueOff val="0"/>
                <a:satOff val="0"/>
                <a:lumOff val="0"/>
                <a:alphaOff val="0"/>
              </a:sysClr>
            </a:solidFill>
            <a:latin typeface="Calibri"/>
            <a:ea typeface="+mn-ea"/>
            <a:cs typeface="+mn-cs"/>
          </a:endParaRPr>
        </a:p>
      </dsp:txBody>
      <dsp:txXfrm>
        <a:off x="0" y="0"/>
        <a:ext cx="5200089" cy="1040328"/>
      </dsp:txXfrm>
    </dsp:sp>
    <dsp:sp modelId="{8241D08B-CB62-4962-9D9B-1D2183EA71DA}">
      <dsp:nvSpPr>
        <dsp:cNvPr id="0" name=""/>
        <dsp:cNvSpPr/>
      </dsp:nvSpPr>
      <dsp:spPr>
        <a:xfrm>
          <a:off x="253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clearly</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defining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which</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domains</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interact</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with</a:t>
          </a:r>
          <a:r>
            <a:rPr lang="fr-FR" sz="2000" kern="1200" dirty="0" smtClean="0">
              <a:solidFill>
                <a:sysClr val="windowText" lastClr="000000">
                  <a:hueOff val="0"/>
                  <a:satOff val="0"/>
                  <a:lumOff val="0"/>
                  <a:alphaOff val="0"/>
                </a:sysClr>
              </a:solidFill>
              <a:latin typeface="Calibri"/>
              <a:ea typeface="+mn-ea"/>
              <a:cs typeface="+mn-cs"/>
            </a:rPr>
            <a:t> the machine</a:t>
          </a:r>
          <a:endParaRPr lang="fr-FR" sz="2000" kern="1200" dirty="0">
            <a:solidFill>
              <a:sysClr val="windowText" lastClr="000000">
                <a:hueOff val="0"/>
                <a:satOff val="0"/>
                <a:lumOff val="0"/>
                <a:alphaOff val="0"/>
              </a:sysClr>
            </a:solidFill>
            <a:latin typeface="Calibri"/>
            <a:ea typeface="+mn-ea"/>
            <a:cs typeface="+mn-cs"/>
          </a:endParaRPr>
        </a:p>
      </dsp:txBody>
      <dsp:txXfrm>
        <a:off x="2539" y="1040328"/>
        <a:ext cx="1731670" cy="2184690"/>
      </dsp:txXfrm>
    </dsp:sp>
    <dsp:sp modelId="{36A69038-D135-4966-B855-369C1C83C96F}">
      <dsp:nvSpPr>
        <dsp:cNvPr id="0" name=""/>
        <dsp:cNvSpPr/>
      </dsp:nvSpPr>
      <dsp:spPr>
        <a:xfrm>
          <a:off x="173420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both</a:t>
          </a:r>
          <a:r>
            <a:rPr lang="fr-FR" sz="2000" kern="1200" dirty="0" smtClean="0">
              <a:solidFill>
                <a:sysClr val="windowText" lastClr="000000">
                  <a:hueOff val="0"/>
                  <a:satOff val="0"/>
                  <a:lumOff val="0"/>
                  <a:alphaOff val="0"/>
                </a:sysClr>
              </a:solidFill>
              <a:latin typeface="Calibri"/>
              <a:ea typeface="+mn-ea"/>
              <a:cs typeface="+mn-cs"/>
            </a:rPr>
            <a:t> data </a:t>
          </a:r>
          <a:r>
            <a:rPr lang="fr-FR" sz="2000" kern="1200" dirty="0" err="1" smtClean="0">
              <a:solidFill>
                <a:sysClr val="windowText" lastClr="000000">
                  <a:hueOff val="0"/>
                  <a:satOff val="0"/>
                  <a:lumOff val="0"/>
                  <a:alphaOff val="0"/>
                </a:sysClr>
              </a:solidFill>
              <a:latin typeface="Calibri"/>
              <a:ea typeface="+mn-ea"/>
              <a:cs typeface="+mn-cs"/>
            </a:rPr>
            <a:t>storage</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processing</a:t>
          </a:r>
          <a:r>
            <a:rPr lang="fr-FR" sz="2000" kern="1200" dirty="0" smtClean="0">
              <a:solidFill>
                <a:sysClr val="windowText" lastClr="000000">
                  <a:hueOff val="0"/>
                  <a:satOff val="0"/>
                  <a:lumOff val="0"/>
                  <a:alphaOff val="0"/>
                </a:sysClr>
              </a:solidFill>
              <a:latin typeface="Calibri"/>
              <a:ea typeface="+mn-ea"/>
              <a:cs typeface="+mn-cs"/>
            </a:rPr>
            <a:t> and display</a:t>
          </a:r>
          <a:endParaRPr lang="fr-FR" sz="2000" kern="1200" dirty="0">
            <a:solidFill>
              <a:sysClr val="windowText" lastClr="000000">
                <a:hueOff val="0"/>
                <a:satOff val="0"/>
                <a:lumOff val="0"/>
                <a:alphaOff val="0"/>
              </a:sysClr>
            </a:solidFill>
            <a:latin typeface="Calibri"/>
            <a:ea typeface="+mn-ea"/>
            <a:cs typeface="+mn-cs"/>
          </a:endParaRPr>
        </a:p>
      </dsp:txBody>
      <dsp:txXfrm>
        <a:off x="1734209" y="1040328"/>
        <a:ext cx="1731670" cy="2184690"/>
      </dsp:txXfrm>
    </dsp:sp>
    <dsp:sp modelId="{C9068F78-E09E-4543-A698-C5622D67FE22}">
      <dsp:nvSpPr>
        <dsp:cNvPr id="0" name=""/>
        <dsp:cNvSpPr/>
      </dsp:nvSpPr>
      <dsp:spPr>
        <a:xfrm>
          <a:off x="346587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errors</a:t>
          </a:r>
          <a:r>
            <a:rPr lang="fr-FR" sz="2000" kern="1200" dirty="0" smtClean="0">
              <a:solidFill>
                <a:sysClr val="windowText" lastClr="000000">
                  <a:hueOff val="0"/>
                  <a:satOff val="0"/>
                  <a:lumOff val="0"/>
                  <a:alphaOff val="0"/>
                </a:sysClr>
              </a:solidFill>
              <a:latin typeface="Calibri"/>
              <a:ea typeface="+mn-ea"/>
              <a:cs typeface="+mn-cs"/>
            </a:rPr>
            <a:t> and exceptions in interactions</a:t>
          </a:r>
          <a:endParaRPr lang="fr-FR" sz="2000" kern="1200" dirty="0">
            <a:solidFill>
              <a:sysClr val="windowText" lastClr="000000">
                <a:hueOff val="0"/>
                <a:satOff val="0"/>
                <a:lumOff val="0"/>
                <a:alphaOff val="0"/>
              </a:sysClr>
            </a:solidFill>
            <a:latin typeface="Calibri"/>
            <a:ea typeface="+mn-ea"/>
            <a:cs typeface="+mn-cs"/>
          </a:endParaRPr>
        </a:p>
      </dsp:txBody>
      <dsp:txXfrm>
        <a:off x="3465879" y="1040328"/>
        <a:ext cx="1731670" cy="2184690"/>
      </dsp:txXfrm>
    </dsp:sp>
    <dsp:sp modelId="{A1F39E40-4505-49AF-8063-5ABC118C2541}">
      <dsp:nvSpPr>
        <dsp:cNvPr id="0" name=""/>
        <dsp:cNvSpPr/>
      </dsp:nvSpPr>
      <dsp:spPr>
        <a:xfrm>
          <a:off x="0" y="3225018"/>
          <a:ext cx="5200089" cy="242743"/>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6ADAB7-51A2-475F-9B07-19C15A498B8B}">
      <dsp:nvSpPr>
        <dsp:cNvPr id="0" name=""/>
        <dsp:cNvSpPr/>
      </dsp:nvSpPr>
      <dsp:spPr>
        <a:xfrm>
          <a:off x="0" y="1418485"/>
          <a:ext cx="2162556" cy="960244"/>
        </a:xfrm>
        <a:prstGeom prst="rect">
          <a:avLst/>
        </a:prstGeo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113792" rIns="113792" bIns="113792" numCol="1" spcCol="1270" anchor="ctr" anchorCtr="0">
          <a:noAutofit/>
        </a:bodyPr>
        <a:lstStyle/>
        <a:p>
          <a:pPr lvl="0" algn="l" defTabSz="711200">
            <a:lnSpc>
              <a:spcPct val="90000"/>
            </a:lnSpc>
            <a:spcBef>
              <a:spcPct val="0"/>
            </a:spcBef>
            <a:spcAft>
              <a:spcPct val="35000"/>
            </a:spcAft>
          </a:pPr>
          <a:r>
            <a:rPr lang="fr-FR" sz="1600" kern="1200" dirty="0" smtClean="0">
              <a:solidFill>
                <a:sysClr val="windowText" lastClr="000000">
                  <a:hueOff val="0"/>
                  <a:satOff val="0"/>
                  <a:lumOff val="0"/>
                  <a:alphaOff val="0"/>
                </a:sysClr>
              </a:solidFill>
              <a:latin typeface="Calibri"/>
              <a:ea typeface="+mn-ea"/>
              <a:cs typeface="+mn-cs"/>
            </a:rPr>
            <a:t>Solutions to </a:t>
          </a:r>
          <a:r>
            <a:rPr lang="fr-FR" sz="1600" kern="1200" dirty="0" err="1" smtClean="0">
              <a:solidFill>
                <a:sysClr val="windowText" lastClr="000000">
                  <a:hueOff val="0"/>
                  <a:satOff val="0"/>
                  <a:lumOff val="0"/>
                  <a:alphaOff val="0"/>
                </a:sysClr>
              </a:solidFill>
              <a:latin typeface="Calibri"/>
              <a:ea typeface="+mn-ea"/>
              <a:cs typeface="+mn-cs"/>
            </a:rPr>
            <a:t>bring</a:t>
          </a:r>
          <a:r>
            <a:rPr lang="fr-FR" sz="1600" kern="1200" dirty="0" smtClean="0">
              <a:solidFill>
                <a:sysClr val="windowText" lastClr="000000">
                  <a:hueOff val="0"/>
                  <a:satOff val="0"/>
                  <a:lumOff val="0"/>
                  <a:alphaOff val="0"/>
                </a:sysClr>
              </a:solidFill>
              <a:latin typeface="Calibri"/>
              <a:ea typeface="+mn-ea"/>
              <a:cs typeface="+mn-cs"/>
            </a:rPr>
            <a:t> to </a:t>
          </a:r>
          <a:r>
            <a:rPr lang="fr-FR" sz="1600" kern="1200" dirty="0" err="1" smtClean="0">
              <a:solidFill>
                <a:sysClr val="windowText" lastClr="000000">
                  <a:hueOff val="0"/>
                  <a:satOff val="0"/>
                  <a:lumOff val="0"/>
                  <a:alphaOff val="0"/>
                </a:sysClr>
              </a:solidFill>
              <a:latin typeface="Calibri"/>
              <a:ea typeface="+mn-ea"/>
              <a:cs typeface="+mn-cs"/>
            </a:rPr>
            <a:t>system’s</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requirements</a:t>
          </a:r>
          <a:endParaRPr lang="fr-FR" sz="1600" kern="1200" dirty="0">
            <a:solidFill>
              <a:sysClr val="windowText" lastClr="000000">
                <a:hueOff val="0"/>
                <a:satOff val="0"/>
                <a:lumOff val="0"/>
                <a:alphaOff val="0"/>
              </a:sysClr>
            </a:solidFill>
            <a:latin typeface="Calibri"/>
            <a:ea typeface="+mn-ea"/>
            <a:cs typeface="+mn-cs"/>
          </a:endParaRPr>
        </a:p>
      </dsp:txBody>
      <dsp:txXfrm>
        <a:off x="346009" y="1418485"/>
        <a:ext cx="1816547" cy="960244"/>
      </dsp:txXfrm>
    </dsp:sp>
    <dsp:sp modelId="{A5D57D14-3203-4073-944D-7AAE4755C0D5}">
      <dsp:nvSpPr>
        <dsp:cNvPr id="0" name=""/>
        <dsp:cNvSpPr/>
      </dsp:nvSpPr>
      <dsp:spPr>
        <a:xfrm>
          <a:off x="1643515" y="610830"/>
          <a:ext cx="959764" cy="959764"/>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smtClean="0">
              <a:solidFill>
                <a:sysClr val="windowText" lastClr="000000">
                  <a:hueOff val="0"/>
                  <a:satOff val="0"/>
                  <a:lumOff val="0"/>
                  <a:alphaOff val="0"/>
                </a:sysClr>
              </a:solidFill>
              <a:latin typeface="Calibri"/>
              <a:ea typeface="+mn-ea"/>
              <a:cs typeface="+mn-cs"/>
            </a:rPr>
            <a:t>UML design</a:t>
          </a:r>
          <a:endParaRPr lang="fr-FR" sz="1500" b="1" kern="1200" dirty="0">
            <a:solidFill>
              <a:sysClr val="windowText" lastClr="000000">
                <a:hueOff val="0"/>
                <a:satOff val="0"/>
                <a:lumOff val="0"/>
                <a:alphaOff val="0"/>
              </a:sysClr>
            </a:solidFill>
            <a:latin typeface="Calibri"/>
            <a:ea typeface="+mn-ea"/>
            <a:cs typeface="+mn-cs"/>
          </a:endParaRPr>
        </a:p>
      </dsp:txBody>
      <dsp:txXfrm>
        <a:off x="1784069" y="751384"/>
        <a:ext cx="678656" cy="678656"/>
      </dsp:txXfrm>
    </dsp:sp>
    <dsp:sp modelId="{059821B1-0007-4BD2-8DF8-B0CE19FE433D}">
      <dsp:nvSpPr>
        <dsp:cNvPr id="0" name=""/>
        <dsp:cNvSpPr/>
      </dsp:nvSpPr>
      <dsp:spPr>
        <a:xfrm>
          <a:off x="3439455" y="1418485"/>
          <a:ext cx="2167005" cy="960244"/>
        </a:xfrm>
        <a:prstGeom prst="rect">
          <a:avLst/>
        </a:prstGeo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113792" rIns="113792" bIns="113792" numCol="1" spcCol="1270" anchor="ctr" anchorCtr="0">
          <a:noAutofit/>
        </a:bodyPr>
        <a:lstStyle/>
        <a:p>
          <a:pPr lvl="0" algn="l" defTabSz="711200">
            <a:lnSpc>
              <a:spcPct val="90000"/>
            </a:lnSpc>
            <a:spcBef>
              <a:spcPct val="0"/>
            </a:spcBef>
            <a:spcAft>
              <a:spcPct val="35000"/>
            </a:spcAft>
          </a:pPr>
          <a:r>
            <a:rPr lang="fr-FR" sz="1600" kern="1200" dirty="0" err="1" smtClean="0">
              <a:solidFill>
                <a:sysClr val="windowText" lastClr="000000">
                  <a:hueOff val="0"/>
                  <a:satOff val="0"/>
                  <a:lumOff val="0"/>
                  <a:alphaOff val="0"/>
                </a:sysClr>
              </a:solidFill>
              <a:latin typeface="Calibri"/>
              <a:ea typeface="+mn-ea"/>
              <a:cs typeface="+mn-cs"/>
            </a:rPr>
            <a:t>Understand</a:t>
          </a:r>
          <a:r>
            <a:rPr lang="fr-FR" sz="1600" kern="1200" dirty="0" smtClean="0">
              <a:solidFill>
                <a:sysClr val="windowText" lastClr="000000">
                  <a:hueOff val="0"/>
                  <a:satOff val="0"/>
                  <a:lumOff val="0"/>
                  <a:alphaOff val="0"/>
                </a:sysClr>
              </a:solidFill>
              <a:latin typeface="Calibri"/>
              <a:ea typeface="+mn-ea"/>
              <a:cs typeface="+mn-cs"/>
            </a:rPr>
            <a:t> the </a:t>
          </a:r>
          <a:r>
            <a:rPr lang="fr-FR" sz="1600" kern="1200" dirty="0" err="1" smtClean="0">
              <a:solidFill>
                <a:sysClr val="windowText" lastClr="000000">
                  <a:hueOff val="0"/>
                  <a:satOff val="0"/>
                  <a:lumOff val="0"/>
                  <a:alphaOff val="0"/>
                </a:sysClr>
              </a:solidFill>
              <a:latin typeface="Calibri"/>
              <a:ea typeface="+mn-ea"/>
              <a:cs typeface="+mn-cs"/>
            </a:rPr>
            <a:t>underlying</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problems</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before</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considering</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any</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specification</a:t>
          </a:r>
          <a:endParaRPr lang="fr-FR" sz="1600" kern="1200" dirty="0">
            <a:solidFill>
              <a:sysClr val="windowText" lastClr="000000">
                <a:hueOff val="0"/>
                <a:satOff val="0"/>
                <a:lumOff val="0"/>
                <a:alphaOff val="0"/>
              </a:sysClr>
            </a:solidFill>
            <a:latin typeface="Calibri"/>
            <a:ea typeface="+mn-ea"/>
            <a:cs typeface="+mn-cs"/>
          </a:endParaRPr>
        </a:p>
      </dsp:txBody>
      <dsp:txXfrm>
        <a:off x="3786176" y="1418485"/>
        <a:ext cx="1820284" cy="960244"/>
      </dsp:txXfrm>
    </dsp:sp>
    <dsp:sp modelId="{2E8A679C-8039-49E0-892C-C2D30B2F3D40}">
      <dsp:nvSpPr>
        <dsp:cNvPr id="0" name=""/>
        <dsp:cNvSpPr/>
      </dsp:nvSpPr>
      <dsp:spPr>
        <a:xfrm>
          <a:off x="2914850" y="610830"/>
          <a:ext cx="959764" cy="959764"/>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err="1" smtClean="0">
              <a:solidFill>
                <a:sysClr val="windowText" lastClr="000000">
                  <a:hueOff val="0"/>
                  <a:satOff val="0"/>
                  <a:lumOff val="0"/>
                  <a:alphaOff val="0"/>
                </a:sysClr>
              </a:solidFill>
              <a:latin typeface="Calibri"/>
              <a:ea typeface="+mn-ea"/>
              <a:cs typeface="+mn-cs"/>
            </a:rPr>
            <a:t>Problem</a:t>
          </a:r>
          <a:r>
            <a:rPr lang="fr-FR" sz="1500" b="1" kern="1200" dirty="0" smtClean="0">
              <a:solidFill>
                <a:sysClr val="windowText" lastClr="000000">
                  <a:hueOff val="0"/>
                  <a:satOff val="0"/>
                  <a:lumOff val="0"/>
                  <a:alphaOff val="0"/>
                </a:sysClr>
              </a:solidFill>
              <a:latin typeface="Calibri"/>
              <a:ea typeface="+mn-ea"/>
              <a:cs typeface="+mn-cs"/>
            </a:rPr>
            <a:t> frames</a:t>
          </a:r>
          <a:endParaRPr lang="fr-FR" sz="1500" b="1" kern="1200" dirty="0">
            <a:solidFill>
              <a:sysClr val="windowText" lastClr="000000">
                <a:hueOff val="0"/>
                <a:satOff val="0"/>
                <a:lumOff val="0"/>
                <a:alphaOff val="0"/>
              </a:sysClr>
            </a:solidFill>
            <a:latin typeface="Calibri"/>
            <a:ea typeface="+mn-ea"/>
            <a:cs typeface="+mn-cs"/>
          </a:endParaRPr>
        </a:p>
      </dsp:txBody>
      <dsp:txXfrm>
        <a:off x="3055404" y="751384"/>
        <a:ext cx="678656" cy="678656"/>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xmlns:mc="http://schemas.openxmlformats.org/markup-compatibility/2006" xmlns:a14="http://schemas.microsoft.com/office/drawing/2007/7/7/main" val="1F497D" mc:Ignorable=""/>
      </a:dk2>
      <a:lt2>
        <a:srgbClr xmlns:mc="http://schemas.openxmlformats.org/markup-compatibility/2006" xmlns:a14="http://schemas.microsoft.com/office/drawing/2007/7/7/main" val="EEECE1" mc:Ignorable=""/>
      </a:lt2>
      <a:accent1>
        <a:srgbClr xmlns:mc="http://schemas.openxmlformats.org/markup-compatibility/2006" xmlns:a14="http://schemas.microsoft.com/office/drawing/2007/7/7/main" val="4F81BD" mc:Ignorable=""/>
      </a:accent1>
      <a:accent2>
        <a:srgbClr xmlns:mc="http://schemas.openxmlformats.org/markup-compatibility/2006" xmlns:a14="http://schemas.microsoft.com/office/drawing/2007/7/7/main" val="C0504D" mc:Ignorable=""/>
      </a:accent2>
      <a:accent3>
        <a:srgbClr xmlns:mc="http://schemas.openxmlformats.org/markup-compatibility/2006" xmlns:a14="http://schemas.microsoft.com/office/drawing/2007/7/7/main" val="9BBB59" mc:Ignorable=""/>
      </a:accent3>
      <a:accent4>
        <a:srgbClr xmlns:mc="http://schemas.openxmlformats.org/markup-compatibility/2006" xmlns:a14="http://schemas.microsoft.com/office/drawing/2007/7/7/main" val="8064A2" mc:Ignorable=""/>
      </a:accent4>
      <a:accent5>
        <a:srgbClr xmlns:mc="http://schemas.openxmlformats.org/markup-compatibility/2006" xmlns:a14="http://schemas.microsoft.com/office/drawing/2007/7/7/main" val="4BACC6" mc:Ignorable=""/>
      </a:accent5>
      <a:accent6>
        <a:srgbClr xmlns:mc="http://schemas.openxmlformats.org/markup-compatibility/2006" xmlns:a14="http://schemas.microsoft.com/office/drawing/2007/7/7/main" val="F79646" mc:Ignorable=""/>
      </a:accent6>
      <a:hlink>
        <a:srgbClr xmlns:mc="http://schemas.openxmlformats.org/markup-compatibility/2006" xmlns:a14="http://schemas.microsoft.com/office/drawing/2007/7/7/main" val="0000FF" mc:Ignorable=""/>
      </a:hlink>
      <a:folHlink>
        <a:srgbClr xmlns:mc="http://schemas.openxmlformats.org/markup-compatibility/2006" xmlns:a14="http://schemas.microsoft.com/office/drawing/2007/7/7/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07/7/7/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7997FA-75CB-4C7A-BB5B-46D14EE21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thm_word_PA_new3.dotx</Template>
  <TotalTime>769</TotalTime>
  <Pages>29</Pages>
  <Words>4644</Words>
  <Characters>25543</Characters>
  <Application>Microsoft Office Word</Application>
  <DocSecurity>0</DocSecurity>
  <Lines>212</Lines>
  <Paragraphs>60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perso</Company>
  <LinksUpToDate>false</LinksUpToDate>
  <CharactersWithSpaces>30127</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Pierre</cp:lastModifiedBy>
  <cp:revision>241</cp:revision>
  <cp:lastPrinted>2009-09-21T14:04:00Z</cp:lastPrinted>
  <dcterms:created xsi:type="dcterms:W3CDTF">2009-09-21T13:55:00Z</dcterms:created>
  <dcterms:modified xsi:type="dcterms:W3CDTF">2009-10-14T04:52:00Z</dcterms:modified>
</cp:coreProperties>
</file>